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E95075" w14:textId="77777777" w:rsidR="00151657" w:rsidRPr="008E05D9" w:rsidRDefault="00151657" w:rsidP="00B54FB5"/>
    <w:p w14:paraId="41C09064" w14:textId="77777777" w:rsidR="001A0293" w:rsidRPr="008E05D9" w:rsidRDefault="001A0293" w:rsidP="00B54FB5">
      <w:pPr>
        <w:sectPr w:rsidR="001A0293" w:rsidRPr="008E05D9" w:rsidSect="003363CC">
          <w:headerReference w:type="default" r:id="rId9"/>
          <w:footerReference w:type="default" r:id="rId10"/>
          <w:headerReference w:type="first" r:id="rId11"/>
          <w:footerReference w:type="first" r:id="rId12"/>
          <w:type w:val="oddPage"/>
          <w:pgSz w:w="11906" w:h="16838" w:code="9"/>
          <w:pgMar w:top="2552" w:right="1094" w:bottom="1077" w:left="2098" w:header="822" w:footer="198" w:gutter="0"/>
          <w:paperSrc w:first="1" w:other="1"/>
          <w:cols w:space="708"/>
          <w:docGrid w:linePitch="360"/>
        </w:sectPr>
      </w:pPr>
    </w:p>
    <w:p w14:paraId="137017C9" w14:textId="77777777" w:rsidR="000C5FE2" w:rsidRPr="008E05D9" w:rsidRDefault="000C5FE2" w:rsidP="008E05D9">
      <w:pPr>
        <w:pStyle w:val="Huisstijl-Kopje"/>
        <w:rPr>
          <w:noProof w:val="0"/>
        </w:rPr>
      </w:pPr>
      <w:r w:rsidRPr="008E05D9">
        <w:rPr>
          <w:noProof w:val="0"/>
        </w:rPr>
        <w:lastRenderedPageBreak/>
        <w:t>Keywords</w:t>
      </w:r>
    </w:p>
    <w:bookmarkStart w:id="12" w:name="Text6"/>
    <w:p w14:paraId="4E4D2A1F" w14:textId="77777777" w:rsidR="000C5FE2" w:rsidRPr="008E05D9" w:rsidRDefault="000C5FE2" w:rsidP="008E05D9">
      <w:r w:rsidRPr="008E05D9">
        <w:fldChar w:fldCharType="begin">
          <w:ffData>
            <w:name w:val="Text6"/>
            <w:enabled/>
            <w:calcOnExit w:val="0"/>
            <w:textInput>
              <w:default w:val="Place keywords here"/>
            </w:textInput>
          </w:ffData>
        </w:fldChar>
      </w:r>
      <w:r w:rsidRPr="008E05D9">
        <w:instrText xml:space="preserve"> FORMTEXT </w:instrText>
      </w:r>
      <w:r w:rsidRPr="008E05D9">
        <w:fldChar w:fldCharType="separate"/>
      </w:r>
      <w:r w:rsidR="00B5487A">
        <w:rPr>
          <w:noProof/>
        </w:rPr>
        <w:t>Place keywords here</w:t>
      </w:r>
      <w:r w:rsidRPr="008E05D9">
        <w:fldChar w:fldCharType="end"/>
      </w:r>
      <w:bookmarkEnd w:id="12"/>
    </w:p>
    <w:p w14:paraId="0155D8A2" w14:textId="77777777" w:rsidR="000C5FE2" w:rsidRPr="008E05D9" w:rsidRDefault="000C5FE2" w:rsidP="008E05D9"/>
    <w:p w14:paraId="55646B82" w14:textId="77777777" w:rsidR="000C5FE2" w:rsidRPr="008E05D9" w:rsidRDefault="000C5FE2" w:rsidP="008E05D9">
      <w:pPr>
        <w:pStyle w:val="Huisstijl-Kopje"/>
        <w:rPr>
          <w:noProof w:val="0"/>
        </w:rPr>
      </w:pPr>
      <w:r w:rsidRPr="008E05D9">
        <w:rPr>
          <w:noProof w:val="0"/>
        </w:rPr>
        <w:t>Summary</w:t>
      </w:r>
    </w:p>
    <w:p w14:paraId="087D3DF6" w14:textId="77777777" w:rsidR="000C5FE2" w:rsidRPr="008E05D9" w:rsidRDefault="000C5FE2" w:rsidP="008E05D9">
      <w:r w:rsidRPr="008E05D9">
        <w:fldChar w:fldCharType="begin">
          <w:ffData>
            <w:name w:val=""/>
            <w:enabled/>
            <w:calcOnExit w:val="0"/>
            <w:textInput>
              <w:default w:val="Place summary here"/>
            </w:textInput>
          </w:ffData>
        </w:fldChar>
      </w:r>
      <w:r w:rsidRPr="008E05D9">
        <w:instrText xml:space="preserve"> FORMTEXT </w:instrText>
      </w:r>
      <w:r w:rsidRPr="008E05D9">
        <w:fldChar w:fldCharType="separate"/>
      </w:r>
      <w:r w:rsidR="00B5487A">
        <w:rPr>
          <w:noProof/>
        </w:rPr>
        <w:t>Place summary here</w:t>
      </w:r>
      <w:r w:rsidRPr="008E05D9">
        <w:fldChar w:fldCharType="end"/>
      </w:r>
    </w:p>
    <w:p w14:paraId="47BEBC3E" w14:textId="77777777" w:rsidR="000C5FE2" w:rsidRPr="008E05D9" w:rsidRDefault="000C5FE2" w:rsidP="008E05D9"/>
    <w:p w14:paraId="7B486100" w14:textId="77777777" w:rsidR="000C5FE2" w:rsidRPr="008E05D9" w:rsidRDefault="000C5FE2" w:rsidP="008E05D9">
      <w:pPr>
        <w:pStyle w:val="Huisstijl-Kopje"/>
        <w:rPr>
          <w:noProof w:val="0"/>
        </w:rPr>
      </w:pPr>
      <w:r w:rsidRPr="008E05D9">
        <w:rPr>
          <w:noProof w:val="0"/>
        </w:rPr>
        <w:t>References</w:t>
      </w:r>
    </w:p>
    <w:p w14:paraId="22BE2BF9" w14:textId="77777777" w:rsidR="000C5FE2" w:rsidRPr="008E05D9" w:rsidRDefault="000C5FE2" w:rsidP="008E05D9">
      <w:r w:rsidRPr="008E05D9">
        <w:fldChar w:fldCharType="begin">
          <w:ffData>
            <w:name w:val=""/>
            <w:enabled/>
            <w:calcOnExit w:val="0"/>
            <w:textInput>
              <w:default w:val="Place references here"/>
            </w:textInput>
          </w:ffData>
        </w:fldChar>
      </w:r>
      <w:r w:rsidRPr="008E05D9">
        <w:instrText xml:space="preserve"> FORMTEXT </w:instrText>
      </w:r>
      <w:r w:rsidRPr="008E05D9">
        <w:fldChar w:fldCharType="separate"/>
      </w:r>
      <w:r w:rsidR="00B5487A">
        <w:rPr>
          <w:noProof/>
        </w:rPr>
        <w:t>Place references here</w:t>
      </w:r>
      <w:r w:rsidRPr="008E05D9">
        <w:fldChar w:fldCharType="end"/>
      </w:r>
    </w:p>
    <w:p w14:paraId="74A9A361" w14:textId="77777777" w:rsidR="000C5FE2" w:rsidRPr="008E05D9" w:rsidRDefault="000C5FE2" w:rsidP="008E05D9"/>
    <w:p w14:paraId="2AEDBBB9" w14:textId="77777777" w:rsidR="000C5FE2" w:rsidRPr="008E05D9" w:rsidRDefault="000C5FE2" w:rsidP="008E05D9"/>
    <w:p w14:paraId="7D4768DE" w14:textId="77777777" w:rsidR="000C5FE2" w:rsidRPr="008E05D9" w:rsidRDefault="000C5FE2" w:rsidP="008E05D9"/>
    <w:p w14:paraId="378F037C" w14:textId="77777777" w:rsidR="000C5FE2" w:rsidRPr="008E05D9" w:rsidRDefault="000C5FE2" w:rsidP="008E05D9"/>
    <w:p w14:paraId="04858930" w14:textId="77777777" w:rsidR="000C5FE2" w:rsidRPr="008E05D9" w:rsidRDefault="000C5FE2" w:rsidP="008E05D9"/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964"/>
        <w:gridCol w:w="1531"/>
        <w:gridCol w:w="680"/>
        <w:gridCol w:w="1531"/>
        <w:gridCol w:w="680"/>
        <w:gridCol w:w="1531"/>
        <w:gridCol w:w="680"/>
      </w:tblGrid>
      <w:tr w:rsidR="000C5FE2" w:rsidRPr="008E05D9" w14:paraId="0A97A170" w14:textId="77777777" w:rsidTr="008E05D9"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11ECA173" w14:textId="77777777" w:rsidR="000C5FE2" w:rsidRPr="008E05D9" w:rsidRDefault="000C5FE2">
            <w:pPr>
              <w:pStyle w:val="Huisstijl-Kopje"/>
            </w:pPr>
            <w:bookmarkStart w:id="13" w:name="tblVersie"/>
            <w:r w:rsidRPr="008E05D9">
              <w:t>Version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3DFA764B" w14:textId="77777777" w:rsidR="000C5FE2" w:rsidRPr="008E05D9" w:rsidRDefault="000C5FE2">
            <w:pPr>
              <w:pStyle w:val="Huisstijl-Kopje"/>
            </w:pPr>
            <w:r w:rsidRPr="008E05D9">
              <w:t>Date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4C98F9F4" w14:textId="77777777" w:rsidR="000C5FE2" w:rsidRPr="008E05D9" w:rsidRDefault="000C5FE2">
            <w:pPr>
              <w:pStyle w:val="Huisstijl-Kopje"/>
            </w:pPr>
            <w:r w:rsidRPr="008E05D9">
              <w:t>Author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23B9F643" w14:textId="77777777" w:rsidR="000C5FE2" w:rsidRPr="008E05D9" w:rsidRDefault="000C5FE2">
            <w:pPr>
              <w:pStyle w:val="Huisstijl-Kopje"/>
            </w:pPr>
            <w:r w:rsidRPr="008E05D9">
              <w:t>Initials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30291C0B" w14:textId="77777777" w:rsidR="000C5FE2" w:rsidRPr="008E05D9" w:rsidRDefault="000C5FE2">
            <w:pPr>
              <w:pStyle w:val="Huisstijl-Kopje"/>
            </w:pPr>
            <w:r w:rsidRPr="008E05D9">
              <w:t>Review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34259236" w14:textId="77777777" w:rsidR="000C5FE2" w:rsidRPr="008E05D9" w:rsidRDefault="000C5FE2">
            <w:pPr>
              <w:pStyle w:val="Huisstijl-Kopje"/>
            </w:pPr>
            <w:r w:rsidRPr="008E05D9">
              <w:t>Initials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2066EEA5" w14:textId="77777777" w:rsidR="000C5FE2" w:rsidRPr="008E05D9" w:rsidRDefault="000C5FE2" w:rsidP="008E05D9">
            <w:pPr>
              <w:pStyle w:val="Huisstijl-Kopje"/>
            </w:pPr>
            <w:r w:rsidRPr="008E05D9">
              <w:t>Approval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</w:tcPr>
          <w:p w14:paraId="27DDFF4B" w14:textId="77777777" w:rsidR="000C5FE2" w:rsidRPr="008E05D9" w:rsidRDefault="000C5FE2">
            <w:pPr>
              <w:pStyle w:val="Huisstijl-Kopje"/>
            </w:pPr>
            <w:r w:rsidRPr="008E05D9">
              <w:t>Initials</w:t>
            </w:r>
          </w:p>
        </w:tc>
      </w:tr>
      <w:tr w:rsidR="000C5FE2" w:rsidRPr="008E05D9" w14:paraId="50A97902" w14:textId="77777777" w:rsidTr="008E05D9"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18FA36" w14:textId="77777777" w:rsidR="000C5FE2" w:rsidRPr="008E05D9" w:rsidRDefault="000C5FE2" w:rsidP="008E05D9">
            <w:pPr>
              <w:pStyle w:val="Huisstijl-TabelStatus"/>
            </w:pPr>
            <w:bookmarkStart w:id="14" w:name="bmVersie" w:colFirst="0" w:colLast="0"/>
            <w:bookmarkStart w:id="15" w:name="bmDatum" w:colFirst="1" w:colLast="1"/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43D01F" w14:textId="77777777" w:rsidR="000C5FE2" w:rsidRPr="008E05D9" w:rsidRDefault="000C5FE2" w:rsidP="008E05D9">
            <w:pPr>
              <w:pStyle w:val="Huisstijl-TabelStatus"/>
            </w:pPr>
            <w:proofErr w:type="spellStart"/>
            <w:proofErr w:type="gramStart"/>
            <w:r w:rsidRPr="008E05D9">
              <w:t>jan</w:t>
            </w:r>
            <w:proofErr w:type="gramEnd"/>
            <w:r w:rsidRPr="008E05D9">
              <w:t>.</w:t>
            </w:r>
            <w:proofErr w:type="spellEnd"/>
            <w:r w:rsidRPr="008E05D9">
              <w:t xml:space="preserve"> 2015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93FB52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1D4C43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036728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992195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A9FF83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BC08C7" w14:textId="77777777" w:rsidR="000C5FE2" w:rsidRPr="008E05D9" w:rsidRDefault="000C5FE2" w:rsidP="008E05D9">
            <w:pPr>
              <w:pStyle w:val="Huisstijl-TabelStatus"/>
            </w:pPr>
          </w:p>
        </w:tc>
      </w:tr>
      <w:bookmarkEnd w:id="14"/>
      <w:bookmarkEnd w:id="15"/>
      <w:tr w:rsidR="000C5FE2" w:rsidRPr="008E05D9" w14:paraId="1BA78C8D" w14:textId="77777777" w:rsidTr="008E05D9"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941CD8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D233927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5446DC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2F60E2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A4746E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134786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ABB5ED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6EFB32" w14:textId="77777777" w:rsidR="000C5FE2" w:rsidRPr="008E05D9" w:rsidRDefault="000C5FE2" w:rsidP="008E05D9">
            <w:pPr>
              <w:pStyle w:val="Huisstijl-TabelStatus"/>
            </w:pPr>
          </w:p>
        </w:tc>
      </w:tr>
      <w:tr w:rsidR="000C5FE2" w:rsidRPr="008E05D9" w14:paraId="1DBDEE35" w14:textId="77777777" w:rsidTr="008E05D9"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C7B98B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25C570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143F83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D57F07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76DB86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D0956C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0136D1" w14:textId="77777777" w:rsidR="000C5FE2" w:rsidRPr="008E05D9" w:rsidRDefault="000C5FE2" w:rsidP="008E05D9">
            <w:pPr>
              <w:pStyle w:val="Huisstijl-TabelStatus"/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A09697" w14:textId="77777777" w:rsidR="000C5FE2" w:rsidRPr="008E05D9" w:rsidRDefault="000C5FE2" w:rsidP="008E05D9">
            <w:pPr>
              <w:pStyle w:val="Huisstijl-TabelStatus"/>
            </w:pPr>
          </w:p>
        </w:tc>
      </w:tr>
      <w:bookmarkEnd w:id="13"/>
    </w:tbl>
    <w:p w14:paraId="1A682872" w14:textId="77777777" w:rsidR="000C5FE2" w:rsidRPr="008E05D9" w:rsidRDefault="000C5FE2" w:rsidP="008E05D9"/>
    <w:tbl>
      <w:tblPr>
        <w:tblW w:w="84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20"/>
      </w:tblGrid>
      <w:tr w:rsidR="000C5FE2" w:rsidRPr="008E05D9" w14:paraId="0BED52E5" w14:textId="77777777" w:rsidTr="008E05D9">
        <w:tc>
          <w:tcPr>
            <w:tcW w:w="8420" w:type="dxa"/>
          </w:tcPr>
          <w:p w14:paraId="28E451F1" w14:textId="77777777" w:rsidR="003363CC" w:rsidRDefault="003363CC" w:rsidP="003363CC">
            <w:pPr>
              <w:pStyle w:val="Huisstijl-Kopje"/>
            </w:pPr>
            <w:bookmarkStart w:id="16" w:name="bmStatus" w:colFirst="0" w:colLast="0"/>
            <w:r>
              <w:t>State</w:t>
            </w:r>
          </w:p>
          <w:p w14:paraId="5A284AB0" w14:textId="77777777" w:rsidR="003363CC" w:rsidRDefault="003363CC" w:rsidP="003363CC">
            <w:pPr>
              <w:pStyle w:val="Huisstijl-Gegeven"/>
            </w:pPr>
            <w:r>
              <w:t>draft</w:t>
            </w:r>
          </w:p>
          <w:p w14:paraId="56C62E5C" w14:textId="77777777" w:rsidR="000C5FE2" w:rsidRPr="008E05D9" w:rsidRDefault="003363CC" w:rsidP="003363CC">
            <w:pPr>
              <w:pStyle w:val="Huisstijl-Gegeven"/>
            </w:pPr>
            <w:r>
              <w:t>This is a draft report, intended for discussion purposes only. No part of this report may be relied upon by either principals or third parties.</w:t>
            </w:r>
          </w:p>
        </w:tc>
      </w:tr>
      <w:bookmarkEnd w:id="16"/>
    </w:tbl>
    <w:p w14:paraId="2A91DC02" w14:textId="77777777" w:rsidR="000C5FE2" w:rsidRPr="008E05D9" w:rsidRDefault="000C5FE2" w:rsidP="008E05D9"/>
    <w:p w14:paraId="38B1F0C6" w14:textId="77777777" w:rsidR="00A45B92" w:rsidRPr="008E05D9" w:rsidRDefault="00A45B92" w:rsidP="00AA68D5"/>
    <w:p w14:paraId="1D6EB0AD" w14:textId="77777777" w:rsidR="00A2242F" w:rsidRPr="008E05D9" w:rsidRDefault="00A2242F" w:rsidP="00AA68D5">
      <w:pPr>
        <w:sectPr w:rsidR="00A2242F" w:rsidRPr="008E05D9" w:rsidSect="003363C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6" w:h="16838" w:code="9"/>
          <w:pgMar w:top="2552" w:right="1094" w:bottom="1077" w:left="2098" w:header="822" w:footer="198" w:gutter="0"/>
          <w:paperSrc w:first="1" w:other="1"/>
          <w:cols w:space="708"/>
          <w:docGrid w:linePitch="360"/>
        </w:sectPr>
      </w:pPr>
    </w:p>
    <w:p w14:paraId="3A7CA108" w14:textId="77777777" w:rsidR="000C5FE2" w:rsidRPr="008E05D9" w:rsidRDefault="000C5FE2" w:rsidP="008E05D9">
      <w:pPr>
        <w:pStyle w:val="Huisstijl-TitelInhoud"/>
      </w:pPr>
      <w:bookmarkStart w:id="26" w:name="bmTOC"/>
      <w:bookmarkEnd w:id="26"/>
      <w:r w:rsidRPr="008E05D9">
        <w:lastRenderedPageBreak/>
        <w:t>Contents</w:t>
      </w:r>
    </w:p>
    <w:p w14:paraId="5A3A94FC" w14:textId="77777777" w:rsidR="008E05D9" w:rsidRPr="008E05D9" w:rsidRDefault="000C5FE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</w:pPr>
      <w:r w:rsidRPr="008E05D9">
        <w:fldChar w:fldCharType="begin"/>
      </w:r>
      <w:r w:rsidRPr="008E05D9">
        <w:instrText xml:space="preserve"> TOC \t "Heading 1;1;Heading 2;2;Heading 3;3" </w:instrText>
      </w:r>
      <w:r w:rsidRPr="008E05D9">
        <w:fldChar w:fldCharType="separate"/>
      </w:r>
      <w:r w:rsidR="008E05D9" w:rsidRPr="008E05D9">
        <w:rPr>
          <w:noProof/>
        </w:rPr>
        <w:t>1</w:t>
      </w:r>
      <w:r w:rsidR="008E05D9" w:rsidRPr="008E05D9"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  <w:tab/>
      </w:r>
      <w:r w:rsidR="008E05D9" w:rsidRPr="008E05D9">
        <w:rPr>
          <w:noProof/>
        </w:rPr>
        <w:t>Introduction</w:t>
      </w:r>
      <w:r w:rsidR="008E05D9" w:rsidRPr="008E05D9">
        <w:rPr>
          <w:noProof/>
        </w:rPr>
        <w:tab/>
      </w:r>
      <w:r w:rsidR="008E05D9" w:rsidRPr="008E05D9">
        <w:rPr>
          <w:noProof/>
        </w:rPr>
        <w:fldChar w:fldCharType="begin"/>
      </w:r>
      <w:r w:rsidR="008E05D9" w:rsidRPr="008E05D9">
        <w:rPr>
          <w:noProof/>
        </w:rPr>
        <w:instrText xml:space="preserve"> PAGEREF _Toc410145803 \h </w:instrText>
      </w:r>
      <w:r w:rsidR="008E05D9" w:rsidRPr="008E05D9">
        <w:rPr>
          <w:noProof/>
        </w:rPr>
      </w:r>
      <w:r w:rsidR="008E05D9" w:rsidRPr="008E05D9">
        <w:rPr>
          <w:noProof/>
        </w:rPr>
        <w:fldChar w:fldCharType="separate"/>
      </w:r>
      <w:r w:rsidR="00B5487A">
        <w:rPr>
          <w:noProof/>
        </w:rPr>
        <w:t>1</w:t>
      </w:r>
      <w:r w:rsidR="008E05D9" w:rsidRPr="008E05D9">
        <w:rPr>
          <w:noProof/>
        </w:rPr>
        <w:fldChar w:fldCharType="end"/>
      </w:r>
    </w:p>
    <w:p w14:paraId="147262AA" w14:textId="77777777" w:rsidR="008E05D9" w:rsidRPr="008E05D9" w:rsidRDefault="008E05D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</w:pPr>
      <w:r w:rsidRPr="008E05D9">
        <w:rPr>
          <w:noProof/>
        </w:rPr>
        <w:t>2</w:t>
      </w:r>
      <w:r w:rsidRPr="008E05D9"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  <w:tab/>
      </w:r>
      <w:r w:rsidRPr="008E05D9">
        <w:rPr>
          <w:noProof/>
        </w:rPr>
        <w:t>Processes and model formulation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_Toc410145804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2</w:t>
      </w:r>
      <w:r w:rsidRPr="008E05D9">
        <w:rPr>
          <w:noProof/>
        </w:rPr>
        <w:fldChar w:fldCharType="end"/>
      </w:r>
    </w:p>
    <w:p w14:paraId="033FC271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Domain and definitions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_Toc410145805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2</w:t>
      </w:r>
      <w:r w:rsidRPr="008E05D9">
        <w:rPr>
          <w:noProof/>
        </w:rPr>
        <w:fldChar w:fldCharType="end"/>
      </w:r>
    </w:p>
    <w:p w14:paraId="401322BF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Hydrodynamics options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_Toc410145806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2</w:t>
      </w:r>
      <w:r w:rsidRPr="008E05D9">
        <w:rPr>
          <w:noProof/>
        </w:rPr>
        <w:fldChar w:fldCharType="end"/>
      </w:r>
    </w:p>
    <w:p w14:paraId="3928CDFC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2.2.1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Stationary mode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_Toc410145807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2</w:t>
      </w:r>
      <w:r w:rsidRPr="008E05D9">
        <w:rPr>
          <w:noProof/>
        </w:rPr>
        <w:fldChar w:fldCharType="end"/>
      </w:r>
    </w:p>
    <w:p w14:paraId="6D7309CC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2.2.2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Non-stationary (surfbeat) mode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_Toc410145808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2</w:t>
      </w:r>
      <w:r w:rsidRPr="008E05D9">
        <w:rPr>
          <w:noProof/>
        </w:rPr>
        <w:fldChar w:fldCharType="end"/>
      </w:r>
    </w:p>
    <w:p w14:paraId="714BBB5C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2.2.3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Wave resolving mode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_Toc410145809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2</w:t>
      </w:r>
      <w:r w:rsidRPr="008E05D9">
        <w:rPr>
          <w:noProof/>
        </w:rPr>
        <w:fldChar w:fldCharType="end"/>
      </w:r>
    </w:p>
    <w:p w14:paraId="015FBA20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Short wave propagation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_Toc410145810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3</w:t>
      </w:r>
      <w:r w:rsidRPr="008E05D9">
        <w:rPr>
          <w:noProof/>
        </w:rPr>
        <w:fldChar w:fldCharType="end"/>
      </w:r>
    </w:p>
    <w:p w14:paraId="50742149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2.3.1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Wave action balance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_Toc410145811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3</w:t>
      </w:r>
      <w:r w:rsidRPr="008E05D9">
        <w:rPr>
          <w:noProof/>
        </w:rPr>
        <w:fldChar w:fldCharType="end"/>
      </w:r>
    </w:p>
    <w:p w14:paraId="122DC830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2.3.2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Dissipation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_Toc410145812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4</w:t>
      </w:r>
      <w:r w:rsidRPr="008E05D9">
        <w:rPr>
          <w:noProof/>
        </w:rPr>
        <w:fldChar w:fldCharType="end"/>
      </w:r>
    </w:p>
    <w:p w14:paraId="01659024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2.3.3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Roller energy balance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_Toc410145813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3057591F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2.4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Shallow water equations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_Toc410145814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2202BBE7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2.5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Nonhydrostatic pressure correction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_Toc410145815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5DEF5064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2.6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Groundwater flow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_Toc410145816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40EBE8C1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2.7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Bedload transport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_Toc410145817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354CFCCB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2.8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Suspended load transport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_Toc410145818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658AD8ED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2.9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Bottom updating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_Toc410145819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1AB0EC7E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2.9.1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Due to sediment fluxes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_Toc410145820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106D62EF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2.9.2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Avalanching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_Toc410145821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4F793766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2.9.3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Bed composition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_Toc410145822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7</w:t>
      </w:r>
      <w:r w:rsidRPr="008E05D9">
        <w:rPr>
          <w:noProof/>
        </w:rPr>
        <w:fldChar w:fldCharType="end"/>
      </w:r>
    </w:p>
    <w:p w14:paraId="784F3651" w14:textId="77777777" w:rsidR="008E05D9" w:rsidRPr="008E05D9" w:rsidRDefault="008E05D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</w:pPr>
      <w:r w:rsidRPr="008E05D9">
        <w:rPr>
          <w:noProof/>
        </w:rPr>
        <w:t>3</w:t>
      </w:r>
      <w:r w:rsidRPr="008E05D9"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  <w:tab/>
      </w:r>
      <w:r w:rsidRPr="008E05D9">
        <w:rPr>
          <w:noProof/>
        </w:rPr>
        <w:t>Numerical implementation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_Toc410145823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11E3C1B5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Grid types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_Toc410145824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698AEF07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3.1.1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1D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_Toc410145825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1200DB2E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3.1.2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Rectilinear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_Toc410145826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45E51BF3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3.1.3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Curvilinear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_Toc410145827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016E0183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Wave action balance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_Toc410145828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743CB5F6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3.2.1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Stationary solver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_Toc410145829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581D811F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3.2.2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Nonstationary solver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_Toc410145830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7EEF7712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Shallow water equations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_Toc410145831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43B7F48F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3.4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Nonhydrostatic pressure correction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_Toc410145832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032DF815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3.5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Advection-diffusion equation for sediment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_Toc410145833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1592E0D9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3.6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Bottom updating schemes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_Toc410145834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3EC8A68C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3.7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Avalanching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_Toc410145835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32AA1ECE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3.8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Bed composition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_Toc410145836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8</w:t>
      </w:r>
      <w:r w:rsidRPr="008E05D9">
        <w:rPr>
          <w:noProof/>
        </w:rPr>
        <w:fldChar w:fldCharType="end"/>
      </w:r>
    </w:p>
    <w:p w14:paraId="436C856D" w14:textId="77777777" w:rsidR="008E05D9" w:rsidRPr="008E05D9" w:rsidRDefault="008E05D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</w:pPr>
      <w:r w:rsidRPr="008E05D9">
        <w:rPr>
          <w:noProof/>
        </w:rPr>
        <w:t>4</w:t>
      </w:r>
      <w:r w:rsidRPr="008E05D9"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  <w:tab/>
      </w:r>
      <w:r w:rsidRPr="008E05D9">
        <w:rPr>
          <w:noProof/>
        </w:rPr>
        <w:t>Boundary conditions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_Toc410145837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3547701A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Waves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_Toc410145838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10A4768E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4.1.1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Time series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_Toc410145839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1064E8A6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4.1.2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Spectra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_Toc410145840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0A3DF197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4.1.3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Lateral boundary conditions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_Toc410145841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0569D3B3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Shallow water equations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_Toc410145842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47EB2317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4.2.1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Absorbing-generating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_Toc410145843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22ADF183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4.2.2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River and point discharge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_Toc410145844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0617055C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4.2.3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Ship motion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_Toc410145845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3C355AF0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4.2.4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Lateral boundaries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_Toc410145846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65EE6BB9" w14:textId="77777777" w:rsidR="008E05D9" w:rsidRPr="008E05D9" w:rsidRDefault="008E05D9">
      <w:pPr>
        <w:pStyle w:val="TOC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lastRenderedPageBreak/>
        <w:t>4.2.5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Tide and surge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_Toc410145847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06A77D70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4.3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Sediment transport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_Toc410145848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9</w:t>
      </w:r>
      <w:r w:rsidRPr="008E05D9">
        <w:rPr>
          <w:noProof/>
        </w:rPr>
        <w:fldChar w:fldCharType="end"/>
      </w:r>
    </w:p>
    <w:p w14:paraId="6283F45F" w14:textId="77777777" w:rsidR="008E05D9" w:rsidRPr="008E05D9" w:rsidRDefault="008E05D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</w:pPr>
      <w:r w:rsidRPr="008E05D9">
        <w:rPr>
          <w:noProof/>
        </w:rPr>
        <w:t>5</w:t>
      </w:r>
      <w:r w:rsidRPr="008E05D9"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  <w:tab/>
      </w:r>
      <w:r w:rsidRPr="008E05D9">
        <w:rPr>
          <w:noProof/>
        </w:rPr>
        <w:t>Input description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_Toc410145849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7B42D3AC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General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_Toc410145850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4DBF74A8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Grid and bathymetry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_Toc410145851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44EB1E95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Wave input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_Toc410145852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0B0113E6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5.4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Tide and surge input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_Toc410145853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436502E5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5.5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Water level (dam break)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_Toc410145854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152CE8B4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5.6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Wind input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_Toc410145855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76E80F3D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5.7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Sediment input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_Toc410145856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3F9D8CCC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5.8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Output selection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_Toc410145857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1A2F4ED8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5.9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Time parameters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_Toc410145858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23F07B0E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5.10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Model coefficients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_Toc410145859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10</w:t>
      </w:r>
      <w:r w:rsidRPr="008E05D9">
        <w:rPr>
          <w:noProof/>
        </w:rPr>
        <w:fldChar w:fldCharType="end"/>
      </w:r>
    </w:p>
    <w:p w14:paraId="5BAD7F9B" w14:textId="77777777" w:rsidR="008E05D9" w:rsidRPr="008E05D9" w:rsidRDefault="008E05D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</w:pPr>
      <w:r w:rsidRPr="008E05D9">
        <w:rPr>
          <w:noProof/>
        </w:rPr>
        <w:t>6</w:t>
      </w:r>
      <w:r w:rsidRPr="008E05D9"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zh-CN"/>
        </w:rPr>
        <w:tab/>
      </w:r>
      <w:r w:rsidRPr="008E05D9">
        <w:rPr>
          <w:noProof/>
        </w:rPr>
        <w:t>Tutorial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_Toc410145860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11</w:t>
      </w:r>
      <w:r w:rsidRPr="008E05D9">
        <w:rPr>
          <w:noProof/>
        </w:rPr>
        <w:fldChar w:fldCharType="end"/>
      </w:r>
    </w:p>
    <w:p w14:paraId="2A054E01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6.1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1-D profile model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_Toc410145861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12</w:t>
      </w:r>
      <w:r w:rsidRPr="008E05D9">
        <w:rPr>
          <w:noProof/>
        </w:rPr>
        <w:fldChar w:fldCharType="end"/>
      </w:r>
    </w:p>
    <w:p w14:paraId="288E3709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6.2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2-D area model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_Toc410145862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12</w:t>
      </w:r>
      <w:r w:rsidRPr="008E05D9">
        <w:rPr>
          <w:noProof/>
        </w:rPr>
        <w:fldChar w:fldCharType="end"/>
      </w:r>
    </w:p>
    <w:p w14:paraId="72E2105C" w14:textId="77777777" w:rsidR="008E05D9" w:rsidRPr="008E05D9" w:rsidRDefault="008E05D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 w:rsidRPr="008E05D9">
        <w:rPr>
          <w:noProof/>
        </w:rPr>
        <w:t>6.3</w:t>
      </w:r>
      <w:r w:rsidRPr="008E05D9"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  <w:tab/>
      </w:r>
      <w:r w:rsidRPr="008E05D9">
        <w:rPr>
          <w:noProof/>
        </w:rPr>
        <w:t>Langsgetij + riveroutflow</w:t>
      </w:r>
      <w:r w:rsidRPr="008E05D9">
        <w:rPr>
          <w:noProof/>
        </w:rPr>
        <w:tab/>
      </w:r>
      <w:r w:rsidRPr="008E05D9">
        <w:rPr>
          <w:noProof/>
        </w:rPr>
        <w:fldChar w:fldCharType="begin"/>
      </w:r>
      <w:r w:rsidRPr="008E05D9">
        <w:rPr>
          <w:noProof/>
        </w:rPr>
        <w:instrText xml:space="preserve"> PAGEREF _Toc410145863 \h </w:instrText>
      </w:r>
      <w:r w:rsidRPr="008E05D9">
        <w:rPr>
          <w:noProof/>
        </w:rPr>
      </w:r>
      <w:r w:rsidRPr="008E05D9">
        <w:rPr>
          <w:noProof/>
        </w:rPr>
        <w:fldChar w:fldCharType="separate"/>
      </w:r>
      <w:r w:rsidR="00B5487A">
        <w:rPr>
          <w:noProof/>
        </w:rPr>
        <w:t>12</w:t>
      </w:r>
      <w:r w:rsidRPr="008E05D9">
        <w:rPr>
          <w:noProof/>
        </w:rPr>
        <w:fldChar w:fldCharType="end"/>
      </w:r>
    </w:p>
    <w:p w14:paraId="659A8D2F" w14:textId="77777777" w:rsidR="000C5FE2" w:rsidRPr="008E05D9" w:rsidRDefault="000C5FE2" w:rsidP="008E05D9">
      <w:r w:rsidRPr="008E05D9">
        <w:fldChar w:fldCharType="end"/>
      </w:r>
    </w:p>
    <w:p w14:paraId="75273656" w14:textId="77777777" w:rsidR="00880F74" w:rsidRPr="008E05D9" w:rsidRDefault="00880F74" w:rsidP="00EF1CDD"/>
    <w:p w14:paraId="7C5C8184" w14:textId="77777777" w:rsidR="004C33FD" w:rsidRPr="008E05D9" w:rsidRDefault="004C33FD" w:rsidP="00EF1CDD"/>
    <w:p w14:paraId="03E1A3F6" w14:textId="77777777" w:rsidR="007D6712" w:rsidRPr="008E05D9" w:rsidRDefault="007D6712" w:rsidP="00EF1CDD">
      <w:pPr>
        <w:sectPr w:rsidR="007D6712" w:rsidRPr="008E05D9" w:rsidSect="003363CC">
          <w:headerReference w:type="even" r:id="rId19"/>
          <w:headerReference w:type="default" r:id="rId20"/>
          <w:footerReference w:type="even" r:id="rId21"/>
          <w:footerReference w:type="default" r:id="rId22"/>
          <w:type w:val="oddPage"/>
          <w:pgSz w:w="11906" w:h="16838" w:code="9"/>
          <w:pgMar w:top="2552" w:right="1094" w:bottom="1077" w:left="2098" w:header="822" w:footer="198" w:gutter="0"/>
          <w:paperSrc w:first="1" w:other="1"/>
          <w:pgNumType w:fmt="lowerRoman" w:start="1"/>
          <w:cols w:space="708"/>
          <w:docGrid w:linePitch="360"/>
        </w:sectPr>
      </w:pPr>
    </w:p>
    <w:bookmarkStart w:id="38" w:name="bmChap1"/>
    <w:bookmarkEnd w:id="38"/>
    <w:p w14:paraId="025BC35A" w14:textId="77777777" w:rsidR="000C5FE2" w:rsidRPr="008E05D9" w:rsidRDefault="000C5FE2" w:rsidP="000C5FE2">
      <w:pPr>
        <w:pStyle w:val="Heading1"/>
        <w:keepLines w:val="0"/>
      </w:pPr>
      <w:r w:rsidRPr="008E05D9">
        <w:rPr>
          <w:rStyle w:val="Hidden"/>
        </w:rPr>
        <w:lastRenderedPageBreak/>
        <w:fldChar w:fldCharType="begin"/>
      </w:r>
      <w:r w:rsidRPr="008E05D9">
        <w:rPr>
          <w:rStyle w:val="Hidden"/>
        </w:rPr>
        <w:instrText xml:space="preserve"> MACROBUTTON MTEditEquationSection2 Equation Section 1</w:instrText>
      </w:r>
      <w:r w:rsidRPr="008E05D9">
        <w:rPr>
          <w:rStyle w:val="Hidden"/>
        </w:rPr>
        <w:fldChar w:fldCharType="begin"/>
      </w:r>
      <w:r w:rsidRPr="008E05D9">
        <w:rPr>
          <w:rStyle w:val="Hidden"/>
        </w:rPr>
        <w:instrText xml:space="preserve"> SEQ MTEqn \r \h \* MERGEFORMAT </w:instrText>
      </w:r>
      <w:r w:rsidRPr="008E05D9">
        <w:rPr>
          <w:rStyle w:val="Hidden"/>
        </w:rPr>
        <w:fldChar w:fldCharType="end"/>
      </w:r>
      <w:r w:rsidRPr="008E05D9">
        <w:rPr>
          <w:rStyle w:val="Hidden"/>
        </w:rPr>
        <w:fldChar w:fldCharType="begin"/>
      </w:r>
      <w:r w:rsidRPr="008E05D9">
        <w:rPr>
          <w:rStyle w:val="Hidden"/>
        </w:rPr>
        <w:instrText xml:space="preserve"> SEQ MTSec \r 1 \h \* MERGEFORMAT </w:instrText>
      </w:r>
      <w:r w:rsidRPr="008E05D9">
        <w:rPr>
          <w:rStyle w:val="Hidden"/>
        </w:rPr>
        <w:fldChar w:fldCharType="end"/>
      </w:r>
      <w:r w:rsidRPr="008E05D9">
        <w:rPr>
          <w:rStyle w:val="Hidden"/>
        </w:rPr>
        <w:fldChar w:fldCharType="end"/>
      </w:r>
      <w:r w:rsidRPr="008E05D9">
        <w:rPr>
          <w:sz w:val="2"/>
          <w:szCs w:val="2"/>
        </w:rPr>
        <w:t xml:space="preserve"> </w:t>
      </w:r>
      <w:bookmarkStart w:id="39" w:name="_Toc410145803"/>
      <w:r w:rsidR="008C2325" w:rsidRPr="008E05D9">
        <w:t>Introduction</w:t>
      </w:r>
      <w:bookmarkEnd w:id="39"/>
    </w:p>
    <w:p w14:paraId="156202E7" w14:textId="77777777" w:rsidR="008C2325" w:rsidRPr="008E05D9" w:rsidRDefault="008C2325" w:rsidP="008C2325">
      <w:pPr>
        <w:rPr>
          <w:color w:val="FF0000"/>
        </w:rPr>
      </w:pPr>
      <w:r w:rsidRPr="008E05D9">
        <w:rPr>
          <w:color w:val="FF0000"/>
        </w:rPr>
        <w:t>Dano, Ad, Ap</w:t>
      </w:r>
    </w:p>
    <w:p w14:paraId="6C161C07" w14:textId="77777777" w:rsidR="008C2325" w:rsidRPr="008E05D9" w:rsidRDefault="008C2325">
      <w:pPr>
        <w:spacing w:line="240" w:lineRule="auto"/>
        <w:jc w:val="left"/>
      </w:pPr>
      <w:r w:rsidRPr="008E05D9">
        <w:br w:type="page"/>
      </w:r>
    </w:p>
    <w:p w14:paraId="273E2DA8" w14:textId="77777777" w:rsidR="008C2325" w:rsidRPr="008E05D9" w:rsidRDefault="008C2325" w:rsidP="008C2325">
      <w:pPr>
        <w:pStyle w:val="Heading1"/>
      </w:pPr>
      <w:bookmarkStart w:id="40" w:name="_Toc410145804"/>
      <w:r w:rsidRPr="008E05D9">
        <w:lastRenderedPageBreak/>
        <w:t>Processes and model formulation</w:t>
      </w:r>
      <w:bookmarkEnd w:id="40"/>
    </w:p>
    <w:p w14:paraId="176A5C47" w14:textId="77777777" w:rsidR="008C2325" w:rsidRPr="008E05D9" w:rsidRDefault="008C2325" w:rsidP="008C2325">
      <w:pPr>
        <w:pStyle w:val="Heading2"/>
      </w:pPr>
      <w:bookmarkStart w:id="41" w:name="_Toc410145805"/>
      <w:r w:rsidRPr="008E05D9">
        <w:t>Domain and definitions</w:t>
      </w:r>
      <w:bookmarkEnd w:id="41"/>
    </w:p>
    <w:p w14:paraId="6662C5E4" w14:textId="77777777" w:rsidR="008C2325" w:rsidRPr="008E05D9" w:rsidRDefault="008E05D9" w:rsidP="008C2325">
      <w:pPr>
        <w:rPr>
          <w:color w:val="FF0000"/>
          <w:lang w:val="nl-NL"/>
        </w:rPr>
      </w:pPr>
      <w:r w:rsidRPr="008E05D9">
        <w:rPr>
          <w:color w:val="FF0000"/>
          <w:lang w:val="nl-NL"/>
        </w:rPr>
        <w:t>Dano - o</w:t>
      </w:r>
      <w:r w:rsidR="008C2325" w:rsidRPr="008E05D9">
        <w:rPr>
          <w:color w:val="FF0000"/>
          <w:lang w:val="nl-NL"/>
        </w:rPr>
        <w:t>vernemen en nieuw plaatje curvi</w:t>
      </w:r>
    </w:p>
    <w:p w14:paraId="764E9B35" w14:textId="77777777" w:rsidR="008C2325" w:rsidRPr="008E05D9" w:rsidRDefault="008C2325" w:rsidP="008C2325">
      <w:pPr>
        <w:pStyle w:val="Heading2"/>
      </w:pPr>
      <w:bookmarkStart w:id="42" w:name="_Toc410145806"/>
      <w:r w:rsidRPr="008E05D9">
        <w:t>Hydrodynamics options</w:t>
      </w:r>
      <w:bookmarkEnd w:id="42"/>
    </w:p>
    <w:p w14:paraId="40A54939" w14:textId="77777777" w:rsidR="008C2325" w:rsidRPr="008E05D9" w:rsidRDefault="008C2325" w:rsidP="008C2325">
      <w:r w:rsidRPr="008E05D9">
        <w:rPr>
          <w:color w:val="FF0000"/>
        </w:rPr>
        <w:t>Dano</w:t>
      </w:r>
    </w:p>
    <w:p w14:paraId="1FF6EB0C" w14:textId="77777777" w:rsidR="008C2325" w:rsidRPr="008E05D9" w:rsidRDefault="008C2325" w:rsidP="008C2325">
      <w:pPr>
        <w:pStyle w:val="Heading3"/>
      </w:pPr>
      <w:bookmarkStart w:id="43" w:name="_Toc410145807"/>
      <w:r w:rsidRPr="008E05D9">
        <w:t>Stationary mode</w:t>
      </w:r>
      <w:bookmarkEnd w:id="43"/>
    </w:p>
    <w:p w14:paraId="5EA3EEF1" w14:textId="77777777" w:rsidR="008C2325" w:rsidRPr="008E05D9" w:rsidRDefault="008C2325" w:rsidP="008C2325">
      <w:pPr>
        <w:pStyle w:val="Heading3"/>
      </w:pPr>
      <w:bookmarkStart w:id="44" w:name="_Toc410145808"/>
      <w:r w:rsidRPr="008E05D9">
        <w:t>Non-stationary (</w:t>
      </w:r>
      <w:proofErr w:type="spellStart"/>
      <w:r w:rsidRPr="008E05D9">
        <w:t>surfbeat</w:t>
      </w:r>
      <w:proofErr w:type="spellEnd"/>
      <w:r w:rsidRPr="008E05D9">
        <w:t>) mode</w:t>
      </w:r>
      <w:bookmarkEnd w:id="44"/>
    </w:p>
    <w:p w14:paraId="52128D9C" w14:textId="77777777" w:rsidR="008C2325" w:rsidRPr="008E05D9" w:rsidRDefault="008C2325" w:rsidP="008C2325">
      <w:pPr>
        <w:pStyle w:val="Heading3"/>
      </w:pPr>
      <w:bookmarkStart w:id="45" w:name="_Toc410145809"/>
      <w:r w:rsidRPr="008E05D9">
        <w:t>Wave resolving mode</w:t>
      </w:r>
      <w:bookmarkEnd w:id="45"/>
      <w:r w:rsidRPr="008E05D9">
        <w:t xml:space="preserve">  </w:t>
      </w:r>
      <w:r w:rsidRPr="008E05D9">
        <w:tab/>
      </w:r>
    </w:p>
    <w:p w14:paraId="2CCF6F64" w14:textId="77777777" w:rsidR="00055E64" w:rsidRDefault="00055E64">
      <w:pPr>
        <w:spacing w:line="240" w:lineRule="auto"/>
        <w:jc w:val="left"/>
        <w:rPr>
          <w:b/>
          <w:iCs/>
          <w:szCs w:val="28"/>
        </w:rPr>
      </w:pPr>
      <w:bookmarkStart w:id="46" w:name="_Toc410145810"/>
      <w:r>
        <w:br w:type="page"/>
      </w:r>
    </w:p>
    <w:p w14:paraId="2CF12160" w14:textId="77777777" w:rsidR="008C2325" w:rsidRPr="008E05D9" w:rsidRDefault="008C2325" w:rsidP="008C2325">
      <w:pPr>
        <w:pStyle w:val="Heading2"/>
      </w:pPr>
      <w:r w:rsidRPr="008E05D9">
        <w:lastRenderedPageBreak/>
        <w:t>Short wave propagation</w:t>
      </w:r>
      <w:bookmarkEnd w:id="46"/>
    </w:p>
    <w:p w14:paraId="399A35BE" w14:textId="77777777" w:rsidR="008C2325" w:rsidRPr="008E05D9" w:rsidRDefault="008C2325" w:rsidP="008C2325">
      <w:pPr>
        <w:pStyle w:val="Heading3"/>
      </w:pPr>
      <w:bookmarkStart w:id="47" w:name="_Toc410145811"/>
      <w:r w:rsidRPr="008E05D9">
        <w:t>Wave action balance</w:t>
      </w:r>
      <w:bookmarkEnd w:id="47"/>
    </w:p>
    <w:p w14:paraId="6C0C9A01" w14:textId="77777777" w:rsidR="008C2325" w:rsidRDefault="008C2325" w:rsidP="008C2325">
      <w:pPr>
        <w:rPr>
          <w:color w:val="FF0000"/>
        </w:rPr>
      </w:pPr>
      <w:r w:rsidRPr="008E05D9">
        <w:rPr>
          <w:color w:val="FF0000"/>
        </w:rPr>
        <w:t>Kees</w:t>
      </w:r>
      <w:r w:rsidR="000921A6">
        <w:rPr>
          <w:color w:val="FF0000"/>
        </w:rPr>
        <w:t xml:space="preserve"> - </w:t>
      </w:r>
      <w:proofErr w:type="spellStart"/>
      <w:r w:rsidR="000921A6">
        <w:rPr>
          <w:color w:val="FF0000"/>
        </w:rPr>
        <w:t>bezig</w:t>
      </w:r>
      <w:proofErr w:type="spellEnd"/>
    </w:p>
    <w:p w14:paraId="3A7D0C5A" w14:textId="77777777" w:rsidR="008E05D9" w:rsidRDefault="008E05D9" w:rsidP="008C2325"/>
    <w:p w14:paraId="6A4FB96D" w14:textId="77777777" w:rsidR="008E05D9" w:rsidRDefault="008E05D9" w:rsidP="008C2325">
      <w:r w:rsidRPr="008E05D9">
        <w:t xml:space="preserve">The wave forcing in the shallow water momentum equation is obtained from a time dependent version of the wave action balance equation. Similar to Delft University’s (stationary) HISWA model </w:t>
      </w:r>
      <w:r w:rsidR="000F7986">
        <w:rPr>
          <w:noProof/>
          <w:lang w:val="en-US"/>
        </w:rPr>
        <w:t>(Holthuijsen et al., 1989)</w:t>
      </w:r>
      <w:r w:rsidR="003363CC">
        <w:t xml:space="preserve"> </w:t>
      </w:r>
      <w:r w:rsidRPr="008E05D9">
        <w:t>the directional distribution of the action density is taken into account whereas the frequency spectrum is represented by a frequency, best represented by t</w:t>
      </w:r>
      <w:r w:rsidR="00055E64">
        <w:t xml:space="preserve">he spectral </w:t>
      </w:r>
      <w:r w:rsidR="00055E64" w:rsidRPr="000F7986">
        <w:t>parameter</w:t>
      </w:r>
      <w:r w:rsidR="00055E64" w:rsidRPr="000F7986">
        <w:rPr>
          <w:i/>
        </w:rPr>
        <w:t xml:space="preserve"> f</w:t>
      </w:r>
      <w:r w:rsidR="00055E64" w:rsidRPr="000F7986">
        <w:rPr>
          <w:i/>
          <w:vertAlign w:val="subscript"/>
        </w:rPr>
        <w:t>m-1,0</w:t>
      </w:r>
      <w:r w:rsidR="00055E64">
        <w:t>.</w:t>
      </w:r>
      <w:r w:rsidRPr="008E05D9">
        <w:t>The wave action balance is then given by:</w:t>
      </w:r>
    </w:p>
    <w:p w14:paraId="0F89778C" w14:textId="77777777" w:rsidR="000921A6" w:rsidRDefault="000921A6" w:rsidP="008C2325"/>
    <w:p w14:paraId="27BBED62" w14:textId="77777777" w:rsidR="000921A6" w:rsidRDefault="000921A6" w:rsidP="000921A6">
      <w:pPr>
        <w:pStyle w:val="MTDisplayEquation"/>
      </w:pPr>
      <w:r>
        <w:tab/>
      </w:r>
      <w:r w:rsidRPr="000921A6">
        <w:rPr>
          <w:position w:val="-28"/>
        </w:rPr>
        <w:object w:dxaOrig="3260" w:dyaOrig="700" w14:anchorId="4BD0B2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55pt;height:34.95pt" o:ole="">
            <v:imagedata r:id="rId23" o:title=""/>
          </v:shape>
          <o:OLEObject Type="Embed" ProgID="Equation.DSMT4" ShapeID="_x0000_i1025" DrawAspect="Content" ObjectID="_1358329636" r:id="rId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)</w:instrText>
      </w:r>
      <w:r>
        <w:fldChar w:fldCharType="end"/>
      </w:r>
    </w:p>
    <w:p w14:paraId="6F8E92EE" w14:textId="77777777" w:rsidR="000921A6" w:rsidRDefault="000921A6" w:rsidP="000921A6"/>
    <w:p w14:paraId="4BA7957E" w14:textId="77777777" w:rsidR="000921A6" w:rsidRPr="000921A6" w:rsidRDefault="000921A6" w:rsidP="000921A6">
      <w:r>
        <w:t xml:space="preserve">In which the wave action </w:t>
      </w:r>
      <w:r w:rsidRPr="000921A6">
        <w:rPr>
          <w:i/>
        </w:rPr>
        <w:t>A</w:t>
      </w:r>
      <w:r>
        <w:t xml:space="preserve"> is calculated as:</w:t>
      </w:r>
    </w:p>
    <w:p w14:paraId="771EE54D" w14:textId="77777777" w:rsidR="003363CC" w:rsidRDefault="00055E64" w:rsidP="00055E64">
      <w:pPr>
        <w:pStyle w:val="MTDisplayEquation"/>
      </w:pPr>
      <w:r>
        <w:tab/>
        <w:t xml:space="preserve"> </w:t>
      </w:r>
    </w:p>
    <w:p w14:paraId="774FB5B4" w14:textId="77777777" w:rsidR="00055E64" w:rsidRDefault="00055E64" w:rsidP="00055E64">
      <w:pPr>
        <w:pStyle w:val="MTDisplayEquation"/>
      </w:pPr>
      <w:r>
        <w:tab/>
      </w:r>
      <w:r w:rsidRPr="00055E64">
        <w:rPr>
          <w:position w:val="-28"/>
        </w:rPr>
        <w:object w:dxaOrig="2560" w:dyaOrig="660" w14:anchorId="205529D6">
          <v:shape id="_x0000_i1026" type="#_x0000_t75" style="width:128.3pt;height:33.5pt" o:ole="">
            <v:imagedata r:id="rId25" o:title=""/>
          </v:shape>
          <o:OLEObject Type="Embed" ProgID="Equation.DSMT4" ShapeID="_x0000_i1026" DrawAspect="Content" ObjectID="_1358329637" r:id="rId26"/>
        </w:object>
      </w:r>
      <w:r>
        <w:t xml:space="preserve"> </w:t>
      </w:r>
      <w:r>
        <w:tab/>
      </w:r>
      <w:r w:rsidR="000921A6">
        <w:t xml:space="preserve"> </w:t>
      </w:r>
      <w:r w:rsidR="000921A6">
        <w:fldChar w:fldCharType="begin"/>
      </w:r>
      <w:r w:rsidR="000921A6">
        <w:instrText xml:space="preserve"> MACROBUTTON MTPlaceRef \* MERGEFORMAT </w:instrText>
      </w:r>
      <w:r w:rsidR="000921A6">
        <w:fldChar w:fldCharType="begin"/>
      </w:r>
      <w:r w:rsidR="000921A6">
        <w:instrText xml:space="preserve"> SEQ MTEqn \h \* MERGEFORMAT </w:instrText>
      </w:r>
      <w:r w:rsidR="000921A6">
        <w:fldChar w:fldCharType="end"/>
      </w:r>
      <w:bookmarkStart w:id="48" w:name="ZEqnNum798864"/>
      <w:r w:rsidR="000921A6">
        <w:instrText>(</w:instrText>
      </w:r>
      <w:r w:rsidR="006B505D">
        <w:fldChar w:fldCharType="begin"/>
      </w:r>
      <w:r w:rsidR="006B505D">
        <w:instrText xml:space="preserve"> SEQ MTSec \c \</w:instrText>
      </w:r>
      <w:r w:rsidR="006B505D">
        <w:instrText xml:space="preserve">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 w:rsidR="000921A6"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2</w:instrText>
      </w:r>
      <w:r w:rsidR="006B505D">
        <w:rPr>
          <w:noProof/>
        </w:rPr>
        <w:fldChar w:fldCharType="end"/>
      </w:r>
      <w:r w:rsidR="000921A6">
        <w:instrText>)</w:instrText>
      </w:r>
      <w:bookmarkEnd w:id="48"/>
      <w:r w:rsidR="000921A6">
        <w:fldChar w:fldCharType="end"/>
      </w:r>
    </w:p>
    <w:p w14:paraId="47FAA89C" w14:textId="77777777" w:rsidR="00055E64" w:rsidRDefault="00055E64" w:rsidP="00055E64">
      <w:pPr>
        <w:pStyle w:val="MTDisplayEquation"/>
      </w:pPr>
    </w:p>
    <w:p w14:paraId="76234A00" w14:textId="77777777" w:rsidR="00055E64" w:rsidRDefault="00055E64" w:rsidP="00055E64">
      <w:pPr>
        <w:pStyle w:val="MTDisplayEquation"/>
      </w:pPr>
      <w:r>
        <w:t xml:space="preserve">In </w:t>
      </w:r>
      <w:r>
        <w:fldChar w:fldCharType="begin"/>
      </w:r>
      <w:r>
        <w:instrText xml:space="preserve"> GOTOBUTTON ZEqnNum798864  \* MERGEFORMAT </w:instrText>
      </w:r>
      <w:r>
        <w:fldChar w:fldCharType="begin"/>
      </w:r>
      <w:r>
        <w:instrText xml:space="preserve"> REF ZEqnNum798864 \* Charformat \! \* MERGEFORMAT </w:instrText>
      </w:r>
      <w:r>
        <w:fldChar w:fldCharType="separate"/>
      </w:r>
      <w:r w:rsidR="00B5487A">
        <w:instrText>(1.2)</w:instrText>
      </w:r>
      <w:r>
        <w:fldChar w:fldCharType="end"/>
      </w:r>
      <w:r>
        <w:fldChar w:fldCharType="end"/>
      </w:r>
      <w:r>
        <w:t xml:space="preserve"> </w:t>
      </w:r>
      <w:r w:rsidR="000F7986" w:rsidRPr="000F7986">
        <w:rPr>
          <w:i/>
          <w:color w:val="252525"/>
          <w:szCs w:val="21"/>
          <w:shd w:val="clear" w:color="auto" w:fill="FFFFFF"/>
        </w:rPr>
        <w:t>θ</w:t>
      </w:r>
      <w:r w:rsidR="000F7986">
        <w:rPr>
          <w:color w:val="252525"/>
          <w:szCs w:val="21"/>
          <w:shd w:val="clear" w:color="auto" w:fill="FFFFFF"/>
        </w:rPr>
        <w:t xml:space="preserve"> </w:t>
      </w:r>
      <w:r w:rsidRPr="00055E64">
        <w:t>represents the angle of incidenc</w:t>
      </w:r>
      <w:r>
        <w:t xml:space="preserve">e with respect to the x-axis, </w:t>
      </w:r>
      <w:proofErr w:type="spellStart"/>
      <w:r w:rsidR="000921A6">
        <w:rPr>
          <w:i/>
        </w:rPr>
        <w:t>S</w:t>
      </w:r>
      <w:r w:rsidR="000921A6">
        <w:rPr>
          <w:i/>
          <w:vertAlign w:val="subscript"/>
        </w:rPr>
        <w:t>w</w:t>
      </w:r>
      <w:proofErr w:type="spellEnd"/>
      <w:r w:rsidR="000F7986">
        <w:t xml:space="preserve"> </w:t>
      </w:r>
      <w:r w:rsidRPr="00055E64">
        <w:t>represents the wave energy density in each directional bin and</w:t>
      </w:r>
      <w:r>
        <w:t xml:space="preserve"> </w:t>
      </w:r>
      <w:r w:rsidR="000F7986" w:rsidRPr="000F7986">
        <w:rPr>
          <w:i/>
          <w:color w:val="252525"/>
          <w:szCs w:val="21"/>
          <w:shd w:val="clear" w:color="auto" w:fill="FFFFFF"/>
        </w:rPr>
        <w:t>σ</w:t>
      </w:r>
      <w:r w:rsidR="000F7986">
        <w:rPr>
          <w:color w:val="252525"/>
          <w:szCs w:val="21"/>
          <w:shd w:val="clear" w:color="auto" w:fill="FFFFFF"/>
        </w:rPr>
        <w:t xml:space="preserve"> </w:t>
      </w:r>
      <w:r w:rsidRPr="00055E64">
        <w:t>the intrinsic wave frequency. The wave action propagation speeds in x- and y-direction are given by:</w:t>
      </w:r>
    </w:p>
    <w:p w14:paraId="42DAE054" w14:textId="77777777" w:rsidR="00055E64" w:rsidRDefault="00055E64" w:rsidP="00055E64"/>
    <w:p w14:paraId="61DCD9F2" w14:textId="77777777" w:rsidR="00055E64" w:rsidRDefault="00055E64" w:rsidP="00055E64">
      <w:pPr>
        <w:pStyle w:val="MTDisplayEquation"/>
      </w:pPr>
      <w:r>
        <w:tab/>
      </w:r>
      <w:r w:rsidRPr="00055E64">
        <w:rPr>
          <w:position w:val="-36"/>
        </w:rPr>
        <w:object w:dxaOrig="2700" w:dyaOrig="840" w14:anchorId="7E32C5DD">
          <v:shape id="_x0000_i1027" type="#_x0000_t75" style="width:135.45pt;height:42.05pt" o:ole="">
            <v:imagedata r:id="rId27" o:title=""/>
          </v:shape>
          <o:OLEObject Type="Embed" ProgID="Equation.DSMT4" ShapeID="_x0000_i1027" DrawAspect="Content" ObjectID="_1358329638" r:id="rId28"/>
        </w:object>
      </w:r>
      <w:r>
        <w:t xml:space="preserve"> </w:t>
      </w:r>
      <w:r>
        <w:tab/>
      </w:r>
      <w:r w:rsidR="000921A6">
        <w:t xml:space="preserve"> </w:t>
      </w:r>
      <w:r w:rsidR="000921A6">
        <w:fldChar w:fldCharType="begin"/>
      </w:r>
      <w:r w:rsidR="000921A6">
        <w:instrText xml:space="preserve"> MACROBUTTON MTPlaceRef \* MERGEFORMAT </w:instrText>
      </w:r>
      <w:r w:rsidR="000921A6">
        <w:fldChar w:fldCharType="end"/>
      </w:r>
      <w:r w:rsidR="000921A6">
        <w:fldChar w:fldCharType="begin"/>
      </w:r>
      <w:r w:rsidR="000921A6">
        <w:instrText xml:space="preserve"> MACROBUTTON MTPlaceRef \* MERGEFORMAT </w:instrText>
      </w:r>
      <w:r w:rsidR="000921A6">
        <w:fldChar w:fldCharType="begin"/>
      </w:r>
      <w:r w:rsidR="000921A6">
        <w:instrText xml:space="preserve"> SEQ MTEqn \h \* MERGEFORMAT </w:instrText>
      </w:r>
      <w:r w:rsidR="000921A6">
        <w:fldChar w:fldCharType="end"/>
      </w:r>
      <w:r w:rsidR="000921A6"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 w:rsidR="000921A6"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3</w:instrText>
      </w:r>
      <w:r w:rsidR="006B505D">
        <w:rPr>
          <w:noProof/>
        </w:rPr>
        <w:fldChar w:fldCharType="end"/>
      </w:r>
      <w:r w:rsidR="000921A6">
        <w:instrText>)</w:instrText>
      </w:r>
      <w:r w:rsidR="000921A6">
        <w:fldChar w:fldCharType="end"/>
      </w:r>
    </w:p>
    <w:p w14:paraId="70A1F42D" w14:textId="77777777" w:rsidR="00055E64" w:rsidRDefault="00055E64" w:rsidP="00055E64"/>
    <w:p w14:paraId="10214555" w14:textId="77777777" w:rsidR="00055E64" w:rsidRDefault="00055E64" w:rsidP="00055E64">
      <w:r w:rsidRPr="00055E64">
        <w:t>With</w:t>
      </w:r>
      <w:r w:rsidR="000F7986">
        <w:t xml:space="preserve"> </w:t>
      </w:r>
      <w:proofErr w:type="spellStart"/>
      <w:r w:rsidR="000F7986" w:rsidRPr="000F7986">
        <w:rPr>
          <w:i/>
        </w:rPr>
        <w:t>u</w:t>
      </w:r>
      <w:r w:rsidR="000F7986" w:rsidRPr="000F7986">
        <w:rPr>
          <w:i/>
          <w:vertAlign w:val="superscript"/>
        </w:rPr>
        <w:t>L</w:t>
      </w:r>
      <w:proofErr w:type="spellEnd"/>
      <w:r w:rsidR="000F7986">
        <w:t xml:space="preserve"> </w:t>
      </w:r>
      <w:r w:rsidRPr="00055E64">
        <w:t>and</w:t>
      </w:r>
      <w:r w:rsidR="000F7986">
        <w:t xml:space="preserve"> </w:t>
      </w:r>
      <w:proofErr w:type="spellStart"/>
      <w:proofErr w:type="gramStart"/>
      <w:r w:rsidR="000F7986" w:rsidRPr="000F7986">
        <w:rPr>
          <w:i/>
        </w:rPr>
        <w:t>v</w:t>
      </w:r>
      <w:r w:rsidR="000F7986" w:rsidRPr="000F7986">
        <w:rPr>
          <w:i/>
          <w:vertAlign w:val="superscript"/>
        </w:rPr>
        <w:t>L</w:t>
      </w:r>
      <w:proofErr w:type="spellEnd"/>
      <w:proofErr w:type="gramEnd"/>
      <w:r w:rsidR="000F7986">
        <w:t xml:space="preserve"> </w:t>
      </w:r>
      <w:r w:rsidRPr="00055E64">
        <w:t xml:space="preserve">the cross-shore and alongshore depth-averaged </w:t>
      </w:r>
      <w:proofErr w:type="spellStart"/>
      <w:r w:rsidRPr="00055E64">
        <w:t>Lagrangian</w:t>
      </w:r>
      <w:proofErr w:type="spellEnd"/>
      <w:r w:rsidRPr="00055E64">
        <w:t xml:space="preserve"> velocities respectively (defined below), and the group velocity cg obtained from linear theory. If wave-current interaction is turned off (</w:t>
      </w:r>
      <w:proofErr w:type="spellStart"/>
      <w:r w:rsidRPr="00055E64">
        <w:rPr>
          <w:i/>
        </w:rPr>
        <w:t>wci</w:t>
      </w:r>
      <w:proofErr w:type="spellEnd"/>
      <w:r w:rsidRPr="00055E64">
        <w:rPr>
          <w:i/>
        </w:rPr>
        <w:t>=0</w:t>
      </w:r>
      <w:r w:rsidRPr="00055E64">
        <w:t xml:space="preserve">) then the last term in either equation is not taken into account. The propagation speed </w:t>
      </w:r>
      <w:r>
        <w:t xml:space="preserve">in </w:t>
      </w:r>
      <w:r w:rsidR="000F7986">
        <w:rPr>
          <w:color w:val="252525"/>
          <w:szCs w:val="21"/>
          <w:shd w:val="clear" w:color="auto" w:fill="FFFFFF"/>
        </w:rPr>
        <w:t>θ</w:t>
      </w:r>
      <w:r w:rsidRPr="00055E64">
        <w:t>-space is obtained from:</w:t>
      </w:r>
    </w:p>
    <w:p w14:paraId="676D7F68" w14:textId="77777777" w:rsidR="00055E64" w:rsidRDefault="00055E64" w:rsidP="00055E64"/>
    <w:p w14:paraId="6EBD9517" w14:textId="77777777" w:rsidR="00055E64" w:rsidRDefault="00055E64" w:rsidP="00055E64">
      <w:pPr>
        <w:pStyle w:val="MTDisplayEquation"/>
      </w:pPr>
      <w:r>
        <w:tab/>
      </w:r>
      <w:r w:rsidRPr="00055E64">
        <w:rPr>
          <w:position w:val="-68"/>
        </w:rPr>
        <w:object w:dxaOrig="7000" w:dyaOrig="1480" w14:anchorId="7CDDA84A">
          <v:shape id="_x0000_i1028" type="#_x0000_t75" style="width:349.3pt;height:74.85pt" o:ole="">
            <v:imagedata r:id="rId29" o:title=""/>
          </v:shape>
          <o:OLEObject Type="Embed" ProgID="Equation.DSMT4" ShapeID="_x0000_i1028" DrawAspect="Content" ObjectID="_1358329639" r:id="rId30"/>
        </w:object>
      </w:r>
      <w:r>
        <w:t xml:space="preserve"> </w:t>
      </w:r>
      <w:r>
        <w:tab/>
      </w:r>
      <w:r w:rsidR="000921A6">
        <w:fldChar w:fldCharType="begin"/>
      </w:r>
      <w:r w:rsidR="000921A6">
        <w:instrText xml:space="preserve"> MACROBUTTON MTPlaceRef \* MERGEFORMAT </w:instrText>
      </w:r>
      <w:r w:rsidR="000921A6">
        <w:fldChar w:fldCharType="begin"/>
      </w:r>
      <w:r w:rsidR="000921A6">
        <w:instrText xml:space="preserve"> SEQ MTEqn \h \* MERGEFORMAT </w:instrText>
      </w:r>
      <w:r w:rsidR="000921A6">
        <w:fldChar w:fldCharType="end"/>
      </w:r>
      <w:bookmarkStart w:id="49" w:name="ZEqnNum847873"/>
      <w:r w:rsidR="000921A6"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 w:rsidR="000921A6"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4</w:instrText>
      </w:r>
      <w:r w:rsidR="006B505D">
        <w:rPr>
          <w:noProof/>
        </w:rPr>
        <w:fldChar w:fldCharType="end"/>
      </w:r>
      <w:r w:rsidR="000921A6">
        <w:instrText>)</w:instrText>
      </w:r>
      <w:bookmarkEnd w:id="49"/>
      <w:r w:rsidR="000921A6">
        <w:fldChar w:fldCharType="end"/>
      </w:r>
    </w:p>
    <w:p w14:paraId="7A0D8B2A" w14:textId="77777777" w:rsidR="00055E64" w:rsidRPr="00055E64" w:rsidRDefault="00055E64" w:rsidP="00055E64"/>
    <w:p w14:paraId="74A0B52D" w14:textId="77777777" w:rsidR="00055E64" w:rsidRPr="00055E64" w:rsidRDefault="00055E64" w:rsidP="00055E64">
      <w:r>
        <w:t xml:space="preserve">In </w:t>
      </w:r>
      <w:r>
        <w:fldChar w:fldCharType="begin"/>
      </w:r>
      <w:r>
        <w:instrText xml:space="preserve"> GOTOBUTTON ZEqnNum847873  \* MERGEFORMAT </w:instrText>
      </w:r>
      <w:r>
        <w:fldChar w:fldCharType="begin"/>
      </w:r>
      <w:r>
        <w:instrText xml:space="preserve"> REF ZEqnNum847873 \* Charformat \! \* MERGEFORMAT </w:instrText>
      </w:r>
      <w:r>
        <w:fldChar w:fldCharType="separate"/>
      </w:r>
      <w:r w:rsidR="00B5487A">
        <w:instrText>(1.4)</w:instrText>
      </w:r>
      <w:r>
        <w:fldChar w:fldCharType="end"/>
      </w:r>
      <w:r>
        <w:fldChar w:fldCharType="end"/>
      </w:r>
      <w:r>
        <w:t xml:space="preserve"> </w:t>
      </w:r>
      <w:r w:rsidR="000F7986" w:rsidRPr="000F7986">
        <w:rPr>
          <w:i/>
        </w:rPr>
        <w:t>h</w:t>
      </w:r>
      <w:r w:rsidR="000F7986">
        <w:t xml:space="preserve"> </w:t>
      </w:r>
      <w:r>
        <w:t>represents the total water depth and in this formulation bottom refraction (</w:t>
      </w:r>
      <w:r w:rsidR="000F7986">
        <w:t>first</w:t>
      </w:r>
      <w:r>
        <w:t xml:space="preserve"> term) and wave-current interaction (last two terms) are taken into account. </w:t>
      </w:r>
      <w:r w:rsidRPr="00055E64">
        <w:t>If wave-current interaction is turned off (</w:t>
      </w:r>
      <w:proofErr w:type="spellStart"/>
      <w:r w:rsidRPr="000F7986">
        <w:rPr>
          <w:i/>
        </w:rPr>
        <w:t>wci</w:t>
      </w:r>
      <w:proofErr w:type="spellEnd"/>
      <w:r w:rsidRPr="000F7986">
        <w:rPr>
          <w:i/>
        </w:rPr>
        <w:t>=0</w:t>
      </w:r>
      <w:r w:rsidRPr="00055E64">
        <w:t xml:space="preserve">) then the last two terms </w:t>
      </w:r>
      <w:r w:rsidR="000F7986">
        <w:t>are</w:t>
      </w:r>
      <w:r>
        <w:t xml:space="preserve"> neglected. </w:t>
      </w:r>
    </w:p>
    <w:p w14:paraId="54538757" w14:textId="77777777" w:rsidR="00116131" w:rsidRDefault="00116131">
      <w:pPr>
        <w:spacing w:line="240" w:lineRule="auto"/>
        <w:jc w:val="left"/>
      </w:pPr>
      <w:bookmarkStart w:id="50" w:name="_Toc410145812"/>
      <w:r>
        <w:br w:type="page"/>
      </w:r>
    </w:p>
    <w:p w14:paraId="237C0886" w14:textId="77777777" w:rsidR="00116131" w:rsidRDefault="00116131" w:rsidP="00116131">
      <w:pPr>
        <w:spacing w:line="240" w:lineRule="auto"/>
        <w:jc w:val="left"/>
      </w:pPr>
      <w:r>
        <w:lastRenderedPageBreak/>
        <w:t xml:space="preserve">The wave number </w:t>
      </w:r>
      <w:r w:rsidRPr="00B5487A">
        <w:rPr>
          <w:i/>
        </w:rPr>
        <w:t>k</w:t>
      </w:r>
      <w:r>
        <w:t xml:space="preserve"> is obta</w:t>
      </w:r>
      <w:r w:rsidR="00B5487A">
        <w:t xml:space="preserve">ined from the </w:t>
      </w:r>
      <w:proofErr w:type="spellStart"/>
      <w:r w:rsidR="00B5487A">
        <w:t>eikonal</w:t>
      </w:r>
      <w:proofErr w:type="spellEnd"/>
      <w:r w:rsidR="00B5487A">
        <w:t xml:space="preserve"> </w:t>
      </w:r>
      <w:proofErr w:type="gramStart"/>
      <w:r w:rsidR="00B5487A">
        <w:t>equations that is</w:t>
      </w:r>
      <w:proofErr w:type="gramEnd"/>
      <w:r w:rsidR="00B5487A">
        <w:t xml:space="preserve"> described in </w:t>
      </w:r>
      <w:r w:rsidR="00B5487A">
        <w:fldChar w:fldCharType="begin"/>
      </w:r>
      <w:r w:rsidR="00B5487A">
        <w:instrText xml:space="preserve"> GOTOBUTTON ZEqnNum841938  \* MERGEFORMAT </w:instrText>
      </w:r>
      <w:r w:rsidR="00B5487A">
        <w:fldChar w:fldCharType="begin"/>
      </w:r>
      <w:r w:rsidR="00B5487A">
        <w:instrText xml:space="preserve"> REF ZEqnNum841938 \* Charformat \! \* MERGEFORMAT </w:instrText>
      </w:r>
      <w:r w:rsidR="00B5487A">
        <w:fldChar w:fldCharType="separate"/>
      </w:r>
      <w:r w:rsidR="00B5487A">
        <w:instrText>(1.5)</w:instrText>
      </w:r>
      <w:r w:rsidR="00B5487A">
        <w:fldChar w:fldCharType="end"/>
      </w:r>
      <w:r w:rsidR="00B5487A">
        <w:fldChar w:fldCharType="end"/>
      </w:r>
      <w:r w:rsidR="00B5487A">
        <w:t xml:space="preserve">. In this formulation the subscripts refer to the direction of the wave vector components and </w:t>
      </w:r>
      <w:r w:rsidR="00B5487A" w:rsidRPr="00B5487A">
        <w:rPr>
          <w:i/>
        </w:rPr>
        <w:t>ω</w:t>
      </w:r>
      <w:r w:rsidR="00B5487A">
        <w:t xml:space="preserve"> represents the absolute radial frequency.</w:t>
      </w:r>
    </w:p>
    <w:p w14:paraId="685FB014" w14:textId="77777777" w:rsidR="00116131" w:rsidRDefault="00116131" w:rsidP="00116131">
      <w:pPr>
        <w:spacing w:line="240" w:lineRule="auto"/>
        <w:jc w:val="left"/>
      </w:pPr>
    </w:p>
    <w:p w14:paraId="39F2E055" w14:textId="77777777" w:rsidR="00116131" w:rsidRDefault="00116131" w:rsidP="00116131">
      <w:pPr>
        <w:pStyle w:val="MTDisplayEquation"/>
      </w:pPr>
      <w:r>
        <w:tab/>
      </w:r>
      <w:r w:rsidRPr="00116131">
        <w:rPr>
          <w:position w:val="-62"/>
        </w:rPr>
        <w:object w:dxaOrig="1340" w:dyaOrig="1359" w14:anchorId="5E8E2C92">
          <v:shape id="_x0000_i1029" type="#_x0000_t75" style="width:67pt;height:67.7pt" o:ole="">
            <v:imagedata r:id="rId31" o:title=""/>
          </v:shape>
          <o:OLEObject Type="Embed" ProgID="Equation.DSMT4" ShapeID="_x0000_i1029" DrawAspect="Content" ObjectID="_1358329640" r:id="rId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841938"/>
      <w:r>
        <w:instrText>(</w:instrText>
      </w:r>
      <w:r w:rsidR="006B505D">
        <w:fldChar w:fldCharType="begin"/>
      </w:r>
      <w:r w:rsidR="006B505D">
        <w:instrText xml:space="preserve"> SEQ MTSec \c \</w:instrText>
      </w:r>
      <w:r w:rsidR="006B505D">
        <w:instrText xml:space="preserve">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5</w:instrText>
      </w:r>
      <w:r w:rsidR="006B505D">
        <w:rPr>
          <w:noProof/>
        </w:rPr>
        <w:fldChar w:fldCharType="end"/>
      </w:r>
      <w:r>
        <w:instrText>)</w:instrText>
      </w:r>
      <w:bookmarkEnd w:id="51"/>
      <w:r>
        <w:fldChar w:fldCharType="end"/>
      </w:r>
    </w:p>
    <w:p w14:paraId="3594FA64" w14:textId="77777777" w:rsidR="00116131" w:rsidRDefault="00116131" w:rsidP="00116131">
      <w:pPr>
        <w:spacing w:line="240" w:lineRule="auto"/>
        <w:jc w:val="left"/>
      </w:pPr>
    </w:p>
    <w:p w14:paraId="2F569C2E" w14:textId="77777777" w:rsidR="00116131" w:rsidRDefault="00116131" w:rsidP="00116131">
      <w:pPr>
        <w:spacing w:line="240" w:lineRule="auto"/>
        <w:jc w:val="left"/>
      </w:pPr>
      <w:r>
        <w:t xml:space="preserve">The wave number </w:t>
      </w:r>
      <w:r w:rsidR="00B5487A">
        <w:t xml:space="preserve">is then obtained from </w:t>
      </w:r>
      <w:r w:rsidR="00B5487A">
        <w:fldChar w:fldCharType="begin"/>
      </w:r>
      <w:r w:rsidR="00B5487A">
        <w:instrText xml:space="preserve"> GOTOBUTTON ZEqnNum486839  \* MERGEFORMAT </w:instrText>
      </w:r>
      <w:r w:rsidR="00B5487A">
        <w:fldChar w:fldCharType="begin"/>
      </w:r>
      <w:r w:rsidR="00B5487A">
        <w:instrText xml:space="preserve"> REF ZEqnNum486839 \* Charformat \! \* MERGEFORMAT </w:instrText>
      </w:r>
      <w:r w:rsidR="00B5487A">
        <w:fldChar w:fldCharType="separate"/>
      </w:r>
      <w:r w:rsidR="00B5487A">
        <w:instrText>(1.6)</w:instrText>
      </w:r>
      <w:r w:rsidR="00B5487A">
        <w:fldChar w:fldCharType="end"/>
      </w:r>
      <w:r w:rsidR="00B5487A">
        <w:fldChar w:fldCharType="end"/>
      </w:r>
      <w:r w:rsidR="00B5487A">
        <w:t>.</w:t>
      </w:r>
    </w:p>
    <w:p w14:paraId="28B25FFD" w14:textId="77777777" w:rsidR="00116131" w:rsidRDefault="00116131" w:rsidP="00116131">
      <w:pPr>
        <w:spacing w:line="240" w:lineRule="auto"/>
        <w:jc w:val="left"/>
      </w:pPr>
    </w:p>
    <w:p w14:paraId="5E192721" w14:textId="77777777" w:rsidR="00116131" w:rsidRDefault="00116131" w:rsidP="00116131">
      <w:pPr>
        <w:pStyle w:val="MTDisplayEquation"/>
      </w:pPr>
      <w:r>
        <w:tab/>
      </w:r>
      <w:r w:rsidRPr="00116131">
        <w:rPr>
          <w:position w:val="-16"/>
        </w:rPr>
        <w:object w:dxaOrig="1300" w:dyaOrig="480" w14:anchorId="0F50C977">
          <v:shape id="_x0000_i1030" type="#_x0000_t75" style="width:64.85pt;height:24.25pt" o:ole="">
            <v:imagedata r:id="rId33" o:title=""/>
          </v:shape>
          <o:OLEObject Type="Embed" ProgID="Equation.DSMT4" ShapeID="_x0000_i1030" DrawAspect="Content" ObjectID="_1358329641" r:id="rId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86839"/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6</w:instrText>
      </w:r>
      <w:r w:rsidR="006B505D">
        <w:rPr>
          <w:noProof/>
        </w:rPr>
        <w:fldChar w:fldCharType="end"/>
      </w:r>
      <w:r>
        <w:instrText>)</w:instrText>
      </w:r>
      <w:bookmarkEnd w:id="52"/>
      <w:r>
        <w:fldChar w:fldCharType="end"/>
      </w:r>
    </w:p>
    <w:p w14:paraId="05FEFC00" w14:textId="77777777" w:rsidR="00116131" w:rsidRDefault="00116131" w:rsidP="00116131">
      <w:pPr>
        <w:spacing w:line="240" w:lineRule="auto"/>
        <w:jc w:val="left"/>
      </w:pPr>
    </w:p>
    <w:p w14:paraId="22164BC4" w14:textId="77777777" w:rsidR="00B5487A" w:rsidRDefault="00116131" w:rsidP="00116131">
      <w:pPr>
        <w:spacing w:line="240" w:lineRule="auto"/>
        <w:jc w:val="left"/>
      </w:pPr>
      <w:r>
        <w:t>The absolu</w:t>
      </w:r>
      <w:r w:rsidR="00B5487A">
        <w:t xml:space="preserve">te radial frequency </w:t>
      </w:r>
      <w:r w:rsidR="00B5487A" w:rsidRPr="00B5487A">
        <w:rPr>
          <w:i/>
        </w:rPr>
        <w:t>ω</w:t>
      </w:r>
      <w:r w:rsidR="00B5487A">
        <w:t xml:space="preserve"> is given by </w:t>
      </w:r>
      <w:r w:rsidR="00B5487A">
        <w:fldChar w:fldCharType="begin"/>
      </w:r>
      <w:r w:rsidR="00B5487A">
        <w:instrText xml:space="preserve"> GOTOBUTTON ZEqnNum891076  \* MERGEFORMAT </w:instrText>
      </w:r>
      <w:r w:rsidR="00B5487A">
        <w:fldChar w:fldCharType="begin"/>
      </w:r>
      <w:r w:rsidR="00B5487A">
        <w:instrText xml:space="preserve"> REF ZEqnNum891076 \* Charformat \! \* MERGEFORMAT </w:instrText>
      </w:r>
      <w:r w:rsidR="00B5487A">
        <w:fldChar w:fldCharType="separate"/>
      </w:r>
      <w:r w:rsidR="00B5487A">
        <w:instrText>(1.7)</w:instrText>
      </w:r>
      <w:r w:rsidR="00B5487A">
        <w:fldChar w:fldCharType="end"/>
      </w:r>
      <w:r w:rsidR="00B5487A">
        <w:fldChar w:fldCharType="end"/>
      </w:r>
      <w:r w:rsidR="00B5487A">
        <w:t xml:space="preserve">. The intrinsic </w:t>
      </w:r>
      <w:r w:rsidR="00B5487A" w:rsidRPr="00B5487A">
        <w:t xml:space="preserve">frequency </w:t>
      </w:r>
      <w:r w:rsidR="00B5487A" w:rsidRPr="00B5487A">
        <w:rPr>
          <w:i/>
        </w:rPr>
        <w:t>σ</w:t>
      </w:r>
      <w:r w:rsidR="00B5487A" w:rsidRPr="00B5487A">
        <w:t xml:space="preserve"> is obtained</w:t>
      </w:r>
      <w:r w:rsidR="00B5487A">
        <w:t xml:space="preserve"> from the linear dispersion relation. If wave-current interaction is turned off (</w:t>
      </w:r>
      <w:proofErr w:type="spellStart"/>
      <w:r w:rsidR="00B5487A" w:rsidRPr="00B5487A">
        <w:rPr>
          <w:i/>
        </w:rPr>
        <w:t>wci</w:t>
      </w:r>
      <w:proofErr w:type="spellEnd"/>
      <w:r w:rsidR="00B5487A" w:rsidRPr="00B5487A">
        <w:rPr>
          <w:i/>
        </w:rPr>
        <w:t>=0</w:t>
      </w:r>
      <w:r w:rsidR="00B5487A">
        <w:t>) then the last two terms are not taken into account.</w:t>
      </w:r>
    </w:p>
    <w:p w14:paraId="4C6567C8" w14:textId="77777777" w:rsidR="00116131" w:rsidRDefault="00B5487A" w:rsidP="00116131">
      <w:pPr>
        <w:spacing w:line="240" w:lineRule="auto"/>
        <w:jc w:val="left"/>
      </w:pPr>
      <w:r>
        <w:t xml:space="preserve"> </w:t>
      </w:r>
    </w:p>
    <w:p w14:paraId="694B4BBB" w14:textId="77777777" w:rsidR="00116131" w:rsidRDefault="00116131" w:rsidP="00116131">
      <w:pPr>
        <w:pStyle w:val="MTDisplayEquation"/>
      </w:pPr>
      <w:r>
        <w:tab/>
      </w:r>
      <w:r w:rsidRPr="00116131">
        <w:rPr>
          <w:position w:val="-14"/>
        </w:rPr>
        <w:object w:dxaOrig="1920" w:dyaOrig="400" w14:anchorId="294D8757">
          <v:shape id="_x0000_i1031" type="#_x0000_t75" style="width:96.25pt;height:19.95pt" o:ole="">
            <v:imagedata r:id="rId35" o:title=""/>
          </v:shape>
          <o:OLEObject Type="Embed" ProgID="Equation.DSMT4" ShapeID="_x0000_i1031" DrawAspect="Content" ObjectID="_1358329642" r:id="rId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891076"/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7</w:instrText>
      </w:r>
      <w:r w:rsidR="006B505D">
        <w:rPr>
          <w:noProof/>
        </w:rPr>
        <w:fldChar w:fldCharType="end"/>
      </w:r>
      <w:r>
        <w:instrText>)</w:instrText>
      </w:r>
      <w:bookmarkEnd w:id="53"/>
      <w:r>
        <w:fldChar w:fldCharType="end"/>
      </w:r>
    </w:p>
    <w:p w14:paraId="08A52A3E" w14:textId="77777777" w:rsidR="00B5487A" w:rsidRPr="00B5487A" w:rsidRDefault="00B5487A" w:rsidP="00B5487A"/>
    <w:p w14:paraId="43522FD1" w14:textId="77777777" w:rsidR="008C2325" w:rsidRPr="008E05D9" w:rsidRDefault="008C2325" w:rsidP="008C2325">
      <w:pPr>
        <w:pStyle w:val="Heading3"/>
      </w:pPr>
      <w:r w:rsidRPr="008E05D9">
        <w:t>Dissipation</w:t>
      </w:r>
      <w:bookmarkEnd w:id="50"/>
    </w:p>
    <w:p w14:paraId="43012D9B" w14:textId="77777777" w:rsidR="008C2325" w:rsidRPr="008E05D9" w:rsidRDefault="008C2325" w:rsidP="008C2325">
      <w:pPr>
        <w:pStyle w:val="Heading4"/>
      </w:pPr>
      <w:r w:rsidRPr="008E05D9">
        <w:t>Breaking</w:t>
      </w:r>
    </w:p>
    <w:p w14:paraId="1F3F747E" w14:textId="77777777" w:rsidR="008C2325" w:rsidRDefault="008C2325" w:rsidP="008C2325">
      <w:pPr>
        <w:rPr>
          <w:color w:val="FF0000"/>
        </w:rPr>
      </w:pPr>
      <w:r w:rsidRPr="008E05D9">
        <w:rPr>
          <w:color w:val="FF0000"/>
        </w:rPr>
        <w:t>Kees</w:t>
      </w:r>
      <w:r w:rsidR="000921A6">
        <w:rPr>
          <w:color w:val="FF0000"/>
        </w:rPr>
        <w:t xml:space="preserve"> - </w:t>
      </w:r>
      <w:proofErr w:type="spellStart"/>
      <w:r w:rsidR="000921A6">
        <w:rPr>
          <w:color w:val="FF0000"/>
        </w:rPr>
        <w:t>bezig</w:t>
      </w:r>
      <w:proofErr w:type="spellEnd"/>
    </w:p>
    <w:p w14:paraId="6064CFCD" w14:textId="77777777" w:rsidR="000921A6" w:rsidRDefault="000921A6" w:rsidP="008C2325">
      <w:pPr>
        <w:rPr>
          <w:color w:val="FF0000"/>
        </w:rPr>
      </w:pPr>
    </w:p>
    <w:p w14:paraId="1684D6FF" w14:textId="77777777" w:rsidR="00241B94" w:rsidRPr="00241B94" w:rsidRDefault="00241B94" w:rsidP="008C2325">
      <w:r w:rsidRPr="00241B94">
        <w:t xml:space="preserve">There </w:t>
      </w:r>
      <w:r w:rsidR="00F15B77">
        <w:t xml:space="preserve">are </w:t>
      </w:r>
      <w:r w:rsidRPr="00241B94">
        <w:t xml:space="preserve">in four different wave breaking formulations </w:t>
      </w:r>
      <w:r w:rsidR="00F15B77" w:rsidRPr="00241B94">
        <w:t>implement</w:t>
      </w:r>
      <w:r w:rsidR="00F15B77">
        <w:t>ed</w:t>
      </w:r>
      <w:r w:rsidRPr="00241B94">
        <w:t xml:space="preserve"> in XBeach</w:t>
      </w:r>
      <w:r w:rsidR="00F15B77">
        <w:t xml:space="preserve">. The formulations are coded with the keyword </w:t>
      </w:r>
      <w:r w:rsidR="00F15B77" w:rsidRPr="00F15B77">
        <w:rPr>
          <w:i/>
        </w:rPr>
        <w:t>break</w:t>
      </w:r>
      <w:r w:rsidR="00F15B77">
        <w:t xml:space="preserve">. </w:t>
      </w:r>
    </w:p>
    <w:p w14:paraId="0138C138" w14:textId="77777777" w:rsidR="00241B94" w:rsidRPr="00241B94" w:rsidRDefault="00F15B77" w:rsidP="008C2325">
      <w:pPr>
        <w:numPr>
          <w:ilvl w:val="0"/>
          <w:numId w:val="18"/>
        </w:numPr>
      </w:pPr>
      <w:r>
        <w:t xml:space="preserve">Non-stationary waves: </w:t>
      </w:r>
      <w:r>
        <w:tab/>
      </w:r>
      <w:r>
        <w:tab/>
        <w:t>formulation of Roelvink (1993a)</w:t>
      </w:r>
    </w:p>
    <w:p w14:paraId="795926E1" w14:textId="77777777" w:rsidR="00241B94" w:rsidRPr="00241B94" w:rsidRDefault="00F15B77" w:rsidP="008C2325">
      <w:pPr>
        <w:numPr>
          <w:ilvl w:val="0"/>
          <w:numId w:val="18"/>
        </w:numPr>
      </w:pPr>
      <w:r>
        <w:t xml:space="preserve">Stationary waves: </w:t>
      </w:r>
      <w:r>
        <w:tab/>
      </w:r>
      <w:r>
        <w:tab/>
        <w:t xml:space="preserve">formulation of </w:t>
      </w:r>
      <w:proofErr w:type="spellStart"/>
      <w:r>
        <w:t>Baldock</w:t>
      </w:r>
      <w:proofErr w:type="spellEnd"/>
      <w:r>
        <w:t xml:space="preserve"> et al. (1998)</w:t>
      </w:r>
    </w:p>
    <w:p w14:paraId="6C358604" w14:textId="77777777" w:rsidR="00F15B77" w:rsidRDefault="00F15B77" w:rsidP="008C2325">
      <w:pPr>
        <w:numPr>
          <w:ilvl w:val="0"/>
          <w:numId w:val="18"/>
        </w:numPr>
      </w:pPr>
      <w:r>
        <w:t xml:space="preserve">Non-stationary waves: </w:t>
      </w:r>
      <w:r>
        <w:tab/>
      </w:r>
      <w:r>
        <w:tab/>
        <w:t>adaptation of break=1</w:t>
      </w:r>
      <w:r w:rsidR="00CB3C11">
        <w:tab/>
      </w:r>
      <w:r w:rsidR="00CB3C11">
        <w:tab/>
      </w:r>
    </w:p>
    <w:p w14:paraId="5C632BA1" w14:textId="77777777" w:rsidR="00241B94" w:rsidRPr="00241B94" w:rsidRDefault="00F15B77" w:rsidP="008C2325">
      <w:pPr>
        <w:numPr>
          <w:ilvl w:val="0"/>
          <w:numId w:val="18"/>
        </w:numPr>
      </w:pPr>
      <w:r>
        <w:t>Non-stationary waves:</w:t>
      </w:r>
      <w:r>
        <w:tab/>
      </w:r>
      <w:r>
        <w:tab/>
      </w:r>
      <w:r w:rsidR="00116131">
        <w:t>adaptation of break=1</w:t>
      </w:r>
      <w:r w:rsidR="00116131">
        <w:tab/>
        <w:t xml:space="preserve"> (Daly et al. ,</w:t>
      </w:r>
      <w:r w:rsidR="00CB3C11">
        <w:t>2010)</w:t>
      </w:r>
      <w:r>
        <w:tab/>
      </w:r>
      <w:r>
        <w:tab/>
      </w:r>
      <w:r>
        <w:tab/>
      </w:r>
    </w:p>
    <w:p w14:paraId="638DBA25" w14:textId="77777777" w:rsidR="00116131" w:rsidRDefault="00116131" w:rsidP="000921A6"/>
    <w:p w14:paraId="4F2B048B" w14:textId="77777777" w:rsidR="000921A6" w:rsidRDefault="00241B94" w:rsidP="000921A6">
      <w:r>
        <w:t>For the n</w:t>
      </w:r>
      <w:r w:rsidRPr="00241B94">
        <w:t>on-stationary (surf</w:t>
      </w:r>
      <w:r w:rsidR="00F15B77">
        <w:t xml:space="preserve"> </w:t>
      </w:r>
      <w:r w:rsidRPr="00241B94">
        <w:t>beat)</w:t>
      </w:r>
      <w:r>
        <w:t xml:space="preserve"> approach t</w:t>
      </w:r>
      <w:r w:rsidR="000921A6" w:rsidRPr="000921A6">
        <w:t>he total wave energy dissipation, i.e. directionally integrated, due to wave breaking is modelled according to Roelvink (1993a)</w:t>
      </w:r>
      <w:r>
        <w:t>. This is</w:t>
      </w:r>
      <w:r w:rsidR="000921A6" w:rsidRPr="000921A6">
        <w:t xml:space="preserve"> coded as </w:t>
      </w:r>
      <w:r w:rsidR="000921A6" w:rsidRPr="00F15B77">
        <w:rPr>
          <w:i/>
        </w:rPr>
        <w:t>break=1</w:t>
      </w:r>
      <w:r w:rsidR="0028539C">
        <w:t>.</w:t>
      </w:r>
      <w:r w:rsidR="0028539C" w:rsidRPr="0028539C">
        <w:t xml:space="preserve"> In </w:t>
      </w:r>
      <w:r w:rsidR="0028539C" w:rsidRPr="0028539C">
        <w:fldChar w:fldCharType="begin"/>
      </w:r>
      <w:r w:rsidR="0028539C" w:rsidRPr="0028539C">
        <w:instrText xml:space="preserve"> GOTOBUTTON ZEqnNum986469  \* MERGEFORMAT </w:instrText>
      </w:r>
      <w:r w:rsidR="0028539C" w:rsidRPr="0028539C">
        <w:fldChar w:fldCharType="begin"/>
      </w:r>
      <w:r w:rsidR="0028539C" w:rsidRPr="0028539C">
        <w:instrText xml:space="preserve"> REF ZEqnNum986469 \* Charformat \! \* MERGEFORMAT </w:instrText>
      </w:r>
      <w:r w:rsidR="0028539C" w:rsidRPr="0028539C">
        <w:fldChar w:fldCharType="separate"/>
      </w:r>
      <w:r w:rsidR="00B5487A">
        <w:instrText>(1.8)</w:instrText>
      </w:r>
      <w:r w:rsidR="0028539C" w:rsidRPr="0028539C">
        <w:fldChar w:fldCharType="end"/>
      </w:r>
      <w:r w:rsidR="0028539C" w:rsidRPr="0028539C">
        <w:fldChar w:fldCharType="end"/>
      </w:r>
      <w:r w:rsidR="0028539C" w:rsidRPr="0028539C">
        <w:t xml:space="preserve"> </w:t>
      </w:r>
      <w:r w:rsidR="0028539C" w:rsidRPr="00116131">
        <w:rPr>
          <w:i/>
          <w:color w:val="252525"/>
          <w:szCs w:val="21"/>
          <w:shd w:val="clear" w:color="auto" w:fill="FFFFFF"/>
        </w:rPr>
        <w:t>α</w:t>
      </w:r>
      <w:r w:rsidR="006735C2" w:rsidRPr="00116131">
        <w:rPr>
          <w:i/>
          <w:color w:val="252525"/>
          <w:szCs w:val="21"/>
          <w:shd w:val="clear" w:color="auto" w:fill="FFFFFF"/>
        </w:rPr>
        <w:t xml:space="preserve"> </w:t>
      </w:r>
      <w:r w:rsidR="006735C2">
        <w:rPr>
          <w:color w:val="252525"/>
          <w:szCs w:val="21"/>
          <w:shd w:val="clear" w:color="auto" w:fill="FFFFFF"/>
        </w:rPr>
        <w:t xml:space="preserve">is applied as </w:t>
      </w:r>
      <w:r w:rsidR="0028539C" w:rsidRPr="006735C2">
        <w:t>wave</w:t>
      </w:r>
      <w:r w:rsidR="0028539C" w:rsidRPr="0028539C">
        <w:t xml:space="preserve"> dissipation coefficient</w:t>
      </w:r>
      <w:r w:rsidR="00116131">
        <w:t xml:space="preserve">, </w:t>
      </w:r>
      <w:proofErr w:type="spellStart"/>
      <w:r w:rsidR="006735C2" w:rsidRPr="006735C2">
        <w:rPr>
          <w:i/>
        </w:rPr>
        <w:t>Q</w:t>
      </w:r>
      <w:r w:rsidR="006735C2" w:rsidRPr="006735C2">
        <w:rPr>
          <w:i/>
          <w:vertAlign w:val="subscript"/>
        </w:rPr>
        <w:t>b</w:t>
      </w:r>
      <w:proofErr w:type="spellEnd"/>
      <w:r w:rsidR="006735C2">
        <w:t xml:space="preserve"> is the fraction breaking waves, </w:t>
      </w:r>
      <w:r w:rsidR="0028539C">
        <w:rPr>
          <w:i/>
        </w:rPr>
        <w:t>p</w:t>
      </w:r>
      <w:r w:rsidR="0028539C" w:rsidRPr="0028539C">
        <w:t xml:space="preserve"> stands for </w:t>
      </w:r>
      <w:r w:rsidR="006735C2">
        <w:t>the water density and</w:t>
      </w:r>
      <w:r w:rsidR="0028539C" w:rsidRPr="0028539C">
        <w:t xml:space="preserve"> </w:t>
      </w:r>
      <w:r w:rsidR="0028539C" w:rsidRPr="0028539C">
        <w:rPr>
          <w:i/>
        </w:rPr>
        <w:t>γ</w:t>
      </w:r>
      <w:r w:rsidR="0028539C" w:rsidRPr="0028539C">
        <w:t xml:space="preserve"> is the breaker </w:t>
      </w:r>
      <w:r w:rsidR="006735C2">
        <w:t xml:space="preserve">index. </w:t>
      </w:r>
      <w:r w:rsidR="0028539C">
        <w:t>T</w:t>
      </w:r>
      <w:r w:rsidR="0028539C" w:rsidRPr="0028539C">
        <w:t xml:space="preserve">he total wave energy </w:t>
      </w:r>
      <w:proofErr w:type="spellStart"/>
      <w:r w:rsidR="0028539C" w:rsidRPr="0028539C">
        <w:rPr>
          <w:i/>
        </w:rPr>
        <w:t>E</w:t>
      </w:r>
      <w:r w:rsidR="0028539C" w:rsidRPr="0028539C">
        <w:rPr>
          <w:i/>
          <w:vertAlign w:val="subscript"/>
        </w:rPr>
        <w:t>w</w:t>
      </w:r>
      <w:proofErr w:type="spellEnd"/>
      <w:r w:rsidR="0028539C" w:rsidRPr="0028539C">
        <w:t xml:space="preserve"> is </w:t>
      </w:r>
      <w:r w:rsidR="0028539C">
        <w:t>c</w:t>
      </w:r>
      <w:r w:rsidR="004734A1">
        <w:t>alculated by integrating over the wave direction per directional bin.</w:t>
      </w:r>
    </w:p>
    <w:p w14:paraId="405A1FF0" w14:textId="77777777" w:rsidR="00CA54E5" w:rsidRDefault="00CA54E5" w:rsidP="000921A6"/>
    <w:p w14:paraId="5C88130D" w14:textId="77777777" w:rsidR="000921A6" w:rsidRDefault="000921A6" w:rsidP="0028539C">
      <w:pPr>
        <w:pStyle w:val="MTDisplayEquation"/>
      </w:pPr>
      <w:r>
        <w:tab/>
      </w:r>
      <w:r w:rsidR="006735C2" w:rsidRPr="0028539C">
        <w:rPr>
          <w:position w:val="-114"/>
        </w:rPr>
        <w:object w:dxaOrig="5679" w:dyaOrig="2380" w14:anchorId="1E4DD56C">
          <v:shape id="_x0000_i1032" type="#_x0000_t75" style="width:284.45pt;height:119.05pt" o:ole="">
            <v:imagedata r:id="rId37" o:title=""/>
          </v:shape>
          <o:OLEObject Type="Embed" ProgID="Equation.DSMT4" ShapeID="_x0000_i1032" DrawAspect="Content" ObjectID="_1358329643" r:id="rId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986469"/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</w:instrText>
      </w:r>
      <w:r w:rsidR="006B505D">
        <w:instrText xml:space="preserve">\c \* Arabic \* MERGEFORMAT </w:instrText>
      </w:r>
      <w:r w:rsidR="006B505D">
        <w:fldChar w:fldCharType="separate"/>
      </w:r>
      <w:r w:rsidR="00B5487A">
        <w:rPr>
          <w:noProof/>
        </w:rPr>
        <w:instrText>8</w:instrText>
      </w:r>
      <w:r w:rsidR="006B505D">
        <w:rPr>
          <w:noProof/>
        </w:rPr>
        <w:fldChar w:fldCharType="end"/>
      </w:r>
      <w:r>
        <w:instrText>)</w:instrText>
      </w:r>
      <w:bookmarkEnd w:id="54"/>
      <w:r>
        <w:fldChar w:fldCharType="end"/>
      </w:r>
    </w:p>
    <w:p w14:paraId="6B4FC3E5" w14:textId="77777777" w:rsidR="0028539C" w:rsidRPr="0028539C" w:rsidRDefault="0028539C" w:rsidP="0028539C"/>
    <w:p w14:paraId="6E1B10CA" w14:textId="77777777" w:rsidR="000921A6" w:rsidRDefault="000921A6" w:rsidP="000921A6">
      <w:r>
        <w:lastRenderedPageBreak/>
        <w:t>In a variation of</w:t>
      </w:r>
      <w:r w:rsidR="00CA54E5">
        <w:t xml:space="preserve"> </w:t>
      </w:r>
      <w:r w:rsidR="00CA54E5">
        <w:fldChar w:fldCharType="begin"/>
      </w:r>
      <w:r w:rsidR="00CA54E5">
        <w:instrText xml:space="preserve"> GOTOBUTTON ZEqnNum986469  \* MERGEFORMAT </w:instrText>
      </w:r>
      <w:r w:rsidR="00CA54E5">
        <w:fldChar w:fldCharType="begin"/>
      </w:r>
      <w:r w:rsidR="00CA54E5">
        <w:instrText xml:space="preserve"> REF ZEqnNum986469 \* Charformat \! \* MERGEFORMAT </w:instrText>
      </w:r>
      <w:r w:rsidR="00CA54E5">
        <w:fldChar w:fldCharType="separate"/>
      </w:r>
      <w:r w:rsidR="00B5487A">
        <w:instrText>(1.8)</w:instrText>
      </w:r>
      <w:r w:rsidR="00CA54E5">
        <w:fldChar w:fldCharType="end"/>
      </w:r>
      <w:r w:rsidR="00CA54E5">
        <w:fldChar w:fldCharType="end"/>
      </w:r>
      <w:r>
        <w:t xml:space="preserve">, one could also </w:t>
      </w:r>
      <w:r w:rsidR="0028539C">
        <w:t xml:space="preserve">use the </w:t>
      </w:r>
      <w:r w:rsidR="00CA54E5">
        <w:t xml:space="preserve">third wave breaking formulation, presented in </w:t>
      </w:r>
      <w:r w:rsidR="00CA54E5">
        <w:fldChar w:fldCharType="begin"/>
      </w:r>
      <w:r w:rsidR="00CA54E5">
        <w:instrText xml:space="preserve"> GOTOBUTTON ZEqnNum559894  \* MERGEFORMAT </w:instrText>
      </w:r>
      <w:r w:rsidR="00CA54E5">
        <w:fldChar w:fldCharType="begin"/>
      </w:r>
      <w:r w:rsidR="00CA54E5">
        <w:instrText xml:space="preserve"> REF ZEqnNum559894 \* Charformat \! \* MERGEFORMAT </w:instrText>
      </w:r>
      <w:r w:rsidR="00CA54E5">
        <w:fldChar w:fldCharType="separate"/>
      </w:r>
      <w:r w:rsidR="00B5487A">
        <w:instrText>(1.9)</w:instrText>
      </w:r>
      <w:r w:rsidR="00CA54E5">
        <w:fldChar w:fldCharType="end"/>
      </w:r>
      <w:r w:rsidR="00CA54E5">
        <w:fldChar w:fldCharType="end"/>
      </w:r>
      <w:r w:rsidR="00CA54E5">
        <w:t>. This formulation</w:t>
      </w:r>
      <w:r w:rsidR="0028539C">
        <w:t xml:space="preserve"> is somewhat different tha</w:t>
      </w:r>
      <w:r w:rsidR="00CA54E5">
        <w:t xml:space="preserve">n </w:t>
      </w:r>
      <w:r w:rsidR="0028539C">
        <w:t xml:space="preserve">the formulation of Roelvink (1993a). This is coded as </w:t>
      </w:r>
      <w:r w:rsidR="0028539C" w:rsidRPr="0028539C">
        <w:rPr>
          <w:i/>
        </w:rPr>
        <w:t>break=3.</w:t>
      </w:r>
    </w:p>
    <w:p w14:paraId="1F60051A" w14:textId="77777777" w:rsidR="00F15B77" w:rsidRDefault="00F15B77" w:rsidP="000921A6"/>
    <w:p w14:paraId="41B089B1" w14:textId="77777777" w:rsidR="00F15B77" w:rsidRDefault="00F15B77" w:rsidP="00F15B77">
      <w:pPr>
        <w:pStyle w:val="MTDisplayEquation"/>
      </w:pPr>
      <w:r>
        <w:tab/>
      </w:r>
      <w:r w:rsidRPr="00F15B77">
        <w:rPr>
          <w:position w:val="-32"/>
        </w:rPr>
        <w:object w:dxaOrig="2160" w:dyaOrig="700" w14:anchorId="2B014848">
          <v:shape id="_x0000_i1033" type="#_x0000_t75" style="width:108.35pt;height:34.95pt" o:ole="">
            <v:imagedata r:id="rId39" o:title=""/>
          </v:shape>
          <o:OLEObject Type="Embed" ProgID="Equation.DSMT4" ShapeID="_x0000_i1033" DrawAspect="Content" ObjectID="_1358329644" r:id="rId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559894"/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9</w:instrText>
      </w:r>
      <w:r w:rsidR="006B505D">
        <w:rPr>
          <w:noProof/>
        </w:rPr>
        <w:fldChar w:fldCharType="end"/>
      </w:r>
      <w:r>
        <w:instrText>)</w:instrText>
      </w:r>
      <w:bookmarkEnd w:id="55"/>
      <w:r>
        <w:fldChar w:fldCharType="end"/>
      </w:r>
    </w:p>
    <w:p w14:paraId="2C9F1D93" w14:textId="77777777" w:rsidR="000921A6" w:rsidRDefault="000921A6" w:rsidP="000921A6"/>
    <w:p w14:paraId="6F3E54CF" w14:textId="77777777" w:rsidR="000921A6" w:rsidRPr="006735C2" w:rsidRDefault="0028539C" w:rsidP="0028539C">
      <w:pPr>
        <w:rPr>
          <w:szCs w:val="21"/>
        </w:rPr>
      </w:pPr>
      <w:r w:rsidRPr="006735C2">
        <w:rPr>
          <w:szCs w:val="21"/>
        </w:rPr>
        <w:t xml:space="preserve">On top of that, Daly et al. (2010) developed a formulation </w:t>
      </w:r>
      <w:r w:rsidR="00CA54E5">
        <w:rPr>
          <w:szCs w:val="21"/>
        </w:rPr>
        <w:t>presented in</w:t>
      </w:r>
      <w:r w:rsidRPr="006735C2">
        <w:rPr>
          <w:szCs w:val="21"/>
        </w:rPr>
        <w:t xml:space="preserve"> </w:t>
      </w:r>
      <w:r w:rsidR="006735C2" w:rsidRPr="006735C2">
        <w:rPr>
          <w:szCs w:val="21"/>
        </w:rPr>
        <w:fldChar w:fldCharType="begin"/>
      </w:r>
      <w:r w:rsidR="006735C2" w:rsidRPr="006735C2">
        <w:rPr>
          <w:szCs w:val="21"/>
        </w:rPr>
        <w:instrText xml:space="preserve"> GOTOBUTTON ZEqnNum559894  \* MERGEFORMAT </w:instrText>
      </w:r>
      <w:r w:rsidR="006735C2" w:rsidRPr="006735C2">
        <w:rPr>
          <w:szCs w:val="21"/>
        </w:rPr>
        <w:fldChar w:fldCharType="begin"/>
      </w:r>
      <w:r w:rsidR="006735C2" w:rsidRPr="006735C2">
        <w:rPr>
          <w:szCs w:val="21"/>
        </w:rPr>
        <w:instrText xml:space="preserve"> REF ZEqnNum559894 \* Charformat \! \* MERGEFORMAT </w:instrText>
      </w:r>
      <w:r w:rsidR="006735C2" w:rsidRPr="006735C2">
        <w:rPr>
          <w:szCs w:val="21"/>
        </w:rPr>
        <w:fldChar w:fldCharType="separate"/>
      </w:r>
      <w:r w:rsidR="00B5487A" w:rsidRPr="00B5487A">
        <w:rPr>
          <w:szCs w:val="21"/>
        </w:rPr>
        <w:instrText>(1.9)</w:instrText>
      </w:r>
      <w:r w:rsidR="006735C2" w:rsidRPr="006735C2">
        <w:rPr>
          <w:szCs w:val="21"/>
        </w:rPr>
        <w:fldChar w:fldCharType="end"/>
      </w:r>
      <w:r w:rsidR="006735C2" w:rsidRPr="006735C2">
        <w:rPr>
          <w:szCs w:val="21"/>
        </w:rPr>
        <w:fldChar w:fldCharType="end"/>
      </w:r>
      <w:r w:rsidRPr="006735C2">
        <w:rPr>
          <w:szCs w:val="21"/>
        </w:rPr>
        <w:t>, which states that waves are fully breaking i</w:t>
      </w:r>
      <w:r w:rsidR="006735C2" w:rsidRPr="006735C2">
        <w:rPr>
          <w:szCs w:val="21"/>
        </w:rPr>
        <w:t>f</w:t>
      </w:r>
      <w:r w:rsidRPr="006735C2">
        <w:rPr>
          <w:szCs w:val="21"/>
        </w:rPr>
        <w:t xml:space="preserve"> the wave height exceeds a threshold</w:t>
      </w:r>
      <w:r w:rsidR="006735C2" w:rsidRPr="006735C2">
        <w:rPr>
          <w:szCs w:val="21"/>
        </w:rPr>
        <w:t xml:space="preserve"> (</w:t>
      </w:r>
      <w:r w:rsidR="006735C2" w:rsidRPr="006735C2">
        <w:rPr>
          <w:i/>
          <w:color w:val="252525"/>
          <w:szCs w:val="21"/>
          <w:shd w:val="clear" w:color="auto" w:fill="F9F9F9"/>
        </w:rPr>
        <w:t>γ</w:t>
      </w:r>
      <w:r w:rsidR="006735C2" w:rsidRPr="006735C2">
        <w:rPr>
          <w:szCs w:val="21"/>
        </w:rPr>
        <w:t>)</w:t>
      </w:r>
      <w:r w:rsidRPr="006735C2">
        <w:rPr>
          <w:szCs w:val="21"/>
        </w:rPr>
        <w:t xml:space="preserve"> and stop breaking if the wave height fall below another threshold</w:t>
      </w:r>
      <w:r w:rsidR="006735C2" w:rsidRPr="006735C2">
        <w:rPr>
          <w:szCs w:val="21"/>
        </w:rPr>
        <w:t xml:space="preserve"> (</w:t>
      </w:r>
      <w:r w:rsidR="006735C2" w:rsidRPr="006735C2">
        <w:rPr>
          <w:i/>
          <w:color w:val="252525"/>
          <w:szCs w:val="21"/>
          <w:shd w:val="clear" w:color="auto" w:fill="F9F9F9"/>
        </w:rPr>
        <w:t>γ</w:t>
      </w:r>
      <w:r w:rsidR="006735C2" w:rsidRPr="006735C2">
        <w:rPr>
          <w:i/>
          <w:szCs w:val="21"/>
          <w:vertAlign w:val="subscript"/>
        </w:rPr>
        <w:t>2</w:t>
      </w:r>
      <w:r w:rsidR="006735C2" w:rsidRPr="006735C2">
        <w:rPr>
          <w:szCs w:val="21"/>
        </w:rPr>
        <w:t>)</w:t>
      </w:r>
      <w:r w:rsidRPr="006735C2">
        <w:rPr>
          <w:szCs w:val="21"/>
        </w:rPr>
        <w:t xml:space="preserve">. This is coded as </w:t>
      </w:r>
      <w:r w:rsidRPr="006735C2">
        <w:rPr>
          <w:i/>
          <w:szCs w:val="21"/>
        </w:rPr>
        <w:t>break=4</w:t>
      </w:r>
      <w:r w:rsidRPr="006735C2">
        <w:rPr>
          <w:szCs w:val="21"/>
        </w:rPr>
        <w:t>.</w:t>
      </w:r>
    </w:p>
    <w:p w14:paraId="4548832F" w14:textId="77777777" w:rsidR="00F15B77" w:rsidRDefault="00F15B77" w:rsidP="000921A6"/>
    <w:p w14:paraId="09DD70D4" w14:textId="77777777" w:rsidR="00F15B77" w:rsidRDefault="00F15B77" w:rsidP="00F15B77">
      <w:pPr>
        <w:pStyle w:val="MTDisplayEquation"/>
      </w:pPr>
      <w:r>
        <w:tab/>
      </w:r>
      <w:r w:rsidRPr="00F15B77">
        <w:rPr>
          <w:position w:val="-32"/>
        </w:rPr>
        <w:object w:dxaOrig="2439" w:dyaOrig="760" w14:anchorId="6B3EC6E6">
          <v:shape id="_x0000_i1034" type="#_x0000_t75" style="width:121.9pt;height:38.5pt" o:ole="">
            <v:imagedata r:id="rId41" o:title=""/>
          </v:shape>
          <o:OLEObject Type="Embed" ProgID="Equation.DSMT4" ShapeID="_x0000_i1034" DrawAspect="Content" ObjectID="_1358329645" r:id="rId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10</w:instrText>
      </w:r>
      <w:r w:rsidR="006B505D">
        <w:rPr>
          <w:noProof/>
        </w:rPr>
        <w:fldChar w:fldCharType="end"/>
      </w:r>
      <w:r>
        <w:instrText>)</w:instrText>
      </w:r>
      <w:r>
        <w:fldChar w:fldCharType="end"/>
      </w:r>
    </w:p>
    <w:p w14:paraId="0F3E24D3" w14:textId="77777777" w:rsidR="0028539C" w:rsidRDefault="0028539C">
      <w:pPr>
        <w:spacing w:line="240" w:lineRule="auto"/>
        <w:jc w:val="left"/>
      </w:pPr>
    </w:p>
    <w:p w14:paraId="5E1761C8" w14:textId="77777777" w:rsidR="00F15B77" w:rsidRDefault="00CA54E5" w:rsidP="000921A6">
      <w:r>
        <w:t xml:space="preserve">In the stationary case </w:t>
      </w:r>
      <w:proofErr w:type="spellStart"/>
      <w:r w:rsidR="000921A6">
        <w:t>Baldock</w:t>
      </w:r>
      <w:proofErr w:type="spellEnd"/>
      <w:r w:rsidR="000921A6">
        <w:t xml:space="preserve"> et al. (1998) </w:t>
      </w:r>
      <w:r>
        <w:t xml:space="preserve">is applied, which is presented in </w:t>
      </w:r>
      <w:r>
        <w:fldChar w:fldCharType="begin"/>
      </w:r>
      <w:r>
        <w:instrText xml:space="preserve"> GOTOBUTTON ZEqnNum146839  \* MERGEFORMAT </w:instrText>
      </w:r>
      <w:r>
        <w:fldChar w:fldCharType="begin"/>
      </w:r>
      <w:r>
        <w:instrText xml:space="preserve"> REF ZEqnNum146839 \* Charformat \! \* MERGEFORMAT </w:instrText>
      </w:r>
      <w:r>
        <w:fldChar w:fldCharType="separate"/>
      </w:r>
      <w:r w:rsidR="00B5487A">
        <w:instrText>(1.11)</w:instrText>
      </w:r>
      <w:r>
        <w:fldChar w:fldCharType="end"/>
      </w:r>
      <w:r>
        <w:fldChar w:fldCharType="end"/>
      </w:r>
      <w:r>
        <w:t>. In this breaking formulation the fraction breaking waves</w:t>
      </w:r>
      <w:r w:rsidR="00116131">
        <w:t xml:space="preserve"> </w:t>
      </w:r>
      <w:proofErr w:type="spellStart"/>
      <w:r w:rsidR="00116131" w:rsidRPr="00116131">
        <w:rPr>
          <w:i/>
        </w:rPr>
        <w:t>Q</w:t>
      </w:r>
      <w:r w:rsidR="00116131" w:rsidRPr="00116131">
        <w:rPr>
          <w:i/>
          <w:vertAlign w:val="subscript"/>
        </w:rPr>
        <w:t>b</w:t>
      </w:r>
      <w:proofErr w:type="spellEnd"/>
      <w:r>
        <w:t xml:space="preserve"> </w:t>
      </w:r>
      <w:r w:rsidR="00116131">
        <w:t xml:space="preserve">and breaking wave height </w:t>
      </w:r>
      <w:proofErr w:type="spellStart"/>
      <w:r w:rsidR="00116131" w:rsidRPr="00116131">
        <w:rPr>
          <w:i/>
        </w:rPr>
        <w:t>H</w:t>
      </w:r>
      <w:r w:rsidR="00116131" w:rsidRPr="00116131">
        <w:rPr>
          <w:i/>
          <w:vertAlign w:val="subscript"/>
        </w:rPr>
        <w:t>b</w:t>
      </w:r>
      <w:proofErr w:type="spellEnd"/>
      <w:r w:rsidR="00116131">
        <w:t xml:space="preserve"> </w:t>
      </w:r>
      <w:r>
        <w:t xml:space="preserve">is calculated differently compared to the </w:t>
      </w:r>
      <w:r w:rsidR="00116131">
        <w:t xml:space="preserve">breaking formulations used for the </w:t>
      </w:r>
      <w:r>
        <w:t xml:space="preserve">non-stationary situation. </w:t>
      </w:r>
      <w:r w:rsidR="00116131">
        <w:t xml:space="preserve">In </w:t>
      </w:r>
      <w:r w:rsidR="00116131">
        <w:fldChar w:fldCharType="begin"/>
      </w:r>
      <w:r w:rsidR="00116131">
        <w:instrText xml:space="preserve"> GOTOBUTTON ZEqnNum146839  \* MERGEFORMAT </w:instrText>
      </w:r>
      <w:r w:rsidR="00116131">
        <w:fldChar w:fldCharType="begin"/>
      </w:r>
      <w:r w:rsidR="00116131">
        <w:instrText xml:space="preserve"> REF ZEqnNum146839 \* Charformat \! \* MERGEFORMAT </w:instrText>
      </w:r>
      <w:r w:rsidR="00116131">
        <w:fldChar w:fldCharType="separate"/>
      </w:r>
      <w:r w:rsidR="00B5487A">
        <w:instrText>(1.11)</w:instrText>
      </w:r>
      <w:r w:rsidR="00116131">
        <w:fldChar w:fldCharType="end"/>
      </w:r>
      <w:r w:rsidR="00116131">
        <w:fldChar w:fldCharType="end"/>
      </w:r>
      <w:r w:rsidR="00116131">
        <w:t xml:space="preserve"> </w:t>
      </w:r>
      <w:r w:rsidR="00116131" w:rsidRPr="00116131">
        <w:rPr>
          <w:i/>
          <w:color w:val="252525"/>
          <w:szCs w:val="21"/>
          <w:shd w:val="clear" w:color="auto" w:fill="FFFFFF"/>
        </w:rPr>
        <w:t>α</w:t>
      </w:r>
      <w:r w:rsidR="00116131">
        <w:rPr>
          <w:color w:val="252525"/>
          <w:szCs w:val="21"/>
          <w:shd w:val="clear" w:color="auto" w:fill="FFFFFF"/>
        </w:rPr>
        <w:t xml:space="preserve"> is applied as </w:t>
      </w:r>
      <w:r w:rsidR="00116131" w:rsidRPr="006735C2">
        <w:t>wave</w:t>
      </w:r>
      <w:r w:rsidR="00116131" w:rsidRPr="0028539C">
        <w:t xml:space="preserve"> dissipation coefficient</w:t>
      </w:r>
      <w:r w:rsidR="00116131">
        <w:t xml:space="preserve">, </w:t>
      </w:r>
      <w:proofErr w:type="spellStart"/>
      <w:r w:rsidR="00116131" w:rsidRPr="00116131">
        <w:rPr>
          <w:i/>
        </w:rPr>
        <w:t>f</w:t>
      </w:r>
      <w:r w:rsidR="00116131" w:rsidRPr="00116131">
        <w:rPr>
          <w:i/>
          <w:vertAlign w:val="subscript"/>
        </w:rPr>
        <w:t>rep</w:t>
      </w:r>
      <w:proofErr w:type="spellEnd"/>
      <w:r w:rsidR="00116131">
        <w:t xml:space="preserve"> represents a representative intrinsic frequency and </w:t>
      </w:r>
      <w:r w:rsidR="00116131" w:rsidRPr="00116131">
        <w:rPr>
          <w:i/>
        </w:rPr>
        <w:t>y</w:t>
      </w:r>
      <w:r w:rsidR="00116131">
        <w:t xml:space="preserve"> is a calibration factor. The stationary wave breaking formulation </w:t>
      </w:r>
      <w:r>
        <w:t xml:space="preserve">is coded with </w:t>
      </w:r>
      <w:r w:rsidRPr="00CA54E5">
        <w:rPr>
          <w:i/>
        </w:rPr>
        <w:t>break=4</w:t>
      </w:r>
      <w:r>
        <w:t>.</w:t>
      </w:r>
      <w:r w:rsidR="000921A6">
        <w:t xml:space="preserve">  </w:t>
      </w:r>
    </w:p>
    <w:p w14:paraId="420F1929" w14:textId="77777777" w:rsidR="00CA54E5" w:rsidRDefault="00CA54E5" w:rsidP="000921A6"/>
    <w:p w14:paraId="58451C20" w14:textId="77777777" w:rsidR="00F15B77" w:rsidRDefault="00F15B77" w:rsidP="00F15B77">
      <w:pPr>
        <w:pStyle w:val="MTDisplayEquation"/>
      </w:pPr>
      <w:r>
        <w:tab/>
      </w:r>
      <w:r w:rsidR="00116131" w:rsidRPr="00CA54E5">
        <w:rPr>
          <w:position w:val="-66"/>
        </w:rPr>
        <w:object w:dxaOrig="4440" w:dyaOrig="1440" w14:anchorId="6261501A">
          <v:shape id="_x0000_i1035" type="#_x0000_t75" style="width:222.4pt;height:72.7pt" o:ole="">
            <v:imagedata r:id="rId43" o:title=""/>
          </v:shape>
          <o:OLEObject Type="Embed" ProgID="Equation.DSMT4" ShapeID="_x0000_i1035" DrawAspect="Content" ObjectID="_1358329646" r:id="rId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146839"/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</w:instrText>
      </w:r>
      <w:r w:rsidR="006B505D">
        <w:instrText xml:space="preserve">Arabic \* MERGEFORMAT </w:instrText>
      </w:r>
      <w:r w:rsidR="006B505D">
        <w:fldChar w:fldCharType="separate"/>
      </w:r>
      <w:r w:rsidR="00B5487A">
        <w:rPr>
          <w:noProof/>
        </w:rPr>
        <w:instrText>11</w:instrText>
      </w:r>
      <w:r w:rsidR="006B505D">
        <w:rPr>
          <w:noProof/>
        </w:rPr>
        <w:fldChar w:fldCharType="end"/>
      </w:r>
      <w:r>
        <w:instrText>)</w:instrText>
      </w:r>
      <w:bookmarkEnd w:id="56"/>
      <w:r>
        <w:fldChar w:fldCharType="end"/>
      </w:r>
    </w:p>
    <w:p w14:paraId="6E54D67B" w14:textId="77777777" w:rsidR="000921A6" w:rsidRDefault="000921A6" w:rsidP="000921A6"/>
    <w:p w14:paraId="47B52B3D" w14:textId="77777777" w:rsidR="000921A6" w:rsidRDefault="000921A6" w:rsidP="000921A6">
      <w:r>
        <w:tab/>
      </w:r>
    </w:p>
    <w:p w14:paraId="0C48950F" w14:textId="77777777" w:rsidR="000921A6" w:rsidRDefault="000921A6" w:rsidP="000921A6">
      <w:r>
        <w:t xml:space="preserve">In either </w:t>
      </w:r>
      <w:r w:rsidR="00116131">
        <w:t>the non-stationary</w:t>
      </w:r>
      <w:r>
        <w:t xml:space="preserve"> or stationary case the total wave dissipation</w:t>
      </w:r>
      <w:r w:rsidR="00116131">
        <w:t xml:space="preserve"> </w:t>
      </w:r>
      <w:r>
        <w:t>is distributed proporti</w:t>
      </w:r>
      <w:r w:rsidR="00116131">
        <w:t xml:space="preserve">onally over the wave directions with the formulation in </w:t>
      </w:r>
      <w:r w:rsidR="00116131">
        <w:fldChar w:fldCharType="begin"/>
      </w:r>
      <w:r w:rsidR="00116131">
        <w:instrText xml:space="preserve"> GOTOBUTTON ZEqnNum443947  \* MERGEFORMAT </w:instrText>
      </w:r>
      <w:r w:rsidR="00116131">
        <w:fldChar w:fldCharType="begin"/>
      </w:r>
      <w:r w:rsidR="00116131">
        <w:instrText xml:space="preserve"> REF ZEqnNum443947 \* Charformat \! \* MERGEFORMAT </w:instrText>
      </w:r>
      <w:r w:rsidR="00116131">
        <w:fldChar w:fldCharType="separate"/>
      </w:r>
      <w:r w:rsidR="00B5487A">
        <w:instrText>(1.12)</w:instrText>
      </w:r>
      <w:r w:rsidR="00116131">
        <w:fldChar w:fldCharType="end"/>
      </w:r>
      <w:r w:rsidR="00116131">
        <w:fldChar w:fldCharType="end"/>
      </w:r>
      <w:r w:rsidR="00116131">
        <w:t>.</w:t>
      </w:r>
    </w:p>
    <w:p w14:paraId="578B2861" w14:textId="77777777" w:rsidR="00F15B77" w:rsidRDefault="00F15B77" w:rsidP="000921A6"/>
    <w:p w14:paraId="1098F977" w14:textId="77777777" w:rsidR="00F15B77" w:rsidRDefault="00F15B77" w:rsidP="00F15B77">
      <w:pPr>
        <w:pStyle w:val="MTDisplayEquation"/>
      </w:pPr>
      <w:r>
        <w:tab/>
      </w:r>
      <w:r w:rsidRPr="00F15B77">
        <w:rPr>
          <w:position w:val="-30"/>
        </w:rPr>
        <w:object w:dxaOrig="3700" w:dyaOrig="680" w14:anchorId="4A4ADAAC">
          <v:shape id="_x0000_i1036" type="#_x0000_t75" style="width:184.65pt;height:34.2pt" o:ole="">
            <v:imagedata r:id="rId45" o:title=""/>
          </v:shape>
          <o:OLEObject Type="Embed" ProgID="Equation.DSMT4" ShapeID="_x0000_i1036" DrawAspect="Content" ObjectID="_1358329647" r:id="rId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443947"/>
      <w:r>
        <w:instrText>(</w:instrText>
      </w:r>
      <w:r w:rsidR="006B505D">
        <w:fldChar w:fldCharType="begin"/>
      </w:r>
      <w:r w:rsidR="006B505D">
        <w:instrText xml:space="preserve"> SEQ MTSec \c \* Arabic \* MERGEFORMAT </w:instrText>
      </w:r>
      <w:r w:rsidR="006B505D">
        <w:fldChar w:fldCharType="separate"/>
      </w:r>
      <w:r w:rsidR="00B5487A">
        <w:rPr>
          <w:noProof/>
        </w:rPr>
        <w:instrText>1</w:instrText>
      </w:r>
      <w:r w:rsidR="006B505D">
        <w:rPr>
          <w:noProof/>
        </w:rPr>
        <w:fldChar w:fldCharType="end"/>
      </w:r>
      <w:r>
        <w:instrText>.</w:instrText>
      </w:r>
      <w:r w:rsidR="006B505D">
        <w:fldChar w:fldCharType="begin"/>
      </w:r>
      <w:r w:rsidR="006B505D">
        <w:instrText xml:space="preserve"> SEQ MTEqn \c \* Arabic \* MERGEFORMAT </w:instrText>
      </w:r>
      <w:r w:rsidR="006B505D">
        <w:fldChar w:fldCharType="separate"/>
      </w:r>
      <w:r w:rsidR="00B5487A">
        <w:rPr>
          <w:noProof/>
        </w:rPr>
        <w:instrText>12</w:instrText>
      </w:r>
      <w:r w:rsidR="006B505D">
        <w:rPr>
          <w:noProof/>
        </w:rPr>
        <w:fldChar w:fldCharType="end"/>
      </w:r>
      <w:r>
        <w:instrText>)</w:instrText>
      </w:r>
      <w:bookmarkEnd w:id="57"/>
      <w:r>
        <w:fldChar w:fldCharType="end"/>
      </w:r>
    </w:p>
    <w:p w14:paraId="57A7171B" w14:textId="77777777" w:rsidR="000921A6" w:rsidRDefault="000921A6" w:rsidP="000921A6"/>
    <w:p w14:paraId="402E4E96" w14:textId="77777777" w:rsidR="000921A6" w:rsidRPr="000921A6" w:rsidRDefault="000921A6" w:rsidP="000921A6">
      <w:r>
        <w:tab/>
      </w:r>
    </w:p>
    <w:p w14:paraId="4B8999EC" w14:textId="77777777" w:rsidR="00F15B77" w:rsidRDefault="00F15B77">
      <w:pPr>
        <w:spacing w:line="240" w:lineRule="auto"/>
        <w:jc w:val="left"/>
        <w:rPr>
          <w:i/>
          <w:iCs/>
          <w:szCs w:val="28"/>
        </w:rPr>
      </w:pPr>
      <w:r>
        <w:br w:type="page"/>
      </w:r>
    </w:p>
    <w:p w14:paraId="78E2CCDF" w14:textId="77777777" w:rsidR="008C2325" w:rsidRPr="008E05D9" w:rsidRDefault="008C2325" w:rsidP="008C2325">
      <w:pPr>
        <w:pStyle w:val="Heading4"/>
      </w:pPr>
      <w:r w:rsidRPr="008E05D9">
        <w:lastRenderedPageBreak/>
        <w:t>Bottom friction</w:t>
      </w:r>
    </w:p>
    <w:p w14:paraId="2FDA748F" w14:textId="77777777" w:rsidR="008C2325" w:rsidRPr="008E05D9" w:rsidRDefault="008C2325" w:rsidP="008C2325">
      <w:r w:rsidRPr="008E05D9">
        <w:rPr>
          <w:color w:val="FF0000"/>
        </w:rPr>
        <w:t>Kees</w:t>
      </w:r>
    </w:p>
    <w:p w14:paraId="6AB65B01" w14:textId="77777777" w:rsidR="008C2325" w:rsidRPr="008E05D9" w:rsidRDefault="008C2325" w:rsidP="008C2325">
      <w:pPr>
        <w:pStyle w:val="Heading4"/>
      </w:pPr>
      <w:r w:rsidRPr="008E05D9">
        <w:t>Vegetation</w:t>
      </w:r>
    </w:p>
    <w:p w14:paraId="70CE1305" w14:textId="77777777" w:rsidR="008C2325" w:rsidRPr="008E05D9" w:rsidRDefault="008C2325" w:rsidP="008C2325">
      <w:r w:rsidRPr="008E05D9">
        <w:rPr>
          <w:color w:val="FF0000"/>
        </w:rPr>
        <w:t>Arnold</w:t>
      </w:r>
    </w:p>
    <w:p w14:paraId="2CBCA8F8" w14:textId="77777777" w:rsidR="008C2325" w:rsidRPr="008E05D9" w:rsidRDefault="008C2325" w:rsidP="008C2325">
      <w:pPr>
        <w:pStyle w:val="Heading3"/>
      </w:pPr>
      <w:bookmarkStart w:id="58" w:name="_Toc410145813"/>
      <w:r w:rsidRPr="008E05D9">
        <w:t>Roller energy balance</w:t>
      </w:r>
      <w:bookmarkEnd w:id="58"/>
    </w:p>
    <w:p w14:paraId="5CAAF933" w14:textId="77777777" w:rsidR="008C2325" w:rsidRPr="008E05D9" w:rsidRDefault="008C2325" w:rsidP="008C2325">
      <w:r w:rsidRPr="008E05D9">
        <w:rPr>
          <w:color w:val="FF0000"/>
        </w:rPr>
        <w:t>Dano</w:t>
      </w:r>
    </w:p>
    <w:p w14:paraId="262701D4" w14:textId="77777777" w:rsidR="008C2325" w:rsidRPr="008E05D9" w:rsidRDefault="008C2325" w:rsidP="008C2325">
      <w:pPr>
        <w:pStyle w:val="Heading2"/>
      </w:pPr>
      <w:bookmarkStart w:id="59" w:name="_Toc410145814"/>
      <w:r w:rsidRPr="008E05D9">
        <w:t>Shallow water equations</w:t>
      </w:r>
      <w:bookmarkEnd w:id="59"/>
    </w:p>
    <w:p w14:paraId="417DF5DC" w14:textId="77777777" w:rsidR="008C2325" w:rsidRPr="008E05D9" w:rsidRDefault="008C2325" w:rsidP="008C2325">
      <w:r w:rsidRPr="008E05D9">
        <w:rPr>
          <w:color w:val="FF0000"/>
        </w:rPr>
        <w:t>Kees</w:t>
      </w:r>
    </w:p>
    <w:p w14:paraId="184DDC94" w14:textId="77777777" w:rsidR="008C2325" w:rsidRPr="008E05D9" w:rsidRDefault="008C2325" w:rsidP="008C2325">
      <w:pPr>
        <w:pStyle w:val="Heading2"/>
      </w:pPr>
      <w:bookmarkStart w:id="60" w:name="_Toc410145815"/>
      <w:proofErr w:type="spellStart"/>
      <w:r w:rsidRPr="008E05D9">
        <w:t>Nonhydrostatic</w:t>
      </w:r>
      <w:proofErr w:type="spellEnd"/>
      <w:r w:rsidRPr="008E05D9">
        <w:t xml:space="preserve"> pressure correction</w:t>
      </w:r>
      <w:bookmarkEnd w:id="60"/>
    </w:p>
    <w:p w14:paraId="7E13E391" w14:textId="77777777" w:rsidR="008C2325" w:rsidRPr="008E05D9" w:rsidRDefault="008C2325" w:rsidP="008C2325">
      <w:r w:rsidRPr="008E05D9">
        <w:rPr>
          <w:color w:val="FF0000"/>
        </w:rPr>
        <w:t>Robert</w:t>
      </w:r>
    </w:p>
    <w:p w14:paraId="5C0E2EA8" w14:textId="77777777" w:rsidR="008C2325" w:rsidRPr="008E05D9" w:rsidRDefault="008C2325" w:rsidP="008C2325">
      <w:pPr>
        <w:pStyle w:val="Heading2"/>
      </w:pPr>
      <w:bookmarkStart w:id="61" w:name="_Toc410145816"/>
      <w:r w:rsidRPr="008E05D9">
        <w:t>Groundwater flow</w:t>
      </w:r>
      <w:bookmarkEnd w:id="61"/>
    </w:p>
    <w:p w14:paraId="2720BBF9" w14:textId="77777777" w:rsidR="008C2325" w:rsidRPr="008E05D9" w:rsidRDefault="008C2325" w:rsidP="008C2325">
      <w:pPr>
        <w:rPr>
          <w:color w:val="FF0000"/>
        </w:rPr>
      </w:pPr>
      <w:r w:rsidRPr="008E05D9">
        <w:rPr>
          <w:color w:val="FF0000"/>
        </w:rPr>
        <w:t>Kees/Robert</w:t>
      </w:r>
    </w:p>
    <w:p w14:paraId="2DD80A3D" w14:textId="77777777" w:rsidR="008C2325" w:rsidRPr="008E05D9" w:rsidRDefault="008C2325" w:rsidP="008C2325">
      <w:pPr>
        <w:pStyle w:val="Heading2"/>
      </w:pPr>
      <w:bookmarkStart w:id="62" w:name="_Toc410145817"/>
      <w:proofErr w:type="spellStart"/>
      <w:r w:rsidRPr="008E05D9">
        <w:t>Bedload</w:t>
      </w:r>
      <w:proofErr w:type="spellEnd"/>
      <w:r w:rsidRPr="008E05D9">
        <w:t xml:space="preserve"> transport</w:t>
      </w:r>
      <w:bookmarkEnd w:id="62"/>
    </w:p>
    <w:p w14:paraId="540D8446" w14:textId="77777777" w:rsidR="008C2325" w:rsidRPr="008E05D9" w:rsidRDefault="008C2325" w:rsidP="008C2325">
      <w:pPr>
        <w:rPr>
          <w:color w:val="FF0000"/>
        </w:rPr>
      </w:pPr>
      <w:r w:rsidRPr="008E05D9">
        <w:rPr>
          <w:color w:val="FF0000"/>
        </w:rPr>
        <w:t>Kees + Lodewijk</w:t>
      </w:r>
    </w:p>
    <w:p w14:paraId="25986186" w14:textId="77777777" w:rsidR="008C2325" w:rsidRPr="008E05D9" w:rsidRDefault="008C2325" w:rsidP="008C2325">
      <w:pPr>
        <w:pStyle w:val="Heading2"/>
      </w:pPr>
      <w:bookmarkStart w:id="63" w:name="_Toc410145818"/>
      <w:r w:rsidRPr="008E05D9">
        <w:t>Suspended load transport</w:t>
      </w:r>
      <w:bookmarkEnd w:id="63"/>
    </w:p>
    <w:p w14:paraId="61E22154" w14:textId="77777777" w:rsidR="008C2325" w:rsidRPr="008E05D9" w:rsidRDefault="008C2325" w:rsidP="008C2325">
      <w:pPr>
        <w:rPr>
          <w:color w:val="FF0000"/>
        </w:rPr>
      </w:pPr>
      <w:r w:rsidRPr="008E05D9">
        <w:rPr>
          <w:color w:val="FF0000"/>
        </w:rPr>
        <w:t>Kees + Lodewijk</w:t>
      </w:r>
    </w:p>
    <w:p w14:paraId="3B257094" w14:textId="77777777" w:rsidR="008C2325" w:rsidRPr="008E05D9" w:rsidRDefault="008C2325" w:rsidP="008C2325"/>
    <w:p w14:paraId="265CA82C" w14:textId="77777777" w:rsidR="008C2325" w:rsidRPr="008E05D9" w:rsidRDefault="008C2325" w:rsidP="008C2325">
      <w:pPr>
        <w:pStyle w:val="Heading2"/>
      </w:pPr>
      <w:bookmarkStart w:id="64" w:name="_Toc410145819"/>
      <w:r w:rsidRPr="008E05D9">
        <w:t>Bottom updating</w:t>
      </w:r>
      <w:bookmarkEnd w:id="64"/>
    </w:p>
    <w:p w14:paraId="4BAC619F" w14:textId="77777777" w:rsidR="008C2325" w:rsidRPr="008E05D9" w:rsidRDefault="008C2325" w:rsidP="008E05D9">
      <w:pPr>
        <w:pStyle w:val="Heading3"/>
      </w:pPr>
      <w:bookmarkStart w:id="65" w:name="_Toc410145820"/>
      <w:r w:rsidRPr="008E05D9">
        <w:t>Due to sediment fluxes</w:t>
      </w:r>
      <w:bookmarkEnd w:id="65"/>
    </w:p>
    <w:p w14:paraId="2F29EF19" w14:textId="77777777" w:rsidR="008C2325" w:rsidRPr="008E05D9" w:rsidRDefault="008C2325" w:rsidP="008C2325">
      <w:pPr>
        <w:rPr>
          <w:color w:val="FF0000"/>
        </w:rPr>
      </w:pPr>
      <w:r w:rsidRPr="008E05D9">
        <w:rPr>
          <w:color w:val="FF0000"/>
        </w:rPr>
        <w:t>Kees</w:t>
      </w:r>
    </w:p>
    <w:p w14:paraId="76C65FDB" w14:textId="77777777" w:rsidR="008C2325" w:rsidRPr="008E05D9" w:rsidRDefault="008C2325" w:rsidP="008E05D9">
      <w:pPr>
        <w:pStyle w:val="Heading3"/>
      </w:pPr>
      <w:bookmarkStart w:id="66" w:name="_Toc410145821"/>
      <w:r w:rsidRPr="008E05D9">
        <w:t>Avalanching</w:t>
      </w:r>
      <w:bookmarkEnd w:id="66"/>
    </w:p>
    <w:p w14:paraId="3358433B" w14:textId="77777777" w:rsidR="008C2325" w:rsidRPr="008E05D9" w:rsidRDefault="008C2325" w:rsidP="008C2325">
      <w:pPr>
        <w:rPr>
          <w:color w:val="FF0000"/>
        </w:rPr>
      </w:pPr>
      <w:r w:rsidRPr="008E05D9">
        <w:rPr>
          <w:color w:val="FF0000"/>
        </w:rPr>
        <w:t>Kees + Pieter</w:t>
      </w:r>
    </w:p>
    <w:p w14:paraId="5C17ECD9" w14:textId="77777777" w:rsidR="008C2325" w:rsidRPr="008E05D9" w:rsidRDefault="008C2325" w:rsidP="008E05D9">
      <w:pPr>
        <w:pStyle w:val="Heading3"/>
      </w:pPr>
      <w:bookmarkStart w:id="67" w:name="_Toc410145822"/>
      <w:r w:rsidRPr="008E05D9">
        <w:t>Bed composition</w:t>
      </w:r>
      <w:bookmarkEnd w:id="67"/>
    </w:p>
    <w:p w14:paraId="1CE62670" w14:textId="77777777" w:rsidR="008C2325" w:rsidRPr="008E05D9" w:rsidRDefault="008C2325" w:rsidP="008C2325">
      <w:r w:rsidRPr="008E05D9">
        <w:rPr>
          <w:color w:val="FF0000"/>
        </w:rPr>
        <w:t>Bas</w:t>
      </w:r>
    </w:p>
    <w:p w14:paraId="445D55DA" w14:textId="77777777" w:rsidR="000C5FE2" w:rsidRPr="008E05D9" w:rsidRDefault="000C5FE2" w:rsidP="008E05D9"/>
    <w:p w14:paraId="4BB36AC1" w14:textId="77777777" w:rsidR="00FB3C01" w:rsidRPr="008E05D9" w:rsidRDefault="00FB3C01" w:rsidP="005C0002"/>
    <w:p w14:paraId="3D1350CB" w14:textId="77777777" w:rsidR="008E05D9" w:rsidRPr="008E05D9" w:rsidRDefault="008E05D9">
      <w:pPr>
        <w:spacing w:line="240" w:lineRule="auto"/>
        <w:jc w:val="left"/>
      </w:pPr>
      <w:r w:rsidRPr="008E05D9">
        <w:br w:type="page"/>
      </w:r>
    </w:p>
    <w:p w14:paraId="290F5E0E" w14:textId="77777777" w:rsidR="008E05D9" w:rsidRPr="008E05D9" w:rsidRDefault="008E05D9" w:rsidP="008E05D9">
      <w:pPr>
        <w:pStyle w:val="Heading1"/>
      </w:pPr>
      <w:bookmarkStart w:id="68" w:name="_Toc410145823"/>
      <w:r w:rsidRPr="008E05D9">
        <w:lastRenderedPageBreak/>
        <w:t>Numerical implementation</w:t>
      </w:r>
      <w:bookmarkEnd w:id="68"/>
    </w:p>
    <w:p w14:paraId="4D97FE8D" w14:textId="77777777" w:rsidR="008E05D9" w:rsidRPr="008E05D9" w:rsidRDefault="008E05D9" w:rsidP="008E05D9">
      <w:pPr>
        <w:spacing w:line="240" w:lineRule="auto"/>
        <w:jc w:val="left"/>
      </w:pPr>
    </w:p>
    <w:p w14:paraId="5B0D3B4A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 xml:space="preserve">Dano </w:t>
      </w:r>
      <w:proofErr w:type="spellStart"/>
      <w:r w:rsidRPr="008E05D9">
        <w:rPr>
          <w:color w:val="FF0000"/>
        </w:rPr>
        <w:t>behalve</w:t>
      </w:r>
      <w:proofErr w:type="spellEnd"/>
      <w:r w:rsidRPr="008E05D9">
        <w:rPr>
          <w:color w:val="FF0000"/>
        </w:rPr>
        <w:t xml:space="preserve"> 3.4,3.8</w:t>
      </w:r>
    </w:p>
    <w:p w14:paraId="25A87E72" w14:textId="77777777" w:rsidR="008E05D9" w:rsidRPr="008E05D9" w:rsidRDefault="008E05D9" w:rsidP="008E05D9">
      <w:pPr>
        <w:pStyle w:val="Heading2"/>
      </w:pPr>
      <w:bookmarkStart w:id="69" w:name="_Toc410145824"/>
      <w:r w:rsidRPr="008E05D9">
        <w:t>Grid types</w:t>
      </w:r>
      <w:bookmarkEnd w:id="69"/>
    </w:p>
    <w:p w14:paraId="4C0798DB" w14:textId="77777777" w:rsidR="008E05D9" w:rsidRPr="008E05D9" w:rsidRDefault="008E05D9" w:rsidP="008E05D9">
      <w:pPr>
        <w:pStyle w:val="Heading3"/>
      </w:pPr>
      <w:bookmarkStart w:id="70" w:name="_Toc410145825"/>
      <w:r w:rsidRPr="008E05D9">
        <w:t>1D</w:t>
      </w:r>
      <w:bookmarkEnd w:id="70"/>
    </w:p>
    <w:p w14:paraId="5A7FE14C" w14:textId="77777777" w:rsidR="008E05D9" w:rsidRPr="008E05D9" w:rsidRDefault="008E05D9" w:rsidP="008E05D9">
      <w:pPr>
        <w:pStyle w:val="Heading3"/>
      </w:pPr>
      <w:bookmarkStart w:id="71" w:name="_Toc410145826"/>
      <w:r w:rsidRPr="008E05D9">
        <w:t>Rectilinear</w:t>
      </w:r>
      <w:bookmarkEnd w:id="71"/>
    </w:p>
    <w:p w14:paraId="76F31558" w14:textId="77777777" w:rsidR="008E05D9" w:rsidRPr="008E05D9" w:rsidRDefault="008E05D9" w:rsidP="008E05D9">
      <w:pPr>
        <w:pStyle w:val="Heading3"/>
      </w:pPr>
      <w:bookmarkStart w:id="72" w:name="_Toc410145827"/>
      <w:r w:rsidRPr="008E05D9">
        <w:t>Curvilinear</w:t>
      </w:r>
      <w:bookmarkEnd w:id="72"/>
    </w:p>
    <w:p w14:paraId="6686D105" w14:textId="77777777" w:rsidR="008E05D9" w:rsidRPr="008E05D9" w:rsidRDefault="008E05D9" w:rsidP="008E05D9">
      <w:pPr>
        <w:pStyle w:val="Heading2"/>
      </w:pPr>
      <w:bookmarkStart w:id="73" w:name="_Toc410145828"/>
      <w:r w:rsidRPr="008E05D9">
        <w:t>Wave action balance</w:t>
      </w:r>
      <w:bookmarkEnd w:id="73"/>
    </w:p>
    <w:p w14:paraId="5D0D96FD" w14:textId="77777777" w:rsidR="008E05D9" w:rsidRPr="008E05D9" w:rsidRDefault="008E05D9" w:rsidP="008E05D9">
      <w:pPr>
        <w:pStyle w:val="Heading3"/>
      </w:pPr>
      <w:bookmarkStart w:id="74" w:name="_Toc410145829"/>
      <w:r w:rsidRPr="008E05D9">
        <w:t>Stationary solver</w:t>
      </w:r>
      <w:bookmarkEnd w:id="74"/>
    </w:p>
    <w:p w14:paraId="6D665082" w14:textId="77777777" w:rsidR="008E05D9" w:rsidRPr="008E05D9" w:rsidRDefault="008E05D9" w:rsidP="008E05D9">
      <w:pPr>
        <w:pStyle w:val="Heading3"/>
      </w:pPr>
      <w:bookmarkStart w:id="75" w:name="_Toc410145830"/>
      <w:proofErr w:type="spellStart"/>
      <w:r w:rsidRPr="008E05D9">
        <w:t>Nonstationary</w:t>
      </w:r>
      <w:proofErr w:type="spellEnd"/>
      <w:r w:rsidRPr="008E05D9">
        <w:t xml:space="preserve"> solver</w:t>
      </w:r>
      <w:bookmarkEnd w:id="75"/>
    </w:p>
    <w:p w14:paraId="092B7AF3" w14:textId="77777777" w:rsidR="008E05D9" w:rsidRPr="008E05D9" w:rsidRDefault="008E05D9" w:rsidP="008E05D9">
      <w:pPr>
        <w:pStyle w:val="Heading2"/>
      </w:pPr>
      <w:bookmarkStart w:id="76" w:name="_Toc410145831"/>
      <w:r w:rsidRPr="008E05D9">
        <w:t>Shallow water equations</w:t>
      </w:r>
      <w:bookmarkEnd w:id="76"/>
    </w:p>
    <w:p w14:paraId="64186928" w14:textId="77777777" w:rsidR="008E05D9" w:rsidRPr="008E05D9" w:rsidRDefault="008E05D9" w:rsidP="008E05D9">
      <w:pPr>
        <w:pStyle w:val="Heading2"/>
      </w:pPr>
      <w:bookmarkStart w:id="77" w:name="_Toc410145832"/>
      <w:proofErr w:type="spellStart"/>
      <w:r w:rsidRPr="008E05D9">
        <w:t>Nonhydrostatic</w:t>
      </w:r>
      <w:proofErr w:type="spellEnd"/>
      <w:r w:rsidRPr="008E05D9">
        <w:t xml:space="preserve"> pressure correction</w:t>
      </w:r>
      <w:bookmarkEnd w:id="77"/>
    </w:p>
    <w:p w14:paraId="17871C2B" w14:textId="77777777" w:rsidR="008E05D9" w:rsidRPr="008E05D9" w:rsidRDefault="008E05D9" w:rsidP="008E05D9">
      <w:pPr>
        <w:rPr>
          <w:color w:val="FF0000"/>
        </w:rPr>
      </w:pPr>
      <w:r w:rsidRPr="008E05D9">
        <w:rPr>
          <w:color w:val="FF0000"/>
        </w:rPr>
        <w:t>Robert</w:t>
      </w:r>
    </w:p>
    <w:p w14:paraId="35506208" w14:textId="77777777" w:rsidR="008E05D9" w:rsidRPr="008E05D9" w:rsidRDefault="008E05D9" w:rsidP="008E05D9">
      <w:pPr>
        <w:pStyle w:val="Heading2"/>
      </w:pPr>
      <w:bookmarkStart w:id="78" w:name="_Toc410145833"/>
      <w:r w:rsidRPr="008E05D9">
        <w:t>Advection-diffusion equation for sediment</w:t>
      </w:r>
      <w:bookmarkEnd w:id="78"/>
    </w:p>
    <w:p w14:paraId="67CDA086" w14:textId="77777777" w:rsidR="008E05D9" w:rsidRPr="008E05D9" w:rsidRDefault="008E05D9" w:rsidP="008E05D9">
      <w:pPr>
        <w:pStyle w:val="Heading2"/>
      </w:pPr>
      <w:bookmarkStart w:id="79" w:name="_Toc410145834"/>
      <w:r w:rsidRPr="008E05D9">
        <w:t>Bottom updating schemes</w:t>
      </w:r>
      <w:bookmarkEnd w:id="79"/>
    </w:p>
    <w:p w14:paraId="569429CB" w14:textId="77777777" w:rsidR="008E05D9" w:rsidRPr="008E05D9" w:rsidRDefault="008E05D9" w:rsidP="008E05D9">
      <w:pPr>
        <w:pStyle w:val="Heading2"/>
      </w:pPr>
      <w:bookmarkStart w:id="80" w:name="_Toc410145835"/>
      <w:r w:rsidRPr="008E05D9">
        <w:t>Avalanching</w:t>
      </w:r>
      <w:bookmarkEnd w:id="80"/>
    </w:p>
    <w:p w14:paraId="0D1426EB" w14:textId="77777777" w:rsidR="008E05D9" w:rsidRPr="008E05D9" w:rsidRDefault="008E05D9" w:rsidP="008E05D9">
      <w:pPr>
        <w:pStyle w:val="Heading2"/>
      </w:pPr>
      <w:bookmarkStart w:id="81" w:name="_Toc410145836"/>
      <w:r w:rsidRPr="008E05D9">
        <w:t>Bed composition</w:t>
      </w:r>
      <w:bookmarkEnd w:id="81"/>
    </w:p>
    <w:p w14:paraId="5925B480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>Bas</w:t>
      </w:r>
    </w:p>
    <w:p w14:paraId="168A7602" w14:textId="77777777" w:rsidR="008E05D9" w:rsidRPr="008E05D9" w:rsidRDefault="008E05D9" w:rsidP="008E05D9">
      <w:pPr>
        <w:spacing w:line="240" w:lineRule="auto"/>
        <w:jc w:val="left"/>
      </w:pPr>
    </w:p>
    <w:p w14:paraId="58DDE698" w14:textId="77777777" w:rsidR="008E05D9" w:rsidRPr="008E05D9" w:rsidRDefault="008E05D9" w:rsidP="008E05D9">
      <w:pPr>
        <w:spacing w:line="240" w:lineRule="auto"/>
        <w:jc w:val="left"/>
      </w:pPr>
    </w:p>
    <w:p w14:paraId="53E43414" w14:textId="77777777" w:rsidR="008E05D9" w:rsidRPr="008E05D9" w:rsidRDefault="008E05D9">
      <w:pPr>
        <w:spacing w:line="240" w:lineRule="auto"/>
        <w:jc w:val="left"/>
        <w:rPr>
          <w:b/>
          <w:bCs/>
          <w:sz w:val="30"/>
          <w:szCs w:val="32"/>
        </w:rPr>
      </w:pPr>
      <w:r w:rsidRPr="008E05D9">
        <w:br w:type="page"/>
      </w:r>
    </w:p>
    <w:p w14:paraId="74AEBB74" w14:textId="77777777" w:rsidR="008E05D9" w:rsidRPr="008E05D9" w:rsidRDefault="008E05D9" w:rsidP="008E05D9">
      <w:pPr>
        <w:pStyle w:val="Heading1"/>
      </w:pPr>
      <w:bookmarkStart w:id="82" w:name="_Toc410145837"/>
      <w:r w:rsidRPr="008E05D9">
        <w:lastRenderedPageBreak/>
        <w:t>Boundary conditions</w:t>
      </w:r>
      <w:bookmarkEnd w:id="82"/>
    </w:p>
    <w:p w14:paraId="6E5A4953" w14:textId="77777777" w:rsidR="008E05D9" w:rsidRPr="008E05D9" w:rsidRDefault="008E05D9" w:rsidP="008E05D9">
      <w:pPr>
        <w:pStyle w:val="Heading2"/>
        <w:spacing w:line="240" w:lineRule="auto"/>
      </w:pPr>
      <w:bookmarkStart w:id="83" w:name="_Toc410145838"/>
      <w:r w:rsidRPr="008E05D9">
        <w:t>Waves</w:t>
      </w:r>
      <w:bookmarkEnd w:id="83"/>
    </w:p>
    <w:p w14:paraId="18BBDC7B" w14:textId="77777777" w:rsidR="008E05D9" w:rsidRPr="008E05D9" w:rsidRDefault="008E05D9" w:rsidP="008E05D9">
      <w:pPr>
        <w:pStyle w:val="Heading3"/>
      </w:pPr>
      <w:bookmarkStart w:id="84" w:name="_Toc410145839"/>
      <w:r w:rsidRPr="008E05D9">
        <w:t>Time series</w:t>
      </w:r>
      <w:bookmarkEnd w:id="84"/>
    </w:p>
    <w:p w14:paraId="7A0620BD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>Kees, Ap review</w:t>
      </w:r>
    </w:p>
    <w:p w14:paraId="5822EC7E" w14:textId="77777777" w:rsidR="008E05D9" w:rsidRPr="008E05D9" w:rsidRDefault="008E05D9" w:rsidP="008E05D9">
      <w:pPr>
        <w:pStyle w:val="Heading3"/>
      </w:pPr>
      <w:bookmarkStart w:id="85" w:name="_Toc410145840"/>
      <w:r w:rsidRPr="008E05D9">
        <w:t>Spectra</w:t>
      </w:r>
      <w:bookmarkEnd w:id="85"/>
    </w:p>
    <w:p w14:paraId="4ED78519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>Kees, Ap review</w:t>
      </w:r>
    </w:p>
    <w:p w14:paraId="3D19FC6E" w14:textId="77777777" w:rsidR="008E05D9" w:rsidRPr="008E05D9" w:rsidRDefault="008E05D9" w:rsidP="008E05D9">
      <w:pPr>
        <w:pStyle w:val="Heading3"/>
      </w:pPr>
      <w:bookmarkStart w:id="86" w:name="_Toc410145841"/>
      <w:r w:rsidRPr="008E05D9">
        <w:t>Lateral boundary conditions</w:t>
      </w:r>
      <w:bookmarkEnd w:id="86"/>
    </w:p>
    <w:p w14:paraId="28F5D477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>Dano</w:t>
      </w:r>
    </w:p>
    <w:p w14:paraId="79E49E29" w14:textId="77777777" w:rsidR="008E05D9" w:rsidRPr="008E05D9" w:rsidRDefault="008E05D9" w:rsidP="008E05D9">
      <w:pPr>
        <w:pStyle w:val="Heading2"/>
      </w:pPr>
      <w:bookmarkStart w:id="87" w:name="_Toc410145842"/>
      <w:r w:rsidRPr="008E05D9">
        <w:t>Shallow water equations</w:t>
      </w:r>
      <w:bookmarkEnd w:id="87"/>
    </w:p>
    <w:p w14:paraId="52948F4B" w14:textId="77777777" w:rsidR="008E05D9" w:rsidRPr="008E05D9" w:rsidRDefault="008E05D9" w:rsidP="008E05D9">
      <w:pPr>
        <w:pStyle w:val="Heading3"/>
      </w:pPr>
      <w:bookmarkStart w:id="88" w:name="_Toc410145843"/>
      <w:r w:rsidRPr="008E05D9">
        <w:t>Absorbing-generating</w:t>
      </w:r>
      <w:bookmarkEnd w:id="88"/>
    </w:p>
    <w:p w14:paraId="284A0897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>Ap met appendix</w:t>
      </w:r>
    </w:p>
    <w:p w14:paraId="3B384240" w14:textId="77777777" w:rsidR="008E05D9" w:rsidRPr="008E05D9" w:rsidRDefault="008E05D9" w:rsidP="008E05D9">
      <w:pPr>
        <w:pStyle w:val="Heading3"/>
        <w:rPr>
          <w:color w:val="FF0000"/>
        </w:rPr>
      </w:pPr>
      <w:bookmarkStart w:id="89" w:name="_Toc410145844"/>
      <w:r w:rsidRPr="008E05D9">
        <w:t>River and point discharge</w:t>
      </w:r>
      <w:bookmarkEnd w:id="89"/>
    </w:p>
    <w:p w14:paraId="78527055" w14:textId="77777777" w:rsidR="008E05D9" w:rsidRPr="008E05D9" w:rsidRDefault="008E05D9" w:rsidP="008E05D9">
      <w:pPr>
        <w:spacing w:line="240" w:lineRule="auto"/>
        <w:jc w:val="left"/>
      </w:pPr>
      <w:r w:rsidRPr="008E05D9">
        <w:rPr>
          <w:color w:val="FF0000"/>
        </w:rPr>
        <w:t>Bas</w:t>
      </w:r>
    </w:p>
    <w:p w14:paraId="0DAC59FA" w14:textId="77777777" w:rsidR="008E05D9" w:rsidRPr="008E05D9" w:rsidRDefault="008E05D9" w:rsidP="008E05D9">
      <w:pPr>
        <w:pStyle w:val="Heading3"/>
      </w:pPr>
      <w:bookmarkStart w:id="90" w:name="_Toc410145845"/>
      <w:r w:rsidRPr="008E05D9">
        <w:t>Ship motion</w:t>
      </w:r>
      <w:bookmarkEnd w:id="90"/>
    </w:p>
    <w:p w14:paraId="28049148" w14:textId="77777777" w:rsidR="008E05D9" w:rsidRPr="008E05D9" w:rsidRDefault="008E05D9" w:rsidP="008E05D9">
      <w:pPr>
        <w:spacing w:line="240" w:lineRule="auto"/>
        <w:jc w:val="left"/>
      </w:pPr>
      <w:r w:rsidRPr="008E05D9">
        <w:rPr>
          <w:color w:val="FF0000"/>
        </w:rPr>
        <w:t>Dano</w:t>
      </w:r>
    </w:p>
    <w:p w14:paraId="5246393E" w14:textId="77777777" w:rsidR="008E05D9" w:rsidRPr="008E05D9" w:rsidRDefault="008E05D9" w:rsidP="008E05D9">
      <w:pPr>
        <w:pStyle w:val="Heading3"/>
      </w:pPr>
      <w:bookmarkStart w:id="91" w:name="_Toc410145846"/>
      <w:r w:rsidRPr="008E05D9">
        <w:t>Lateral boundaries</w:t>
      </w:r>
      <w:bookmarkEnd w:id="91"/>
    </w:p>
    <w:p w14:paraId="6B0EE14D" w14:textId="77777777" w:rsidR="008E05D9" w:rsidRPr="008E05D9" w:rsidRDefault="008E05D9" w:rsidP="008E05D9">
      <w:pPr>
        <w:spacing w:line="240" w:lineRule="auto"/>
        <w:jc w:val="left"/>
      </w:pPr>
      <w:r w:rsidRPr="008E05D9">
        <w:rPr>
          <w:color w:val="FF0000"/>
        </w:rPr>
        <w:t>Kees</w:t>
      </w:r>
    </w:p>
    <w:p w14:paraId="34E648C0" w14:textId="77777777" w:rsidR="008E05D9" w:rsidRPr="008E05D9" w:rsidRDefault="008E05D9" w:rsidP="008E05D9">
      <w:pPr>
        <w:pStyle w:val="Heading3"/>
      </w:pPr>
      <w:bookmarkStart w:id="92" w:name="_Toc410145847"/>
      <w:r w:rsidRPr="008E05D9">
        <w:t>Tide and surge</w:t>
      </w:r>
      <w:bookmarkEnd w:id="92"/>
    </w:p>
    <w:p w14:paraId="0181B84F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>Kees</w:t>
      </w:r>
    </w:p>
    <w:p w14:paraId="688857E8" w14:textId="77777777" w:rsidR="008E05D9" w:rsidRPr="008E05D9" w:rsidRDefault="008E05D9" w:rsidP="008E05D9">
      <w:pPr>
        <w:pStyle w:val="Heading2"/>
      </w:pPr>
      <w:bookmarkStart w:id="93" w:name="_Toc410145848"/>
      <w:r w:rsidRPr="008E05D9">
        <w:t>Sediment transport</w:t>
      </w:r>
      <w:bookmarkEnd w:id="93"/>
    </w:p>
    <w:p w14:paraId="51A15BBD" w14:textId="77777777" w:rsidR="008E05D9" w:rsidRPr="008E05D9" w:rsidRDefault="008E05D9" w:rsidP="008E05D9">
      <w:pPr>
        <w:spacing w:line="240" w:lineRule="auto"/>
        <w:jc w:val="left"/>
      </w:pPr>
      <w:r w:rsidRPr="008E05D9">
        <w:t>Dano</w:t>
      </w:r>
    </w:p>
    <w:p w14:paraId="36493BA6" w14:textId="77777777" w:rsidR="008E05D9" w:rsidRPr="008E05D9" w:rsidRDefault="008E05D9" w:rsidP="008E05D9">
      <w:pPr>
        <w:spacing w:line="240" w:lineRule="auto"/>
        <w:jc w:val="left"/>
      </w:pPr>
    </w:p>
    <w:p w14:paraId="32822EEA" w14:textId="77777777" w:rsidR="008E05D9" w:rsidRPr="008E05D9" w:rsidRDefault="008E05D9" w:rsidP="008E05D9">
      <w:pPr>
        <w:spacing w:line="240" w:lineRule="auto"/>
        <w:jc w:val="left"/>
      </w:pPr>
    </w:p>
    <w:p w14:paraId="474E9828" w14:textId="77777777" w:rsidR="008E05D9" w:rsidRPr="008E05D9" w:rsidRDefault="008E05D9">
      <w:pPr>
        <w:spacing w:line="240" w:lineRule="auto"/>
        <w:jc w:val="left"/>
      </w:pPr>
      <w:r w:rsidRPr="008E05D9">
        <w:br w:type="page"/>
      </w:r>
    </w:p>
    <w:p w14:paraId="2D300582" w14:textId="77777777" w:rsidR="008E05D9" w:rsidRPr="008E05D9" w:rsidRDefault="008E05D9" w:rsidP="008E05D9">
      <w:pPr>
        <w:pStyle w:val="Heading1"/>
      </w:pPr>
      <w:bookmarkStart w:id="94" w:name="_Toc410145849"/>
      <w:r w:rsidRPr="008E05D9">
        <w:lastRenderedPageBreak/>
        <w:t>Input description</w:t>
      </w:r>
      <w:bookmarkEnd w:id="94"/>
    </w:p>
    <w:p w14:paraId="265010F0" w14:textId="77777777" w:rsidR="008E05D9" w:rsidRPr="008E05D9" w:rsidRDefault="008E05D9" w:rsidP="008E05D9">
      <w:pPr>
        <w:spacing w:line="240" w:lineRule="auto"/>
        <w:jc w:val="left"/>
        <w:rPr>
          <w:color w:val="FF0000"/>
        </w:rPr>
      </w:pPr>
      <w:r w:rsidRPr="008E05D9">
        <w:rPr>
          <w:color w:val="FF0000"/>
        </w:rPr>
        <w:t xml:space="preserve">Bas - </w:t>
      </w:r>
      <w:proofErr w:type="spellStart"/>
      <w:r w:rsidRPr="008E05D9">
        <w:rPr>
          <w:color w:val="FF0000"/>
        </w:rPr>
        <w:t>params</w:t>
      </w:r>
      <w:proofErr w:type="spellEnd"/>
      <w:r w:rsidRPr="008E05D9">
        <w:rPr>
          <w:color w:val="FF0000"/>
        </w:rPr>
        <w:t xml:space="preserve"> en attribute files</w:t>
      </w:r>
    </w:p>
    <w:p w14:paraId="68A69051" w14:textId="77777777" w:rsidR="008E05D9" w:rsidRDefault="008E05D9" w:rsidP="008E05D9">
      <w:pPr>
        <w:pStyle w:val="Heading2"/>
        <w:spacing w:line="240" w:lineRule="auto"/>
      </w:pPr>
      <w:bookmarkStart w:id="95" w:name="_Toc410145850"/>
      <w:r w:rsidRPr="008E05D9">
        <w:t>General</w:t>
      </w:r>
      <w:bookmarkEnd w:id="95"/>
    </w:p>
    <w:p w14:paraId="2F8D88BE" w14:textId="28844C47" w:rsidR="00390B39" w:rsidRPr="00390B39" w:rsidRDefault="00390B39" w:rsidP="00390B39">
      <w:r>
        <w:t xml:space="preserve">Files: </w:t>
      </w:r>
      <w:proofErr w:type="spellStart"/>
      <w:r>
        <w:t>params</w:t>
      </w:r>
      <w:proofErr w:type="spellEnd"/>
    </w:p>
    <w:p w14:paraId="58FB580E" w14:textId="5DA26C76" w:rsidR="008E05D9" w:rsidRDefault="008E05D9" w:rsidP="008E05D9">
      <w:pPr>
        <w:pStyle w:val="Heading2"/>
        <w:spacing w:line="240" w:lineRule="auto"/>
      </w:pPr>
      <w:bookmarkStart w:id="96" w:name="_Toc410145851"/>
      <w:r w:rsidRPr="008E05D9">
        <w:t>Grid and bathymetry</w:t>
      </w:r>
      <w:bookmarkEnd w:id="96"/>
    </w:p>
    <w:p w14:paraId="3D6DE8C1" w14:textId="77777777" w:rsidR="00142C79" w:rsidRPr="00142C79" w:rsidRDefault="00142C79" w:rsidP="00142C79">
      <w:r>
        <w:t xml:space="preserve">Files: </w:t>
      </w:r>
      <w:proofErr w:type="spellStart"/>
      <w:r>
        <w:t>Xbeach</w:t>
      </w:r>
      <w:proofErr w:type="spellEnd"/>
      <w:r>
        <w:t xml:space="preserve"> + Delft3D, prescribed </w:t>
      </w:r>
      <w:proofErr w:type="spellStart"/>
      <w:r>
        <w:t>bedfile</w:t>
      </w:r>
      <w:proofErr w:type="spellEnd"/>
    </w:p>
    <w:p w14:paraId="3C86FB85" w14:textId="77777777" w:rsidR="008E05D9" w:rsidRDefault="008E05D9" w:rsidP="008E05D9">
      <w:pPr>
        <w:pStyle w:val="Heading2"/>
        <w:spacing w:line="240" w:lineRule="auto"/>
      </w:pPr>
      <w:bookmarkStart w:id="97" w:name="_Toc410145852"/>
      <w:r w:rsidRPr="008E05D9">
        <w:t>Wave input</w:t>
      </w:r>
      <w:bookmarkEnd w:id="97"/>
    </w:p>
    <w:p w14:paraId="216BFB21" w14:textId="77777777" w:rsidR="00142C79" w:rsidRDefault="00142C79" w:rsidP="00142C79">
      <w:r>
        <w:t xml:space="preserve">Files: </w:t>
      </w:r>
      <w:proofErr w:type="spellStart"/>
      <w:r>
        <w:t>Jonswap</w:t>
      </w:r>
      <w:proofErr w:type="spellEnd"/>
      <w:r>
        <w:t xml:space="preserve">, </w:t>
      </w:r>
      <w:proofErr w:type="spellStart"/>
      <w:r>
        <w:t>vardens</w:t>
      </w:r>
      <w:proofErr w:type="spellEnd"/>
      <w:r>
        <w:t xml:space="preserve">, SWAN, </w:t>
      </w:r>
      <w:proofErr w:type="spellStart"/>
      <w:r>
        <w:t>wbcversion</w:t>
      </w:r>
      <w:proofErr w:type="spellEnd"/>
      <w:r>
        <w:t>=3, FILELIST, more?</w:t>
      </w:r>
    </w:p>
    <w:p w14:paraId="72D2FC49" w14:textId="24D1F889" w:rsidR="00314348" w:rsidRDefault="00314348" w:rsidP="00142C79"/>
    <w:p w14:paraId="3B27D80A" w14:textId="77777777" w:rsidR="00314348" w:rsidRDefault="00314348" w:rsidP="00142C79"/>
    <w:p w14:paraId="35145C92" w14:textId="5436919F" w:rsidR="00314348" w:rsidRDefault="006B505D" w:rsidP="00142C79">
      <w:bookmarkStart w:id="98" w:name="_GoBack"/>
      <w:r>
        <w:rPr>
          <w:noProof/>
          <w:lang w:val="en-US"/>
        </w:rPr>
        <w:drawing>
          <wp:inline distT="0" distB="0" distL="0" distR="0" wp14:anchorId="4C7D71C1" wp14:editId="61E41BB2">
            <wp:extent cx="5194300" cy="838771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BoundaryCondition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14:paraId="693013D8" w14:textId="77777777" w:rsidR="00314348" w:rsidRDefault="00314348" w:rsidP="00142C79"/>
    <w:p w14:paraId="747643C2" w14:textId="77777777" w:rsidR="00314348" w:rsidRPr="00142C79" w:rsidRDefault="00314348" w:rsidP="00142C79"/>
    <w:p w14:paraId="468DE459" w14:textId="0CFBF66D" w:rsidR="008E05D9" w:rsidRDefault="008E05D9" w:rsidP="008E05D9">
      <w:pPr>
        <w:pStyle w:val="Heading2"/>
        <w:spacing w:line="240" w:lineRule="auto"/>
      </w:pPr>
      <w:bookmarkStart w:id="99" w:name="_Toc410145853"/>
      <w:r w:rsidRPr="008E05D9">
        <w:t>Tide and surge input</w:t>
      </w:r>
      <w:bookmarkEnd w:id="99"/>
    </w:p>
    <w:p w14:paraId="4C7E0F7C" w14:textId="77777777" w:rsidR="00142C79" w:rsidRPr="00142C79" w:rsidRDefault="00142C79" w:rsidP="00142C79">
      <w:r>
        <w:t xml:space="preserve">Files: </w:t>
      </w:r>
      <w:proofErr w:type="spellStart"/>
      <w:r>
        <w:t>timeseries</w:t>
      </w:r>
      <w:proofErr w:type="spellEnd"/>
    </w:p>
    <w:p w14:paraId="1B24EA21" w14:textId="77777777" w:rsidR="008E05D9" w:rsidRDefault="008E05D9" w:rsidP="008E05D9">
      <w:pPr>
        <w:pStyle w:val="Heading2"/>
        <w:spacing w:line="240" w:lineRule="auto"/>
      </w:pPr>
      <w:bookmarkStart w:id="100" w:name="_Toc410145854"/>
      <w:r w:rsidRPr="008E05D9">
        <w:lastRenderedPageBreak/>
        <w:t>Water level (dam break)</w:t>
      </w:r>
      <w:bookmarkEnd w:id="100"/>
    </w:p>
    <w:p w14:paraId="7236C4E8" w14:textId="77777777" w:rsidR="00142C79" w:rsidRPr="00142C79" w:rsidRDefault="00142C79" w:rsidP="00142C79">
      <w:r>
        <w:t xml:space="preserve">Files: </w:t>
      </w:r>
      <w:proofErr w:type="spellStart"/>
      <w:r>
        <w:t>timeseries</w:t>
      </w:r>
      <w:proofErr w:type="spellEnd"/>
    </w:p>
    <w:p w14:paraId="3A2CFF14" w14:textId="77777777" w:rsidR="008E05D9" w:rsidRDefault="008E05D9" w:rsidP="008E05D9">
      <w:pPr>
        <w:pStyle w:val="Heading2"/>
        <w:spacing w:line="240" w:lineRule="auto"/>
      </w:pPr>
      <w:bookmarkStart w:id="101" w:name="_Toc410145855"/>
      <w:r w:rsidRPr="008E05D9">
        <w:t>Wind input</w:t>
      </w:r>
      <w:bookmarkEnd w:id="101"/>
    </w:p>
    <w:p w14:paraId="6B427369" w14:textId="77777777" w:rsidR="00142C79" w:rsidRPr="00142C79" w:rsidRDefault="00142C79" w:rsidP="00142C79">
      <w:r>
        <w:t xml:space="preserve">Files: </w:t>
      </w:r>
      <w:proofErr w:type="spellStart"/>
      <w:r>
        <w:t>timeseries</w:t>
      </w:r>
      <w:proofErr w:type="spellEnd"/>
    </w:p>
    <w:p w14:paraId="6F52787B" w14:textId="77777777" w:rsidR="008E05D9" w:rsidRDefault="008E05D9" w:rsidP="008E05D9">
      <w:pPr>
        <w:pStyle w:val="Heading2"/>
        <w:spacing w:line="240" w:lineRule="auto"/>
      </w:pPr>
      <w:bookmarkStart w:id="102" w:name="_Toc410145856"/>
      <w:r w:rsidRPr="008E05D9">
        <w:t>Sediment input</w:t>
      </w:r>
      <w:bookmarkEnd w:id="102"/>
    </w:p>
    <w:p w14:paraId="568BB1B5" w14:textId="7159BF62" w:rsidR="0051626A" w:rsidRPr="0051626A" w:rsidRDefault="0051626A" w:rsidP="0051626A">
      <w:r>
        <w:t>Files: fractions</w:t>
      </w:r>
      <w:r w:rsidR="00A9223B">
        <w:t>, layers</w:t>
      </w:r>
    </w:p>
    <w:p w14:paraId="49E4F1E8" w14:textId="77777777" w:rsidR="00142C79" w:rsidRDefault="00142C79" w:rsidP="00142C79">
      <w:pPr>
        <w:pStyle w:val="Heading2"/>
        <w:spacing w:line="240" w:lineRule="auto"/>
      </w:pPr>
      <w:r>
        <w:t>Vegetation</w:t>
      </w:r>
      <w:r w:rsidRPr="008E05D9">
        <w:t xml:space="preserve"> input</w:t>
      </w:r>
    </w:p>
    <w:p w14:paraId="4A6D2371" w14:textId="2BBB968F" w:rsidR="0051626A" w:rsidRPr="0051626A" w:rsidRDefault="0051626A" w:rsidP="0051626A">
      <w:r>
        <w:t>Files: species, maps</w:t>
      </w:r>
    </w:p>
    <w:p w14:paraId="6F21286C" w14:textId="77777777" w:rsidR="00142C79" w:rsidRDefault="00142C79" w:rsidP="00142C79">
      <w:pPr>
        <w:pStyle w:val="Heading2"/>
        <w:spacing w:line="240" w:lineRule="auto"/>
      </w:pPr>
      <w:r>
        <w:t>Discharge</w:t>
      </w:r>
      <w:r w:rsidRPr="008E05D9">
        <w:t xml:space="preserve"> input</w:t>
      </w:r>
    </w:p>
    <w:p w14:paraId="1B0FFAD4" w14:textId="4F1663F7" w:rsidR="00A9223B" w:rsidRPr="00A9223B" w:rsidRDefault="00A9223B" w:rsidP="00A9223B">
      <w:r>
        <w:t xml:space="preserve">Files: </w:t>
      </w:r>
      <w:proofErr w:type="spellStart"/>
      <w:r>
        <w:t>timeseries</w:t>
      </w:r>
      <w:proofErr w:type="spellEnd"/>
    </w:p>
    <w:p w14:paraId="66189A96" w14:textId="77777777" w:rsidR="00142C79" w:rsidRDefault="00142C79" w:rsidP="00142C79">
      <w:pPr>
        <w:pStyle w:val="Heading2"/>
        <w:spacing w:line="240" w:lineRule="auto"/>
      </w:pPr>
      <w:r>
        <w:t>Ship</w:t>
      </w:r>
      <w:r w:rsidRPr="008E05D9">
        <w:t xml:space="preserve"> input</w:t>
      </w:r>
    </w:p>
    <w:p w14:paraId="2905E97A" w14:textId="62DAB2A1" w:rsidR="00A9223B" w:rsidRPr="00A9223B" w:rsidRDefault="00A9223B" w:rsidP="00A9223B">
      <w:r>
        <w:t xml:space="preserve">Files: </w:t>
      </w:r>
      <w:proofErr w:type="spellStart"/>
      <w:r>
        <w:t>timeseries</w:t>
      </w:r>
      <w:proofErr w:type="spellEnd"/>
    </w:p>
    <w:p w14:paraId="58EF674C" w14:textId="77777777" w:rsidR="008E05D9" w:rsidRDefault="008E05D9" w:rsidP="008E05D9">
      <w:pPr>
        <w:pStyle w:val="Heading2"/>
        <w:spacing w:line="240" w:lineRule="auto"/>
      </w:pPr>
      <w:bookmarkStart w:id="103" w:name="_Toc410145857"/>
      <w:r w:rsidRPr="008E05D9">
        <w:t>Output selection</w:t>
      </w:r>
      <w:bookmarkEnd w:id="103"/>
    </w:p>
    <w:p w14:paraId="306A8D36" w14:textId="02B82C1C" w:rsidR="00C5487A" w:rsidRPr="00C5487A" w:rsidRDefault="00C5487A" w:rsidP="00C5487A">
      <w:r>
        <w:t>Files: output</w:t>
      </w:r>
    </w:p>
    <w:p w14:paraId="735AC3A5" w14:textId="77777777" w:rsidR="008E05D9" w:rsidRPr="008E05D9" w:rsidRDefault="008E05D9" w:rsidP="008E05D9">
      <w:pPr>
        <w:pStyle w:val="Heading2"/>
        <w:spacing w:line="240" w:lineRule="auto"/>
      </w:pPr>
      <w:bookmarkStart w:id="104" w:name="_Toc410145858"/>
      <w:r w:rsidRPr="008E05D9">
        <w:t>Time parameters</w:t>
      </w:r>
      <w:bookmarkEnd w:id="104"/>
    </w:p>
    <w:p w14:paraId="7C108680" w14:textId="77777777" w:rsidR="008E05D9" w:rsidRPr="008E05D9" w:rsidRDefault="008E05D9" w:rsidP="008E05D9">
      <w:pPr>
        <w:pStyle w:val="Heading2"/>
        <w:spacing w:line="240" w:lineRule="auto"/>
      </w:pPr>
      <w:bookmarkStart w:id="105" w:name="_Toc410145859"/>
      <w:r w:rsidRPr="008E05D9">
        <w:t>Model coefficients</w:t>
      </w:r>
      <w:bookmarkEnd w:id="105"/>
    </w:p>
    <w:p w14:paraId="2104DC8E" w14:textId="77777777" w:rsidR="008E05D9" w:rsidRPr="008E05D9" w:rsidRDefault="008E05D9">
      <w:pPr>
        <w:spacing w:line="240" w:lineRule="auto"/>
        <w:jc w:val="left"/>
        <w:rPr>
          <w:b/>
          <w:iCs/>
          <w:szCs w:val="28"/>
        </w:rPr>
      </w:pPr>
      <w:r w:rsidRPr="008E05D9">
        <w:br w:type="page"/>
      </w:r>
    </w:p>
    <w:p w14:paraId="528DF765" w14:textId="77777777" w:rsidR="003363CC" w:rsidRDefault="006B505D" w:rsidP="00D745C1">
      <w:pPr>
        <w:pStyle w:val="Heading1"/>
      </w:pPr>
      <w:sdt>
        <w:sdtPr>
          <w:id w:val="239451388"/>
          <w:docPartObj>
            <w:docPartGallery w:val="Bibliographies"/>
            <w:docPartUnique/>
          </w:docPartObj>
        </w:sdtPr>
        <w:sdtEndPr/>
        <w:sdtContent>
          <w:r w:rsidR="00D745C1">
            <w:t>Bibliography</w:t>
          </w:r>
        </w:sdtContent>
      </w:sdt>
    </w:p>
    <w:p w14:paraId="2B58C64B" w14:textId="77777777" w:rsidR="00D745C1" w:rsidRPr="00CB3C11" w:rsidRDefault="00D745C1" w:rsidP="00CB3C11">
      <w:pPr>
        <w:pStyle w:val="NormalWeb"/>
        <w:ind w:left="480" w:hanging="480"/>
        <w:rPr>
          <w:rFonts w:ascii="Arial" w:hAnsi="Arial" w:cs="Arial"/>
          <w:sz w:val="21"/>
          <w:lang w:eastAsia="en-US"/>
        </w:rPr>
      </w:pPr>
      <w:proofErr w:type="spellStart"/>
      <w:r w:rsidRPr="00CB3C11">
        <w:rPr>
          <w:rFonts w:ascii="Arial" w:hAnsi="Arial" w:cs="Arial"/>
          <w:sz w:val="21"/>
          <w:lang w:val="nl-NL" w:eastAsia="en-US"/>
        </w:rPr>
        <w:t>Holthuijsen</w:t>
      </w:r>
      <w:proofErr w:type="spellEnd"/>
      <w:r w:rsidRPr="00CB3C11">
        <w:rPr>
          <w:rFonts w:ascii="Arial" w:hAnsi="Arial" w:cs="Arial"/>
          <w:sz w:val="21"/>
          <w:lang w:val="nl-NL" w:eastAsia="en-US"/>
        </w:rPr>
        <w:t xml:space="preserve">, L., Booij, N., &amp; </w:t>
      </w:r>
      <w:proofErr w:type="spellStart"/>
      <w:r w:rsidRPr="00CB3C11">
        <w:rPr>
          <w:rFonts w:ascii="Arial" w:hAnsi="Arial" w:cs="Arial"/>
          <w:sz w:val="21"/>
          <w:lang w:val="nl-NL" w:eastAsia="en-US"/>
        </w:rPr>
        <w:t>Herbers</w:t>
      </w:r>
      <w:proofErr w:type="spellEnd"/>
      <w:r w:rsidRPr="00CB3C11">
        <w:rPr>
          <w:rFonts w:ascii="Arial" w:hAnsi="Arial" w:cs="Arial"/>
          <w:sz w:val="21"/>
          <w:lang w:val="nl-NL" w:eastAsia="en-US"/>
        </w:rPr>
        <w:t xml:space="preserve">, T. (1989). </w:t>
      </w:r>
      <w:proofErr w:type="gramStart"/>
      <w:r w:rsidRPr="00CB3C11">
        <w:rPr>
          <w:rFonts w:ascii="Arial" w:hAnsi="Arial" w:cs="Arial"/>
          <w:sz w:val="21"/>
          <w:lang w:eastAsia="en-US"/>
        </w:rPr>
        <w:t>A prediction model for stationary, short-crested waves in shallow water with ambient currents.</w:t>
      </w:r>
      <w:proofErr w:type="gramEnd"/>
      <w:r w:rsidRPr="00CB3C11">
        <w:rPr>
          <w:rFonts w:ascii="Arial" w:hAnsi="Arial" w:cs="Arial"/>
          <w:sz w:val="21"/>
          <w:lang w:eastAsia="en-US"/>
        </w:rPr>
        <w:t xml:space="preserve"> Coastal Engineering, 13(1):23-54.</w:t>
      </w:r>
    </w:p>
    <w:p w14:paraId="07BBF49B" w14:textId="77777777" w:rsidR="00241B94" w:rsidRPr="00CB3C11" w:rsidRDefault="00241B94" w:rsidP="00CB3C11">
      <w:pPr>
        <w:pStyle w:val="NormalWeb"/>
        <w:ind w:left="480" w:hanging="480"/>
        <w:rPr>
          <w:rFonts w:ascii="Arial" w:hAnsi="Arial" w:cs="Arial"/>
          <w:sz w:val="21"/>
          <w:lang w:eastAsia="en-US"/>
        </w:rPr>
      </w:pPr>
      <w:r w:rsidRPr="00CB3C11">
        <w:rPr>
          <w:rFonts w:ascii="Arial" w:hAnsi="Arial" w:cs="Arial"/>
          <w:sz w:val="21"/>
          <w:lang w:eastAsia="en-US"/>
        </w:rPr>
        <w:t>Roelvink, J.A. (1993a) Dissipation in random wave groups incident on a beach. Coastal Engineering, pp. 127-150.</w:t>
      </w:r>
    </w:p>
    <w:p w14:paraId="50A38B1D" w14:textId="77777777" w:rsidR="00D745C1" w:rsidRPr="00CB3C11" w:rsidRDefault="00241B94" w:rsidP="00CB3C11">
      <w:pPr>
        <w:pStyle w:val="NormalWeb"/>
        <w:ind w:left="480" w:hanging="480"/>
        <w:rPr>
          <w:rFonts w:ascii="Arial" w:hAnsi="Arial" w:cs="Arial"/>
          <w:sz w:val="21"/>
          <w:lang w:eastAsia="en-US"/>
        </w:rPr>
      </w:pPr>
      <w:proofErr w:type="gramStart"/>
      <w:r w:rsidRPr="00CB3C11">
        <w:rPr>
          <w:rFonts w:ascii="Arial" w:hAnsi="Arial" w:cs="Arial"/>
          <w:sz w:val="21"/>
          <w:lang w:eastAsia="en-US"/>
        </w:rPr>
        <w:t>Roelvink, J.A. (1993b) Surf beat and its effect on cross-shore profiles.</w:t>
      </w:r>
      <w:proofErr w:type="gramEnd"/>
      <w:r w:rsidRPr="00CB3C11">
        <w:rPr>
          <w:rFonts w:ascii="Arial" w:hAnsi="Arial" w:cs="Arial"/>
          <w:sz w:val="21"/>
          <w:lang w:eastAsia="en-US"/>
        </w:rPr>
        <w:t xml:space="preserve"> Ph.D. Thesis, Delft University of Technology.</w:t>
      </w:r>
    </w:p>
    <w:p w14:paraId="2D1CC934" w14:textId="77777777" w:rsidR="00CB3C11" w:rsidRPr="00CB3C11" w:rsidRDefault="00CB3C11" w:rsidP="00CB3C11">
      <w:pPr>
        <w:pStyle w:val="NormalWeb"/>
        <w:ind w:left="480" w:hanging="480"/>
        <w:rPr>
          <w:rFonts w:ascii="Arial" w:hAnsi="Arial" w:cs="Arial"/>
          <w:sz w:val="21"/>
          <w:lang w:eastAsia="en-US"/>
        </w:rPr>
      </w:pPr>
      <w:bookmarkStart w:id="106" w:name="_Toc410145860"/>
      <w:r w:rsidRPr="00CB3C11">
        <w:rPr>
          <w:rFonts w:ascii="Arial" w:hAnsi="Arial" w:cs="Arial"/>
          <w:sz w:val="21"/>
          <w:lang w:eastAsia="en-US"/>
        </w:rPr>
        <w:t xml:space="preserve">Daly, C., Roelvink, J. A., Van Dongeren, A., Van </w:t>
      </w:r>
      <w:proofErr w:type="spellStart"/>
      <w:r w:rsidRPr="00CB3C11">
        <w:rPr>
          <w:rFonts w:ascii="Arial" w:hAnsi="Arial" w:cs="Arial"/>
          <w:sz w:val="21"/>
          <w:lang w:eastAsia="en-US"/>
        </w:rPr>
        <w:t>Thiel</w:t>
      </w:r>
      <w:proofErr w:type="spellEnd"/>
      <w:r w:rsidRPr="00CB3C11">
        <w:rPr>
          <w:rFonts w:ascii="Arial" w:hAnsi="Arial" w:cs="Arial"/>
          <w:sz w:val="21"/>
          <w:lang w:eastAsia="en-US"/>
        </w:rPr>
        <w:t xml:space="preserve"> de </w:t>
      </w:r>
      <w:proofErr w:type="spellStart"/>
      <w:r w:rsidRPr="00CB3C11">
        <w:rPr>
          <w:rFonts w:ascii="Arial" w:hAnsi="Arial" w:cs="Arial"/>
          <w:sz w:val="21"/>
          <w:lang w:eastAsia="en-US"/>
        </w:rPr>
        <w:t>Vries</w:t>
      </w:r>
      <w:proofErr w:type="spellEnd"/>
      <w:r w:rsidRPr="00CB3C11">
        <w:rPr>
          <w:rFonts w:ascii="Arial" w:hAnsi="Arial" w:cs="Arial"/>
          <w:sz w:val="21"/>
          <w:lang w:eastAsia="en-US"/>
        </w:rPr>
        <w:t xml:space="preserve">, J. S. M., &amp; McCall, R. (2010). </w:t>
      </w:r>
      <w:proofErr w:type="gramStart"/>
      <w:r w:rsidRPr="00CB3C11">
        <w:rPr>
          <w:rFonts w:ascii="Arial" w:hAnsi="Arial" w:cs="Arial"/>
          <w:sz w:val="21"/>
          <w:lang w:eastAsia="en-US"/>
        </w:rPr>
        <w:t>Short wave breaking effects on low frequency waves.</w:t>
      </w:r>
      <w:proofErr w:type="gramEnd"/>
      <w:r w:rsidRPr="00CB3C11">
        <w:rPr>
          <w:rFonts w:ascii="Arial" w:hAnsi="Arial" w:cs="Arial"/>
          <w:sz w:val="21"/>
          <w:lang w:eastAsia="en-US"/>
        </w:rPr>
        <w:t xml:space="preserve"> Proceedings of 32nd International Conference on Coastal Engineering, (1), 1–13.</w:t>
      </w:r>
    </w:p>
    <w:p w14:paraId="445F986C" w14:textId="77777777" w:rsidR="00CB3C11" w:rsidRDefault="00CB3C11">
      <w:pPr>
        <w:spacing w:line="240" w:lineRule="auto"/>
        <w:jc w:val="left"/>
        <w:rPr>
          <w:b/>
          <w:bCs/>
          <w:sz w:val="30"/>
          <w:szCs w:val="32"/>
        </w:rPr>
      </w:pPr>
      <w:r>
        <w:br w:type="page"/>
      </w:r>
    </w:p>
    <w:p w14:paraId="22673A7B" w14:textId="77777777" w:rsidR="003363CC" w:rsidRPr="008E05D9" w:rsidRDefault="003363CC" w:rsidP="003363CC">
      <w:pPr>
        <w:pStyle w:val="Heading1"/>
      </w:pPr>
      <w:r w:rsidRPr="008E05D9">
        <w:lastRenderedPageBreak/>
        <w:t>Tutorial</w:t>
      </w:r>
      <w:bookmarkEnd w:id="106"/>
    </w:p>
    <w:p w14:paraId="6D3B52F4" w14:textId="77777777" w:rsidR="003363CC" w:rsidRPr="00CB3C11" w:rsidRDefault="003363CC" w:rsidP="003363CC">
      <w:pPr>
        <w:rPr>
          <w:color w:val="FF0000"/>
          <w:lang w:val="nl-NL"/>
        </w:rPr>
      </w:pPr>
      <w:r w:rsidRPr="00CB3C11">
        <w:rPr>
          <w:color w:val="FF0000"/>
          <w:lang w:val="nl-NL"/>
        </w:rPr>
        <w:t>Nog niet verdeeld. Later nog in te vullen.</w:t>
      </w:r>
    </w:p>
    <w:p w14:paraId="17EA456B" w14:textId="77777777" w:rsidR="003363CC" w:rsidRPr="008E05D9" w:rsidRDefault="003363CC" w:rsidP="003363CC">
      <w:pPr>
        <w:pStyle w:val="Heading2"/>
      </w:pPr>
      <w:bookmarkStart w:id="107" w:name="_Toc410145861"/>
      <w:r w:rsidRPr="008E05D9">
        <w:t>1-D profile model</w:t>
      </w:r>
      <w:bookmarkEnd w:id="107"/>
    </w:p>
    <w:p w14:paraId="1175C735" w14:textId="77777777" w:rsidR="003363CC" w:rsidRPr="008E05D9" w:rsidRDefault="003363CC" w:rsidP="003363CC"/>
    <w:p w14:paraId="6E67EB9B" w14:textId="77777777" w:rsidR="003363CC" w:rsidRPr="008E05D9" w:rsidRDefault="003363CC" w:rsidP="003363CC">
      <w:proofErr w:type="spellStart"/>
      <w:r w:rsidRPr="008E05D9">
        <w:t>Delfland</w:t>
      </w:r>
      <w:proofErr w:type="spellEnd"/>
      <w:r w:rsidRPr="008E05D9">
        <w:t xml:space="preserve"> </w:t>
      </w:r>
      <w:proofErr w:type="spellStart"/>
      <w:r w:rsidRPr="008E05D9">
        <w:t>Deltagoot</w:t>
      </w:r>
      <w:proofErr w:type="spellEnd"/>
    </w:p>
    <w:p w14:paraId="23C691B8" w14:textId="77777777" w:rsidR="003363CC" w:rsidRPr="008E05D9" w:rsidRDefault="003363CC" w:rsidP="003363CC">
      <w:pPr>
        <w:pStyle w:val="Heading2"/>
      </w:pPr>
      <w:bookmarkStart w:id="108" w:name="_Toc410145862"/>
      <w:r w:rsidRPr="008E05D9">
        <w:t>2-D area model</w:t>
      </w:r>
      <w:bookmarkEnd w:id="108"/>
    </w:p>
    <w:p w14:paraId="13D115CA" w14:textId="77777777" w:rsidR="003363CC" w:rsidRPr="008E05D9" w:rsidRDefault="003363CC" w:rsidP="003363CC"/>
    <w:p w14:paraId="573DA6F8" w14:textId="77777777" w:rsidR="003363CC" w:rsidRPr="008E05D9" w:rsidRDefault="003363CC" w:rsidP="003363CC">
      <w:r w:rsidRPr="008E05D9">
        <w:t xml:space="preserve">Ocean bay park: </w:t>
      </w:r>
      <w:proofErr w:type="spellStart"/>
      <w:r w:rsidRPr="008E05D9">
        <w:t>getij+surge</w:t>
      </w:r>
      <w:proofErr w:type="spellEnd"/>
      <w:r w:rsidRPr="008E05D9">
        <w:t xml:space="preserve">, </w:t>
      </w:r>
      <w:proofErr w:type="spellStart"/>
      <w:r w:rsidRPr="008E05D9">
        <w:t>baai</w:t>
      </w:r>
      <w:proofErr w:type="spellEnd"/>
      <w:r w:rsidRPr="008E05D9">
        <w:t xml:space="preserve">, </w:t>
      </w:r>
      <w:proofErr w:type="spellStart"/>
      <w:r w:rsidRPr="008E05D9">
        <w:t>duin</w:t>
      </w:r>
      <w:proofErr w:type="spellEnd"/>
      <w:r w:rsidRPr="008E05D9">
        <w:t xml:space="preserve">, </w:t>
      </w:r>
      <w:proofErr w:type="spellStart"/>
      <w:r w:rsidRPr="008E05D9">
        <w:t>nonerodible</w:t>
      </w:r>
      <w:proofErr w:type="spellEnd"/>
      <w:r w:rsidRPr="008E05D9">
        <w:t xml:space="preserve">, </w:t>
      </w:r>
      <w:proofErr w:type="spellStart"/>
      <w:r w:rsidRPr="008E05D9">
        <w:t>overwash</w:t>
      </w:r>
      <w:proofErr w:type="spellEnd"/>
      <w:r w:rsidRPr="008E05D9">
        <w:t xml:space="preserve">, collision, </w:t>
      </w:r>
    </w:p>
    <w:p w14:paraId="733B67F5" w14:textId="77777777" w:rsidR="003363CC" w:rsidRPr="008E05D9" w:rsidRDefault="003363CC" w:rsidP="003363CC">
      <w:pPr>
        <w:pStyle w:val="Heading2"/>
      </w:pPr>
      <w:bookmarkStart w:id="109" w:name="_Toc410145863"/>
      <w:proofErr w:type="spellStart"/>
      <w:r w:rsidRPr="008E05D9">
        <w:t>Langsgetij</w:t>
      </w:r>
      <w:proofErr w:type="spellEnd"/>
      <w:r w:rsidRPr="008E05D9">
        <w:t xml:space="preserve"> + </w:t>
      </w:r>
      <w:proofErr w:type="spellStart"/>
      <w:r w:rsidRPr="008E05D9">
        <w:t>riveroutflow</w:t>
      </w:r>
      <w:bookmarkEnd w:id="109"/>
      <w:proofErr w:type="spellEnd"/>
    </w:p>
    <w:p w14:paraId="49102979" w14:textId="77777777" w:rsidR="003363CC" w:rsidRPr="008E05D9" w:rsidRDefault="003363CC" w:rsidP="003363CC"/>
    <w:p w14:paraId="0C13F062" w14:textId="77777777" w:rsidR="003363CC" w:rsidRDefault="003363CC" w:rsidP="003363CC">
      <w:proofErr w:type="spellStart"/>
      <w:proofErr w:type="gramStart"/>
      <w:r w:rsidRPr="008E05D9">
        <w:t>getijmodel</w:t>
      </w:r>
      <w:proofErr w:type="spellEnd"/>
      <w:proofErr w:type="gramEnd"/>
      <w:r w:rsidRPr="008E05D9">
        <w:t xml:space="preserve"> + </w:t>
      </w:r>
      <w:proofErr w:type="spellStart"/>
      <w:r w:rsidRPr="008E05D9">
        <w:t>rivier</w:t>
      </w:r>
      <w:proofErr w:type="spellEnd"/>
      <w:r w:rsidRPr="008E05D9">
        <w:t xml:space="preserve"> + </w:t>
      </w:r>
      <w:proofErr w:type="spellStart"/>
      <w:r w:rsidRPr="008E05D9">
        <w:t>stationair</w:t>
      </w:r>
      <w:proofErr w:type="spellEnd"/>
      <w:r w:rsidRPr="008E05D9">
        <w:t>.</w:t>
      </w:r>
    </w:p>
    <w:p w14:paraId="73F9A8E1" w14:textId="77777777" w:rsidR="008E05D9" w:rsidRPr="008E05D9" w:rsidRDefault="008E05D9" w:rsidP="008E05D9"/>
    <w:sectPr w:rsidR="008E05D9" w:rsidRPr="008E05D9" w:rsidSect="003363CC">
      <w:headerReference w:type="even" r:id="rId48"/>
      <w:headerReference w:type="default" r:id="rId49"/>
      <w:footerReference w:type="even" r:id="rId50"/>
      <w:footerReference w:type="default" r:id="rId51"/>
      <w:type w:val="oddPage"/>
      <w:pgSz w:w="11906" w:h="16838" w:code="9"/>
      <w:pgMar w:top="2552" w:right="1094" w:bottom="1077" w:left="2098" w:header="822" w:footer="199" w:gutter="0"/>
      <w:paperSrc w:first="1" w:other="1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2D3170" w14:textId="77777777" w:rsidR="00CA54E5" w:rsidRDefault="00CA54E5">
      <w:r>
        <w:separator/>
      </w:r>
    </w:p>
  </w:endnote>
  <w:endnote w:type="continuationSeparator" w:id="0">
    <w:p w14:paraId="5D1FCBBF" w14:textId="77777777" w:rsidR="00CA54E5" w:rsidRDefault="00CA5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413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413"/>
    </w:tblGrid>
    <w:tr w:rsidR="00CA54E5" w14:paraId="27DD2E32" w14:textId="77777777">
      <w:tc>
        <w:tcPr>
          <w:tcW w:w="8413" w:type="dxa"/>
          <w:shd w:val="clear" w:color="auto" w:fill="auto"/>
        </w:tcPr>
        <w:p w14:paraId="337197E6" w14:textId="77777777" w:rsidR="00CA54E5" w:rsidRDefault="00CA54E5" w:rsidP="00817CCC">
          <w:pPr>
            <w:pStyle w:val="Huisstijl-Gegeven"/>
          </w:pPr>
          <w:bookmarkStart w:id="5" w:name="bmProject1" w:colFirst="0" w:colLast="0"/>
        </w:p>
      </w:tc>
    </w:tr>
    <w:bookmarkEnd w:id="5"/>
  </w:tbl>
  <w:p w14:paraId="6B41ED42" w14:textId="77777777" w:rsidR="00CA54E5" w:rsidRDefault="00CA54E5" w:rsidP="00E43C26"/>
  <w:p w14:paraId="5B37E68D" w14:textId="77777777" w:rsidR="00CA54E5" w:rsidRDefault="00CA54E5" w:rsidP="00E43C26"/>
  <w:p w14:paraId="0A948685" w14:textId="77777777" w:rsidR="00CA54E5" w:rsidRDefault="00CA54E5" w:rsidP="00E43C26"/>
  <w:p w14:paraId="7EF940E1" w14:textId="77777777" w:rsidR="00CA54E5" w:rsidRDefault="00CA54E5" w:rsidP="00E43C26"/>
  <w:tbl>
    <w:tblPr>
      <w:tblW w:w="8420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420"/>
    </w:tblGrid>
    <w:tr w:rsidR="00CA54E5" w14:paraId="5E35C218" w14:textId="77777777">
      <w:tc>
        <w:tcPr>
          <w:tcW w:w="8420" w:type="dxa"/>
          <w:shd w:val="clear" w:color="auto" w:fill="auto"/>
        </w:tcPr>
        <w:p w14:paraId="3B3AEA28" w14:textId="77777777" w:rsidR="00CA54E5" w:rsidRPr="000B5D5D" w:rsidRDefault="00CA54E5" w:rsidP="00E43C26">
          <w:pPr>
            <w:pStyle w:val="Huisstijl-Voettekst"/>
          </w:pPr>
          <w:bookmarkStart w:id="6" w:name="bmCopyrightSectie1_1" w:colFirst="0" w:colLast="0"/>
          <w:bookmarkStart w:id="7" w:name="bmReportCmdVersion" w:colFirst="0" w:colLast="0"/>
          <w:r>
            <w:t>© Deltares, 2015, B</w:t>
          </w:r>
        </w:p>
      </w:tc>
    </w:tr>
    <w:bookmarkEnd w:id="6"/>
    <w:bookmarkEnd w:id="7"/>
  </w:tbl>
  <w:p w14:paraId="4F63EA16" w14:textId="77777777" w:rsidR="00CA54E5" w:rsidRDefault="00CA54E5" w:rsidP="00E43C26">
    <w:pPr>
      <w:pStyle w:val="Footer"/>
    </w:pPr>
  </w:p>
  <w:p w14:paraId="47181FE4" w14:textId="77777777" w:rsidR="00CA54E5" w:rsidRDefault="00CA54E5" w:rsidP="00E43C26">
    <w:pPr>
      <w:pStyle w:val="Footer"/>
    </w:pPr>
  </w:p>
  <w:p w14:paraId="038C35C3" w14:textId="77777777" w:rsidR="00CA54E5" w:rsidRDefault="00CA54E5" w:rsidP="00E43C26">
    <w:pPr>
      <w:pStyle w:val="Footer"/>
    </w:pPr>
  </w:p>
  <w:p w14:paraId="34F73BB4" w14:textId="77777777" w:rsidR="00CA54E5" w:rsidRPr="008F1D52" w:rsidRDefault="00CA54E5" w:rsidP="00E43C26">
    <w:pPr>
      <w:pStyle w:val="Footer"/>
    </w:pPr>
    <w:r w:rsidRPr="000E1715">
      <w:fldChar w:fldCharType="begin"/>
    </w:r>
    <w:r w:rsidRPr="000E1715">
      <w:instrText xml:space="preserve"> set Seq</w:instrText>
    </w:r>
    <w:r>
      <w:instrText>1</w:instrText>
    </w:r>
    <w:r w:rsidRPr="000E1715">
      <w:instrText xml:space="preserve"> "</w:instrText>
    </w:r>
    <w:r>
      <w:fldChar w:fldCharType="begin"/>
    </w:r>
    <w:r>
      <w:instrText xml:space="preserve"> SECTIONPAGES  </w:instrText>
    </w:r>
    <w:r>
      <w:fldChar w:fldCharType="separate"/>
    </w:r>
    <w:r w:rsidR="00314348">
      <w:rPr>
        <w:noProof/>
      </w:rPr>
      <w:instrText>1</w:instrText>
    </w:r>
    <w:r>
      <w:rPr>
        <w:noProof/>
      </w:rPr>
      <w:fldChar w:fldCharType="end"/>
    </w:r>
    <w:r w:rsidRPr="000E1715">
      <w:instrText>"</w:instrText>
    </w:r>
    <w:r w:rsidRPr="000E1715">
      <w:fldChar w:fldCharType="separate"/>
    </w:r>
    <w:bookmarkStart w:id="8" w:name="Seq1"/>
    <w:r w:rsidR="00314348">
      <w:rPr>
        <w:noProof/>
      </w:rPr>
      <w:t>1</w:t>
    </w:r>
    <w:bookmarkEnd w:id="8"/>
    <w:r w:rsidRPr="000E1715"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8BA8F6" w14:textId="77777777" w:rsidR="00CA54E5" w:rsidRDefault="00CA54E5" w:rsidP="00E43C26">
    <w:pPr>
      <w:pStyle w:val="Footer"/>
    </w:pPr>
  </w:p>
  <w:p w14:paraId="12DDA13D" w14:textId="77777777" w:rsidR="00CA54E5" w:rsidRDefault="00CA54E5" w:rsidP="00E43C26">
    <w:pPr>
      <w:pStyle w:val="Footer"/>
    </w:pPr>
  </w:p>
  <w:p w14:paraId="5B7F59A8" w14:textId="77777777" w:rsidR="00CA54E5" w:rsidRDefault="00CA54E5" w:rsidP="00E43C26">
    <w:pPr>
      <w:pStyle w:val="Footer"/>
    </w:pPr>
  </w:p>
  <w:p w14:paraId="3F9F5A39" w14:textId="77777777" w:rsidR="00CA54E5" w:rsidRDefault="00CA54E5" w:rsidP="00E43C26">
    <w:pPr>
      <w:pStyle w:val="Footer"/>
    </w:pPr>
  </w:p>
  <w:p w14:paraId="5F550E87" w14:textId="77777777" w:rsidR="00CA54E5" w:rsidRPr="00E43C26" w:rsidRDefault="00CA54E5" w:rsidP="00E43C26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B23F25" w14:textId="77777777" w:rsidR="00CA54E5" w:rsidRDefault="00CA54E5" w:rsidP="006A0A14">
    <w:pPr>
      <w:pStyle w:val="Footer"/>
      <w:ind w:right="360"/>
    </w:pP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656"/>
      <w:gridCol w:w="766"/>
    </w:tblGrid>
    <w:tr w:rsidR="00CA54E5" w:rsidRPr="004C2206" w14:paraId="1C19B6EB" w14:textId="77777777">
      <w:tc>
        <w:tcPr>
          <w:tcW w:w="7656" w:type="dxa"/>
          <w:shd w:val="clear" w:color="auto" w:fill="auto"/>
        </w:tcPr>
        <w:p w14:paraId="6A2D680C" w14:textId="77777777" w:rsidR="00CA54E5" w:rsidRPr="004C2206" w:rsidRDefault="00CA54E5" w:rsidP="00A22DA3">
          <w:pPr>
            <w:pStyle w:val="Huisstijl-Koptekst"/>
          </w:pPr>
          <w:bookmarkStart w:id="23" w:name="bmVoettekstSectie2_2" w:colFirst="0" w:colLast="0"/>
          <w:r>
            <w:t>XBeach Manual</w:t>
          </w:r>
        </w:p>
      </w:tc>
      <w:tc>
        <w:tcPr>
          <w:tcW w:w="766" w:type="dxa"/>
        </w:tcPr>
        <w:p w14:paraId="6AFD8D11" w14:textId="77777777" w:rsidR="00CA54E5" w:rsidRPr="00B32B0E" w:rsidRDefault="00CA54E5" w:rsidP="00A22DA3">
          <w:pPr>
            <w:pStyle w:val="Huisstijl-Pagina"/>
          </w:pPr>
        </w:p>
      </w:tc>
    </w:tr>
    <w:bookmarkEnd w:id="23"/>
  </w:tbl>
  <w:p w14:paraId="218B2506" w14:textId="77777777" w:rsidR="00CA54E5" w:rsidRPr="00A22DA3" w:rsidRDefault="00CA54E5" w:rsidP="00A22DA3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D93B25" w14:textId="77777777" w:rsidR="00CA54E5" w:rsidRDefault="00CA54E5" w:rsidP="006A0A14">
    <w:pPr>
      <w:pStyle w:val="Footer"/>
      <w:ind w:right="360"/>
    </w:pP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656"/>
      <w:gridCol w:w="766"/>
    </w:tblGrid>
    <w:tr w:rsidR="00CA54E5" w:rsidRPr="004C2206" w14:paraId="6689309C" w14:textId="77777777">
      <w:tc>
        <w:tcPr>
          <w:tcW w:w="7656" w:type="dxa"/>
          <w:shd w:val="clear" w:color="auto" w:fill="auto"/>
        </w:tcPr>
        <w:p w14:paraId="6BBEBC27" w14:textId="77777777" w:rsidR="00CA54E5" w:rsidRPr="004C2206" w:rsidRDefault="00CA54E5" w:rsidP="000C5FE2">
          <w:pPr>
            <w:pStyle w:val="Huisstijl-Koptekst"/>
          </w:pPr>
          <w:bookmarkStart w:id="24" w:name="bmVoettekstSectie2_1" w:colFirst="0" w:colLast="0"/>
          <w:r>
            <w:t>XBeach Manual</w:t>
          </w:r>
        </w:p>
      </w:tc>
      <w:tc>
        <w:tcPr>
          <w:tcW w:w="766" w:type="dxa"/>
        </w:tcPr>
        <w:p w14:paraId="0F450979" w14:textId="77777777" w:rsidR="00CA54E5" w:rsidRPr="00B32B0E" w:rsidRDefault="00CA54E5" w:rsidP="00E43C26">
          <w:pPr>
            <w:pStyle w:val="Huisstijl-Pagina"/>
          </w:pPr>
        </w:p>
      </w:tc>
    </w:tr>
  </w:tbl>
  <w:bookmarkEnd w:id="24"/>
  <w:p w14:paraId="381ABFB7" w14:textId="77777777" w:rsidR="00CA54E5" w:rsidRPr="00EB7C9E" w:rsidRDefault="00CA54E5" w:rsidP="00E43C26">
    <w:pPr>
      <w:pStyle w:val="Footer"/>
    </w:pPr>
    <w:r w:rsidRPr="000E1715">
      <w:fldChar w:fldCharType="begin"/>
    </w:r>
    <w:r w:rsidRPr="000E1715">
      <w:instrText xml:space="preserve"> set Seq</w:instrText>
    </w:r>
    <w:r>
      <w:instrText>2</w:instrText>
    </w:r>
    <w:r w:rsidRPr="000E1715">
      <w:instrText xml:space="preserve"> "</w:instrText>
    </w:r>
    <w:r>
      <w:fldChar w:fldCharType="begin"/>
    </w:r>
    <w:r>
      <w:instrText xml:space="preserve"> SECTIONPAGES  </w:instrText>
    </w:r>
    <w:r>
      <w:fldChar w:fldCharType="separate"/>
    </w:r>
    <w:r w:rsidR="006B505D">
      <w:rPr>
        <w:noProof/>
      </w:rPr>
      <w:instrText>1</w:instrText>
    </w:r>
    <w:r>
      <w:rPr>
        <w:noProof/>
      </w:rPr>
      <w:fldChar w:fldCharType="end"/>
    </w:r>
    <w:r w:rsidRPr="000E1715">
      <w:instrText>"</w:instrText>
    </w:r>
    <w:r w:rsidRPr="000E1715">
      <w:fldChar w:fldCharType="separate"/>
    </w:r>
    <w:bookmarkStart w:id="25" w:name="Seq2"/>
    <w:r w:rsidR="006B505D">
      <w:rPr>
        <w:noProof/>
      </w:rPr>
      <w:t>1</w:t>
    </w:r>
    <w:bookmarkEnd w:id="25"/>
    <w:r w:rsidRPr="000E1715">
      <w:fldChar w:fldCharType="end"/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1A7E19" w14:textId="77777777" w:rsidR="00CA54E5" w:rsidRDefault="00CA54E5" w:rsidP="00E43C26">
    <w:pPr>
      <w:pStyle w:val="Footer"/>
    </w:pP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656"/>
      <w:gridCol w:w="766"/>
    </w:tblGrid>
    <w:tr w:rsidR="00CA54E5" w:rsidRPr="004C2206" w14:paraId="52E69A9D" w14:textId="77777777">
      <w:tc>
        <w:tcPr>
          <w:tcW w:w="7656" w:type="dxa"/>
          <w:shd w:val="clear" w:color="auto" w:fill="auto"/>
        </w:tcPr>
        <w:p w14:paraId="5C646836" w14:textId="77777777" w:rsidR="00CA54E5" w:rsidRPr="004C2206" w:rsidRDefault="00CA54E5" w:rsidP="00E43C26">
          <w:pPr>
            <w:pStyle w:val="Huisstijl-Koptekst"/>
          </w:pPr>
        </w:p>
      </w:tc>
      <w:tc>
        <w:tcPr>
          <w:tcW w:w="766" w:type="dxa"/>
        </w:tcPr>
        <w:p w14:paraId="12FEC55F" w14:textId="77777777" w:rsidR="00CA54E5" w:rsidRPr="00B32B0E" w:rsidRDefault="00CA54E5" w:rsidP="00E43C26">
          <w:pPr>
            <w:pStyle w:val="Huisstijl-Pagina"/>
          </w:pPr>
        </w:p>
      </w:tc>
    </w:tr>
  </w:tbl>
  <w:p w14:paraId="73C64F5A" w14:textId="77777777" w:rsidR="00CA54E5" w:rsidRPr="00EB7C9E" w:rsidRDefault="00CA54E5" w:rsidP="00E43C26">
    <w:pPr>
      <w:pStyle w:val="Footer"/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11D0C5" w14:textId="77777777" w:rsidR="00CA54E5" w:rsidRDefault="00CA54E5" w:rsidP="004E27A9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F467165" wp14:editId="4C792661">
              <wp:simplePos x="0" y="0"/>
              <wp:positionH relativeFrom="margin">
                <wp:posOffset>568960</wp:posOffset>
              </wp:positionH>
              <wp:positionV relativeFrom="paragraph">
                <wp:posOffset>118745</wp:posOffset>
              </wp:positionV>
              <wp:extent cx="4982845" cy="273050"/>
              <wp:effectExtent l="0" t="4445" r="1270" b="0"/>
              <wp:wrapNone/>
              <wp:docPr id="7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82845" cy="273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784" w:type="dxa"/>
                            <w:tblInd w:w="-84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7784"/>
                          </w:tblGrid>
                          <w:tr w:rsidR="00CA54E5" w14:paraId="74232835" w14:textId="77777777">
                            <w:tc>
                              <w:tcPr>
                                <w:tcW w:w="7784" w:type="dxa"/>
                                <w:shd w:val="clear" w:color="auto" w:fill="auto"/>
                              </w:tcPr>
                              <w:p w14:paraId="4A5D30BA" w14:textId="77777777" w:rsidR="00CA54E5" w:rsidRDefault="00CA54E5" w:rsidP="001220C3">
                                <w:pPr>
                                  <w:pStyle w:val="Huisstijl-Koptekst"/>
                                  <w:jc w:val="right"/>
                                </w:pPr>
                                <w:bookmarkStart w:id="34" w:name="bmVoettekstSectie3_2" w:colFirst="0" w:colLast="0"/>
                                <w:r>
                                  <w:t>XBeach Manual</w:t>
                                </w:r>
                              </w:p>
                            </w:tc>
                          </w:tr>
                          <w:bookmarkEnd w:id="34"/>
                        </w:tbl>
                        <w:p w14:paraId="03CA74E4" w14:textId="77777777" w:rsidR="00CA54E5" w:rsidRDefault="00CA54E5" w:rsidP="00A45B9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3" o:spid="_x0000_s1035" type="#_x0000_t202" style="position:absolute;left:0;text-align:left;margin-left:44.8pt;margin-top:9.35pt;width:392.35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" filled="f" stroked="f">
              <v:textbox>
                <w:txbxContent>
                  <w:tbl>
                    <w:tblPr>
                      <w:tblW w:w="7784" w:type="dxa"/>
                      <w:tblInd w:w="-84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7784"/>
                    </w:tblGrid>
                    <w:tr w:rsidR="00CA54E5" w14:paraId="74232835" w14:textId="77777777">
                      <w:tc>
                        <w:tcPr>
                          <w:tcW w:w="7784" w:type="dxa"/>
                          <w:shd w:val="clear" w:color="auto" w:fill="auto"/>
                        </w:tcPr>
                        <w:p w14:paraId="4A5D30BA" w14:textId="77777777" w:rsidR="00CA54E5" w:rsidRDefault="00CA54E5" w:rsidP="001220C3">
                          <w:pPr>
                            <w:pStyle w:val="Huisstijl-Koptekst"/>
                            <w:jc w:val="right"/>
                          </w:pPr>
                          <w:bookmarkStart w:id="35" w:name="bmVoettekstSectie3_2" w:colFirst="0" w:colLast="0"/>
                          <w:r>
                            <w:t>XBeach Manual</w:t>
                          </w:r>
                        </w:p>
                      </w:tc>
                    </w:tr>
                    <w:bookmarkEnd w:id="35"/>
                  </w:tbl>
                  <w:p w14:paraId="03CA74E4" w14:textId="77777777" w:rsidR="00CA54E5" w:rsidRDefault="00CA54E5" w:rsidP="00A45B92"/>
                </w:txbxContent>
              </v:textbox>
              <w10:wrap anchorx="margin"/>
            </v:shape>
          </w:pict>
        </mc:Fallback>
      </mc:AlternateContent>
    </w: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54"/>
    </w:tblGrid>
    <w:tr w:rsidR="00CA54E5" w:rsidRPr="004C2206" w14:paraId="44D43539" w14:textId="77777777">
      <w:tc>
        <w:tcPr>
          <w:tcW w:w="854" w:type="dxa"/>
        </w:tcPr>
        <w:p w14:paraId="7182DFE4" w14:textId="77777777" w:rsidR="00CA54E5" w:rsidRPr="00A21DE8" w:rsidRDefault="00CA54E5" w:rsidP="00A45B92">
          <w:pPr>
            <w:pStyle w:val="Huisstijl-Pagina"/>
            <w:jc w:val="left"/>
          </w:pPr>
          <w:r w:rsidRPr="007D5040">
            <w:fldChar w:fldCharType="begin"/>
          </w:r>
          <w:r w:rsidRPr="007D5040">
            <w:instrText xml:space="preserve"> PAGE</w:instrText>
          </w:r>
          <w:r w:rsidRPr="007D5040">
            <w:fldChar w:fldCharType="separate"/>
          </w:r>
          <w:r w:rsidR="006B505D">
            <w:t>ii</w:t>
          </w:r>
          <w:r w:rsidRPr="007D5040">
            <w:fldChar w:fldCharType="end"/>
          </w:r>
        </w:p>
      </w:tc>
    </w:tr>
  </w:tbl>
  <w:p w14:paraId="1C0AAE3E" w14:textId="77777777" w:rsidR="00CA54E5" w:rsidRPr="00B24026" w:rsidRDefault="00CA54E5" w:rsidP="00A45B92">
    <w:pPr>
      <w:pStyle w:val="Footer"/>
      <w:ind w:right="360"/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C4DF1C" w14:textId="77777777" w:rsidR="00CA54E5" w:rsidRDefault="00CA54E5" w:rsidP="008B1324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C22649" wp14:editId="5943B08F">
              <wp:simplePos x="0" y="0"/>
              <wp:positionH relativeFrom="margin">
                <wp:align>right</wp:align>
              </wp:positionH>
              <wp:positionV relativeFrom="paragraph">
                <wp:posOffset>114935</wp:posOffset>
              </wp:positionV>
              <wp:extent cx="297815" cy="260350"/>
              <wp:effectExtent l="4445" t="635" r="0" b="0"/>
              <wp:wrapNone/>
              <wp:docPr id="6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781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094" w:type="dxa"/>
                            <w:tblInd w:w="-14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1094"/>
                          </w:tblGrid>
                          <w:tr w:rsidR="00CA54E5" w14:paraId="42D1BA4C" w14:textId="77777777">
                            <w:tc>
                              <w:tcPr>
                                <w:tcW w:w="1094" w:type="dxa"/>
                                <w:shd w:val="clear" w:color="auto" w:fill="auto"/>
                                <w:tcMar>
                                  <w:right w:w="85" w:type="dxa"/>
                                </w:tcMar>
                              </w:tcPr>
                              <w:p w14:paraId="6C02CF25" w14:textId="77777777" w:rsidR="00CA54E5" w:rsidRPr="007D5040" w:rsidRDefault="00CA54E5" w:rsidP="004E27A9">
                                <w:pPr>
                                  <w:pStyle w:val="Huisstijl-Pagina"/>
                                </w:pPr>
                                <w:r w:rsidRPr="007D5040">
                                  <w:fldChar w:fldCharType="begin"/>
                                </w:r>
                                <w:r w:rsidRPr="007D5040">
                                  <w:instrText xml:space="preserve"> PAGE</w:instrText>
                                </w:r>
                                <w:r w:rsidRPr="007D5040">
                                  <w:fldChar w:fldCharType="separate"/>
                                </w:r>
                                <w:r w:rsidR="006B505D">
                                  <w:t>i</w:t>
                                </w:r>
                                <w:r w:rsidRPr="007D5040"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02E4D931" w14:textId="77777777" w:rsidR="00CA54E5" w:rsidRDefault="00CA54E5" w:rsidP="006A0A14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2" o:spid="_x0000_s1036" type="#_x0000_t202" style="position:absolute;left:0;text-align:left;margin-left:-27.75pt;margin-top:9.05pt;width:23.45pt;height:20.5pt;z-index:2516633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" filled="f" stroked="f">
              <v:textbox>
                <w:txbxContent>
                  <w:tbl>
                    <w:tblPr>
                      <w:tblW w:w="1094" w:type="dxa"/>
                      <w:tblInd w:w="-14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1094"/>
                    </w:tblGrid>
                    <w:tr w:rsidR="00CA54E5" w14:paraId="42D1BA4C" w14:textId="77777777">
                      <w:tc>
                        <w:tcPr>
                          <w:tcW w:w="1094" w:type="dxa"/>
                          <w:shd w:val="clear" w:color="auto" w:fill="auto"/>
                          <w:tcMar>
                            <w:right w:w="85" w:type="dxa"/>
                          </w:tcMar>
                        </w:tcPr>
                        <w:p w14:paraId="6C02CF25" w14:textId="77777777" w:rsidR="00CA54E5" w:rsidRPr="007D5040" w:rsidRDefault="00CA54E5" w:rsidP="004E27A9">
                          <w:pPr>
                            <w:pStyle w:val="Huisstijl-Pagina"/>
                          </w:pPr>
                          <w:r w:rsidRPr="007D5040">
                            <w:fldChar w:fldCharType="begin"/>
                          </w:r>
                          <w:r w:rsidRPr="007D5040">
                            <w:instrText xml:space="preserve"> PAGE</w:instrText>
                          </w:r>
                          <w:r w:rsidRPr="007D5040">
                            <w:fldChar w:fldCharType="separate"/>
                          </w:r>
                          <w:r w:rsidR="006B505D">
                            <w:t>i</w:t>
                          </w:r>
                          <w:r w:rsidRPr="007D5040">
                            <w:fldChar w:fldCharType="end"/>
                          </w:r>
                        </w:p>
                      </w:tc>
                    </w:tr>
                  </w:tbl>
                  <w:p w14:paraId="02E4D931" w14:textId="77777777" w:rsidR="00CA54E5" w:rsidRDefault="00CA54E5" w:rsidP="006A0A14"/>
                </w:txbxContent>
              </v:textbox>
              <w10:wrap anchorx="margin"/>
            </v:shape>
          </w:pict>
        </mc:Fallback>
      </mc:AlternateContent>
    </w: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371"/>
    </w:tblGrid>
    <w:tr w:rsidR="00CA54E5" w:rsidRPr="004C2206" w14:paraId="660260CC" w14:textId="77777777">
      <w:tc>
        <w:tcPr>
          <w:tcW w:w="7371" w:type="dxa"/>
          <w:shd w:val="clear" w:color="auto" w:fill="auto"/>
        </w:tcPr>
        <w:p w14:paraId="34B02EDB" w14:textId="77777777" w:rsidR="00CA54E5" w:rsidRPr="004C2206" w:rsidRDefault="00CA54E5" w:rsidP="006A0A14">
          <w:pPr>
            <w:pStyle w:val="Huisstijl-Koptekst"/>
          </w:pPr>
          <w:bookmarkStart w:id="36" w:name="bmVoettekstSectie3_1" w:colFirst="0" w:colLast="0"/>
          <w:r>
            <w:t>XBeach Manual</w:t>
          </w:r>
        </w:p>
      </w:tc>
    </w:tr>
  </w:tbl>
  <w:bookmarkEnd w:id="36"/>
  <w:p w14:paraId="044858C4" w14:textId="77777777" w:rsidR="00CA54E5" w:rsidRPr="000E1715" w:rsidRDefault="00CA54E5" w:rsidP="001220C3">
    <w:pPr>
      <w:pStyle w:val="Footer"/>
    </w:pPr>
    <w:r w:rsidRPr="000E1715">
      <w:fldChar w:fldCharType="begin"/>
    </w:r>
    <w:r w:rsidRPr="000E1715">
      <w:instrText xml:space="preserve"> set Seq</w:instrText>
    </w:r>
    <w:r>
      <w:instrText>3</w:instrText>
    </w:r>
    <w:r w:rsidRPr="000E1715">
      <w:instrText xml:space="preserve"> "</w:instrText>
    </w:r>
    <w:r>
      <w:fldChar w:fldCharType="begin"/>
    </w:r>
    <w:r>
      <w:instrText xml:space="preserve"> SECTIONPAGES  </w:instrText>
    </w:r>
    <w:r>
      <w:fldChar w:fldCharType="separate"/>
    </w:r>
    <w:r w:rsidR="006B505D">
      <w:rPr>
        <w:noProof/>
      </w:rPr>
      <w:instrText>2</w:instrText>
    </w:r>
    <w:r>
      <w:rPr>
        <w:noProof/>
      </w:rPr>
      <w:fldChar w:fldCharType="end"/>
    </w:r>
    <w:r w:rsidRPr="000E1715">
      <w:instrText>"</w:instrText>
    </w:r>
    <w:r w:rsidRPr="000E1715">
      <w:fldChar w:fldCharType="separate"/>
    </w:r>
    <w:bookmarkStart w:id="37" w:name="Seq3"/>
    <w:r w:rsidR="006B505D">
      <w:rPr>
        <w:noProof/>
      </w:rPr>
      <w:t>2</w:t>
    </w:r>
    <w:bookmarkEnd w:id="37"/>
    <w:r w:rsidRPr="000E1715">
      <w:fldChar w:fldCharType="end"/>
    </w: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7BB204" w14:textId="77777777" w:rsidR="00CA54E5" w:rsidRDefault="00CA54E5" w:rsidP="006C06A2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D9F936" wp14:editId="7D3A4E8D">
              <wp:simplePos x="0" y="0"/>
              <wp:positionH relativeFrom="margin">
                <wp:posOffset>-128270</wp:posOffset>
              </wp:positionH>
              <wp:positionV relativeFrom="paragraph">
                <wp:posOffset>114935</wp:posOffset>
              </wp:positionV>
              <wp:extent cx="1143000" cy="273050"/>
              <wp:effectExtent l="0" t="635" r="4445" b="2540"/>
              <wp:wrapNone/>
              <wp:docPr id="2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273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60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1176"/>
                          </w:tblGrid>
                          <w:tr w:rsidR="00CA54E5" w:rsidRPr="004C2206" w14:paraId="447BD003" w14:textId="77777777" w:rsidTr="00426356">
                            <w:tc>
                              <w:tcPr>
                                <w:tcW w:w="1176" w:type="dxa"/>
                              </w:tcPr>
                              <w:bookmarkStart w:id="117" w:name="bmPagina2" w:colFirst="0" w:colLast="0"/>
                              <w:p w14:paraId="2CF4C023" w14:textId="77777777" w:rsidR="00CA54E5" w:rsidRPr="00A21DE8" w:rsidRDefault="00CA54E5" w:rsidP="00426356">
                                <w:pPr>
                                  <w:pStyle w:val="Huisstijl-Pagina"/>
                                  <w:jc w:val="lef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\* MERGEFORMAT </w:instrText>
                                </w:r>
                                <w:r>
                                  <w:fldChar w:fldCharType="separate"/>
                                </w:r>
                                <w:r w:rsidR="006B505D">
                                  <w:t>10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of </w:t>
                                </w:r>
                                <w:r w:rsidR="006B505D">
                                  <w:fldChar w:fldCharType="begin"/>
                                </w:r>
                                <w:r w:rsidR="006B505D">
                                  <w:instrText xml:space="preserve"> DOCVARIABLE  TotAantalPag \* MERGEFORMAT </w:instrText>
                                </w:r>
                                <w:r w:rsidR="006B505D">
                                  <w:fldChar w:fldCharType="separate"/>
                                </w:r>
                                <w:r>
                                  <w:t>8</w:t>
                                </w:r>
                                <w:r w:rsidR="006B505D">
                                  <w:fldChar w:fldCharType="end"/>
                                </w:r>
                              </w:p>
                            </w:tc>
                          </w:tr>
                          <w:bookmarkEnd w:id="117"/>
                        </w:tbl>
                        <w:p w14:paraId="5CE7E000" w14:textId="77777777" w:rsidR="00CA54E5" w:rsidRDefault="00CA54E5" w:rsidP="006C06A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4" o:spid="_x0000_s1040" type="#_x0000_t202" style="position:absolute;left:0;text-align:left;margin-left:-10.05pt;margin-top:9.05pt;width:90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" filled="f" stroked="f">
              <v:textbox>
                <w:txbxContent>
                  <w:tbl>
                    <w:tblPr>
                      <w:tblW w:w="0" w:type="auto"/>
                      <w:tblInd w:w="60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1176"/>
                    </w:tblGrid>
                    <w:tr w:rsidR="00CA54E5" w:rsidRPr="004C2206" w14:paraId="447BD003" w14:textId="77777777" w:rsidTr="00426356">
                      <w:tc>
                        <w:tcPr>
                          <w:tcW w:w="1176" w:type="dxa"/>
                        </w:tcPr>
                        <w:bookmarkStart w:id="118" w:name="bmPagina2" w:colFirst="0" w:colLast="0"/>
                        <w:p w14:paraId="2CF4C023" w14:textId="77777777" w:rsidR="00CA54E5" w:rsidRPr="00A21DE8" w:rsidRDefault="00CA54E5" w:rsidP="00426356">
                          <w:pPr>
                            <w:pStyle w:val="Huisstijl-Pagina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6B505D"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of </w:t>
                          </w:r>
                          <w:r w:rsidR="006B505D">
                            <w:fldChar w:fldCharType="begin"/>
                          </w:r>
                          <w:r w:rsidR="006B505D">
                            <w:instrText xml:space="preserve"> DOCVARIABLE  TotAantalPag \* MERGEFORMAT </w:instrText>
                          </w:r>
                          <w:r w:rsidR="006B505D">
                            <w:fldChar w:fldCharType="separate"/>
                          </w:r>
                          <w:r>
                            <w:t>8</w:t>
                          </w:r>
                          <w:r w:rsidR="006B505D">
                            <w:fldChar w:fldCharType="end"/>
                          </w:r>
                        </w:p>
                      </w:tc>
                    </w:tr>
                    <w:bookmarkEnd w:id="118"/>
                  </w:tbl>
                  <w:p w14:paraId="5CE7E000" w14:textId="77777777" w:rsidR="00CA54E5" w:rsidRDefault="00CA54E5" w:rsidP="006C06A2"/>
                </w:txbxContent>
              </v:textbox>
              <w10:wrap anchorx="margin"/>
            </v:shape>
          </w:pict>
        </mc:Fallback>
      </mc:AlternateContent>
    </w:r>
  </w:p>
  <w:tbl>
    <w:tblPr>
      <w:tblW w:w="0" w:type="auto"/>
      <w:jc w:val="right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371"/>
    </w:tblGrid>
    <w:tr w:rsidR="00CA54E5" w:rsidRPr="004C2206" w14:paraId="63D14729" w14:textId="77777777" w:rsidTr="009E3CFF">
      <w:trPr>
        <w:jc w:val="right"/>
      </w:trPr>
      <w:tc>
        <w:tcPr>
          <w:tcW w:w="7371" w:type="dxa"/>
          <w:shd w:val="clear" w:color="auto" w:fill="auto"/>
          <w:tcMar>
            <w:right w:w="28" w:type="dxa"/>
          </w:tcMar>
        </w:tcPr>
        <w:p w14:paraId="5469398A" w14:textId="77777777" w:rsidR="00CA54E5" w:rsidRPr="004C2206" w:rsidRDefault="00CA54E5" w:rsidP="00C20E72">
          <w:pPr>
            <w:pStyle w:val="Huisstijl-Koptekst"/>
            <w:jc w:val="right"/>
          </w:pPr>
          <w:bookmarkStart w:id="119" w:name="bmVoettekstSectie4_2" w:colFirst="0" w:colLast="0"/>
          <w:r>
            <w:t>XBeach Manual</w:t>
          </w:r>
        </w:p>
      </w:tc>
    </w:tr>
    <w:bookmarkEnd w:id="119"/>
  </w:tbl>
  <w:p w14:paraId="6EA3DC8A" w14:textId="77777777" w:rsidR="00CA54E5" w:rsidRPr="006C06A2" w:rsidRDefault="00CA54E5" w:rsidP="006C06A2">
    <w:pPr>
      <w:pStyle w:val="Footer"/>
    </w:pP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AB901D" w14:textId="77777777" w:rsidR="00CA54E5" w:rsidRDefault="00CA54E5" w:rsidP="001220C3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E47CEF" wp14:editId="1899A8E1">
              <wp:simplePos x="0" y="0"/>
              <wp:positionH relativeFrom="margin">
                <wp:align>right</wp:align>
              </wp:positionH>
              <wp:positionV relativeFrom="paragraph">
                <wp:posOffset>114935</wp:posOffset>
              </wp:positionV>
              <wp:extent cx="297815" cy="260350"/>
              <wp:effectExtent l="4445" t="635" r="0" b="0"/>
              <wp:wrapNone/>
              <wp:docPr id="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781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094" w:type="dxa"/>
                            <w:tblInd w:w="-14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1094"/>
                          </w:tblGrid>
                          <w:tr w:rsidR="00CA54E5" w14:paraId="12B15491" w14:textId="77777777">
                            <w:trPr>
                              <w:trHeight w:val="568"/>
                            </w:trPr>
                            <w:tc>
                              <w:tcPr>
                                <w:tcW w:w="1094" w:type="dxa"/>
                                <w:shd w:val="clear" w:color="auto" w:fill="auto"/>
                                <w:tcMar>
                                  <w:right w:w="85" w:type="dxa"/>
                                </w:tcMar>
                              </w:tcPr>
                              <w:bookmarkStart w:id="120" w:name="bmPagina1" w:colFirst="0" w:colLast="0"/>
                              <w:bookmarkStart w:id="121" w:name="bmTotPag" w:colFirst="0" w:colLast="0"/>
                              <w:p w14:paraId="1AD5AF43" w14:textId="77777777" w:rsidR="00CA54E5" w:rsidRPr="007D5040" w:rsidRDefault="00CA54E5" w:rsidP="00AF57A5">
                                <w:pPr>
                                  <w:pStyle w:val="Huisstijl-Pagina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\* MERGEFORMAT </w:instrText>
                                </w:r>
                                <w:r>
                                  <w:fldChar w:fldCharType="separate"/>
                                </w:r>
                                <w:r w:rsidR="006B505D">
                                  <w:t>11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of </w:t>
                                </w:r>
                                <w:r w:rsidR="006B505D">
                                  <w:fldChar w:fldCharType="begin"/>
                                </w:r>
                                <w:r w:rsidR="006B505D">
                                  <w:instrText xml:space="preserve"> DOCVARIABLE  TotAantalPag \* MERGEFORMAT </w:instrText>
                                </w:r>
                                <w:r w:rsidR="006B505D">
                                  <w:fldChar w:fldCharType="separate"/>
                                </w:r>
                                <w:r>
                                  <w:t>8</w:t>
                                </w:r>
                                <w:r w:rsidR="006B505D">
                                  <w:fldChar w:fldCharType="end"/>
                                </w:r>
                              </w:p>
                            </w:tc>
                          </w:tr>
                          <w:bookmarkEnd w:id="120"/>
                          <w:bookmarkEnd w:id="121"/>
                        </w:tbl>
                        <w:p w14:paraId="3805ED22" w14:textId="77777777" w:rsidR="00CA54E5" w:rsidRDefault="00CA54E5" w:rsidP="001220C3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7" o:spid="_x0000_s1041" type="#_x0000_t202" style="position:absolute;left:0;text-align:left;margin-left:-27.75pt;margin-top:9.05pt;width:23.45pt;height:20.5pt;z-index:25166028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" filled="f" stroked="f">
              <v:textbox>
                <w:txbxContent>
                  <w:tbl>
                    <w:tblPr>
                      <w:tblW w:w="1094" w:type="dxa"/>
                      <w:tblInd w:w="-14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1094"/>
                    </w:tblGrid>
                    <w:tr w:rsidR="00CA54E5" w14:paraId="12B15491" w14:textId="77777777">
                      <w:trPr>
                        <w:trHeight w:val="568"/>
                      </w:trPr>
                      <w:tc>
                        <w:tcPr>
                          <w:tcW w:w="1094" w:type="dxa"/>
                          <w:shd w:val="clear" w:color="auto" w:fill="auto"/>
                          <w:tcMar>
                            <w:right w:w="85" w:type="dxa"/>
                          </w:tcMar>
                        </w:tcPr>
                        <w:bookmarkStart w:id="122" w:name="bmPagina1" w:colFirst="0" w:colLast="0"/>
                        <w:bookmarkStart w:id="123" w:name="bmTotPag" w:colFirst="0" w:colLast="0"/>
                        <w:p w14:paraId="1AD5AF43" w14:textId="77777777" w:rsidR="00CA54E5" w:rsidRPr="007D5040" w:rsidRDefault="00CA54E5" w:rsidP="00AF57A5">
                          <w:pPr>
                            <w:pStyle w:val="Huisstijl-Pagin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6B505D">
                            <w:t>11</w:t>
                          </w:r>
                          <w:r>
                            <w:fldChar w:fldCharType="end"/>
                          </w:r>
                          <w:r>
                            <w:t xml:space="preserve"> of </w:t>
                          </w:r>
                          <w:r w:rsidR="006B505D">
                            <w:fldChar w:fldCharType="begin"/>
                          </w:r>
                          <w:r w:rsidR="006B505D">
                            <w:instrText xml:space="preserve"> DOCVARIABLE  TotAantalPag \* MERGEFORMAT </w:instrText>
                          </w:r>
                          <w:r w:rsidR="006B505D">
                            <w:fldChar w:fldCharType="separate"/>
                          </w:r>
                          <w:r>
                            <w:t>8</w:t>
                          </w:r>
                          <w:r w:rsidR="006B505D">
                            <w:fldChar w:fldCharType="end"/>
                          </w:r>
                        </w:p>
                      </w:tc>
                    </w:tr>
                    <w:bookmarkEnd w:id="122"/>
                    <w:bookmarkEnd w:id="123"/>
                  </w:tbl>
                  <w:p w14:paraId="3805ED22" w14:textId="77777777" w:rsidR="00CA54E5" w:rsidRDefault="00CA54E5" w:rsidP="001220C3"/>
                </w:txbxContent>
              </v:textbox>
              <w10:wrap anchorx="margin"/>
            </v:shape>
          </w:pict>
        </mc:Fallback>
      </mc:AlternateContent>
    </w: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371"/>
    </w:tblGrid>
    <w:tr w:rsidR="00CA54E5" w:rsidRPr="004C2206" w14:paraId="7DB038B0" w14:textId="77777777">
      <w:tc>
        <w:tcPr>
          <w:tcW w:w="7371" w:type="dxa"/>
          <w:shd w:val="clear" w:color="auto" w:fill="auto"/>
        </w:tcPr>
        <w:p w14:paraId="46C48F09" w14:textId="77777777" w:rsidR="00CA54E5" w:rsidRPr="004C2206" w:rsidRDefault="00CA54E5" w:rsidP="000C5FE2">
          <w:pPr>
            <w:pStyle w:val="Huisstijl-Koptekst"/>
          </w:pPr>
          <w:bookmarkStart w:id="124" w:name="bmVoettekstSectie4_1" w:colFirst="0" w:colLast="0"/>
          <w:r>
            <w:t>XBeach Manual</w:t>
          </w:r>
        </w:p>
      </w:tc>
    </w:tr>
    <w:bookmarkEnd w:id="124"/>
  </w:tbl>
  <w:p w14:paraId="6C7BB1C5" w14:textId="77777777" w:rsidR="00CA54E5" w:rsidRPr="00EB7C9E" w:rsidRDefault="00CA54E5" w:rsidP="009416E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B3E189" w14:textId="77777777" w:rsidR="00CA54E5" w:rsidRDefault="00CA54E5">
      <w:r>
        <w:separator/>
      </w:r>
    </w:p>
  </w:footnote>
  <w:footnote w:type="continuationSeparator" w:id="0">
    <w:p w14:paraId="760EEED8" w14:textId="77777777" w:rsidR="00CA54E5" w:rsidRDefault="00CA54E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4AF6BC" w14:textId="77777777" w:rsidR="00CA54E5" w:rsidRDefault="00CA54E5" w:rsidP="00580167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65906B8" wp14:editId="3063A805">
              <wp:simplePos x="0" y="0"/>
              <wp:positionH relativeFrom="page">
                <wp:posOffset>1605915</wp:posOffset>
              </wp:positionH>
              <wp:positionV relativeFrom="page">
                <wp:posOffset>5013325</wp:posOffset>
              </wp:positionV>
              <wp:extent cx="4787900" cy="2063750"/>
              <wp:effectExtent l="0" t="3175" r="0" b="0"/>
              <wp:wrapNone/>
              <wp:docPr id="1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7900" cy="2063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6237"/>
                          </w:tblGrid>
                          <w:tr w:rsidR="00CA54E5" w14:paraId="7A9A5E77" w14:textId="77777777">
                            <w:tc>
                              <w:tcPr>
                                <w:tcW w:w="6237" w:type="dxa"/>
                                <w:shd w:val="clear" w:color="auto" w:fill="auto"/>
                              </w:tcPr>
                              <w:p w14:paraId="59F08139" w14:textId="77777777" w:rsidR="00CA54E5" w:rsidRPr="00564E53" w:rsidRDefault="00CA54E5" w:rsidP="00564E53">
                                <w:pPr>
                                  <w:pStyle w:val="Huisstijl-Gegeven"/>
                                </w:pPr>
                                <w:bookmarkStart w:id="0" w:name="bmAuteurs1" w:colFirst="0" w:colLast="0"/>
                              </w:p>
                            </w:tc>
                          </w:tr>
                          <w:bookmarkEnd w:id="0"/>
                        </w:tbl>
                        <w:p w14:paraId="0F26F79D" w14:textId="77777777" w:rsidR="00CA54E5" w:rsidRDefault="00CA54E5" w:rsidP="000369FA">
                          <w:pPr>
                            <w:pStyle w:val="Header"/>
                          </w:pPr>
                        </w:p>
                        <w:p w14:paraId="64F60997" w14:textId="77777777" w:rsidR="00CA54E5" w:rsidRDefault="00CA54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7" o:spid="_x0000_s1026" type="#_x0000_t202" style="position:absolute;left:0;text-align:left;margin-left:126.45pt;margin-top:394.75pt;width:377pt;height:162.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" filled="f" stroked="f">
              <v:textbox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6237"/>
                    </w:tblGrid>
                    <w:tr w:rsidR="00CA54E5" w14:paraId="7A9A5E77" w14:textId="77777777">
                      <w:tc>
                        <w:tcPr>
                          <w:tcW w:w="6237" w:type="dxa"/>
                          <w:shd w:val="clear" w:color="auto" w:fill="auto"/>
                        </w:tcPr>
                        <w:p w14:paraId="59F08139" w14:textId="77777777" w:rsidR="00CA54E5" w:rsidRPr="00564E53" w:rsidRDefault="00CA54E5" w:rsidP="00564E53">
                          <w:pPr>
                            <w:pStyle w:val="Huisstijl-Gegeven"/>
                          </w:pPr>
                          <w:bookmarkStart w:id="1" w:name="bmAuteurs1" w:colFirst="0" w:colLast="0"/>
                        </w:p>
                      </w:tc>
                    </w:tr>
                    <w:bookmarkEnd w:id="1"/>
                  </w:tbl>
                  <w:p w14:paraId="0F26F79D" w14:textId="77777777" w:rsidR="00CA54E5" w:rsidRDefault="00CA54E5" w:rsidP="000369FA">
                    <w:pPr>
                      <w:pStyle w:val="Header"/>
                    </w:pPr>
                  </w:p>
                  <w:p w14:paraId="64F60997" w14:textId="77777777" w:rsidR="00CA54E5" w:rsidRDefault="00CA54E5"/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0048" behindDoc="1" locked="0" layoutInCell="1" allowOverlap="1" wp14:anchorId="7A31A639" wp14:editId="5DC2D3D0">
              <wp:simplePos x="0" y="0"/>
              <wp:positionH relativeFrom="page">
                <wp:posOffset>4212590</wp:posOffset>
              </wp:positionH>
              <wp:positionV relativeFrom="page">
                <wp:posOffset>467995</wp:posOffset>
              </wp:positionV>
              <wp:extent cx="3239770" cy="1259840"/>
              <wp:effectExtent l="0" t="0" r="17780" b="16510"/>
              <wp:wrapNone/>
              <wp:docPr id="1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977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560"/>
                          </w:tblGrid>
                          <w:tr w:rsidR="00CA54E5" w14:paraId="69A6557F" w14:textId="77777777">
                            <w:trPr>
                              <w:trHeight w:val="1701"/>
                            </w:trPr>
                            <w:tc>
                              <w:tcPr>
                                <w:tcW w:w="4560" w:type="dxa"/>
                                <w:shd w:val="clear" w:color="auto" w:fill="auto"/>
                              </w:tcPr>
                              <w:p w14:paraId="5EA7E26D" w14:textId="77777777" w:rsidR="00CA54E5" w:rsidRDefault="00CA54E5" w:rsidP="003363CC">
                                <w:pPr>
                                  <w:jc w:val="right"/>
                                </w:pPr>
                                <w:bookmarkStart w:id="2" w:name="bmLogoSectie1_1" w:colFirst="0" w:colLast="0"/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20A570C7" wp14:editId="05E453D2">
                                      <wp:extent cx="1225296" cy="352044"/>
                                      <wp:effectExtent l="0" t="0" r="0" b="0"/>
                                      <wp:docPr id="24" name="Picture 2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25296" cy="352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bookmarkEnd w:id="2"/>
                        </w:tbl>
                        <w:p w14:paraId="2D2AEA8A" w14:textId="77777777" w:rsidR="00CA54E5" w:rsidRDefault="00CA54E5" w:rsidP="00580167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27" type="#_x0000_t202" style="position:absolute;left:0;text-align:left;margin-left:331.7pt;margin-top:36.85pt;width:255.1pt;height:99.2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560"/>
                    </w:tblGrid>
                    <w:tr w:rsidR="00CA54E5" w14:paraId="69A6557F" w14:textId="77777777">
                      <w:trPr>
                        <w:trHeight w:val="1701"/>
                      </w:trPr>
                      <w:tc>
                        <w:tcPr>
                          <w:tcW w:w="4560" w:type="dxa"/>
                          <w:shd w:val="clear" w:color="auto" w:fill="auto"/>
                        </w:tcPr>
                        <w:p w14:paraId="5EA7E26D" w14:textId="77777777" w:rsidR="00CA54E5" w:rsidRDefault="00CA54E5" w:rsidP="003363CC">
                          <w:pPr>
                            <w:jc w:val="right"/>
                          </w:pPr>
                          <w:bookmarkStart w:id="3" w:name="bmLogoSectie1_1" w:colFirst="0" w:colLast="0"/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20A570C7" wp14:editId="05E453D2">
                                <wp:extent cx="1225296" cy="352044"/>
                                <wp:effectExtent l="0" t="0" r="0" b="0"/>
                                <wp:docPr id="24" name="Picture 24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3520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bookmarkEnd w:id="3"/>
                  </w:tbl>
                  <w:p w14:paraId="2D2AEA8A" w14:textId="77777777" w:rsidR="00CA54E5" w:rsidRDefault="00CA54E5" w:rsidP="00580167"/>
                </w:txbxContent>
              </v:textbox>
              <w10:wrap anchorx="page" anchory="page"/>
            </v:shape>
          </w:pict>
        </mc:Fallback>
      </mc:AlternateContent>
    </w:r>
  </w:p>
  <w:p w14:paraId="2FE85706" w14:textId="77777777" w:rsidR="00CA54E5" w:rsidRDefault="00CA54E5" w:rsidP="00580167"/>
  <w:p w14:paraId="7F5F5B04" w14:textId="77777777" w:rsidR="00CA54E5" w:rsidRDefault="00CA54E5" w:rsidP="00580167"/>
  <w:p w14:paraId="0833A07E" w14:textId="77777777" w:rsidR="00CA54E5" w:rsidRDefault="00CA54E5" w:rsidP="00580167"/>
  <w:p w14:paraId="3FA0B4F3" w14:textId="77777777" w:rsidR="00CA54E5" w:rsidRDefault="00CA54E5" w:rsidP="00580167"/>
  <w:p w14:paraId="134AAA71" w14:textId="77777777" w:rsidR="00CA54E5" w:rsidRDefault="00CA54E5" w:rsidP="00580167"/>
  <w:p w14:paraId="32797490" w14:textId="77777777" w:rsidR="00CA54E5" w:rsidRDefault="00CA54E5" w:rsidP="00580167"/>
  <w:p w14:paraId="78798509" w14:textId="77777777" w:rsidR="00CA54E5" w:rsidRDefault="00CA54E5" w:rsidP="00580167"/>
  <w:p w14:paraId="68F1AA78" w14:textId="77777777" w:rsidR="00CA54E5" w:rsidRDefault="00CA54E5" w:rsidP="00580167"/>
  <w:p w14:paraId="1A25B5B5" w14:textId="77777777" w:rsidR="00CA54E5" w:rsidRDefault="00CA54E5" w:rsidP="00580167"/>
  <w:p w14:paraId="33B89AC0" w14:textId="77777777" w:rsidR="00CA54E5" w:rsidRDefault="00CA54E5" w:rsidP="00580167"/>
  <w:p w14:paraId="4C1581DB" w14:textId="77777777" w:rsidR="00CA54E5" w:rsidRDefault="00CA54E5" w:rsidP="00580167"/>
  <w:p w14:paraId="70237AAF" w14:textId="77777777" w:rsidR="00CA54E5" w:rsidRDefault="00CA54E5" w:rsidP="00580167"/>
  <w:p w14:paraId="1C267A65" w14:textId="77777777" w:rsidR="00CA54E5" w:rsidRDefault="00CA54E5" w:rsidP="00580167"/>
  <w:p w14:paraId="0B32410C" w14:textId="77777777" w:rsidR="00CA54E5" w:rsidRDefault="00CA54E5" w:rsidP="00580167"/>
  <w:p w14:paraId="21F6205C" w14:textId="77777777" w:rsidR="00CA54E5" w:rsidRDefault="00CA54E5" w:rsidP="00580167"/>
  <w:tbl>
    <w:tblPr>
      <w:tblW w:w="0" w:type="auto"/>
      <w:tblInd w:w="56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237"/>
    </w:tblGrid>
    <w:tr w:rsidR="00CA54E5" w:rsidRPr="004C2206" w14:paraId="2D237DC1" w14:textId="77777777">
      <w:trPr>
        <w:trHeight w:hRule="exact" w:val="2041"/>
      </w:trPr>
      <w:tc>
        <w:tcPr>
          <w:tcW w:w="6237" w:type="dxa"/>
          <w:shd w:val="clear" w:color="auto" w:fill="auto"/>
        </w:tcPr>
        <w:p w14:paraId="7A442955" w14:textId="77777777" w:rsidR="00CA54E5" w:rsidRDefault="00CA54E5" w:rsidP="003363CC">
          <w:pPr>
            <w:pStyle w:val="Huisstijl-Titel"/>
          </w:pPr>
          <w:bookmarkStart w:id="4" w:name="bmTitel1" w:colFirst="0" w:colLast="0"/>
          <w:r>
            <w:t>XBeach Manual</w:t>
          </w:r>
        </w:p>
        <w:p w14:paraId="23F29FC3" w14:textId="77777777" w:rsidR="00CA54E5" w:rsidRDefault="00CA54E5" w:rsidP="003363CC">
          <w:pPr>
            <w:pStyle w:val="Huisstijl-Subtitel"/>
          </w:pPr>
        </w:p>
        <w:p w14:paraId="2DE7B550" w14:textId="77777777" w:rsidR="00CA54E5" w:rsidRDefault="00CA54E5" w:rsidP="003363CC">
          <w:pPr>
            <w:pStyle w:val="Huisstijl-Subtitel"/>
          </w:pPr>
        </w:p>
      </w:tc>
    </w:tr>
    <w:bookmarkEnd w:id="4"/>
  </w:tbl>
  <w:p w14:paraId="459C17B9" w14:textId="77777777" w:rsidR="00CA54E5" w:rsidRDefault="00CA54E5" w:rsidP="00580167">
    <w:pPr>
      <w:rPr>
        <w:lang w:val="en-US"/>
      </w:rPr>
    </w:pPr>
  </w:p>
  <w:p w14:paraId="10470068" w14:textId="77777777" w:rsidR="00CA54E5" w:rsidRDefault="00CA54E5" w:rsidP="00580167">
    <w:pPr>
      <w:rPr>
        <w:lang w:val="en-US"/>
      </w:rPr>
    </w:pPr>
  </w:p>
  <w:p w14:paraId="0EE7545A" w14:textId="77777777" w:rsidR="00CA54E5" w:rsidRDefault="00CA54E5" w:rsidP="00580167">
    <w:pPr>
      <w:rPr>
        <w:lang w:val="en-US"/>
      </w:rPr>
    </w:pPr>
  </w:p>
  <w:p w14:paraId="5B9BA782" w14:textId="77777777" w:rsidR="00CA54E5" w:rsidRPr="00580167" w:rsidRDefault="00CA54E5" w:rsidP="0058016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9A597C" w14:textId="77777777" w:rsidR="00CA54E5" w:rsidRDefault="00CA54E5" w:rsidP="004C2206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1644BD30" wp14:editId="661AA01E">
              <wp:simplePos x="0" y="0"/>
              <wp:positionH relativeFrom="page">
                <wp:posOffset>25400</wp:posOffset>
              </wp:positionH>
              <wp:positionV relativeFrom="page">
                <wp:posOffset>25400</wp:posOffset>
              </wp:positionV>
              <wp:extent cx="7505700" cy="10674350"/>
              <wp:effectExtent l="0" t="0" r="3175" b="0"/>
              <wp:wrapNone/>
              <wp:docPr id="1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05700" cy="10674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ook w:val="01E0" w:firstRow="1" w:lastRow="1" w:firstColumn="1" w:lastColumn="1" w:noHBand="0" w:noVBand="0"/>
                          </w:tblPr>
                          <w:tblGrid>
                            <w:gridCol w:w="11732"/>
                          </w:tblGrid>
                          <w:tr w:rsidR="00CA54E5" w14:paraId="59C9C58B" w14:textId="77777777" w:rsidTr="00426356">
                            <w:tc>
                              <w:tcPr>
                                <w:tcW w:w="11732" w:type="dxa"/>
                              </w:tcPr>
                              <w:p w14:paraId="2A1A9B6F" w14:textId="77777777" w:rsidR="00CA54E5" w:rsidRDefault="00CA54E5">
                                <w:bookmarkStart w:id="9" w:name="bmLogo0" w:colFirst="0" w:colLast="0"/>
                              </w:p>
                            </w:tc>
                          </w:tr>
                          <w:bookmarkEnd w:id="9"/>
                        </w:tbl>
                        <w:p w14:paraId="2CAC45A1" w14:textId="77777777" w:rsidR="00CA54E5" w:rsidRDefault="00CA54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4" o:spid="_x0000_s1028" type="#_x0000_t202" style="position:absolute;left:0;text-align:left;margin-left:2pt;margin-top:2pt;width:591pt;height:840.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" stroked="f">
              <v:textbox>
                <w:txbxContent>
                  <w:tbl>
                    <w:tblPr>
                      <w:tblW w:w="0" w:type="auto"/>
                      <w:tblLook w:val="01E0" w:firstRow="1" w:lastRow="1" w:firstColumn="1" w:lastColumn="1" w:noHBand="0" w:noVBand="0"/>
                    </w:tblPr>
                    <w:tblGrid>
                      <w:gridCol w:w="11732"/>
                    </w:tblGrid>
                    <w:tr w:rsidR="00CA54E5" w14:paraId="59C9C58B" w14:textId="77777777" w:rsidTr="00426356">
                      <w:tc>
                        <w:tcPr>
                          <w:tcW w:w="11732" w:type="dxa"/>
                        </w:tcPr>
                        <w:p w14:paraId="2A1A9B6F" w14:textId="77777777" w:rsidR="00CA54E5" w:rsidRDefault="00CA54E5">
                          <w:bookmarkStart w:id="10" w:name="bmLogo0" w:colFirst="0" w:colLast="0"/>
                        </w:p>
                      </w:tc>
                    </w:tr>
                    <w:bookmarkEnd w:id="10"/>
                  </w:tbl>
                  <w:p w14:paraId="2CAC45A1" w14:textId="77777777" w:rsidR="00CA54E5" w:rsidRDefault="00CA54E5"/>
                </w:txbxContent>
              </v:textbox>
              <w10:wrap anchorx="page" anchory="page"/>
            </v:shape>
          </w:pict>
        </mc:Fallback>
      </mc:AlternateContent>
    </w:r>
  </w:p>
  <w:p w14:paraId="19678D1E" w14:textId="77777777" w:rsidR="00CA54E5" w:rsidRDefault="00CA54E5" w:rsidP="004C2206"/>
  <w:p w14:paraId="349D6BAD" w14:textId="77777777" w:rsidR="00CA54E5" w:rsidRDefault="00CA54E5" w:rsidP="004C2206"/>
  <w:p w14:paraId="16389E89" w14:textId="77777777" w:rsidR="00CA54E5" w:rsidRDefault="00CA54E5" w:rsidP="004C2206"/>
  <w:p w14:paraId="15269EF7" w14:textId="77777777" w:rsidR="00CA54E5" w:rsidRDefault="00CA54E5" w:rsidP="004C2206"/>
  <w:p w14:paraId="05AD1382" w14:textId="77777777" w:rsidR="00CA54E5" w:rsidRDefault="00CA54E5" w:rsidP="004C2206"/>
  <w:p w14:paraId="5BD20CAC" w14:textId="77777777" w:rsidR="00CA54E5" w:rsidRDefault="00CA54E5" w:rsidP="004C2206"/>
  <w:p w14:paraId="243D0BA6" w14:textId="77777777" w:rsidR="00CA54E5" w:rsidRDefault="00CA54E5" w:rsidP="004C2206"/>
  <w:p w14:paraId="54F4A357" w14:textId="77777777" w:rsidR="00CA54E5" w:rsidRDefault="00CA54E5" w:rsidP="004C2206"/>
  <w:p w14:paraId="482B17BF" w14:textId="77777777" w:rsidR="00CA54E5" w:rsidRDefault="00CA54E5" w:rsidP="004C2206"/>
  <w:p w14:paraId="383ADDBE" w14:textId="77777777" w:rsidR="00CA54E5" w:rsidRDefault="00CA54E5" w:rsidP="004C2206"/>
  <w:p w14:paraId="45599651" w14:textId="77777777" w:rsidR="00CA54E5" w:rsidRDefault="00CA54E5" w:rsidP="004C2206"/>
  <w:p w14:paraId="18E88888" w14:textId="77777777" w:rsidR="00CA54E5" w:rsidRDefault="00CA54E5" w:rsidP="004C2206"/>
  <w:p w14:paraId="2BCA7A7C" w14:textId="77777777" w:rsidR="00CA54E5" w:rsidRDefault="00CA54E5" w:rsidP="004C2206"/>
  <w:p w14:paraId="11C9BFEA" w14:textId="77777777" w:rsidR="00CA54E5" w:rsidRDefault="00CA54E5" w:rsidP="004C2206"/>
  <w:p w14:paraId="03D437D2" w14:textId="77777777" w:rsidR="00CA54E5" w:rsidRDefault="00CA54E5" w:rsidP="004C2206"/>
  <w:tbl>
    <w:tblPr>
      <w:tblW w:w="5245" w:type="dxa"/>
      <w:tblInd w:w="1276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245"/>
    </w:tblGrid>
    <w:tr w:rsidR="00CA54E5" w:rsidRPr="004C2206" w14:paraId="0EE5B53F" w14:textId="77777777">
      <w:trPr>
        <w:trHeight w:hRule="exact" w:val="2041"/>
      </w:trPr>
      <w:tc>
        <w:tcPr>
          <w:tcW w:w="5245" w:type="dxa"/>
          <w:shd w:val="clear" w:color="auto" w:fill="auto"/>
        </w:tcPr>
        <w:p w14:paraId="7F6E3586" w14:textId="77777777" w:rsidR="00CA54E5" w:rsidRDefault="00CA54E5" w:rsidP="003363CC">
          <w:pPr>
            <w:pStyle w:val="Huisstijl-Titel"/>
          </w:pPr>
          <w:bookmarkStart w:id="11" w:name="bmTitel0" w:colFirst="0" w:colLast="0"/>
          <w:r>
            <w:t>XBeach Manual</w:t>
          </w:r>
        </w:p>
        <w:p w14:paraId="42084566" w14:textId="77777777" w:rsidR="00CA54E5" w:rsidRDefault="00CA54E5" w:rsidP="003363CC">
          <w:pPr>
            <w:pStyle w:val="Huisstijl-Subtitel"/>
          </w:pPr>
        </w:p>
        <w:p w14:paraId="525B2D4D" w14:textId="77777777" w:rsidR="00CA54E5" w:rsidRDefault="00CA54E5" w:rsidP="003363CC">
          <w:pPr>
            <w:pStyle w:val="Huisstijl-Subtitel"/>
          </w:pPr>
        </w:p>
      </w:tc>
    </w:tr>
    <w:bookmarkEnd w:id="11"/>
  </w:tbl>
  <w:p w14:paraId="1D66F64C" w14:textId="77777777" w:rsidR="00CA54E5" w:rsidRDefault="00CA54E5" w:rsidP="00A1473F">
    <w:pPr>
      <w:rPr>
        <w:lang w:val="en-US"/>
      </w:rPr>
    </w:pPr>
  </w:p>
  <w:p w14:paraId="1203953C" w14:textId="77777777" w:rsidR="00CA54E5" w:rsidRDefault="00CA54E5" w:rsidP="00A1473F">
    <w:pPr>
      <w:rPr>
        <w:lang w:val="en-US"/>
      </w:rPr>
    </w:pPr>
  </w:p>
  <w:p w14:paraId="2E80C72F" w14:textId="77777777" w:rsidR="00CA54E5" w:rsidRDefault="00CA54E5" w:rsidP="00A1473F">
    <w:pPr>
      <w:rPr>
        <w:lang w:val="en-US"/>
      </w:rPr>
    </w:pPr>
  </w:p>
  <w:p w14:paraId="1D662C3F" w14:textId="77777777" w:rsidR="00CA54E5" w:rsidRDefault="00CA54E5" w:rsidP="00A1473F">
    <w:pPr>
      <w:rPr>
        <w:lang w:val="en-U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E5A7E" w14:textId="77777777" w:rsidR="00CA54E5" w:rsidRDefault="00CA54E5" w:rsidP="00672ACD">
    <w:pPr>
      <w:pStyle w:val="Header"/>
    </w:pPr>
  </w:p>
  <w:p w14:paraId="70F286A3" w14:textId="77777777" w:rsidR="00CA54E5" w:rsidRDefault="00CA54E5" w:rsidP="00672ACD">
    <w:pPr>
      <w:pStyle w:val="Header"/>
    </w:pPr>
  </w:p>
  <w:p w14:paraId="23240697" w14:textId="77777777" w:rsidR="00CA54E5" w:rsidRDefault="00CA54E5" w:rsidP="00672ACD">
    <w:pPr>
      <w:pStyle w:val="Header"/>
    </w:pPr>
  </w:p>
  <w:p w14:paraId="381D8D92" w14:textId="77777777" w:rsidR="00CA54E5" w:rsidRDefault="00CA54E5" w:rsidP="00672ACD">
    <w:pPr>
      <w:pStyle w:val="Header"/>
    </w:pPr>
  </w:p>
  <w:tbl>
    <w:tblPr>
      <w:tblW w:w="8749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94"/>
      <w:gridCol w:w="1310"/>
      <w:gridCol w:w="1242"/>
      <w:gridCol w:w="2552"/>
      <w:gridCol w:w="951"/>
    </w:tblGrid>
    <w:tr w:rsidR="00CA54E5" w:rsidRPr="004C2206" w14:paraId="1F3A1A72" w14:textId="77777777">
      <w:tc>
        <w:tcPr>
          <w:tcW w:w="4004" w:type="dxa"/>
          <w:gridSpan w:val="2"/>
          <w:shd w:val="clear" w:color="auto" w:fill="auto"/>
        </w:tcPr>
        <w:p w14:paraId="60CCF526" w14:textId="77777777" w:rsidR="00CA54E5" w:rsidRPr="00EF1CDD" w:rsidRDefault="00CA54E5" w:rsidP="003363CC">
          <w:pPr>
            <w:pStyle w:val="Huisstijl-Gegeven"/>
          </w:pPr>
          <w:bookmarkStart w:id="17" w:name="tblGegevensSectie2b" w:colFirst="0" w:colLast="3"/>
        </w:p>
      </w:tc>
      <w:tc>
        <w:tcPr>
          <w:tcW w:w="4745" w:type="dxa"/>
          <w:gridSpan w:val="3"/>
          <w:tcBorders>
            <w:left w:val="nil"/>
          </w:tcBorders>
          <w:shd w:val="clear" w:color="auto" w:fill="auto"/>
        </w:tcPr>
        <w:p w14:paraId="31E5AE36" w14:textId="77777777" w:rsidR="00CA54E5" w:rsidRDefault="00CA54E5" w:rsidP="003363CC">
          <w:pPr>
            <w:pStyle w:val="Huisstijl-Kopje"/>
          </w:pPr>
          <w:r>
            <w:t>Title</w:t>
          </w:r>
        </w:p>
        <w:p w14:paraId="53592DAD" w14:textId="77777777" w:rsidR="00CA54E5" w:rsidRPr="00EF1CDD" w:rsidRDefault="00CA54E5" w:rsidP="003363CC">
          <w:pPr>
            <w:pStyle w:val="Huisstijl-Gegeven"/>
          </w:pPr>
          <w:r>
            <w:t>XBeach Manual</w:t>
          </w:r>
        </w:p>
      </w:tc>
    </w:tr>
    <w:tr w:rsidR="00CA54E5" w:rsidRPr="004C2206" w14:paraId="52436BD8" w14:textId="77777777">
      <w:tc>
        <w:tcPr>
          <w:tcW w:w="5246" w:type="dxa"/>
          <w:gridSpan w:val="3"/>
          <w:shd w:val="clear" w:color="auto" w:fill="auto"/>
        </w:tcPr>
        <w:p w14:paraId="13153DAA" w14:textId="77777777" w:rsidR="00CA54E5" w:rsidRPr="004C2206" w:rsidRDefault="00CA54E5" w:rsidP="003363CC">
          <w:pPr>
            <w:pStyle w:val="Huisstijl-Gegeven"/>
          </w:pPr>
        </w:p>
      </w:tc>
      <w:tc>
        <w:tcPr>
          <w:tcW w:w="3503" w:type="dxa"/>
          <w:gridSpan w:val="2"/>
        </w:tcPr>
        <w:p w14:paraId="30EB69B7" w14:textId="77777777" w:rsidR="00CA54E5" w:rsidRPr="004C2206" w:rsidRDefault="00CA54E5" w:rsidP="003363CC">
          <w:pPr>
            <w:pStyle w:val="Huisstijl-Gegeven"/>
          </w:pPr>
        </w:p>
      </w:tc>
    </w:tr>
    <w:tr w:rsidR="00CA54E5" w:rsidRPr="004C2206" w14:paraId="72C66FCC" w14:textId="77777777">
      <w:tc>
        <w:tcPr>
          <w:tcW w:w="2694" w:type="dxa"/>
          <w:shd w:val="clear" w:color="auto" w:fill="auto"/>
        </w:tcPr>
        <w:p w14:paraId="7F8D198D" w14:textId="77777777" w:rsidR="00CA54E5" w:rsidRDefault="00CA54E5" w:rsidP="003363CC">
          <w:pPr>
            <w:pStyle w:val="Huisstijl-Kopje"/>
          </w:pPr>
          <w:r>
            <w:t>Pages</w:t>
          </w:r>
        </w:p>
        <w:p w14:paraId="631A3F7D" w14:textId="77777777" w:rsidR="00CA54E5" w:rsidRPr="004C2206" w:rsidRDefault="006B505D" w:rsidP="003363CC">
          <w:pPr>
            <w:pStyle w:val="Huisstijl-Gegeven"/>
          </w:pPr>
          <w:r>
            <w:fldChar w:fldCharType="begin"/>
          </w:r>
          <w:r>
            <w:instrText xml:space="preserve"> DOCVARIABLE  TotAantalPag  \* MERGEFORMAT </w:instrText>
          </w:r>
          <w:r>
            <w:fldChar w:fldCharType="separate"/>
          </w:r>
          <w:r w:rsidR="00CA54E5">
            <w:t>8</w:t>
          </w:r>
          <w:r>
            <w:fldChar w:fldCharType="end"/>
          </w:r>
        </w:p>
      </w:tc>
      <w:tc>
        <w:tcPr>
          <w:tcW w:w="2552" w:type="dxa"/>
          <w:gridSpan w:val="2"/>
          <w:shd w:val="clear" w:color="auto" w:fill="auto"/>
        </w:tcPr>
        <w:p w14:paraId="010295A0" w14:textId="77777777" w:rsidR="00CA54E5" w:rsidRPr="004C2206" w:rsidRDefault="00CA54E5" w:rsidP="00A22DA3">
          <w:pPr>
            <w:tabs>
              <w:tab w:val="left" w:pos="1680"/>
            </w:tabs>
            <w:ind w:left="1680" w:hanging="1680"/>
          </w:pPr>
        </w:p>
      </w:tc>
      <w:tc>
        <w:tcPr>
          <w:tcW w:w="2552" w:type="dxa"/>
        </w:tcPr>
        <w:p w14:paraId="5B32CE3A" w14:textId="77777777" w:rsidR="00CA54E5" w:rsidRPr="004C2206" w:rsidRDefault="00CA54E5" w:rsidP="00A22DA3">
          <w:pPr>
            <w:pStyle w:val="Huisstijl-Gegeven"/>
            <w:tabs>
              <w:tab w:val="left" w:pos="2552"/>
            </w:tabs>
          </w:pPr>
        </w:p>
      </w:tc>
      <w:tc>
        <w:tcPr>
          <w:tcW w:w="951" w:type="dxa"/>
        </w:tcPr>
        <w:p w14:paraId="471E5C44" w14:textId="77777777" w:rsidR="00CA54E5" w:rsidRPr="004C2206" w:rsidRDefault="00CA54E5" w:rsidP="00A22DA3">
          <w:pPr>
            <w:pStyle w:val="Huisstijl-Gegeven"/>
            <w:tabs>
              <w:tab w:val="left" w:pos="2552"/>
            </w:tabs>
          </w:pPr>
        </w:p>
      </w:tc>
    </w:tr>
    <w:tr w:rsidR="00CA54E5" w:rsidRPr="004C2206" w14:paraId="5D2004D9" w14:textId="77777777">
      <w:tc>
        <w:tcPr>
          <w:tcW w:w="8749" w:type="dxa"/>
          <w:gridSpan w:val="5"/>
          <w:shd w:val="clear" w:color="auto" w:fill="auto"/>
        </w:tcPr>
        <w:p w14:paraId="41BBCFCF" w14:textId="77777777" w:rsidR="00CA54E5" w:rsidRPr="004C2206" w:rsidRDefault="00CA54E5" w:rsidP="00A22DA3">
          <w:pPr>
            <w:pStyle w:val="Huisstijl-Gegeven"/>
            <w:tabs>
              <w:tab w:val="left" w:pos="2552"/>
            </w:tabs>
          </w:pPr>
        </w:p>
      </w:tc>
    </w:tr>
  </w:tbl>
  <w:bookmarkEnd w:id="17"/>
  <w:p w14:paraId="3066F211" w14:textId="77777777" w:rsidR="00CA54E5" w:rsidRPr="00672ACD" w:rsidRDefault="00CA54E5" w:rsidP="00672AC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267D9C41" wp14:editId="3BE03F08">
              <wp:simplePos x="0" y="0"/>
              <wp:positionH relativeFrom="margin">
                <wp:align>left</wp:align>
              </wp:positionH>
              <wp:positionV relativeFrom="page">
                <wp:posOffset>457200</wp:posOffset>
              </wp:positionV>
              <wp:extent cx="3352800" cy="1259840"/>
              <wp:effectExtent l="0" t="0" r="0" b="16510"/>
              <wp:wrapNone/>
              <wp:docPr id="13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560"/>
                          </w:tblGrid>
                          <w:tr w:rsidR="00CA54E5" w14:paraId="17F1F951" w14:textId="77777777">
                            <w:trPr>
                              <w:trHeight w:val="1701"/>
                            </w:trPr>
                            <w:tc>
                              <w:tcPr>
                                <w:tcW w:w="4560" w:type="dxa"/>
                                <w:shd w:val="clear" w:color="auto" w:fill="auto"/>
                              </w:tcPr>
                              <w:p w14:paraId="32198437" w14:textId="77777777" w:rsidR="00CA54E5" w:rsidRDefault="00CA54E5" w:rsidP="003363CC">
                                <w:bookmarkStart w:id="18" w:name="bmLogoSectie2_2" w:colFirst="0" w:colLast="0"/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23704461" wp14:editId="24FC13B5">
                                      <wp:extent cx="1225296" cy="352044"/>
                                      <wp:effectExtent l="0" t="0" r="0" b="0"/>
                                      <wp:docPr id="21" name="Picture 21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25296" cy="352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bookmarkEnd w:id="18"/>
                        </w:tbl>
                        <w:p w14:paraId="38F648E8" w14:textId="77777777" w:rsidR="00CA54E5" w:rsidRDefault="00CA54E5" w:rsidP="00672ACD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2" o:spid="_x0000_s1029" type="#_x0000_t202" style="position:absolute;left:0;text-align:left;margin-left:0;margin-top:36pt;width:264pt;height:99.2pt;z-index:-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560"/>
                    </w:tblGrid>
                    <w:tr w:rsidR="00CA54E5" w14:paraId="17F1F951" w14:textId="77777777">
                      <w:trPr>
                        <w:trHeight w:val="1701"/>
                      </w:trPr>
                      <w:tc>
                        <w:tcPr>
                          <w:tcW w:w="4560" w:type="dxa"/>
                          <w:shd w:val="clear" w:color="auto" w:fill="auto"/>
                        </w:tcPr>
                        <w:p w14:paraId="32198437" w14:textId="77777777" w:rsidR="00CA54E5" w:rsidRDefault="00CA54E5" w:rsidP="003363CC">
                          <w:bookmarkStart w:id="19" w:name="bmLogoSectie2_2" w:colFirst="0" w:colLast="0"/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23704461" wp14:editId="24FC13B5">
                                <wp:extent cx="1225296" cy="352044"/>
                                <wp:effectExtent l="0" t="0" r="0" b="0"/>
                                <wp:docPr id="21" name="Picture 2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3520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bookmarkEnd w:id="19"/>
                  </w:tbl>
                  <w:p w14:paraId="38F648E8" w14:textId="77777777" w:rsidR="00CA54E5" w:rsidRDefault="00CA54E5" w:rsidP="00672ACD"/>
                </w:txbxContent>
              </v:textbox>
              <w10:wrap anchorx="margin" anchory="page"/>
              <w10:anchorlock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AC421C" w14:textId="77777777" w:rsidR="00CA54E5" w:rsidRDefault="00CA54E5" w:rsidP="005C615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2096" behindDoc="1" locked="1" layoutInCell="1" allowOverlap="1" wp14:anchorId="24DEF272" wp14:editId="1807BF68">
              <wp:simplePos x="0" y="0"/>
              <wp:positionH relativeFrom="page">
                <wp:align>right</wp:align>
              </wp:positionH>
              <wp:positionV relativeFrom="page">
                <wp:posOffset>458470</wp:posOffset>
              </wp:positionV>
              <wp:extent cx="3352800" cy="1259840"/>
              <wp:effectExtent l="0" t="0" r="0" b="16510"/>
              <wp:wrapNone/>
              <wp:docPr id="1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560"/>
                          </w:tblGrid>
                          <w:tr w:rsidR="00CA54E5" w14:paraId="3DC1A700" w14:textId="77777777">
                            <w:trPr>
                              <w:trHeight w:val="1701"/>
                            </w:trPr>
                            <w:tc>
                              <w:tcPr>
                                <w:tcW w:w="4560" w:type="dxa"/>
                                <w:shd w:val="clear" w:color="auto" w:fill="auto"/>
                              </w:tcPr>
                              <w:p w14:paraId="4E98249E" w14:textId="77777777" w:rsidR="00CA54E5" w:rsidRDefault="00CA54E5" w:rsidP="003363CC">
                                <w:pPr>
                                  <w:jc w:val="right"/>
                                </w:pPr>
                                <w:bookmarkStart w:id="20" w:name="bmLogoSectie2_1" w:colFirst="0" w:colLast="0"/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758CD1C1" wp14:editId="3657D27F">
                                      <wp:extent cx="1225296" cy="352044"/>
                                      <wp:effectExtent l="0" t="0" r="0" b="0"/>
                                      <wp:docPr id="22" name="Picture 22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25296" cy="352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bookmarkEnd w:id="20"/>
                        </w:tbl>
                        <w:p w14:paraId="49309087" w14:textId="77777777" w:rsidR="00CA54E5" w:rsidRDefault="00CA54E5" w:rsidP="001A6A5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8" o:spid="_x0000_s1030" type="#_x0000_t202" style="position:absolute;left:0;text-align:left;margin-left:212.8pt;margin-top:36.1pt;width:264pt;height:99.2pt;z-index:-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560"/>
                    </w:tblGrid>
                    <w:tr w:rsidR="00CA54E5" w14:paraId="3DC1A700" w14:textId="77777777">
                      <w:trPr>
                        <w:trHeight w:val="1701"/>
                      </w:trPr>
                      <w:tc>
                        <w:tcPr>
                          <w:tcW w:w="4560" w:type="dxa"/>
                          <w:shd w:val="clear" w:color="auto" w:fill="auto"/>
                        </w:tcPr>
                        <w:p w14:paraId="4E98249E" w14:textId="77777777" w:rsidR="00CA54E5" w:rsidRDefault="00CA54E5" w:rsidP="003363CC">
                          <w:pPr>
                            <w:jc w:val="right"/>
                          </w:pPr>
                          <w:bookmarkStart w:id="21" w:name="bmLogoSectie2_1" w:colFirst="0" w:colLast="0"/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758CD1C1" wp14:editId="3657D27F">
                                <wp:extent cx="1225296" cy="352044"/>
                                <wp:effectExtent l="0" t="0" r="0" b="0"/>
                                <wp:docPr id="22" name="Picture 2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3520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bookmarkEnd w:id="21"/>
                  </w:tbl>
                  <w:p w14:paraId="49309087" w14:textId="77777777" w:rsidR="00CA54E5" w:rsidRDefault="00CA54E5" w:rsidP="001A6A5C"/>
                </w:txbxContent>
              </v:textbox>
              <w10:wrap anchorx="page" anchory="page"/>
              <w10:anchorlock/>
            </v:shape>
          </w:pict>
        </mc:Fallback>
      </mc:AlternateContent>
    </w:r>
  </w:p>
  <w:p w14:paraId="3670FDEB" w14:textId="77777777" w:rsidR="00CA54E5" w:rsidRDefault="00CA54E5" w:rsidP="005C6157">
    <w:pPr>
      <w:pStyle w:val="Header"/>
    </w:pPr>
  </w:p>
  <w:p w14:paraId="27CA00BB" w14:textId="77777777" w:rsidR="00CA54E5" w:rsidRDefault="00CA54E5" w:rsidP="005C6157">
    <w:pPr>
      <w:pStyle w:val="Header"/>
    </w:pPr>
  </w:p>
  <w:p w14:paraId="0B8AD00B" w14:textId="77777777" w:rsidR="00CA54E5" w:rsidRDefault="00CA54E5" w:rsidP="005C6157">
    <w:pPr>
      <w:pStyle w:val="Header"/>
    </w:pPr>
  </w:p>
  <w:tbl>
    <w:tblPr>
      <w:tblW w:w="8749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94"/>
      <w:gridCol w:w="2552"/>
      <w:gridCol w:w="2552"/>
      <w:gridCol w:w="951"/>
    </w:tblGrid>
    <w:tr w:rsidR="00CA54E5" w:rsidRPr="004C2206" w14:paraId="124E7FE4" w14:textId="77777777">
      <w:tc>
        <w:tcPr>
          <w:tcW w:w="8749" w:type="dxa"/>
          <w:gridSpan w:val="4"/>
          <w:shd w:val="clear" w:color="auto" w:fill="auto"/>
        </w:tcPr>
        <w:p w14:paraId="675BDBC2" w14:textId="77777777" w:rsidR="00CA54E5" w:rsidRDefault="00CA54E5" w:rsidP="003363CC">
          <w:pPr>
            <w:pStyle w:val="Huisstijl-Kopje"/>
          </w:pPr>
          <w:bookmarkStart w:id="22" w:name="tblGegevensSectie2a" w:colFirst="0" w:colLast="3"/>
          <w:r>
            <w:t>Title</w:t>
          </w:r>
        </w:p>
        <w:p w14:paraId="4A0A904C" w14:textId="77777777" w:rsidR="00CA54E5" w:rsidRPr="00EF1CDD" w:rsidRDefault="00CA54E5" w:rsidP="003363CC">
          <w:pPr>
            <w:pStyle w:val="Huisstijl-Gegeven"/>
          </w:pPr>
          <w:r>
            <w:t>XBeach Manual</w:t>
          </w:r>
        </w:p>
      </w:tc>
    </w:tr>
    <w:tr w:rsidR="00CA54E5" w:rsidRPr="004C2206" w14:paraId="350C2226" w14:textId="77777777">
      <w:tc>
        <w:tcPr>
          <w:tcW w:w="5246" w:type="dxa"/>
          <w:gridSpan w:val="2"/>
          <w:shd w:val="clear" w:color="auto" w:fill="auto"/>
        </w:tcPr>
        <w:p w14:paraId="688CFDDB" w14:textId="77777777" w:rsidR="00CA54E5" w:rsidRPr="004C2206" w:rsidRDefault="00CA54E5" w:rsidP="003363CC">
          <w:pPr>
            <w:pStyle w:val="Huisstijl-Gegeven"/>
          </w:pPr>
        </w:p>
      </w:tc>
      <w:tc>
        <w:tcPr>
          <w:tcW w:w="3503" w:type="dxa"/>
          <w:gridSpan w:val="2"/>
        </w:tcPr>
        <w:p w14:paraId="03F3A4F6" w14:textId="77777777" w:rsidR="00CA54E5" w:rsidRPr="004C2206" w:rsidRDefault="00CA54E5" w:rsidP="003363CC">
          <w:pPr>
            <w:pStyle w:val="Huisstijl-Gegeven"/>
          </w:pPr>
        </w:p>
      </w:tc>
    </w:tr>
    <w:tr w:rsidR="00CA54E5" w:rsidRPr="004C2206" w14:paraId="2D3F1BC8" w14:textId="77777777">
      <w:tc>
        <w:tcPr>
          <w:tcW w:w="2694" w:type="dxa"/>
          <w:shd w:val="clear" w:color="auto" w:fill="auto"/>
        </w:tcPr>
        <w:p w14:paraId="2D86C8CC" w14:textId="77777777" w:rsidR="00CA54E5" w:rsidRDefault="00CA54E5" w:rsidP="003363CC">
          <w:pPr>
            <w:pStyle w:val="Huisstijl-Kopje"/>
          </w:pPr>
          <w:r>
            <w:t>Pages</w:t>
          </w:r>
        </w:p>
        <w:p w14:paraId="26D20E68" w14:textId="77777777" w:rsidR="00CA54E5" w:rsidRPr="004C2206" w:rsidRDefault="006B505D" w:rsidP="003363CC">
          <w:pPr>
            <w:pStyle w:val="Huisstijl-Gegeven"/>
          </w:pPr>
          <w:r>
            <w:fldChar w:fldCharType="begin"/>
          </w:r>
          <w:r>
            <w:instrText xml:space="preserve"> DOCVARIABLE  TotAantalPag  \* MERGEFORMAT </w:instrText>
          </w:r>
          <w:r>
            <w:fldChar w:fldCharType="separate"/>
          </w:r>
          <w:r w:rsidR="00B5487A">
            <w:t>8</w:t>
          </w:r>
          <w:r>
            <w:fldChar w:fldCharType="end"/>
          </w:r>
        </w:p>
      </w:tc>
      <w:tc>
        <w:tcPr>
          <w:tcW w:w="2552" w:type="dxa"/>
          <w:shd w:val="clear" w:color="auto" w:fill="auto"/>
        </w:tcPr>
        <w:p w14:paraId="637F6C84" w14:textId="77777777" w:rsidR="00CA54E5" w:rsidRPr="004C2206" w:rsidRDefault="00CA54E5" w:rsidP="005C6157">
          <w:pPr>
            <w:tabs>
              <w:tab w:val="left" w:pos="1680"/>
            </w:tabs>
            <w:ind w:left="1680" w:hanging="1680"/>
          </w:pPr>
        </w:p>
      </w:tc>
      <w:tc>
        <w:tcPr>
          <w:tcW w:w="2552" w:type="dxa"/>
        </w:tcPr>
        <w:p w14:paraId="2A7301C2" w14:textId="77777777" w:rsidR="00CA54E5" w:rsidRPr="004C2206" w:rsidRDefault="00CA54E5" w:rsidP="005C6157">
          <w:pPr>
            <w:pStyle w:val="Huisstijl-Gegeven"/>
            <w:tabs>
              <w:tab w:val="left" w:pos="2552"/>
            </w:tabs>
          </w:pPr>
        </w:p>
      </w:tc>
      <w:tc>
        <w:tcPr>
          <w:tcW w:w="951" w:type="dxa"/>
        </w:tcPr>
        <w:p w14:paraId="19174858" w14:textId="77777777" w:rsidR="00CA54E5" w:rsidRPr="004C2206" w:rsidRDefault="00CA54E5" w:rsidP="005C6157">
          <w:pPr>
            <w:pStyle w:val="Huisstijl-Gegeven"/>
            <w:tabs>
              <w:tab w:val="left" w:pos="2552"/>
            </w:tabs>
          </w:pPr>
        </w:p>
      </w:tc>
    </w:tr>
    <w:tr w:rsidR="00CA54E5" w:rsidRPr="004C2206" w14:paraId="13CBDF8D" w14:textId="77777777">
      <w:tc>
        <w:tcPr>
          <w:tcW w:w="8749" w:type="dxa"/>
          <w:gridSpan w:val="4"/>
          <w:shd w:val="clear" w:color="auto" w:fill="auto"/>
        </w:tcPr>
        <w:p w14:paraId="691989E4" w14:textId="77777777" w:rsidR="00CA54E5" w:rsidRPr="004C2206" w:rsidRDefault="00CA54E5" w:rsidP="005C6157">
          <w:pPr>
            <w:pStyle w:val="Huisstijl-Gegeven"/>
            <w:tabs>
              <w:tab w:val="left" w:pos="2552"/>
            </w:tabs>
          </w:pPr>
        </w:p>
      </w:tc>
    </w:tr>
    <w:bookmarkEnd w:id="22"/>
  </w:tbl>
  <w:p w14:paraId="0F4BD108" w14:textId="77777777" w:rsidR="00CA54E5" w:rsidRPr="005C6157" w:rsidRDefault="00CA54E5" w:rsidP="005C6157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3B33CA" w14:textId="77777777" w:rsidR="00CA54E5" w:rsidRDefault="00CA54E5" w:rsidP="005C615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7C46B0E6" wp14:editId="3EFD69A1">
              <wp:simplePos x="0" y="0"/>
              <wp:positionH relativeFrom="margin">
                <wp:align>left</wp:align>
              </wp:positionH>
              <wp:positionV relativeFrom="page">
                <wp:posOffset>467995</wp:posOffset>
              </wp:positionV>
              <wp:extent cx="3239770" cy="1259840"/>
              <wp:effectExtent l="2540" t="1270" r="0" b="0"/>
              <wp:wrapNone/>
              <wp:docPr id="1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977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5103"/>
                          </w:tblGrid>
                          <w:tr w:rsidR="00CA54E5" w14:paraId="3F9DAB6E" w14:textId="77777777">
                            <w:trPr>
                              <w:trHeight w:val="1701"/>
                            </w:trPr>
                            <w:tc>
                              <w:tcPr>
                                <w:tcW w:w="5103" w:type="dxa"/>
                                <w:shd w:val="clear" w:color="auto" w:fill="auto"/>
                              </w:tcPr>
                              <w:p w14:paraId="21511BA1" w14:textId="77777777" w:rsidR="00CA54E5" w:rsidRDefault="00CA54E5" w:rsidP="00A2242F"/>
                            </w:tc>
                          </w:tr>
                        </w:tbl>
                        <w:p w14:paraId="1EC680CA" w14:textId="77777777" w:rsidR="00CA54E5" w:rsidRDefault="00CA54E5" w:rsidP="005C6157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0" o:spid="_x0000_s1031" type="#_x0000_t202" style="position:absolute;left:0;text-align:left;margin-left:0;margin-top:36.85pt;width:255.1pt;height:99.2pt;z-index:-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103"/>
                    </w:tblGrid>
                    <w:tr w:rsidR="00CA54E5" w14:paraId="3F9DAB6E" w14:textId="77777777">
                      <w:trPr>
                        <w:trHeight w:val="1701"/>
                      </w:trPr>
                      <w:tc>
                        <w:tcPr>
                          <w:tcW w:w="5103" w:type="dxa"/>
                          <w:shd w:val="clear" w:color="auto" w:fill="auto"/>
                        </w:tcPr>
                        <w:p w14:paraId="21511BA1" w14:textId="77777777" w:rsidR="00CA54E5" w:rsidRDefault="00CA54E5" w:rsidP="00A2242F"/>
                      </w:tc>
                    </w:tr>
                  </w:tbl>
                  <w:p w14:paraId="1EC680CA" w14:textId="77777777" w:rsidR="00CA54E5" w:rsidRDefault="00CA54E5" w:rsidP="005C6157"/>
                </w:txbxContent>
              </v:textbox>
              <w10:wrap anchorx="margin" anchory="page"/>
            </v:shape>
          </w:pict>
        </mc:Fallback>
      </mc:AlternateContent>
    </w:r>
  </w:p>
  <w:p w14:paraId="173E918B" w14:textId="77777777" w:rsidR="00CA54E5" w:rsidRDefault="00CA54E5" w:rsidP="005C6157">
    <w:pPr>
      <w:pStyle w:val="Header"/>
    </w:pPr>
  </w:p>
  <w:p w14:paraId="56624E12" w14:textId="77777777" w:rsidR="00CA54E5" w:rsidRDefault="00CA54E5" w:rsidP="005C6157">
    <w:pPr>
      <w:pStyle w:val="Header"/>
    </w:pPr>
  </w:p>
  <w:p w14:paraId="1459FACF" w14:textId="77777777" w:rsidR="00CA54E5" w:rsidRDefault="00CA54E5" w:rsidP="005C6157">
    <w:pPr>
      <w:pStyle w:val="Header"/>
    </w:pPr>
  </w:p>
  <w:tbl>
    <w:tblPr>
      <w:tblW w:w="8735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552"/>
      <w:gridCol w:w="2552"/>
      <w:gridCol w:w="2552"/>
      <w:gridCol w:w="1079"/>
    </w:tblGrid>
    <w:tr w:rsidR="00CA54E5" w:rsidRPr="004C2206" w14:paraId="6592C063" w14:textId="77777777">
      <w:tc>
        <w:tcPr>
          <w:tcW w:w="8735" w:type="dxa"/>
          <w:gridSpan w:val="4"/>
          <w:shd w:val="clear" w:color="auto" w:fill="auto"/>
        </w:tcPr>
        <w:p w14:paraId="5AF78AC0" w14:textId="77777777" w:rsidR="00CA54E5" w:rsidRPr="00EF1CDD" w:rsidRDefault="00CA54E5" w:rsidP="005C6157">
          <w:pPr>
            <w:pStyle w:val="Huisstijl-Gegeven"/>
          </w:pPr>
        </w:p>
      </w:tc>
    </w:tr>
    <w:tr w:rsidR="00CA54E5" w:rsidRPr="004C2206" w14:paraId="67F8F84E" w14:textId="77777777">
      <w:tc>
        <w:tcPr>
          <w:tcW w:w="5104" w:type="dxa"/>
          <w:gridSpan w:val="2"/>
          <w:shd w:val="clear" w:color="auto" w:fill="auto"/>
        </w:tcPr>
        <w:p w14:paraId="49EB9199" w14:textId="77777777" w:rsidR="00CA54E5" w:rsidRPr="004C2206" w:rsidRDefault="00CA54E5" w:rsidP="005C6157">
          <w:pPr>
            <w:tabs>
              <w:tab w:val="left" w:pos="1680"/>
            </w:tabs>
            <w:ind w:left="1680" w:hanging="1680"/>
          </w:pPr>
        </w:p>
      </w:tc>
      <w:tc>
        <w:tcPr>
          <w:tcW w:w="3631" w:type="dxa"/>
          <w:gridSpan w:val="2"/>
        </w:tcPr>
        <w:p w14:paraId="6D3D692E" w14:textId="77777777" w:rsidR="00CA54E5" w:rsidRPr="004C2206" w:rsidRDefault="00CA54E5" w:rsidP="005C6157">
          <w:pPr>
            <w:pStyle w:val="Huisstijl-Gegeven"/>
            <w:tabs>
              <w:tab w:val="left" w:pos="2552"/>
            </w:tabs>
          </w:pPr>
        </w:p>
      </w:tc>
    </w:tr>
    <w:tr w:rsidR="00CA54E5" w:rsidRPr="004C2206" w14:paraId="335E8FA0" w14:textId="77777777">
      <w:tc>
        <w:tcPr>
          <w:tcW w:w="2552" w:type="dxa"/>
          <w:shd w:val="clear" w:color="auto" w:fill="auto"/>
        </w:tcPr>
        <w:p w14:paraId="555AA612" w14:textId="77777777" w:rsidR="00CA54E5" w:rsidRPr="004C2206" w:rsidRDefault="00CA54E5" w:rsidP="005C6157">
          <w:pPr>
            <w:pStyle w:val="Huisstijl-Gegeven"/>
          </w:pPr>
        </w:p>
      </w:tc>
      <w:tc>
        <w:tcPr>
          <w:tcW w:w="2552" w:type="dxa"/>
          <w:shd w:val="clear" w:color="auto" w:fill="auto"/>
        </w:tcPr>
        <w:p w14:paraId="11A1E34C" w14:textId="77777777" w:rsidR="00CA54E5" w:rsidRPr="004C2206" w:rsidRDefault="00CA54E5" w:rsidP="005C6157">
          <w:pPr>
            <w:tabs>
              <w:tab w:val="left" w:pos="1680"/>
            </w:tabs>
            <w:ind w:left="1680" w:hanging="1680"/>
          </w:pPr>
        </w:p>
      </w:tc>
      <w:tc>
        <w:tcPr>
          <w:tcW w:w="2552" w:type="dxa"/>
        </w:tcPr>
        <w:p w14:paraId="0A999D86" w14:textId="77777777" w:rsidR="00CA54E5" w:rsidRPr="004C2206" w:rsidRDefault="00CA54E5" w:rsidP="005C6157">
          <w:pPr>
            <w:pStyle w:val="Huisstijl-Gegeven"/>
            <w:tabs>
              <w:tab w:val="left" w:pos="2552"/>
            </w:tabs>
          </w:pPr>
        </w:p>
      </w:tc>
      <w:tc>
        <w:tcPr>
          <w:tcW w:w="1079" w:type="dxa"/>
        </w:tcPr>
        <w:p w14:paraId="423CD906" w14:textId="77777777" w:rsidR="00CA54E5" w:rsidRPr="004C2206" w:rsidRDefault="00CA54E5" w:rsidP="005C6157">
          <w:pPr>
            <w:pStyle w:val="Huisstijl-Gegeven"/>
            <w:tabs>
              <w:tab w:val="left" w:pos="2552"/>
            </w:tabs>
          </w:pPr>
        </w:p>
      </w:tc>
    </w:tr>
  </w:tbl>
  <w:p w14:paraId="4DB8BBCD" w14:textId="77777777" w:rsidR="00CA54E5" w:rsidRPr="00B170CC" w:rsidRDefault="00CA54E5" w:rsidP="005C6157">
    <w:pPr>
      <w:pStyle w:val="Header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ED8DF7" w14:textId="77777777" w:rsidR="00CA54E5" w:rsidRDefault="00CA54E5" w:rsidP="00B2402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CA2BEB" wp14:editId="59039576">
              <wp:simplePos x="0" y="0"/>
              <wp:positionH relativeFrom="margin">
                <wp:align>right</wp:align>
              </wp:positionH>
              <wp:positionV relativeFrom="paragraph">
                <wp:posOffset>134620</wp:posOffset>
              </wp:positionV>
              <wp:extent cx="3733800" cy="279400"/>
              <wp:effectExtent l="0" t="1270" r="635" b="0"/>
              <wp:wrapNone/>
              <wp:docPr id="1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338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5501" w:type="dxa"/>
                            <w:tblInd w:w="25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5501"/>
                          </w:tblGrid>
                          <w:tr w:rsidR="00CA54E5" w14:paraId="6BF6CC0B" w14:textId="77777777">
                            <w:tc>
                              <w:tcPr>
                                <w:tcW w:w="5501" w:type="dxa"/>
                                <w:shd w:val="clear" w:color="auto" w:fill="auto"/>
                              </w:tcPr>
                              <w:p w14:paraId="15D6C957" w14:textId="77777777" w:rsidR="00CA54E5" w:rsidRDefault="00CA54E5" w:rsidP="001220C3">
                                <w:pPr>
                                  <w:pStyle w:val="Huisstijl-Koptekst"/>
                                  <w:jc w:val="right"/>
                                </w:pPr>
                                <w:bookmarkStart w:id="27" w:name="bmKoptekstSectie3_2" w:colFirst="0" w:colLast="0"/>
                                <w:r>
                                  <w:t>27 January 2015, draft</w:t>
                                </w:r>
                              </w:p>
                            </w:tc>
                          </w:tr>
                          <w:bookmarkEnd w:id="27"/>
                        </w:tbl>
                        <w:p w14:paraId="75FEC019" w14:textId="77777777" w:rsidR="00CA54E5" w:rsidRDefault="00CA54E5" w:rsidP="001220C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1" o:spid="_x0000_s1032" type="#_x0000_t202" style="position:absolute;left:0;text-align:left;margin-left:242.8pt;margin-top:10.6pt;width:294pt;height:2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" filled="f" stroked="f">
              <v:textbox>
                <w:txbxContent>
                  <w:tbl>
                    <w:tblPr>
                      <w:tblW w:w="5501" w:type="dxa"/>
                      <w:tblInd w:w="25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501"/>
                    </w:tblGrid>
                    <w:tr w:rsidR="00CA54E5" w14:paraId="6BF6CC0B" w14:textId="77777777">
                      <w:tc>
                        <w:tcPr>
                          <w:tcW w:w="5501" w:type="dxa"/>
                          <w:shd w:val="clear" w:color="auto" w:fill="auto"/>
                        </w:tcPr>
                        <w:p w14:paraId="15D6C957" w14:textId="77777777" w:rsidR="00CA54E5" w:rsidRDefault="00CA54E5" w:rsidP="001220C3">
                          <w:pPr>
                            <w:pStyle w:val="Huisstijl-Koptekst"/>
                            <w:jc w:val="right"/>
                          </w:pPr>
                          <w:bookmarkStart w:id="28" w:name="bmKoptekstSectie3_2" w:colFirst="0" w:colLast="0"/>
                          <w:r>
                            <w:t>27 January 2015, draft</w:t>
                          </w:r>
                        </w:p>
                      </w:tc>
                    </w:tr>
                    <w:bookmarkEnd w:id="28"/>
                  </w:tbl>
                  <w:p w14:paraId="75FEC019" w14:textId="77777777" w:rsidR="00CA54E5" w:rsidRDefault="00CA54E5" w:rsidP="001220C3"/>
                </w:txbxContent>
              </v:textbox>
              <w10:wrap anchorx="margin"/>
            </v:shape>
          </w:pict>
        </mc:Fallback>
      </mc:AlternateContent>
    </w:r>
  </w:p>
  <w:p w14:paraId="3D6C0051" w14:textId="77777777" w:rsidR="00CA54E5" w:rsidRPr="00982765" w:rsidRDefault="00CA54E5" w:rsidP="00B2402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1" locked="1" layoutInCell="1" allowOverlap="1" wp14:anchorId="7989A775" wp14:editId="30EA1A4F">
              <wp:simplePos x="0" y="0"/>
              <wp:positionH relativeFrom="margin">
                <wp:align>left</wp:align>
              </wp:positionH>
              <wp:positionV relativeFrom="page">
                <wp:posOffset>457200</wp:posOffset>
              </wp:positionV>
              <wp:extent cx="3352800" cy="1259840"/>
              <wp:effectExtent l="0" t="0" r="0" b="1651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560"/>
                          </w:tblGrid>
                          <w:tr w:rsidR="00CA54E5" w14:paraId="31D862AE" w14:textId="77777777">
                            <w:trPr>
                              <w:trHeight w:val="1701"/>
                            </w:trPr>
                            <w:tc>
                              <w:tcPr>
                                <w:tcW w:w="4560" w:type="dxa"/>
                                <w:shd w:val="clear" w:color="auto" w:fill="auto"/>
                              </w:tcPr>
                              <w:p w14:paraId="6396F8EC" w14:textId="77777777" w:rsidR="00CA54E5" w:rsidRDefault="00CA54E5" w:rsidP="003363CC">
                                <w:bookmarkStart w:id="29" w:name="bmLogoSectie3_2" w:colFirst="0" w:colLast="0"/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623335DD" wp14:editId="61A6566B">
                                      <wp:extent cx="1225296" cy="352044"/>
                                      <wp:effectExtent l="0" t="0" r="0" b="0"/>
                                      <wp:docPr id="23" name="Picture 23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25296" cy="352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bookmarkEnd w:id="29"/>
                        </w:tbl>
                        <w:p w14:paraId="554E8B18" w14:textId="77777777" w:rsidR="00CA54E5" w:rsidRDefault="00CA54E5" w:rsidP="00B24026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033" type="#_x0000_t202" style="position:absolute;left:0;text-align:left;margin-left:0;margin-top:36pt;width:264pt;height:99.2pt;z-index:-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560"/>
                    </w:tblGrid>
                    <w:tr w:rsidR="00CA54E5" w14:paraId="31D862AE" w14:textId="77777777">
                      <w:trPr>
                        <w:trHeight w:val="1701"/>
                      </w:trPr>
                      <w:tc>
                        <w:tcPr>
                          <w:tcW w:w="4560" w:type="dxa"/>
                          <w:shd w:val="clear" w:color="auto" w:fill="auto"/>
                        </w:tcPr>
                        <w:p w14:paraId="6396F8EC" w14:textId="77777777" w:rsidR="00CA54E5" w:rsidRDefault="00CA54E5" w:rsidP="003363CC">
                          <w:bookmarkStart w:id="30" w:name="bmLogoSectie3_2" w:colFirst="0" w:colLast="0"/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623335DD" wp14:editId="61A6566B">
                                <wp:extent cx="1225296" cy="352044"/>
                                <wp:effectExtent l="0" t="0" r="0" b="0"/>
                                <wp:docPr id="23" name="Picture 23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3520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bookmarkEnd w:id="30"/>
                  </w:tbl>
                  <w:p w14:paraId="554E8B18" w14:textId="77777777" w:rsidR="00CA54E5" w:rsidRDefault="00CA54E5" w:rsidP="00B24026"/>
                </w:txbxContent>
              </v:textbox>
              <w10:wrap anchorx="margin" anchory="page"/>
              <w10:anchorlock/>
            </v:shape>
          </w:pict>
        </mc:Fallback>
      </mc:AlternateContent>
    </w:r>
  </w:p>
  <w:p w14:paraId="7354F71E" w14:textId="77777777" w:rsidR="00CA54E5" w:rsidRPr="00672ACD" w:rsidRDefault="00CA54E5" w:rsidP="00B24026">
    <w:pPr>
      <w:pStyle w:val="Header"/>
    </w:pPr>
  </w:p>
  <w:p w14:paraId="1D9935FB" w14:textId="77777777" w:rsidR="00CA54E5" w:rsidRPr="00B24026" w:rsidRDefault="00CA54E5" w:rsidP="00B24026">
    <w:pPr>
      <w:pStyle w:val="Header"/>
    </w:pP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4D9D4D" w14:textId="77777777" w:rsidR="00CA54E5" w:rsidRDefault="00CA54E5" w:rsidP="00982765">
    <w:pPr>
      <w:pStyle w:val="Header"/>
    </w:pP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529"/>
    </w:tblGrid>
    <w:tr w:rsidR="00CA54E5" w:rsidRPr="004C2206" w14:paraId="447EEEA1" w14:textId="77777777">
      <w:tc>
        <w:tcPr>
          <w:tcW w:w="5529" w:type="dxa"/>
          <w:shd w:val="clear" w:color="auto" w:fill="auto"/>
        </w:tcPr>
        <w:p w14:paraId="059872F6" w14:textId="77777777" w:rsidR="00CA54E5" w:rsidRPr="004C2206" w:rsidRDefault="00CA54E5" w:rsidP="00A00A21">
          <w:pPr>
            <w:pStyle w:val="Huisstijl-Koptekst"/>
          </w:pPr>
          <w:bookmarkStart w:id="31" w:name="bmKoptekstSectie3_1" w:colFirst="0" w:colLast="0"/>
          <w:r>
            <w:t>27 January 2015, draft</w:t>
          </w:r>
        </w:p>
      </w:tc>
    </w:tr>
  </w:tbl>
  <w:bookmarkEnd w:id="31"/>
  <w:p w14:paraId="54957738" w14:textId="77777777" w:rsidR="00CA54E5" w:rsidRPr="00982765" w:rsidRDefault="00CA54E5" w:rsidP="00A00A21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3120" behindDoc="1" locked="1" layoutInCell="1" allowOverlap="1" wp14:anchorId="20000445" wp14:editId="3BB08E0E">
              <wp:simplePos x="0" y="0"/>
              <wp:positionH relativeFrom="page">
                <wp:align>right</wp:align>
              </wp:positionH>
              <wp:positionV relativeFrom="page">
                <wp:posOffset>457200</wp:posOffset>
              </wp:positionV>
              <wp:extent cx="3352800" cy="1259840"/>
              <wp:effectExtent l="0" t="0" r="0" b="16510"/>
              <wp:wrapNone/>
              <wp:docPr id="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560"/>
                          </w:tblGrid>
                          <w:tr w:rsidR="00CA54E5" w14:paraId="7807F1CD" w14:textId="77777777">
                            <w:trPr>
                              <w:trHeight w:val="1701"/>
                            </w:trPr>
                            <w:tc>
                              <w:tcPr>
                                <w:tcW w:w="4560" w:type="dxa"/>
                                <w:shd w:val="clear" w:color="auto" w:fill="auto"/>
                              </w:tcPr>
                              <w:p w14:paraId="10BE852E" w14:textId="77777777" w:rsidR="00CA54E5" w:rsidRDefault="00CA54E5" w:rsidP="003363CC">
                                <w:pPr>
                                  <w:jc w:val="right"/>
                                </w:pPr>
                                <w:bookmarkStart w:id="32" w:name="bmLogoSectie3_1" w:colFirst="0" w:colLast="0"/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454E3FBB" wp14:editId="65EFC23F">
                                      <wp:extent cx="1225296" cy="352044"/>
                                      <wp:effectExtent l="0" t="0" r="0" b="0"/>
                                      <wp:docPr id="31" name="Picture 31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25296" cy="352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bookmarkEnd w:id="32"/>
                        </w:tbl>
                        <w:p w14:paraId="63D4393C" w14:textId="77777777" w:rsidR="00CA54E5" w:rsidRDefault="00CA54E5" w:rsidP="001A6A5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0" o:spid="_x0000_s1034" type="#_x0000_t202" style="position:absolute;left:0;text-align:left;margin-left:212.8pt;margin-top:36pt;width:264pt;height:99.2pt;z-index:-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560"/>
                    </w:tblGrid>
                    <w:tr w:rsidR="00CA54E5" w14:paraId="7807F1CD" w14:textId="77777777">
                      <w:trPr>
                        <w:trHeight w:val="1701"/>
                      </w:trPr>
                      <w:tc>
                        <w:tcPr>
                          <w:tcW w:w="4560" w:type="dxa"/>
                          <w:shd w:val="clear" w:color="auto" w:fill="auto"/>
                        </w:tcPr>
                        <w:p w14:paraId="10BE852E" w14:textId="77777777" w:rsidR="00CA54E5" w:rsidRDefault="00CA54E5" w:rsidP="003363CC">
                          <w:pPr>
                            <w:jc w:val="right"/>
                          </w:pPr>
                          <w:bookmarkStart w:id="33" w:name="bmLogoSectie3_1" w:colFirst="0" w:colLast="0"/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454E3FBB" wp14:editId="65EFC23F">
                                <wp:extent cx="1225296" cy="352044"/>
                                <wp:effectExtent l="0" t="0" r="0" b="0"/>
                                <wp:docPr id="31" name="Picture 3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3520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bookmarkEnd w:id="33"/>
                  </w:tbl>
                  <w:p w14:paraId="63D4393C" w14:textId="77777777" w:rsidR="00CA54E5" w:rsidRDefault="00CA54E5" w:rsidP="001A6A5C"/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0050F9" w14:textId="77777777" w:rsidR="00CA54E5" w:rsidRDefault="00CA54E5" w:rsidP="00B2402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D94953" wp14:editId="6EDEB3CA">
              <wp:simplePos x="0" y="0"/>
              <wp:positionH relativeFrom="margin">
                <wp:align>right</wp:align>
              </wp:positionH>
              <wp:positionV relativeFrom="paragraph">
                <wp:posOffset>144145</wp:posOffset>
              </wp:positionV>
              <wp:extent cx="3733800" cy="279400"/>
              <wp:effectExtent l="0" t="1270" r="635" b="0"/>
              <wp:wrapNone/>
              <wp:docPr id="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338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5501" w:type="dxa"/>
                            <w:tblInd w:w="25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5501"/>
                          </w:tblGrid>
                          <w:tr w:rsidR="00CA54E5" w14:paraId="3340F236" w14:textId="77777777">
                            <w:tc>
                              <w:tcPr>
                                <w:tcW w:w="5501" w:type="dxa"/>
                                <w:shd w:val="clear" w:color="auto" w:fill="auto"/>
                                <w:tcMar>
                                  <w:right w:w="85" w:type="dxa"/>
                                </w:tcMar>
                              </w:tcPr>
                              <w:p w14:paraId="0E321AF5" w14:textId="77777777" w:rsidR="00CA54E5" w:rsidRDefault="00CA54E5" w:rsidP="001220C3">
                                <w:pPr>
                                  <w:pStyle w:val="Huisstijl-Koptekst"/>
                                  <w:jc w:val="right"/>
                                </w:pPr>
                                <w:bookmarkStart w:id="110" w:name="bmKoptekstSectie4_2" w:colFirst="0" w:colLast="0"/>
                                <w:r>
                                  <w:t>27 January 2015, draft</w:t>
                                </w:r>
                              </w:p>
                            </w:tc>
                          </w:tr>
                          <w:bookmarkEnd w:id="110"/>
                        </w:tbl>
                        <w:p w14:paraId="5D98C6D9" w14:textId="77777777" w:rsidR="00CA54E5" w:rsidRDefault="00CA54E5" w:rsidP="001220C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0" o:spid="_x0000_s1037" type="#_x0000_t202" style="position:absolute;left:0;text-align:left;margin-left:242.8pt;margin-top:11.35pt;width:294pt;height:22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" filled="f" stroked="f">
              <v:textbox>
                <w:txbxContent>
                  <w:tbl>
                    <w:tblPr>
                      <w:tblW w:w="5501" w:type="dxa"/>
                      <w:tblInd w:w="25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501"/>
                    </w:tblGrid>
                    <w:tr w:rsidR="00CA54E5" w14:paraId="3340F236" w14:textId="77777777">
                      <w:tc>
                        <w:tcPr>
                          <w:tcW w:w="5501" w:type="dxa"/>
                          <w:shd w:val="clear" w:color="auto" w:fill="auto"/>
                          <w:tcMar>
                            <w:right w:w="85" w:type="dxa"/>
                          </w:tcMar>
                        </w:tcPr>
                        <w:p w14:paraId="0E321AF5" w14:textId="77777777" w:rsidR="00CA54E5" w:rsidRDefault="00CA54E5" w:rsidP="001220C3">
                          <w:pPr>
                            <w:pStyle w:val="Huisstijl-Koptekst"/>
                            <w:jc w:val="right"/>
                          </w:pPr>
                          <w:bookmarkStart w:id="111" w:name="bmKoptekstSectie4_2" w:colFirst="0" w:colLast="0"/>
                          <w:r>
                            <w:t>27 January 2015, draft</w:t>
                          </w:r>
                        </w:p>
                      </w:tc>
                    </w:tr>
                    <w:bookmarkEnd w:id="111"/>
                  </w:tbl>
                  <w:p w14:paraId="5D98C6D9" w14:textId="77777777" w:rsidR="00CA54E5" w:rsidRDefault="00CA54E5" w:rsidP="001220C3"/>
                </w:txbxContent>
              </v:textbox>
              <w10:wrap anchorx="margin"/>
            </v:shape>
          </w:pict>
        </mc:Fallback>
      </mc:AlternateContent>
    </w:r>
  </w:p>
  <w:p w14:paraId="182F2206" w14:textId="77777777" w:rsidR="00CA54E5" w:rsidRPr="00982765" w:rsidRDefault="00CA54E5" w:rsidP="00B2402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70A446E3" wp14:editId="69407211">
              <wp:simplePos x="0" y="0"/>
              <wp:positionH relativeFrom="margin">
                <wp:align>left</wp:align>
              </wp:positionH>
              <wp:positionV relativeFrom="page">
                <wp:posOffset>457200</wp:posOffset>
              </wp:positionV>
              <wp:extent cx="3352800" cy="1259840"/>
              <wp:effectExtent l="0" t="0" r="0" b="16510"/>
              <wp:wrapNone/>
              <wp:docPr id="4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560"/>
                          </w:tblGrid>
                          <w:tr w:rsidR="00CA54E5" w14:paraId="6811C51F" w14:textId="77777777">
                            <w:trPr>
                              <w:trHeight w:val="1701"/>
                            </w:trPr>
                            <w:tc>
                              <w:tcPr>
                                <w:tcW w:w="4560" w:type="dxa"/>
                                <w:shd w:val="clear" w:color="auto" w:fill="auto"/>
                              </w:tcPr>
                              <w:p w14:paraId="3C857CCE" w14:textId="77777777" w:rsidR="00CA54E5" w:rsidRDefault="00CA54E5" w:rsidP="003363CC">
                                <w:bookmarkStart w:id="112" w:name="bmLogoSectie4_2" w:colFirst="0" w:colLast="0"/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39FBD882" wp14:editId="0DADC31B">
                                      <wp:extent cx="1225296" cy="352044"/>
                                      <wp:effectExtent l="0" t="0" r="0" b="0"/>
                                      <wp:docPr id="30" name="Picture 30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25296" cy="352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bookmarkEnd w:id="112"/>
                        </w:tbl>
                        <w:p w14:paraId="0CC431BF" w14:textId="77777777" w:rsidR="00CA54E5" w:rsidRDefault="00CA54E5" w:rsidP="00B24026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6" o:spid="_x0000_s1038" type="#_x0000_t202" style="position:absolute;left:0;text-align:left;margin-left:0;margin-top:36pt;width:264pt;height:99.2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560"/>
                    </w:tblGrid>
                    <w:tr w:rsidR="00CA54E5" w14:paraId="6811C51F" w14:textId="77777777">
                      <w:trPr>
                        <w:trHeight w:val="1701"/>
                      </w:trPr>
                      <w:tc>
                        <w:tcPr>
                          <w:tcW w:w="4560" w:type="dxa"/>
                          <w:shd w:val="clear" w:color="auto" w:fill="auto"/>
                        </w:tcPr>
                        <w:p w14:paraId="3C857CCE" w14:textId="77777777" w:rsidR="00CA54E5" w:rsidRDefault="00CA54E5" w:rsidP="003363CC">
                          <w:bookmarkStart w:id="113" w:name="bmLogoSectie4_2" w:colFirst="0" w:colLast="0"/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39FBD882" wp14:editId="0DADC31B">
                                <wp:extent cx="1225296" cy="352044"/>
                                <wp:effectExtent l="0" t="0" r="0" b="0"/>
                                <wp:docPr id="30" name="Picture 30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3520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bookmarkEnd w:id="113"/>
                  </w:tbl>
                  <w:p w14:paraId="0CC431BF" w14:textId="77777777" w:rsidR="00CA54E5" w:rsidRDefault="00CA54E5" w:rsidP="00B24026"/>
                </w:txbxContent>
              </v:textbox>
              <w10:wrap anchorx="margin" anchory="page"/>
              <w10:anchorlock/>
            </v:shape>
          </w:pict>
        </mc:Fallback>
      </mc:AlternateContent>
    </w:r>
  </w:p>
  <w:p w14:paraId="6338F12E" w14:textId="77777777" w:rsidR="00CA54E5" w:rsidRPr="00672ACD" w:rsidRDefault="00CA54E5" w:rsidP="00B24026">
    <w:pPr>
      <w:pStyle w:val="Header"/>
    </w:pPr>
  </w:p>
  <w:p w14:paraId="1A8969F9" w14:textId="77777777" w:rsidR="00CA54E5" w:rsidRPr="00B24026" w:rsidRDefault="00CA54E5" w:rsidP="00B24026">
    <w:pPr>
      <w:pStyle w:val="Header"/>
    </w:pPr>
  </w:p>
  <w:p w14:paraId="24B33D64" w14:textId="77777777" w:rsidR="00CA54E5" w:rsidRPr="00B24026" w:rsidRDefault="00CA54E5" w:rsidP="00B24026">
    <w:pPr>
      <w:pStyle w:val="Header"/>
    </w:pP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200FAE" w14:textId="77777777" w:rsidR="00CA54E5" w:rsidRDefault="00CA54E5" w:rsidP="0098276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1" locked="1" layoutInCell="1" allowOverlap="1" wp14:anchorId="6864DCE6" wp14:editId="007B64E3">
              <wp:simplePos x="0" y="0"/>
              <wp:positionH relativeFrom="page">
                <wp:align>right</wp:align>
              </wp:positionH>
              <wp:positionV relativeFrom="page">
                <wp:posOffset>457200</wp:posOffset>
              </wp:positionV>
              <wp:extent cx="3352800" cy="1259840"/>
              <wp:effectExtent l="0" t="0" r="0" b="16510"/>
              <wp:wrapNone/>
              <wp:docPr id="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1259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560"/>
                          </w:tblGrid>
                          <w:tr w:rsidR="00CA54E5" w14:paraId="08DC8727" w14:textId="77777777">
                            <w:trPr>
                              <w:trHeight w:val="1701"/>
                            </w:trPr>
                            <w:tc>
                              <w:tcPr>
                                <w:tcW w:w="4560" w:type="dxa"/>
                                <w:shd w:val="clear" w:color="auto" w:fill="auto"/>
                              </w:tcPr>
                              <w:p w14:paraId="0A8E1C33" w14:textId="77777777" w:rsidR="00CA54E5" w:rsidRDefault="00CA54E5" w:rsidP="003363CC">
                                <w:pPr>
                                  <w:jc w:val="right"/>
                                </w:pPr>
                                <w:bookmarkStart w:id="114" w:name="bmLogoSectie4_1" w:colFirst="0" w:colLast="0"/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5E22880C" wp14:editId="6DCA18C3">
                                      <wp:extent cx="1225296" cy="352044"/>
                                      <wp:effectExtent l="0" t="0" r="0" b="0"/>
                                      <wp:docPr id="29" name="Picture 29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25296" cy="352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bookmarkEnd w:id="114"/>
                        </w:tbl>
                        <w:p w14:paraId="0F39A69B" w14:textId="77777777" w:rsidR="00CA54E5" w:rsidRDefault="00CA54E5" w:rsidP="00E84D1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1" o:spid="_x0000_s1039" type="#_x0000_t202" style="position:absolute;left:0;text-align:left;margin-left:212.8pt;margin-top:36pt;width:264pt;height:99.2pt;z-index:-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" filled="f" stroked="f">
              <v:textbox inset="0,0,0,0">
                <w:txbxContent>
                  <w:tbl>
                    <w:tblPr>
                      <w:tblW w:w="0" w:type="auto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560"/>
                    </w:tblGrid>
                    <w:tr w:rsidR="00CA54E5" w14:paraId="08DC8727" w14:textId="77777777">
                      <w:trPr>
                        <w:trHeight w:val="1701"/>
                      </w:trPr>
                      <w:tc>
                        <w:tcPr>
                          <w:tcW w:w="4560" w:type="dxa"/>
                          <w:shd w:val="clear" w:color="auto" w:fill="auto"/>
                        </w:tcPr>
                        <w:p w14:paraId="0A8E1C33" w14:textId="77777777" w:rsidR="00CA54E5" w:rsidRDefault="00CA54E5" w:rsidP="003363CC">
                          <w:pPr>
                            <w:jc w:val="right"/>
                          </w:pPr>
                          <w:bookmarkStart w:id="115" w:name="bmLogoSectie4_1" w:colFirst="0" w:colLast="0"/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5E22880C" wp14:editId="6DCA18C3">
                                <wp:extent cx="1225296" cy="352044"/>
                                <wp:effectExtent l="0" t="0" r="0" b="0"/>
                                <wp:docPr id="29" name="Picture 29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25296" cy="3520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bookmarkEnd w:id="115"/>
                  </w:tbl>
                  <w:p w14:paraId="0F39A69B" w14:textId="77777777" w:rsidR="00CA54E5" w:rsidRDefault="00CA54E5" w:rsidP="00E84D1E"/>
                </w:txbxContent>
              </v:textbox>
              <w10:wrap anchorx="page" anchory="page"/>
              <w10:anchorlock/>
            </v:shape>
          </w:pict>
        </mc:Fallback>
      </mc:AlternateContent>
    </w:r>
  </w:p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12"/>
    </w:tblGrid>
    <w:tr w:rsidR="00CA54E5" w:rsidRPr="004C2206" w14:paraId="3AF68E8E" w14:textId="77777777">
      <w:tc>
        <w:tcPr>
          <w:tcW w:w="5812" w:type="dxa"/>
          <w:shd w:val="clear" w:color="auto" w:fill="auto"/>
        </w:tcPr>
        <w:p w14:paraId="7B06479F" w14:textId="77777777" w:rsidR="00CA54E5" w:rsidRPr="004C2206" w:rsidRDefault="00CA54E5" w:rsidP="00A00A21">
          <w:pPr>
            <w:pStyle w:val="Huisstijl-Koptekst"/>
          </w:pPr>
          <w:bookmarkStart w:id="116" w:name="bmKoptekstSectie4_1" w:colFirst="0" w:colLast="0"/>
          <w:r>
            <w:t>27 January 2015, draft</w:t>
          </w:r>
        </w:p>
      </w:tc>
    </w:tr>
    <w:bookmarkEnd w:id="116"/>
  </w:tbl>
  <w:p w14:paraId="1FC7B7BA" w14:textId="77777777" w:rsidR="00CA54E5" w:rsidRPr="00982765" w:rsidRDefault="00CA54E5" w:rsidP="00A00A2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77C8E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F6232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882A5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11884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FE26C4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E057DC5"/>
    <w:multiLevelType w:val="multilevel"/>
    <w:tmpl w:val="0409001D"/>
    <w:name w:val="dBulletedList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0EC55D2C"/>
    <w:multiLevelType w:val="multilevel"/>
    <w:tmpl w:val="6298F500"/>
    <w:name w:val="DelNummering"/>
    <w:styleLink w:val="Huisstijl-LijstNummering"/>
    <w:lvl w:ilvl="0">
      <w:start w:val="1"/>
      <w:numFmt w:val="decimal"/>
      <w:lvlRestart w:val="0"/>
      <w:pStyle w:val="ListNumber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pStyle w:val="ListNumber2"/>
      <w:lvlText w:val="%1.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pStyle w:val="ListNumber3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37"/>
        </w:tabs>
        <w:ind w:left="73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73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73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73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73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737" w:firstLine="0"/>
      </w:pPr>
      <w:rPr>
        <w:rFonts w:hint="default"/>
      </w:rPr>
    </w:lvl>
  </w:abstractNum>
  <w:abstractNum w:abstractNumId="7">
    <w:nsid w:val="1CF47317"/>
    <w:multiLevelType w:val="multilevel"/>
    <w:tmpl w:val="EBF8156E"/>
    <w:styleLink w:val="Huisstijl-LijstOpsomming"/>
    <w:lvl w:ilvl="0">
      <w:start w:val="1"/>
      <w:numFmt w:val="bullet"/>
      <w:lvlRestart w:val="0"/>
      <w:pStyle w:val="ListBullet"/>
      <w:lvlText w:val="•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1020"/>
        </w:tabs>
        <w:ind w:left="1020" w:hanging="510"/>
      </w:pPr>
      <w:rPr>
        <w:rFonts w:hint="default"/>
      </w:rPr>
    </w:lvl>
    <w:lvl w:ilvl="2">
      <w:start w:val="1"/>
      <w:numFmt w:val="bullet"/>
      <w:pStyle w:val="ListBullet3"/>
      <w:lvlText w:val="—"/>
      <w:lvlJc w:val="left"/>
      <w:pPr>
        <w:tabs>
          <w:tab w:val="num" w:pos="1020"/>
        </w:tabs>
        <w:ind w:left="1020" w:hanging="5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</w:abstractNum>
  <w:abstractNum w:abstractNumId="8">
    <w:nsid w:val="25A73318"/>
    <w:multiLevelType w:val="multilevel"/>
    <w:tmpl w:val="6298F500"/>
    <w:numStyleLink w:val="Huisstijl-LijstNummering"/>
  </w:abstractNum>
  <w:abstractNum w:abstractNumId="9">
    <w:nsid w:val="3A5919F7"/>
    <w:multiLevelType w:val="multilevel"/>
    <w:tmpl w:val="0409001D"/>
    <w:name w:val="dBulletedList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3DDB323B"/>
    <w:multiLevelType w:val="multilevel"/>
    <w:tmpl w:val="662E4AEA"/>
    <w:lvl w:ilvl="0">
      <w:start w:val="1"/>
      <w:numFmt w:val="decimal"/>
      <w:lvlRestart w:val="0"/>
      <w:lvlText w:val="%1"/>
      <w:lvlJc w:val="left"/>
      <w:pPr>
        <w:tabs>
          <w:tab w:val="num" w:pos="510"/>
        </w:tabs>
        <w:ind w:left="510" w:hanging="510"/>
      </w:pPr>
    </w:lvl>
    <w:lvl w:ilvl="1">
      <w:start w:val="1"/>
      <w:numFmt w:val="decimal"/>
      <w:lvlText w:val="%1.%2"/>
      <w:lvlJc w:val="left"/>
      <w:pPr>
        <w:tabs>
          <w:tab w:val="num" w:pos="510"/>
        </w:tabs>
        <w:ind w:left="510" w:hanging="510"/>
      </w:pPr>
    </w:lvl>
    <w:lvl w:ilvl="2">
      <w:start w:val="1"/>
      <w:numFmt w:val="lowerLetter"/>
      <w:lvlText w:val="%3"/>
      <w:lvlJc w:val="left"/>
      <w:pPr>
        <w:tabs>
          <w:tab w:val="num" w:pos="1020"/>
        </w:tabs>
        <w:ind w:left="1020" w:hanging="510"/>
      </w:pPr>
    </w:lvl>
    <w:lvl w:ilvl="3">
      <w:start w:val="1"/>
      <w:numFmt w:val="none"/>
      <w:lvlText w:val=""/>
      <w:lvlJc w:val="left"/>
      <w:pPr>
        <w:tabs>
          <w:tab w:val="num" w:pos="1020"/>
        </w:tabs>
        <w:ind w:left="1020" w:firstLine="0"/>
      </w:pPr>
    </w:lvl>
    <w:lvl w:ilvl="4">
      <w:start w:val="1"/>
      <w:numFmt w:val="none"/>
      <w:suff w:val="nothing"/>
      <w:lvlText w:val=""/>
      <w:lvlJc w:val="left"/>
      <w:pPr>
        <w:ind w:left="1020" w:firstLine="0"/>
      </w:pPr>
    </w:lvl>
    <w:lvl w:ilvl="5">
      <w:start w:val="1"/>
      <w:numFmt w:val="none"/>
      <w:suff w:val="nothing"/>
      <w:lvlText w:val=""/>
      <w:lvlJc w:val="left"/>
      <w:pPr>
        <w:ind w:left="1020" w:firstLine="0"/>
      </w:pPr>
    </w:lvl>
    <w:lvl w:ilvl="6">
      <w:start w:val="1"/>
      <w:numFmt w:val="none"/>
      <w:suff w:val="nothing"/>
      <w:lvlText w:val=""/>
      <w:lvlJc w:val="left"/>
      <w:pPr>
        <w:ind w:left="1020" w:firstLine="0"/>
      </w:pPr>
    </w:lvl>
    <w:lvl w:ilvl="7">
      <w:start w:val="1"/>
      <w:numFmt w:val="none"/>
      <w:suff w:val="nothing"/>
      <w:lvlText w:val=""/>
      <w:lvlJc w:val="left"/>
      <w:pPr>
        <w:ind w:left="1020" w:firstLine="0"/>
      </w:pPr>
    </w:lvl>
    <w:lvl w:ilvl="8">
      <w:start w:val="1"/>
      <w:numFmt w:val="none"/>
      <w:suff w:val="nothing"/>
      <w:lvlText w:val=""/>
      <w:lvlJc w:val="left"/>
      <w:pPr>
        <w:ind w:left="1020" w:firstLine="0"/>
      </w:pPr>
    </w:lvl>
  </w:abstractNum>
  <w:abstractNum w:abstractNumId="11">
    <w:nsid w:val="56234A30"/>
    <w:multiLevelType w:val="multilevel"/>
    <w:tmpl w:val="0409001D"/>
    <w:name w:val="dBulletedList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5A373D11"/>
    <w:multiLevelType w:val="multilevel"/>
    <w:tmpl w:val="981030C2"/>
    <w:name w:val="dBulletedList4"/>
    <w:lvl w:ilvl="0">
      <w:start w:val="1"/>
      <w:numFmt w:val="bullet"/>
      <w:lvlRestart w:val="0"/>
      <w:lvlText w:val="•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bullet"/>
      <w:lvlText w:val="–"/>
      <w:lvlJc w:val="left"/>
      <w:pPr>
        <w:tabs>
          <w:tab w:val="num" w:pos="1020"/>
        </w:tabs>
        <w:ind w:left="1020" w:hanging="510"/>
      </w:pPr>
      <w:rPr>
        <w:rFonts w:ascii="Arial" w:hAnsi="Arial" w:hint="default"/>
      </w:rPr>
    </w:lvl>
    <w:lvl w:ilvl="2">
      <w:start w:val="1"/>
      <w:numFmt w:val="bullet"/>
      <w:lvlText w:val="—"/>
      <w:lvlJc w:val="left"/>
      <w:pPr>
        <w:tabs>
          <w:tab w:val="num" w:pos="1020"/>
        </w:tabs>
        <w:ind w:left="1020" w:hanging="510"/>
      </w:pPr>
      <w:rPr>
        <w:rFonts w:ascii="Arial" w:hAnsi="Arial" w:hint="default"/>
      </w:rPr>
    </w:lvl>
    <w:lvl w:ilvl="3">
      <w:start w:val="1"/>
      <w:numFmt w:val="none"/>
      <w:pStyle w:val="ListBullet4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4">
      <w:start w:val="1"/>
      <w:numFmt w:val="none"/>
      <w:pStyle w:val="ListBullet5"/>
      <w:suff w:val="nothing"/>
      <w:lvlText w:val=""/>
      <w:lvlJc w:val="left"/>
      <w:pPr>
        <w:ind w:left="102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</w:abstractNum>
  <w:abstractNum w:abstractNumId="13">
    <w:nsid w:val="5AE13F50"/>
    <w:multiLevelType w:val="multilevel"/>
    <w:tmpl w:val="A04AE4CA"/>
    <w:name w:val="Deltares_Numbering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1">
      <w:start w:val="1"/>
      <w:numFmt w:val="decimal"/>
      <w:pStyle w:val="Heading2"/>
      <w:lvlText w:val="%1.%2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2">
      <w:start w:val="1"/>
      <w:numFmt w:val="decimal"/>
      <w:pStyle w:val="Heading3"/>
      <w:lvlText w:val="%1.%2.%3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3">
      <w:start w:val="1"/>
      <w:numFmt w:val="decimal"/>
      <w:pStyle w:val="Heading4"/>
      <w:lvlText w:val="%1.%2.%3.%4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4">
      <w:start w:val="1"/>
      <w:numFmt w:val="none"/>
      <w:pStyle w:val="Heading5"/>
      <w:lvlText w:val="%1.%2.%3.%4.%5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5">
      <w:start w:val="1"/>
      <w:numFmt w:val="upperLetter"/>
      <w:lvlRestart w:val="1"/>
      <w:pStyle w:val="Heading6"/>
      <w:lvlText w:val="%6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6">
      <w:start w:val="1"/>
      <w:numFmt w:val="decimal"/>
      <w:pStyle w:val="Heading7"/>
      <w:lvlText w:val="%6.%7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7">
      <w:start w:val="1"/>
      <w:numFmt w:val="decimal"/>
      <w:pStyle w:val="Heading8"/>
      <w:lvlText w:val="%6.%7.%8"/>
      <w:lvlJc w:val="right"/>
      <w:pPr>
        <w:tabs>
          <w:tab w:val="num" w:pos="0"/>
        </w:tabs>
        <w:ind w:left="0" w:hanging="255"/>
      </w:pPr>
      <w:rPr>
        <w:rFonts w:hint="default"/>
      </w:rPr>
    </w:lvl>
    <w:lvl w:ilvl="8">
      <w:start w:val="1"/>
      <w:numFmt w:val="decimal"/>
      <w:pStyle w:val="Heading9"/>
      <w:lvlText w:val="%6.%7.%8.%9"/>
      <w:lvlJc w:val="right"/>
      <w:pPr>
        <w:tabs>
          <w:tab w:val="num" w:pos="0"/>
        </w:tabs>
        <w:ind w:left="0" w:hanging="255"/>
      </w:pPr>
      <w:rPr>
        <w:rFonts w:hint="default"/>
      </w:rPr>
    </w:lvl>
  </w:abstractNum>
  <w:abstractNum w:abstractNumId="14">
    <w:nsid w:val="6388372A"/>
    <w:multiLevelType w:val="multilevel"/>
    <w:tmpl w:val="0409001D"/>
    <w:name w:val="dBulletedList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69A11C6E"/>
    <w:multiLevelType w:val="multilevel"/>
    <w:tmpl w:val="0409001D"/>
    <w:name w:val="Deltares_Numbering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719C3E1F"/>
    <w:multiLevelType w:val="multilevel"/>
    <w:tmpl w:val="3F225600"/>
    <w:lvl w:ilvl="0">
      <w:start w:val="1"/>
      <w:numFmt w:val="bullet"/>
      <w:lvlRestart w:val="0"/>
      <w:lvlText w:val="•"/>
      <w:lvlJc w:val="left"/>
      <w:pPr>
        <w:tabs>
          <w:tab w:val="num" w:pos="1076"/>
        </w:tabs>
        <w:ind w:left="1076" w:hanging="51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lvlText w:val="–"/>
      <w:lvlJc w:val="left"/>
      <w:pPr>
        <w:tabs>
          <w:tab w:val="num" w:pos="1586"/>
        </w:tabs>
        <w:ind w:left="1586" w:hanging="51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lvlText w:val="—"/>
      <w:lvlJc w:val="left"/>
      <w:pPr>
        <w:tabs>
          <w:tab w:val="num" w:pos="1586"/>
        </w:tabs>
        <w:ind w:left="1586" w:hanging="51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none"/>
      <w:lvlText w:val=""/>
      <w:lvlJc w:val="left"/>
      <w:pPr>
        <w:tabs>
          <w:tab w:val="num" w:pos="1586"/>
        </w:tabs>
        <w:ind w:left="1586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586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586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86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86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6" w:firstLine="0"/>
      </w:pPr>
      <w:rPr>
        <w:rFonts w:hint="default"/>
      </w:rPr>
    </w:lvl>
  </w:abstractNum>
  <w:abstractNum w:abstractNumId="17">
    <w:nsid w:val="7E15488C"/>
    <w:multiLevelType w:val="multilevel"/>
    <w:tmpl w:val="929C03F8"/>
    <w:name w:val="dNumberedList"/>
    <w:lvl w:ilvl="0">
      <w:start w:val="1"/>
      <w:numFmt w:val="decimal"/>
      <w:lvlRestart w:val="0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none"/>
      <w:pStyle w:val="ListNumber4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4">
      <w:start w:val="1"/>
      <w:numFmt w:val="none"/>
      <w:pStyle w:val="ListNumber5"/>
      <w:suff w:val="nothing"/>
      <w:lvlText w:val=""/>
      <w:lvlJc w:val="left"/>
      <w:pPr>
        <w:ind w:left="102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020" w:firstLine="0"/>
      </w:pPr>
      <w:rPr>
        <w:rFonts w:hint="default"/>
      </w:rPr>
    </w:lvl>
  </w:abstractNum>
  <w:num w:numId="1">
    <w:abstractNumId w:val="13"/>
  </w:num>
  <w:num w:numId="2">
    <w:abstractNumId w:val="16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0"/>
  </w:num>
  <w:num w:numId="8">
    <w:abstractNumId w:val="12"/>
  </w:num>
  <w:num w:numId="9">
    <w:abstractNumId w:val="11"/>
  </w:num>
  <w:num w:numId="10">
    <w:abstractNumId w:val="15"/>
  </w:num>
  <w:num w:numId="11">
    <w:abstractNumId w:val="17"/>
  </w:num>
  <w:num w:numId="12">
    <w:abstractNumId w:val="10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6"/>
  </w:num>
  <w:num w:numId="18">
    <w:abstractNumId w:val="8"/>
  </w:num>
  <w:num w:numId="19">
    <w:abstractNumId w:val="8"/>
  </w:num>
  <w:num w:numId="20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AanmaakDatum" w:val="27-01-2015"/>
    <w:docVar w:name="_AanmaakGebruiker" w:val="nederhof"/>
    <w:docVar w:name="_KlantCode" w:val="Deltares"/>
    <w:docVar w:name="_LicCode" w:val="Deltares"/>
    <w:docVar w:name="_Versie" w:val="2014.1.4"/>
    <w:docVar w:name="!ReportCmdVersion" w:val=", B"/>
    <w:docVar w:name="Aanhef" w:val="Dear"/>
    <w:docVar w:name="AfdelingID" w:val="0"/>
    <w:docVar w:name="Bedrijf" w:val="Deltares"/>
    <w:docVar w:name="BedrijfID" w:val="7"/>
    <w:docVar w:name="BedrijfStatutair" w:val="Stichting Deltares"/>
    <w:docVar w:name="BijlageCC" w:val="0"/>
    <w:docVar w:name="CapIndex" w:val="0"/>
    <w:docVar w:name="CapsInChap" w:val="-32768"/>
    <w:docVar w:name="Classificatie" w:val="none"/>
    <w:docVar w:name="ClassificatieIndex" w:val="0"/>
    <w:docVar w:name="Contactpersoon" w:val="nederhof"/>
    <w:docVar w:name="ContactpersoonID" w:val="3564"/>
    <w:docVar w:name="ContactpersoonVoluit" w:val="Kees Nederhoff"/>
    <w:docVar w:name="Datum" w:val="27-01-2015"/>
    <w:docVar w:name="DocPubliceerStatus" w:val="0"/>
    <w:docVar w:name="Doorkiesfaxnummer" w:val="+31(0)88 335 8582"/>
    <w:docVar w:name="DubbelzijdigPrinten" w:val="1"/>
    <w:docVar w:name="Email" w:val="kees.nederhoff@deltares.nl"/>
    <w:docVar w:name="Expiratie" w:val="0"/>
    <w:docVar w:name="InclBijlage" w:val="ja"/>
    <w:docVar w:name="Initialen" w:val="0"/>
    <w:docVar w:name="Kaft" w:val="0"/>
    <w:docVar w:name="KaftGeplaatst" w:val="0"/>
    <w:docVar w:name="MergeLayout" w:val="RelatieBeheer"/>
    <w:docVar w:name="MergeStatus" w:val="-1"/>
    <w:docVar w:name="Mobielnummer" w:val="+31(0)6 1582 0403"/>
    <w:docVar w:name="Onderwerp" w:val="XBeach Manual"/>
    <w:docVar w:name="Sjabloon" w:val="Rapport"/>
    <w:docVar w:name="SjabloonID" w:val="35"/>
    <w:docVar w:name="SjabloonType" w:val="RAPPORT"/>
    <w:docVar w:name="Status_Disclamer" w:val="This is a draft report, intended for discussion purposes only. No part of this report may be relied upon by either principals or third parties."/>
    <w:docVar w:name="Status_Kaft" w:val="Kaft_Draft.jpg"/>
    <w:docVar w:name="StatusRapport" w:val="draft"/>
    <w:docVar w:name="SubTitelPlaatsen" w:val="0"/>
    <w:docVar w:name="Taal" w:val="EN"/>
    <w:docVar w:name="TotAantalPag" w:val="8"/>
    <w:docVar w:name="TotNaderOrder" w:val="0"/>
    <w:docVar w:name="Vestiging" w:val="Delft-Boussinesqweg 1"/>
    <w:docVar w:name="VestigingID" w:val="3"/>
    <w:docVar w:name="VestigingOmschr" w:val="Delft-Boussinesqweg 1"/>
    <w:docVar w:name="VoettekstBijlage" w:val="XBeach Manual"/>
    <w:docVar w:name="VoorAkkoordNaam_Status" w:val="0"/>
    <w:docVar w:name="Wijzig" w:val="1"/>
  </w:docVars>
  <w:rsids>
    <w:rsidRoot w:val="000C5FE2"/>
    <w:rsid w:val="00000DFA"/>
    <w:rsid w:val="00013D53"/>
    <w:rsid w:val="00030F5C"/>
    <w:rsid w:val="000369FA"/>
    <w:rsid w:val="00042E48"/>
    <w:rsid w:val="0004754A"/>
    <w:rsid w:val="00053B55"/>
    <w:rsid w:val="00055E5F"/>
    <w:rsid w:val="00055E64"/>
    <w:rsid w:val="00080512"/>
    <w:rsid w:val="00084901"/>
    <w:rsid w:val="000921A6"/>
    <w:rsid w:val="000B5D5D"/>
    <w:rsid w:val="000B656E"/>
    <w:rsid w:val="000C5FE2"/>
    <w:rsid w:val="000D3C82"/>
    <w:rsid w:val="000D68B7"/>
    <w:rsid w:val="000D6C53"/>
    <w:rsid w:val="000D75E6"/>
    <w:rsid w:val="000E1715"/>
    <w:rsid w:val="000E2FAB"/>
    <w:rsid w:val="000F7986"/>
    <w:rsid w:val="000F7CB2"/>
    <w:rsid w:val="00116131"/>
    <w:rsid w:val="001163BC"/>
    <w:rsid w:val="001220C3"/>
    <w:rsid w:val="00126332"/>
    <w:rsid w:val="00127085"/>
    <w:rsid w:val="00127086"/>
    <w:rsid w:val="00127E17"/>
    <w:rsid w:val="00142C79"/>
    <w:rsid w:val="00151657"/>
    <w:rsid w:val="00151E27"/>
    <w:rsid w:val="00181100"/>
    <w:rsid w:val="00190628"/>
    <w:rsid w:val="00191AAD"/>
    <w:rsid w:val="0019563F"/>
    <w:rsid w:val="001963AF"/>
    <w:rsid w:val="001A0293"/>
    <w:rsid w:val="001A6A5C"/>
    <w:rsid w:val="001B2D67"/>
    <w:rsid w:val="001F0D75"/>
    <w:rsid w:val="00214827"/>
    <w:rsid w:val="002177F1"/>
    <w:rsid w:val="00241B94"/>
    <w:rsid w:val="00250E5A"/>
    <w:rsid w:val="002779CC"/>
    <w:rsid w:val="0028539C"/>
    <w:rsid w:val="002D554C"/>
    <w:rsid w:val="002F08C7"/>
    <w:rsid w:val="00301CB2"/>
    <w:rsid w:val="003126C9"/>
    <w:rsid w:val="00314348"/>
    <w:rsid w:val="00334A78"/>
    <w:rsid w:val="00335622"/>
    <w:rsid w:val="003363CC"/>
    <w:rsid w:val="00346078"/>
    <w:rsid w:val="0034637D"/>
    <w:rsid w:val="0035275D"/>
    <w:rsid w:val="00354EC7"/>
    <w:rsid w:val="0036457F"/>
    <w:rsid w:val="0037416E"/>
    <w:rsid w:val="0037613D"/>
    <w:rsid w:val="00380784"/>
    <w:rsid w:val="00386EDA"/>
    <w:rsid w:val="00390B39"/>
    <w:rsid w:val="003A4857"/>
    <w:rsid w:val="003A6419"/>
    <w:rsid w:val="003B0006"/>
    <w:rsid w:val="003B16D2"/>
    <w:rsid w:val="003B4B11"/>
    <w:rsid w:val="003D22D1"/>
    <w:rsid w:val="00426356"/>
    <w:rsid w:val="00427213"/>
    <w:rsid w:val="00440D74"/>
    <w:rsid w:val="00450C44"/>
    <w:rsid w:val="00451CD8"/>
    <w:rsid w:val="00462763"/>
    <w:rsid w:val="0046323E"/>
    <w:rsid w:val="00467FE2"/>
    <w:rsid w:val="004734A1"/>
    <w:rsid w:val="0048627D"/>
    <w:rsid w:val="00486BDF"/>
    <w:rsid w:val="00497015"/>
    <w:rsid w:val="004C00DD"/>
    <w:rsid w:val="004C2206"/>
    <w:rsid w:val="004C33FD"/>
    <w:rsid w:val="004C437C"/>
    <w:rsid w:val="004D3AE5"/>
    <w:rsid w:val="004E27A9"/>
    <w:rsid w:val="004F347F"/>
    <w:rsid w:val="00503BBE"/>
    <w:rsid w:val="00504E55"/>
    <w:rsid w:val="0051626A"/>
    <w:rsid w:val="00532742"/>
    <w:rsid w:val="005412DC"/>
    <w:rsid w:val="00543B00"/>
    <w:rsid w:val="0054650C"/>
    <w:rsid w:val="00561A7A"/>
    <w:rsid w:val="00564E53"/>
    <w:rsid w:val="00580167"/>
    <w:rsid w:val="00585E95"/>
    <w:rsid w:val="005A226E"/>
    <w:rsid w:val="005A4C3A"/>
    <w:rsid w:val="005A6455"/>
    <w:rsid w:val="005B259B"/>
    <w:rsid w:val="005B799C"/>
    <w:rsid w:val="005C0002"/>
    <w:rsid w:val="005C6157"/>
    <w:rsid w:val="005D783A"/>
    <w:rsid w:val="005F0E58"/>
    <w:rsid w:val="005F18CA"/>
    <w:rsid w:val="00600772"/>
    <w:rsid w:val="0060323D"/>
    <w:rsid w:val="00612845"/>
    <w:rsid w:val="00634651"/>
    <w:rsid w:val="006437F3"/>
    <w:rsid w:val="00643B6B"/>
    <w:rsid w:val="006517FF"/>
    <w:rsid w:val="0065776D"/>
    <w:rsid w:val="00661216"/>
    <w:rsid w:val="00672ACD"/>
    <w:rsid w:val="006735C2"/>
    <w:rsid w:val="0067431E"/>
    <w:rsid w:val="00677F3C"/>
    <w:rsid w:val="00693549"/>
    <w:rsid w:val="00694D36"/>
    <w:rsid w:val="006A0A14"/>
    <w:rsid w:val="006B505D"/>
    <w:rsid w:val="006C06A2"/>
    <w:rsid w:val="006C73D5"/>
    <w:rsid w:val="006E7349"/>
    <w:rsid w:val="00710CB9"/>
    <w:rsid w:val="00750606"/>
    <w:rsid w:val="00764EF6"/>
    <w:rsid w:val="007651C6"/>
    <w:rsid w:val="00767D0D"/>
    <w:rsid w:val="007B5F9A"/>
    <w:rsid w:val="007C234C"/>
    <w:rsid w:val="007C2623"/>
    <w:rsid w:val="007D5040"/>
    <w:rsid w:val="007D6712"/>
    <w:rsid w:val="007E3909"/>
    <w:rsid w:val="00817CCC"/>
    <w:rsid w:val="008258F5"/>
    <w:rsid w:val="00845F81"/>
    <w:rsid w:val="008468BA"/>
    <w:rsid w:val="00852810"/>
    <w:rsid w:val="00854C84"/>
    <w:rsid w:val="00864C9E"/>
    <w:rsid w:val="00864F21"/>
    <w:rsid w:val="0087712B"/>
    <w:rsid w:val="00880F74"/>
    <w:rsid w:val="00884F59"/>
    <w:rsid w:val="0089534E"/>
    <w:rsid w:val="008A157B"/>
    <w:rsid w:val="008A4FDE"/>
    <w:rsid w:val="008B1324"/>
    <w:rsid w:val="008C2325"/>
    <w:rsid w:val="008C4282"/>
    <w:rsid w:val="008E05D9"/>
    <w:rsid w:val="008F1625"/>
    <w:rsid w:val="008F1D52"/>
    <w:rsid w:val="008F31AE"/>
    <w:rsid w:val="00914CDA"/>
    <w:rsid w:val="00925A4D"/>
    <w:rsid w:val="00934A6B"/>
    <w:rsid w:val="009416E3"/>
    <w:rsid w:val="009578F4"/>
    <w:rsid w:val="00970DED"/>
    <w:rsid w:val="00972803"/>
    <w:rsid w:val="00982765"/>
    <w:rsid w:val="009951BB"/>
    <w:rsid w:val="0099628C"/>
    <w:rsid w:val="009970A9"/>
    <w:rsid w:val="009A7268"/>
    <w:rsid w:val="009B6FA8"/>
    <w:rsid w:val="009C0A08"/>
    <w:rsid w:val="009C6702"/>
    <w:rsid w:val="009C7811"/>
    <w:rsid w:val="009D285C"/>
    <w:rsid w:val="009D498C"/>
    <w:rsid w:val="009E3CFF"/>
    <w:rsid w:val="009E5515"/>
    <w:rsid w:val="009F1C66"/>
    <w:rsid w:val="009F3192"/>
    <w:rsid w:val="009F4534"/>
    <w:rsid w:val="00A00A21"/>
    <w:rsid w:val="00A1366F"/>
    <w:rsid w:val="00A1473F"/>
    <w:rsid w:val="00A21DE8"/>
    <w:rsid w:val="00A2242F"/>
    <w:rsid w:val="00A22DA3"/>
    <w:rsid w:val="00A23B40"/>
    <w:rsid w:val="00A37D9C"/>
    <w:rsid w:val="00A45B92"/>
    <w:rsid w:val="00A65370"/>
    <w:rsid w:val="00A673B7"/>
    <w:rsid w:val="00A730A0"/>
    <w:rsid w:val="00A74B63"/>
    <w:rsid w:val="00A77411"/>
    <w:rsid w:val="00A9223B"/>
    <w:rsid w:val="00AA055D"/>
    <w:rsid w:val="00AA20F1"/>
    <w:rsid w:val="00AA68D5"/>
    <w:rsid w:val="00AD1317"/>
    <w:rsid w:val="00AD6D59"/>
    <w:rsid w:val="00AF57A5"/>
    <w:rsid w:val="00AF659F"/>
    <w:rsid w:val="00B011B1"/>
    <w:rsid w:val="00B055A9"/>
    <w:rsid w:val="00B110F9"/>
    <w:rsid w:val="00B170CC"/>
    <w:rsid w:val="00B2095E"/>
    <w:rsid w:val="00B21768"/>
    <w:rsid w:val="00B24026"/>
    <w:rsid w:val="00B3216C"/>
    <w:rsid w:val="00B32B0E"/>
    <w:rsid w:val="00B4092B"/>
    <w:rsid w:val="00B5487A"/>
    <w:rsid w:val="00B54BCC"/>
    <w:rsid w:val="00B54FB5"/>
    <w:rsid w:val="00B67AE0"/>
    <w:rsid w:val="00B81B0E"/>
    <w:rsid w:val="00B91E8A"/>
    <w:rsid w:val="00BA307F"/>
    <w:rsid w:val="00BA628F"/>
    <w:rsid w:val="00BA6CF5"/>
    <w:rsid w:val="00BC3325"/>
    <w:rsid w:val="00BC7D41"/>
    <w:rsid w:val="00BD3CC9"/>
    <w:rsid w:val="00BE65B5"/>
    <w:rsid w:val="00C044DA"/>
    <w:rsid w:val="00C20E72"/>
    <w:rsid w:val="00C220C6"/>
    <w:rsid w:val="00C42E30"/>
    <w:rsid w:val="00C4554D"/>
    <w:rsid w:val="00C50CBA"/>
    <w:rsid w:val="00C5403C"/>
    <w:rsid w:val="00C5487A"/>
    <w:rsid w:val="00C60F1A"/>
    <w:rsid w:val="00C653A8"/>
    <w:rsid w:val="00C72885"/>
    <w:rsid w:val="00C72F8C"/>
    <w:rsid w:val="00CA0E00"/>
    <w:rsid w:val="00CA2D32"/>
    <w:rsid w:val="00CA43AA"/>
    <w:rsid w:val="00CA54E5"/>
    <w:rsid w:val="00CA7EE5"/>
    <w:rsid w:val="00CB073A"/>
    <w:rsid w:val="00CB3C11"/>
    <w:rsid w:val="00CC4573"/>
    <w:rsid w:val="00CD2B70"/>
    <w:rsid w:val="00CD5551"/>
    <w:rsid w:val="00D02D06"/>
    <w:rsid w:val="00D07DFF"/>
    <w:rsid w:val="00D31B0A"/>
    <w:rsid w:val="00D616FB"/>
    <w:rsid w:val="00D745C1"/>
    <w:rsid w:val="00D86807"/>
    <w:rsid w:val="00D96A86"/>
    <w:rsid w:val="00DA4079"/>
    <w:rsid w:val="00DC55D8"/>
    <w:rsid w:val="00DC705B"/>
    <w:rsid w:val="00DD70B9"/>
    <w:rsid w:val="00DE10C9"/>
    <w:rsid w:val="00DE4870"/>
    <w:rsid w:val="00DE6E72"/>
    <w:rsid w:val="00E000C1"/>
    <w:rsid w:val="00E00681"/>
    <w:rsid w:val="00E05966"/>
    <w:rsid w:val="00E12D88"/>
    <w:rsid w:val="00E13FCF"/>
    <w:rsid w:val="00E178EC"/>
    <w:rsid w:val="00E23841"/>
    <w:rsid w:val="00E266CF"/>
    <w:rsid w:val="00E32292"/>
    <w:rsid w:val="00E43C26"/>
    <w:rsid w:val="00E5143D"/>
    <w:rsid w:val="00E67307"/>
    <w:rsid w:val="00E71C76"/>
    <w:rsid w:val="00E84D1E"/>
    <w:rsid w:val="00E850E3"/>
    <w:rsid w:val="00EB2594"/>
    <w:rsid w:val="00EB7AC6"/>
    <w:rsid w:val="00EB7C9E"/>
    <w:rsid w:val="00EC2F6D"/>
    <w:rsid w:val="00EE1A48"/>
    <w:rsid w:val="00EE1B16"/>
    <w:rsid w:val="00EF1CDD"/>
    <w:rsid w:val="00F03DB4"/>
    <w:rsid w:val="00F07219"/>
    <w:rsid w:val="00F15B77"/>
    <w:rsid w:val="00F317B0"/>
    <w:rsid w:val="00F421FD"/>
    <w:rsid w:val="00F43BE9"/>
    <w:rsid w:val="00F7036A"/>
    <w:rsid w:val="00F812C3"/>
    <w:rsid w:val="00F82B93"/>
    <w:rsid w:val="00F85264"/>
    <w:rsid w:val="00F96AF3"/>
    <w:rsid w:val="00FB3C01"/>
    <w:rsid w:val="00FD0F3F"/>
    <w:rsid w:val="00FE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9CAAC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4E5"/>
    <w:pPr>
      <w:spacing w:line="255" w:lineRule="atLeast"/>
      <w:jc w:val="both"/>
    </w:pPr>
    <w:rPr>
      <w:rFonts w:ascii="Arial" w:hAnsi="Arial" w:cs="Arial"/>
      <w:sz w:val="21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CA54E5"/>
    <w:pPr>
      <w:keepNext/>
      <w:keepLines/>
      <w:numPr>
        <w:numId w:val="1"/>
      </w:numPr>
      <w:spacing w:before="255" w:after="510" w:line="240" w:lineRule="auto"/>
      <w:jc w:val="left"/>
      <w:outlineLvl w:val="0"/>
    </w:pPr>
    <w:rPr>
      <w:b/>
      <w:bCs/>
      <w:sz w:val="30"/>
      <w:szCs w:val="32"/>
    </w:rPr>
  </w:style>
  <w:style w:type="paragraph" w:styleId="Heading2">
    <w:name w:val="heading 2"/>
    <w:basedOn w:val="Heading1"/>
    <w:next w:val="Normal"/>
    <w:qFormat/>
    <w:rsid w:val="00CA54E5"/>
    <w:pPr>
      <w:numPr>
        <w:ilvl w:val="1"/>
      </w:numPr>
      <w:spacing w:after="0" w:line="255" w:lineRule="exact"/>
      <w:outlineLvl w:val="1"/>
    </w:pPr>
    <w:rPr>
      <w:bCs w:val="0"/>
      <w:iCs/>
      <w:sz w:val="21"/>
      <w:szCs w:val="28"/>
    </w:rPr>
  </w:style>
  <w:style w:type="paragraph" w:styleId="Heading3">
    <w:name w:val="heading 3"/>
    <w:basedOn w:val="Heading2"/>
    <w:next w:val="Normal"/>
    <w:qFormat/>
    <w:rsid w:val="00CA54E5"/>
    <w:pPr>
      <w:numPr>
        <w:ilvl w:val="2"/>
      </w:numPr>
      <w:outlineLvl w:val="2"/>
    </w:pPr>
    <w:rPr>
      <w:b w:val="0"/>
      <w:bCs/>
      <w:szCs w:val="26"/>
    </w:rPr>
  </w:style>
  <w:style w:type="paragraph" w:styleId="Heading4">
    <w:name w:val="heading 4"/>
    <w:basedOn w:val="Heading3"/>
    <w:next w:val="Normal"/>
    <w:qFormat/>
    <w:rsid w:val="00CA54E5"/>
    <w:pPr>
      <w:numPr>
        <w:ilvl w:val="3"/>
      </w:numPr>
      <w:outlineLvl w:val="3"/>
    </w:pPr>
    <w:rPr>
      <w:bCs w:val="0"/>
      <w:i/>
      <w:szCs w:val="28"/>
    </w:rPr>
  </w:style>
  <w:style w:type="paragraph" w:styleId="Heading5">
    <w:name w:val="heading 5"/>
    <w:basedOn w:val="Heading4"/>
    <w:next w:val="Normal"/>
    <w:qFormat/>
    <w:rsid w:val="00CA54E5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Heading1"/>
    <w:next w:val="Normal"/>
    <w:qFormat/>
    <w:rsid w:val="00CA54E5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Heading2"/>
    <w:next w:val="Normal"/>
    <w:qFormat/>
    <w:rsid w:val="00CA54E5"/>
    <w:pPr>
      <w:numPr>
        <w:ilvl w:val="6"/>
      </w:numPr>
      <w:outlineLvl w:val="6"/>
    </w:pPr>
  </w:style>
  <w:style w:type="paragraph" w:styleId="Heading8">
    <w:name w:val="heading 8"/>
    <w:basedOn w:val="Heading3"/>
    <w:next w:val="Normal"/>
    <w:qFormat/>
    <w:rsid w:val="00CA54E5"/>
    <w:pPr>
      <w:numPr>
        <w:ilvl w:val="7"/>
      </w:numPr>
      <w:outlineLvl w:val="7"/>
    </w:pPr>
    <w:rPr>
      <w:iCs w:val="0"/>
    </w:rPr>
  </w:style>
  <w:style w:type="paragraph" w:styleId="Heading9">
    <w:name w:val="heading 9"/>
    <w:basedOn w:val="Heading4"/>
    <w:next w:val="Normal"/>
    <w:qFormat/>
    <w:rsid w:val="00CA54E5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A54E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CA54E5"/>
    <w:pPr>
      <w:tabs>
        <w:tab w:val="center" w:pos="4153"/>
        <w:tab w:val="right" w:pos="8306"/>
      </w:tabs>
    </w:pPr>
  </w:style>
  <w:style w:type="paragraph" w:customStyle="1" w:styleId="Huisstijl-Sjabloonnaam">
    <w:name w:val="Huisstijl-Sjabloonnaam"/>
    <w:basedOn w:val="Huisstijl-Naw"/>
    <w:rsid w:val="00CA54E5"/>
    <w:pPr>
      <w:spacing w:before="255" w:after="255" w:line="255" w:lineRule="exact"/>
      <w:jc w:val="left"/>
    </w:pPr>
    <w:rPr>
      <w:b/>
      <w:sz w:val="36"/>
    </w:rPr>
  </w:style>
  <w:style w:type="paragraph" w:customStyle="1" w:styleId="Huisstijl-Adres">
    <w:name w:val="Huisstijl-Adres"/>
    <w:basedOn w:val="Huisstijl-Naw"/>
    <w:rsid w:val="00CA54E5"/>
  </w:style>
  <w:style w:type="paragraph" w:styleId="ListBullet">
    <w:name w:val="List Bullet"/>
    <w:basedOn w:val="Normal"/>
    <w:rsid w:val="00CA54E5"/>
    <w:pPr>
      <w:numPr>
        <w:numId w:val="13"/>
      </w:numPr>
    </w:pPr>
  </w:style>
  <w:style w:type="paragraph" w:customStyle="1" w:styleId="Huisstijl-Naw">
    <w:name w:val="Huisstijl-Naw"/>
    <w:basedOn w:val="Normal"/>
    <w:rsid w:val="00CA54E5"/>
    <w:rPr>
      <w:noProof/>
    </w:rPr>
  </w:style>
  <w:style w:type="paragraph" w:customStyle="1" w:styleId="Huisstijl-Kopje">
    <w:name w:val="Huisstijl-Kopje"/>
    <w:basedOn w:val="Huisstijl-Naw"/>
    <w:rsid w:val="00CA54E5"/>
    <w:rPr>
      <w:b/>
      <w:sz w:val="17"/>
    </w:rPr>
  </w:style>
  <w:style w:type="paragraph" w:customStyle="1" w:styleId="Huisstijl-Gegeven">
    <w:name w:val="Huisstijl-Gegeven"/>
    <w:basedOn w:val="Huisstijl-Naw"/>
    <w:rsid w:val="00CA54E5"/>
    <w:pPr>
      <w:jc w:val="left"/>
    </w:pPr>
  </w:style>
  <w:style w:type="paragraph" w:styleId="ListBullet2">
    <w:name w:val="List Bullet 2"/>
    <w:basedOn w:val="ListBullet"/>
    <w:rsid w:val="00CA54E5"/>
    <w:pPr>
      <w:numPr>
        <w:ilvl w:val="1"/>
      </w:numPr>
    </w:pPr>
  </w:style>
  <w:style w:type="paragraph" w:customStyle="1" w:styleId="Huisstijl-Voettekst">
    <w:name w:val="Huisstijl-Voettekst"/>
    <w:basedOn w:val="Huisstijl-Naw"/>
    <w:rsid w:val="00CA54E5"/>
    <w:rPr>
      <w:sz w:val="17"/>
    </w:rPr>
  </w:style>
  <w:style w:type="paragraph" w:customStyle="1" w:styleId="Kop1zondernummer">
    <w:name w:val="Kop 1 zonder nummer"/>
    <w:basedOn w:val="Heading1"/>
    <w:next w:val="Normal"/>
    <w:rsid w:val="00CA54E5"/>
    <w:pPr>
      <w:numPr>
        <w:numId w:val="0"/>
      </w:numPr>
    </w:pPr>
  </w:style>
  <w:style w:type="paragraph" w:customStyle="1" w:styleId="Kop2zondernummer">
    <w:name w:val="Kop 2 zonder nummer"/>
    <w:basedOn w:val="Heading2"/>
    <w:next w:val="Normal"/>
    <w:rsid w:val="00CA54E5"/>
    <w:pPr>
      <w:numPr>
        <w:ilvl w:val="0"/>
        <w:numId w:val="0"/>
      </w:numPr>
    </w:pPr>
  </w:style>
  <w:style w:type="paragraph" w:customStyle="1" w:styleId="Kop3zondernummer">
    <w:name w:val="Kop 3 zonder nummer"/>
    <w:basedOn w:val="Heading3"/>
    <w:next w:val="Normal"/>
    <w:rsid w:val="00CA54E5"/>
    <w:pPr>
      <w:numPr>
        <w:ilvl w:val="0"/>
        <w:numId w:val="0"/>
      </w:numPr>
    </w:pPr>
  </w:style>
  <w:style w:type="paragraph" w:customStyle="1" w:styleId="Huisstijl-Titel">
    <w:name w:val="Huisstijl-Titel"/>
    <w:basedOn w:val="Huisstijl-Naw"/>
    <w:rsid w:val="00CA54E5"/>
    <w:pPr>
      <w:spacing w:line="510" w:lineRule="atLeast"/>
      <w:jc w:val="left"/>
    </w:pPr>
    <w:rPr>
      <w:b/>
      <w:sz w:val="36"/>
    </w:rPr>
  </w:style>
  <w:style w:type="paragraph" w:customStyle="1" w:styleId="Kop4zondernummer">
    <w:name w:val="Kop 4 zonder nummer"/>
    <w:basedOn w:val="Heading4"/>
    <w:next w:val="Normal"/>
    <w:rsid w:val="00CA54E5"/>
    <w:pPr>
      <w:numPr>
        <w:ilvl w:val="0"/>
        <w:numId w:val="0"/>
      </w:numPr>
    </w:pPr>
  </w:style>
  <w:style w:type="paragraph" w:styleId="TOC1">
    <w:name w:val="toc 1"/>
    <w:basedOn w:val="Normal"/>
    <w:next w:val="Normal"/>
    <w:rsid w:val="00CA54E5"/>
    <w:pPr>
      <w:tabs>
        <w:tab w:val="right" w:pos="8419"/>
      </w:tabs>
      <w:spacing w:before="255"/>
      <w:ind w:hanging="255"/>
      <w:jc w:val="left"/>
    </w:pPr>
    <w:rPr>
      <w:b/>
    </w:rPr>
  </w:style>
  <w:style w:type="paragraph" w:styleId="TOC2">
    <w:name w:val="toc 2"/>
    <w:basedOn w:val="Normal"/>
    <w:next w:val="Normal"/>
    <w:rsid w:val="00CA54E5"/>
    <w:pPr>
      <w:tabs>
        <w:tab w:val="right" w:pos="8419"/>
      </w:tabs>
      <w:ind w:left="510" w:hanging="510"/>
      <w:jc w:val="left"/>
    </w:pPr>
  </w:style>
  <w:style w:type="paragraph" w:styleId="TOC3">
    <w:name w:val="toc 3"/>
    <w:basedOn w:val="Normal"/>
    <w:next w:val="Normal"/>
    <w:rsid w:val="00CA54E5"/>
    <w:pPr>
      <w:tabs>
        <w:tab w:val="right" w:pos="8419"/>
      </w:tabs>
      <w:ind w:left="1276" w:hanging="765"/>
      <w:jc w:val="left"/>
    </w:pPr>
  </w:style>
  <w:style w:type="paragraph" w:customStyle="1" w:styleId="Huisstijl-Koptekst">
    <w:name w:val="Huisstijl-Koptekst"/>
    <w:basedOn w:val="Huisstijl-Naw"/>
    <w:rsid w:val="00CA54E5"/>
    <w:rPr>
      <w:i/>
      <w:sz w:val="17"/>
    </w:rPr>
  </w:style>
  <w:style w:type="paragraph" w:customStyle="1" w:styleId="Huisstijl-Pagina">
    <w:name w:val="Huisstijl-Pagina"/>
    <w:basedOn w:val="Huisstijl-Gegeven"/>
    <w:rsid w:val="00CA54E5"/>
    <w:pPr>
      <w:jc w:val="right"/>
    </w:pPr>
    <w:rPr>
      <w:sz w:val="17"/>
    </w:rPr>
  </w:style>
  <w:style w:type="character" w:styleId="PageNumber">
    <w:name w:val="page number"/>
    <w:basedOn w:val="DefaultParagraphFont"/>
    <w:rsid w:val="00CA54E5"/>
  </w:style>
  <w:style w:type="paragraph" w:customStyle="1" w:styleId="Huisstijl-Subtitel">
    <w:name w:val="Huisstijl-Subtitel"/>
    <w:basedOn w:val="Huisstijl-Naw"/>
    <w:rsid w:val="00CA54E5"/>
    <w:pPr>
      <w:jc w:val="left"/>
    </w:pPr>
    <w:rPr>
      <w:b/>
    </w:rPr>
  </w:style>
  <w:style w:type="table" w:customStyle="1" w:styleId="dTable">
    <w:name w:val="d_Table"/>
    <w:basedOn w:val="TableGrid"/>
    <w:rsid w:val="00CA54E5"/>
    <w:rPr>
      <w:rFonts w:ascii="Arial" w:hAnsi="Arial"/>
      <w:sz w:val="18"/>
      <w:lang w:val="en-GB" w:eastAsia="zh-CN"/>
    </w:rPr>
    <w:tblPr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17"/>
      </w:rPr>
      <w:tblPr/>
      <w:tcPr>
        <w:shd w:val="clear" w:color="auto" w:fill="D9D9D9"/>
      </w:tcPr>
    </w:tblStylePr>
  </w:style>
  <w:style w:type="table" w:styleId="TableGrid">
    <w:name w:val="Table Grid"/>
    <w:basedOn w:val="TableNormal"/>
    <w:rsid w:val="00CA54E5"/>
    <w:pPr>
      <w:spacing w:line="255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6">
    <w:name w:val="toc 6"/>
    <w:basedOn w:val="Normal"/>
    <w:next w:val="Normal"/>
    <w:semiHidden/>
    <w:rsid w:val="00CA54E5"/>
    <w:pPr>
      <w:tabs>
        <w:tab w:val="right" w:pos="8419"/>
      </w:tabs>
      <w:spacing w:before="255"/>
      <w:ind w:hanging="255"/>
      <w:jc w:val="left"/>
    </w:pPr>
    <w:rPr>
      <w:b/>
    </w:rPr>
  </w:style>
  <w:style w:type="paragraph" w:styleId="TOC7">
    <w:name w:val="toc 7"/>
    <w:basedOn w:val="Normal"/>
    <w:next w:val="Normal"/>
    <w:semiHidden/>
    <w:rsid w:val="00CA54E5"/>
    <w:pPr>
      <w:tabs>
        <w:tab w:val="right" w:pos="8419"/>
      </w:tabs>
      <w:ind w:left="510" w:hanging="510"/>
      <w:jc w:val="left"/>
    </w:pPr>
  </w:style>
  <w:style w:type="paragraph" w:styleId="TOC8">
    <w:name w:val="toc 8"/>
    <w:basedOn w:val="Normal"/>
    <w:next w:val="Normal"/>
    <w:semiHidden/>
    <w:rsid w:val="00CA54E5"/>
    <w:pPr>
      <w:tabs>
        <w:tab w:val="right" w:pos="8419"/>
      </w:tabs>
      <w:ind w:left="1276" w:hanging="765"/>
      <w:jc w:val="left"/>
    </w:pPr>
  </w:style>
  <w:style w:type="paragraph" w:styleId="Caption">
    <w:name w:val="caption"/>
    <w:basedOn w:val="Normal"/>
    <w:next w:val="Normal"/>
    <w:qFormat/>
    <w:rsid w:val="00CA54E5"/>
    <w:pPr>
      <w:tabs>
        <w:tab w:val="left" w:pos="907"/>
      </w:tabs>
      <w:ind w:left="567" w:hanging="567"/>
      <w:jc w:val="left"/>
    </w:pPr>
    <w:rPr>
      <w:bCs/>
      <w:i/>
      <w:sz w:val="17"/>
      <w:szCs w:val="20"/>
    </w:rPr>
  </w:style>
  <w:style w:type="paragraph" w:styleId="FootnoteText">
    <w:name w:val="footnote text"/>
    <w:basedOn w:val="Normal"/>
    <w:next w:val="FootnoteTextnormal"/>
    <w:rsid w:val="00CA54E5"/>
    <w:pPr>
      <w:ind w:hanging="340"/>
      <w:jc w:val="left"/>
    </w:pPr>
    <w:rPr>
      <w:i/>
      <w:sz w:val="17"/>
      <w:szCs w:val="20"/>
    </w:rPr>
  </w:style>
  <w:style w:type="paragraph" w:customStyle="1" w:styleId="HeadNoTOC">
    <w:name w:val="HeadNoTOC"/>
    <w:basedOn w:val="Normal"/>
    <w:next w:val="Normal"/>
    <w:rsid w:val="00CA54E5"/>
    <w:pPr>
      <w:spacing w:before="255" w:after="510"/>
      <w:jc w:val="left"/>
    </w:pPr>
    <w:rPr>
      <w:b/>
      <w:sz w:val="30"/>
    </w:rPr>
  </w:style>
  <w:style w:type="paragraph" w:customStyle="1" w:styleId="ListofReferences">
    <w:name w:val="List of References"/>
    <w:basedOn w:val="Normal"/>
    <w:next w:val="Normal"/>
    <w:rsid w:val="00CA54E5"/>
    <w:pPr>
      <w:spacing w:after="255"/>
      <w:ind w:left="765" w:hanging="765"/>
    </w:pPr>
  </w:style>
  <w:style w:type="paragraph" w:customStyle="1" w:styleId="Heading10">
    <w:name w:val="Heading 10"/>
    <w:basedOn w:val="Heading6"/>
    <w:next w:val="Normal"/>
    <w:rsid w:val="00CA54E5"/>
    <w:pPr>
      <w:numPr>
        <w:ilvl w:val="0"/>
        <w:numId w:val="0"/>
      </w:numPr>
    </w:pPr>
  </w:style>
  <w:style w:type="paragraph" w:customStyle="1" w:styleId="FootnoteTextnormal">
    <w:name w:val="Footnote Text normal"/>
    <w:basedOn w:val="FootnoteText"/>
    <w:rsid w:val="00CA54E5"/>
    <w:pPr>
      <w:ind w:firstLine="0"/>
    </w:pPr>
  </w:style>
  <w:style w:type="paragraph" w:styleId="ListBullet3">
    <w:name w:val="List Bullet 3"/>
    <w:basedOn w:val="ListNumber2"/>
    <w:rsid w:val="00CA54E5"/>
    <w:pPr>
      <w:numPr>
        <w:ilvl w:val="2"/>
        <w:numId w:val="13"/>
      </w:numPr>
    </w:pPr>
  </w:style>
  <w:style w:type="paragraph" w:styleId="ListBullet4">
    <w:name w:val="List Bullet 4"/>
    <w:basedOn w:val="Normal"/>
    <w:rsid w:val="00CA54E5"/>
    <w:pPr>
      <w:numPr>
        <w:ilvl w:val="3"/>
        <w:numId w:val="8"/>
      </w:numPr>
    </w:pPr>
  </w:style>
  <w:style w:type="paragraph" w:styleId="ListBullet5">
    <w:name w:val="List Bullet 5"/>
    <w:basedOn w:val="Normal"/>
    <w:rsid w:val="00CA54E5"/>
    <w:pPr>
      <w:numPr>
        <w:ilvl w:val="4"/>
        <w:numId w:val="8"/>
      </w:numPr>
    </w:pPr>
  </w:style>
  <w:style w:type="paragraph" w:customStyle="1" w:styleId="dTableBodytext">
    <w:name w:val="d_Table_Body_text"/>
    <w:basedOn w:val="BodyText"/>
    <w:next w:val="BodyText"/>
    <w:rsid w:val="00CA54E5"/>
    <w:pPr>
      <w:spacing w:after="0"/>
      <w:jc w:val="left"/>
    </w:pPr>
    <w:rPr>
      <w:sz w:val="18"/>
    </w:rPr>
  </w:style>
  <w:style w:type="paragraph" w:styleId="ListNumber2">
    <w:name w:val="List Number 2"/>
    <w:basedOn w:val="Normal"/>
    <w:rsid w:val="00CA54E5"/>
    <w:pPr>
      <w:numPr>
        <w:ilvl w:val="1"/>
        <w:numId w:val="17"/>
      </w:numPr>
    </w:pPr>
  </w:style>
  <w:style w:type="paragraph" w:styleId="TableofFigures">
    <w:name w:val="table of figures"/>
    <w:basedOn w:val="Normal"/>
    <w:next w:val="Normal"/>
    <w:rsid w:val="00CA54E5"/>
    <w:pPr>
      <w:spacing w:after="120"/>
      <w:ind w:left="1276" w:hanging="1276"/>
    </w:pPr>
  </w:style>
  <w:style w:type="paragraph" w:styleId="BodyText">
    <w:name w:val="Body Text"/>
    <w:basedOn w:val="Normal"/>
    <w:rsid w:val="00CA54E5"/>
    <w:pPr>
      <w:spacing w:after="120"/>
    </w:pPr>
  </w:style>
  <w:style w:type="paragraph" w:styleId="ListNumber">
    <w:name w:val="List Number"/>
    <w:basedOn w:val="Normal"/>
    <w:rsid w:val="00CA54E5"/>
    <w:pPr>
      <w:numPr>
        <w:numId w:val="17"/>
      </w:numPr>
    </w:pPr>
  </w:style>
  <w:style w:type="paragraph" w:styleId="ListNumber3">
    <w:name w:val="List Number 3"/>
    <w:basedOn w:val="Normal"/>
    <w:rsid w:val="00CA54E5"/>
    <w:pPr>
      <w:numPr>
        <w:ilvl w:val="2"/>
        <w:numId w:val="17"/>
      </w:numPr>
    </w:pPr>
  </w:style>
  <w:style w:type="paragraph" w:styleId="ListNumber4">
    <w:name w:val="List Number 4"/>
    <w:basedOn w:val="Normal"/>
    <w:rsid w:val="00CA54E5"/>
    <w:pPr>
      <w:numPr>
        <w:ilvl w:val="3"/>
        <w:numId w:val="11"/>
      </w:numPr>
    </w:pPr>
  </w:style>
  <w:style w:type="paragraph" w:styleId="ListNumber5">
    <w:name w:val="List Number 5"/>
    <w:basedOn w:val="Normal"/>
    <w:rsid w:val="00CA54E5"/>
    <w:pPr>
      <w:numPr>
        <w:ilvl w:val="4"/>
        <w:numId w:val="11"/>
      </w:numPr>
    </w:pPr>
  </w:style>
  <w:style w:type="character" w:customStyle="1" w:styleId="FooterChar">
    <w:name w:val="Footer Char"/>
    <w:link w:val="Footer"/>
    <w:rsid w:val="00CA54E5"/>
    <w:rPr>
      <w:rFonts w:ascii="Arial" w:hAnsi="Arial" w:cs="Arial"/>
      <w:sz w:val="21"/>
      <w:szCs w:val="24"/>
      <w:lang w:eastAsia="en-US"/>
    </w:rPr>
  </w:style>
  <w:style w:type="numbering" w:customStyle="1" w:styleId="Huisstijl-LijstOpsomming">
    <w:name w:val="Huisstijl-LijstOpsomming"/>
    <w:uiPriority w:val="99"/>
    <w:rsid w:val="00CA54E5"/>
    <w:pPr>
      <w:numPr>
        <w:numId w:val="13"/>
      </w:numPr>
    </w:pPr>
  </w:style>
  <w:style w:type="numbering" w:customStyle="1" w:styleId="Huisstijl-LijstNummering">
    <w:name w:val="Huisstijl-LijstNummering"/>
    <w:uiPriority w:val="99"/>
    <w:rsid w:val="00CA54E5"/>
    <w:pPr>
      <w:numPr>
        <w:numId w:val="17"/>
      </w:numPr>
    </w:pPr>
  </w:style>
  <w:style w:type="character" w:customStyle="1" w:styleId="Hidden">
    <w:name w:val="Hidden"/>
    <w:basedOn w:val="DefaultParagraphFont"/>
    <w:rsid w:val="000C5FE2"/>
    <w:rPr>
      <w:rFonts w:ascii="Arial" w:hAnsi="Arial"/>
      <w:i/>
      <w:noProof/>
      <w:vanish/>
      <w:color w:val="FF0000"/>
      <w:sz w:val="21"/>
    </w:rPr>
  </w:style>
  <w:style w:type="paragraph" w:styleId="BalloonText">
    <w:name w:val="Balloon Text"/>
    <w:basedOn w:val="Normal"/>
    <w:link w:val="BalloonTextChar"/>
    <w:rsid w:val="000C5F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5FE2"/>
    <w:rPr>
      <w:rFonts w:ascii="Tahoma" w:hAnsi="Tahoma" w:cs="Tahoma"/>
      <w:sz w:val="16"/>
      <w:szCs w:val="16"/>
      <w:lang w:eastAsia="en-US"/>
    </w:rPr>
  </w:style>
  <w:style w:type="paragraph" w:customStyle="1" w:styleId="Huisstijl-TabelStatus">
    <w:name w:val="Huisstijl-TabelStatus"/>
    <w:basedOn w:val="Normal"/>
    <w:next w:val="Normal"/>
    <w:rsid w:val="000C5FE2"/>
    <w:pPr>
      <w:jc w:val="left"/>
    </w:pPr>
    <w:rPr>
      <w:sz w:val="18"/>
      <w:szCs w:val="18"/>
    </w:rPr>
  </w:style>
  <w:style w:type="paragraph" w:customStyle="1" w:styleId="Huisstijl-TitelInhoud">
    <w:name w:val="Huisstijl-TitelInhoud"/>
    <w:basedOn w:val="Normal"/>
    <w:next w:val="Normal"/>
    <w:rsid w:val="000C5FE2"/>
    <w:pPr>
      <w:spacing w:before="255" w:after="255" w:line="510" w:lineRule="exact"/>
      <w:jc w:val="left"/>
    </w:pPr>
    <w:rPr>
      <w:rFonts w:cs="Times New Roman"/>
      <w:b/>
      <w:bCs/>
      <w:position w:val="20"/>
      <w:sz w:val="30"/>
      <w:szCs w:val="20"/>
    </w:rPr>
  </w:style>
  <w:style w:type="character" w:styleId="Emphasis">
    <w:name w:val="Emphasis"/>
    <w:basedOn w:val="DefaultParagraphFont"/>
    <w:qFormat/>
    <w:rsid w:val="008E05D9"/>
    <w:rPr>
      <w:i/>
      <w:iCs/>
    </w:rPr>
  </w:style>
  <w:style w:type="character" w:customStyle="1" w:styleId="Heading1Char">
    <w:name w:val="Heading 1 Char"/>
    <w:basedOn w:val="DefaultParagraphFont"/>
    <w:link w:val="Heading1"/>
    <w:rsid w:val="006C73D5"/>
    <w:rPr>
      <w:rFonts w:ascii="Arial" w:hAnsi="Arial" w:cs="Arial"/>
      <w:b/>
      <w:bCs/>
      <w:sz w:val="30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6C73D5"/>
  </w:style>
  <w:style w:type="paragraph" w:customStyle="1" w:styleId="MTDisplayEquation">
    <w:name w:val="MTDisplayEquation"/>
    <w:basedOn w:val="Normal"/>
    <w:next w:val="Normal"/>
    <w:link w:val="MTDisplayEquationChar"/>
    <w:rsid w:val="00055E64"/>
    <w:pPr>
      <w:tabs>
        <w:tab w:val="center" w:pos="4360"/>
        <w:tab w:val="right" w:pos="872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055E64"/>
    <w:rPr>
      <w:rFonts w:ascii="Arial" w:hAnsi="Arial" w:cs="Arial"/>
      <w:sz w:val="21"/>
      <w:szCs w:val="24"/>
      <w:lang w:val="en-GB" w:eastAsia="en-US"/>
    </w:rPr>
  </w:style>
  <w:style w:type="paragraph" w:styleId="NormalWeb">
    <w:name w:val="Normal (Web)"/>
    <w:basedOn w:val="Normal"/>
    <w:uiPriority w:val="99"/>
    <w:unhideWhenUsed/>
    <w:rsid w:val="00CB3C11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lang w:eastAsia="zh-CN"/>
    </w:rPr>
  </w:style>
  <w:style w:type="character" w:customStyle="1" w:styleId="apple-converted-space">
    <w:name w:val="apple-converted-space"/>
    <w:basedOn w:val="DefaultParagraphFont"/>
    <w:rsid w:val="00B5487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4E5"/>
    <w:pPr>
      <w:spacing w:line="255" w:lineRule="atLeast"/>
      <w:jc w:val="both"/>
    </w:pPr>
    <w:rPr>
      <w:rFonts w:ascii="Arial" w:hAnsi="Arial" w:cs="Arial"/>
      <w:sz w:val="21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CA54E5"/>
    <w:pPr>
      <w:keepNext/>
      <w:keepLines/>
      <w:numPr>
        <w:numId w:val="1"/>
      </w:numPr>
      <w:spacing w:before="255" w:after="510" w:line="240" w:lineRule="auto"/>
      <w:jc w:val="left"/>
      <w:outlineLvl w:val="0"/>
    </w:pPr>
    <w:rPr>
      <w:b/>
      <w:bCs/>
      <w:sz w:val="30"/>
      <w:szCs w:val="32"/>
    </w:rPr>
  </w:style>
  <w:style w:type="paragraph" w:styleId="Heading2">
    <w:name w:val="heading 2"/>
    <w:basedOn w:val="Heading1"/>
    <w:next w:val="Normal"/>
    <w:qFormat/>
    <w:rsid w:val="00CA54E5"/>
    <w:pPr>
      <w:numPr>
        <w:ilvl w:val="1"/>
      </w:numPr>
      <w:spacing w:after="0" w:line="255" w:lineRule="exact"/>
      <w:outlineLvl w:val="1"/>
    </w:pPr>
    <w:rPr>
      <w:bCs w:val="0"/>
      <w:iCs/>
      <w:sz w:val="21"/>
      <w:szCs w:val="28"/>
    </w:rPr>
  </w:style>
  <w:style w:type="paragraph" w:styleId="Heading3">
    <w:name w:val="heading 3"/>
    <w:basedOn w:val="Heading2"/>
    <w:next w:val="Normal"/>
    <w:qFormat/>
    <w:rsid w:val="00CA54E5"/>
    <w:pPr>
      <w:numPr>
        <w:ilvl w:val="2"/>
      </w:numPr>
      <w:outlineLvl w:val="2"/>
    </w:pPr>
    <w:rPr>
      <w:b w:val="0"/>
      <w:bCs/>
      <w:szCs w:val="26"/>
    </w:rPr>
  </w:style>
  <w:style w:type="paragraph" w:styleId="Heading4">
    <w:name w:val="heading 4"/>
    <w:basedOn w:val="Heading3"/>
    <w:next w:val="Normal"/>
    <w:qFormat/>
    <w:rsid w:val="00CA54E5"/>
    <w:pPr>
      <w:numPr>
        <w:ilvl w:val="3"/>
      </w:numPr>
      <w:outlineLvl w:val="3"/>
    </w:pPr>
    <w:rPr>
      <w:bCs w:val="0"/>
      <w:i/>
      <w:szCs w:val="28"/>
    </w:rPr>
  </w:style>
  <w:style w:type="paragraph" w:styleId="Heading5">
    <w:name w:val="heading 5"/>
    <w:basedOn w:val="Heading4"/>
    <w:next w:val="Normal"/>
    <w:qFormat/>
    <w:rsid w:val="00CA54E5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Heading1"/>
    <w:next w:val="Normal"/>
    <w:qFormat/>
    <w:rsid w:val="00CA54E5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Heading2"/>
    <w:next w:val="Normal"/>
    <w:qFormat/>
    <w:rsid w:val="00CA54E5"/>
    <w:pPr>
      <w:numPr>
        <w:ilvl w:val="6"/>
      </w:numPr>
      <w:outlineLvl w:val="6"/>
    </w:pPr>
  </w:style>
  <w:style w:type="paragraph" w:styleId="Heading8">
    <w:name w:val="heading 8"/>
    <w:basedOn w:val="Heading3"/>
    <w:next w:val="Normal"/>
    <w:qFormat/>
    <w:rsid w:val="00CA54E5"/>
    <w:pPr>
      <w:numPr>
        <w:ilvl w:val="7"/>
      </w:numPr>
      <w:outlineLvl w:val="7"/>
    </w:pPr>
    <w:rPr>
      <w:iCs w:val="0"/>
    </w:rPr>
  </w:style>
  <w:style w:type="paragraph" w:styleId="Heading9">
    <w:name w:val="heading 9"/>
    <w:basedOn w:val="Heading4"/>
    <w:next w:val="Normal"/>
    <w:qFormat/>
    <w:rsid w:val="00CA54E5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A54E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CA54E5"/>
    <w:pPr>
      <w:tabs>
        <w:tab w:val="center" w:pos="4153"/>
        <w:tab w:val="right" w:pos="8306"/>
      </w:tabs>
    </w:pPr>
  </w:style>
  <w:style w:type="paragraph" w:customStyle="1" w:styleId="Huisstijl-Sjabloonnaam">
    <w:name w:val="Huisstijl-Sjabloonnaam"/>
    <w:basedOn w:val="Huisstijl-Naw"/>
    <w:rsid w:val="00CA54E5"/>
    <w:pPr>
      <w:spacing w:before="255" w:after="255" w:line="255" w:lineRule="exact"/>
      <w:jc w:val="left"/>
    </w:pPr>
    <w:rPr>
      <w:b/>
      <w:sz w:val="36"/>
    </w:rPr>
  </w:style>
  <w:style w:type="paragraph" w:customStyle="1" w:styleId="Huisstijl-Adres">
    <w:name w:val="Huisstijl-Adres"/>
    <w:basedOn w:val="Huisstijl-Naw"/>
    <w:rsid w:val="00CA54E5"/>
  </w:style>
  <w:style w:type="paragraph" w:styleId="ListBullet">
    <w:name w:val="List Bullet"/>
    <w:basedOn w:val="Normal"/>
    <w:rsid w:val="00CA54E5"/>
    <w:pPr>
      <w:numPr>
        <w:numId w:val="13"/>
      </w:numPr>
    </w:pPr>
  </w:style>
  <w:style w:type="paragraph" w:customStyle="1" w:styleId="Huisstijl-Naw">
    <w:name w:val="Huisstijl-Naw"/>
    <w:basedOn w:val="Normal"/>
    <w:rsid w:val="00CA54E5"/>
    <w:rPr>
      <w:noProof/>
    </w:rPr>
  </w:style>
  <w:style w:type="paragraph" w:customStyle="1" w:styleId="Huisstijl-Kopje">
    <w:name w:val="Huisstijl-Kopje"/>
    <w:basedOn w:val="Huisstijl-Naw"/>
    <w:rsid w:val="00CA54E5"/>
    <w:rPr>
      <w:b/>
      <w:sz w:val="17"/>
    </w:rPr>
  </w:style>
  <w:style w:type="paragraph" w:customStyle="1" w:styleId="Huisstijl-Gegeven">
    <w:name w:val="Huisstijl-Gegeven"/>
    <w:basedOn w:val="Huisstijl-Naw"/>
    <w:rsid w:val="00CA54E5"/>
    <w:pPr>
      <w:jc w:val="left"/>
    </w:pPr>
  </w:style>
  <w:style w:type="paragraph" w:styleId="ListBullet2">
    <w:name w:val="List Bullet 2"/>
    <w:basedOn w:val="ListBullet"/>
    <w:rsid w:val="00CA54E5"/>
    <w:pPr>
      <w:numPr>
        <w:ilvl w:val="1"/>
      </w:numPr>
    </w:pPr>
  </w:style>
  <w:style w:type="paragraph" w:customStyle="1" w:styleId="Huisstijl-Voettekst">
    <w:name w:val="Huisstijl-Voettekst"/>
    <w:basedOn w:val="Huisstijl-Naw"/>
    <w:rsid w:val="00CA54E5"/>
    <w:rPr>
      <w:sz w:val="17"/>
    </w:rPr>
  </w:style>
  <w:style w:type="paragraph" w:customStyle="1" w:styleId="Kop1zondernummer">
    <w:name w:val="Kop 1 zonder nummer"/>
    <w:basedOn w:val="Heading1"/>
    <w:next w:val="Normal"/>
    <w:rsid w:val="00CA54E5"/>
    <w:pPr>
      <w:numPr>
        <w:numId w:val="0"/>
      </w:numPr>
    </w:pPr>
  </w:style>
  <w:style w:type="paragraph" w:customStyle="1" w:styleId="Kop2zondernummer">
    <w:name w:val="Kop 2 zonder nummer"/>
    <w:basedOn w:val="Heading2"/>
    <w:next w:val="Normal"/>
    <w:rsid w:val="00CA54E5"/>
    <w:pPr>
      <w:numPr>
        <w:ilvl w:val="0"/>
        <w:numId w:val="0"/>
      </w:numPr>
    </w:pPr>
  </w:style>
  <w:style w:type="paragraph" w:customStyle="1" w:styleId="Kop3zondernummer">
    <w:name w:val="Kop 3 zonder nummer"/>
    <w:basedOn w:val="Heading3"/>
    <w:next w:val="Normal"/>
    <w:rsid w:val="00CA54E5"/>
    <w:pPr>
      <w:numPr>
        <w:ilvl w:val="0"/>
        <w:numId w:val="0"/>
      </w:numPr>
    </w:pPr>
  </w:style>
  <w:style w:type="paragraph" w:customStyle="1" w:styleId="Huisstijl-Titel">
    <w:name w:val="Huisstijl-Titel"/>
    <w:basedOn w:val="Huisstijl-Naw"/>
    <w:rsid w:val="00CA54E5"/>
    <w:pPr>
      <w:spacing w:line="510" w:lineRule="atLeast"/>
      <w:jc w:val="left"/>
    </w:pPr>
    <w:rPr>
      <w:b/>
      <w:sz w:val="36"/>
    </w:rPr>
  </w:style>
  <w:style w:type="paragraph" w:customStyle="1" w:styleId="Kop4zondernummer">
    <w:name w:val="Kop 4 zonder nummer"/>
    <w:basedOn w:val="Heading4"/>
    <w:next w:val="Normal"/>
    <w:rsid w:val="00CA54E5"/>
    <w:pPr>
      <w:numPr>
        <w:ilvl w:val="0"/>
        <w:numId w:val="0"/>
      </w:numPr>
    </w:pPr>
  </w:style>
  <w:style w:type="paragraph" w:styleId="TOC1">
    <w:name w:val="toc 1"/>
    <w:basedOn w:val="Normal"/>
    <w:next w:val="Normal"/>
    <w:rsid w:val="00CA54E5"/>
    <w:pPr>
      <w:tabs>
        <w:tab w:val="right" w:pos="8419"/>
      </w:tabs>
      <w:spacing w:before="255"/>
      <w:ind w:hanging="255"/>
      <w:jc w:val="left"/>
    </w:pPr>
    <w:rPr>
      <w:b/>
    </w:rPr>
  </w:style>
  <w:style w:type="paragraph" w:styleId="TOC2">
    <w:name w:val="toc 2"/>
    <w:basedOn w:val="Normal"/>
    <w:next w:val="Normal"/>
    <w:rsid w:val="00CA54E5"/>
    <w:pPr>
      <w:tabs>
        <w:tab w:val="right" w:pos="8419"/>
      </w:tabs>
      <w:ind w:left="510" w:hanging="510"/>
      <w:jc w:val="left"/>
    </w:pPr>
  </w:style>
  <w:style w:type="paragraph" w:styleId="TOC3">
    <w:name w:val="toc 3"/>
    <w:basedOn w:val="Normal"/>
    <w:next w:val="Normal"/>
    <w:rsid w:val="00CA54E5"/>
    <w:pPr>
      <w:tabs>
        <w:tab w:val="right" w:pos="8419"/>
      </w:tabs>
      <w:ind w:left="1276" w:hanging="765"/>
      <w:jc w:val="left"/>
    </w:pPr>
  </w:style>
  <w:style w:type="paragraph" w:customStyle="1" w:styleId="Huisstijl-Koptekst">
    <w:name w:val="Huisstijl-Koptekst"/>
    <w:basedOn w:val="Huisstijl-Naw"/>
    <w:rsid w:val="00CA54E5"/>
    <w:rPr>
      <w:i/>
      <w:sz w:val="17"/>
    </w:rPr>
  </w:style>
  <w:style w:type="paragraph" w:customStyle="1" w:styleId="Huisstijl-Pagina">
    <w:name w:val="Huisstijl-Pagina"/>
    <w:basedOn w:val="Huisstijl-Gegeven"/>
    <w:rsid w:val="00CA54E5"/>
    <w:pPr>
      <w:jc w:val="right"/>
    </w:pPr>
    <w:rPr>
      <w:sz w:val="17"/>
    </w:rPr>
  </w:style>
  <w:style w:type="character" w:styleId="PageNumber">
    <w:name w:val="page number"/>
    <w:basedOn w:val="DefaultParagraphFont"/>
    <w:rsid w:val="00CA54E5"/>
  </w:style>
  <w:style w:type="paragraph" w:customStyle="1" w:styleId="Huisstijl-Subtitel">
    <w:name w:val="Huisstijl-Subtitel"/>
    <w:basedOn w:val="Huisstijl-Naw"/>
    <w:rsid w:val="00CA54E5"/>
    <w:pPr>
      <w:jc w:val="left"/>
    </w:pPr>
    <w:rPr>
      <w:b/>
    </w:rPr>
  </w:style>
  <w:style w:type="table" w:customStyle="1" w:styleId="dTable">
    <w:name w:val="d_Table"/>
    <w:basedOn w:val="TableGrid"/>
    <w:rsid w:val="00CA54E5"/>
    <w:rPr>
      <w:rFonts w:ascii="Arial" w:hAnsi="Arial"/>
      <w:sz w:val="18"/>
      <w:lang w:val="en-GB" w:eastAsia="zh-CN"/>
    </w:rPr>
    <w:tblPr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17"/>
      </w:rPr>
      <w:tblPr/>
      <w:tcPr>
        <w:shd w:val="clear" w:color="auto" w:fill="D9D9D9"/>
      </w:tcPr>
    </w:tblStylePr>
  </w:style>
  <w:style w:type="table" w:styleId="TableGrid">
    <w:name w:val="Table Grid"/>
    <w:basedOn w:val="TableNormal"/>
    <w:rsid w:val="00CA54E5"/>
    <w:pPr>
      <w:spacing w:line="255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6">
    <w:name w:val="toc 6"/>
    <w:basedOn w:val="Normal"/>
    <w:next w:val="Normal"/>
    <w:semiHidden/>
    <w:rsid w:val="00CA54E5"/>
    <w:pPr>
      <w:tabs>
        <w:tab w:val="right" w:pos="8419"/>
      </w:tabs>
      <w:spacing w:before="255"/>
      <w:ind w:hanging="255"/>
      <w:jc w:val="left"/>
    </w:pPr>
    <w:rPr>
      <w:b/>
    </w:rPr>
  </w:style>
  <w:style w:type="paragraph" w:styleId="TOC7">
    <w:name w:val="toc 7"/>
    <w:basedOn w:val="Normal"/>
    <w:next w:val="Normal"/>
    <w:semiHidden/>
    <w:rsid w:val="00CA54E5"/>
    <w:pPr>
      <w:tabs>
        <w:tab w:val="right" w:pos="8419"/>
      </w:tabs>
      <w:ind w:left="510" w:hanging="510"/>
      <w:jc w:val="left"/>
    </w:pPr>
  </w:style>
  <w:style w:type="paragraph" w:styleId="TOC8">
    <w:name w:val="toc 8"/>
    <w:basedOn w:val="Normal"/>
    <w:next w:val="Normal"/>
    <w:semiHidden/>
    <w:rsid w:val="00CA54E5"/>
    <w:pPr>
      <w:tabs>
        <w:tab w:val="right" w:pos="8419"/>
      </w:tabs>
      <w:ind w:left="1276" w:hanging="765"/>
      <w:jc w:val="left"/>
    </w:pPr>
  </w:style>
  <w:style w:type="paragraph" w:styleId="Caption">
    <w:name w:val="caption"/>
    <w:basedOn w:val="Normal"/>
    <w:next w:val="Normal"/>
    <w:qFormat/>
    <w:rsid w:val="00CA54E5"/>
    <w:pPr>
      <w:tabs>
        <w:tab w:val="left" w:pos="907"/>
      </w:tabs>
      <w:ind w:left="567" w:hanging="567"/>
      <w:jc w:val="left"/>
    </w:pPr>
    <w:rPr>
      <w:bCs/>
      <w:i/>
      <w:sz w:val="17"/>
      <w:szCs w:val="20"/>
    </w:rPr>
  </w:style>
  <w:style w:type="paragraph" w:styleId="FootnoteText">
    <w:name w:val="footnote text"/>
    <w:basedOn w:val="Normal"/>
    <w:next w:val="FootnoteTextnormal"/>
    <w:rsid w:val="00CA54E5"/>
    <w:pPr>
      <w:ind w:hanging="340"/>
      <w:jc w:val="left"/>
    </w:pPr>
    <w:rPr>
      <w:i/>
      <w:sz w:val="17"/>
      <w:szCs w:val="20"/>
    </w:rPr>
  </w:style>
  <w:style w:type="paragraph" w:customStyle="1" w:styleId="HeadNoTOC">
    <w:name w:val="HeadNoTOC"/>
    <w:basedOn w:val="Normal"/>
    <w:next w:val="Normal"/>
    <w:rsid w:val="00CA54E5"/>
    <w:pPr>
      <w:spacing w:before="255" w:after="510"/>
      <w:jc w:val="left"/>
    </w:pPr>
    <w:rPr>
      <w:b/>
      <w:sz w:val="30"/>
    </w:rPr>
  </w:style>
  <w:style w:type="paragraph" w:customStyle="1" w:styleId="ListofReferences">
    <w:name w:val="List of References"/>
    <w:basedOn w:val="Normal"/>
    <w:next w:val="Normal"/>
    <w:rsid w:val="00CA54E5"/>
    <w:pPr>
      <w:spacing w:after="255"/>
      <w:ind w:left="765" w:hanging="765"/>
    </w:pPr>
  </w:style>
  <w:style w:type="paragraph" w:customStyle="1" w:styleId="Heading10">
    <w:name w:val="Heading 10"/>
    <w:basedOn w:val="Heading6"/>
    <w:next w:val="Normal"/>
    <w:rsid w:val="00CA54E5"/>
    <w:pPr>
      <w:numPr>
        <w:ilvl w:val="0"/>
        <w:numId w:val="0"/>
      </w:numPr>
    </w:pPr>
  </w:style>
  <w:style w:type="paragraph" w:customStyle="1" w:styleId="FootnoteTextnormal">
    <w:name w:val="Footnote Text normal"/>
    <w:basedOn w:val="FootnoteText"/>
    <w:rsid w:val="00CA54E5"/>
    <w:pPr>
      <w:ind w:firstLine="0"/>
    </w:pPr>
  </w:style>
  <w:style w:type="paragraph" w:styleId="ListBullet3">
    <w:name w:val="List Bullet 3"/>
    <w:basedOn w:val="ListNumber2"/>
    <w:rsid w:val="00CA54E5"/>
    <w:pPr>
      <w:numPr>
        <w:ilvl w:val="2"/>
        <w:numId w:val="13"/>
      </w:numPr>
    </w:pPr>
  </w:style>
  <w:style w:type="paragraph" w:styleId="ListBullet4">
    <w:name w:val="List Bullet 4"/>
    <w:basedOn w:val="Normal"/>
    <w:rsid w:val="00CA54E5"/>
    <w:pPr>
      <w:numPr>
        <w:ilvl w:val="3"/>
        <w:numId w:val="8"/>
      </w:numPr>
    </w:pPr>
  </w:style>
  <w:style w:type="paragraph" w:styleId="ListBullet5">
    <w:name w:val="List Bullet 5"/>
    <w:basedOn w:val="Normal"/>
    <w:rsid w:val="00CA54E5"/>
    <w:pPr>
      <w:numPr>
        <w:ilvl w:val="4"/>
        <w:numId w:val="8"/>
      </w:numPr>
    </w:pPr>
  </w:style>
  <w:style w:type="paragraph" w:customStyle="1" w:styleId="dTableBodytext">
    <w:name w:val="d_Table_Body_text"/>
    <w:basedOn w:val="BodyText"/>
    <w:next w:val="BodyText"/>
    <w:rsid w:val="00CA54E5"/>
    <w:pPr>
      <w:spacing w:after="0"/>
      <w:jc w:val="left"/>
    </w:pPr>
    <w:rPr>
      <w:sz w:val="18"/>
    </w:rPr>
  </w:style>
  <w:style w:type="paragraph" w:styleId="ListNumber2">
    <w:name w:val="List Number 2"/>
    <w:basedOn w:val="Normal"/>
    <w:rsid w:val="00CA54E5"/>
    <w:pPr>
      <w:numPr>
        <w:ilvl w:val="1"/>
        <w:numId w:val="17"/>
      </w:numPr>
    </w:pPr>
  </w:style>
  <w:style w:type="paragraph" w:styleId="TableofFigures">
    <w:name w:val="table of figures"/>
    <w:basedOn w:val="Normal"/>
    <w:next w:val="Normal"/>
    <w:rsid w:val="00CA54E5"/>
    <w:pPr>
      <w:spacing w:after="120"/>
      <w:ind w:left="1276" w:hanging="1276"/>
    </w:pPr>
  </w:style>
  <w:style w:type="paragraph" w:styleId="BodyText">
    <w:name w:val="Body Text"/>
    <w:basedOn w:val="Normal"/>
    <w:rsid w:val="00CA54E5"/>
    <w:pPr>
      <w:spacing w:after="120"/>
    </w:pPr>
  </w:style>
  <w:style w:type="paragraph" w:styleId="ListNumber">
    <w:name w:val="List Number"/>
    <w:basedOn w:val="Normal"/>
    <w:rsid w:val="00CA54E5"/>
    <w:pPr>
      <w:numPr>
        <w:numId w:val="17"/>
      </w:numPr>
    </w:pPr>
  </w:style>
  <w:style w:type="paragraph" w:styleId="ListNumber3">
    <w:name w:val="List Number 3"/>
    <w:basedOn w:val="Normal"/>
    <w:rsid w:val="00CA54E5"/>
    <w:pPr>
      <w:numPr>
        <w:ilvl w:val="2"/>
        <w:numId w:val="17"/>
      </w:numPr>
    </w:pPr>
  </w:style>
  <w:style w:type="paragraph" w:styleId="ListNumber4">
    <w:name w:val="List Number 4"/>
    <w:basedOn w:val="Normal"/>
    <w:rsid w:val="00CA54E5"/>
    <w:pPr>
      <w:numPr>
        <w:ilvl w:val="3"/>
        <w:numId w:val="11"/>
      </w:numPr>
    </w:pPr>
  </w:style>
  <w:style w:type="paragraph" w:styleId="ListNumber5">
    <w:name w:val="List Number 5"/>
    <w:basedOn w:val="Normal"/>
    <w:rsid w:val="00CA54E5"/>
    <w:pPr>
      <w:numPr>
        <w:ilvl w:val="4"/>
        <w:numId w:val="11"/>
      </w:numPr>
    </w:pPr>
  </w:style>
  <w:style w:type="character" w:customStyle="1" w:styleId="FooterChar">
    <w:name w:val="Footer Char"/>
    <w:link w:val="Footer"/>
    <w:rsid w:val="00CA54E5"/>
    <w:rPr>
      <w:rFonts w:ascii="Arial" w:hAnsi="Arial" w:cs="Arial"/>
      <w:sz w:val="21"/>
      <w:szCs w:val="24"/>
      <w:lang w:eastAsia="en-US"/>
    </w:rPr>
  </w:style>
  <w:style w:type="numbering" w:customStyle="1" w:styleId="Huisstijl-LijstOpsomming">
    <w:name w:val="Huisstijl-LijstOpsomming"/>
    <w:uiPriority w:val="99"/>
    <w:rsid w:val="00CA54E5"/>
    <w:pPr>
      <w:numPr>
        <w:numId w:val="13"/>
      </w:numPr>
    </w:pPr>
  </w:style>
  <w:style w:type="numbering" w:customStyle="1" w:styleId="Huisstijl-LijstNummering">
    <w:name w:val="Huisstijl-LijstNummering"/>
    <w:uiPriority w:val="99"/>
    <w:rsid w:val="00CA54E5"/>
    <w:pPr>
      <w:numPr>
        <w:numId w:val="17"/>
      </w:numPr>
    </w:pPr>
  </w:style>
  <w:style w:type="character" w:customStyle="1" w:styleId="Hidden">
    <w:name w:val="Hidden"/>
    <w:basedOn w:val="DefaultParagraphFont"/>
    <w:rsid w:val="000C5FE2"/>
    <w:rPr>
      <w:rFonts w:ascii="Arial" w:hAnsi="Arial"/>
      <w:i/>
      <w:noProof/>
      <w:vanish/>
      <w:color w:val="FF0000"/>
      <w:sz w:val="21"/>
    </w:rPr>
  </w:style>
  <w:style w:type="paragraph" w:styleId="BalloonText">
    <w:name w:val="Balloon Text"/>
    <w:basedOn w:val="Normal"/>
    <w:link w:val="BalloonTextChar"/>
    <w:rsid w:val="000C5F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5FE2"/>
    <w:rPr>
      <w:rFonts w:ascii="Tahoma" w:hAnsi="Tahoma" w:cs="Tahoma"/>
      <w:sz w:val="16"/>
      <w:szCs w:val="16"/>
      <w:lang w:eastAsia="en-US"/>
    </w:rPr>
  </w:style>
  <w:style w:type="paragraph" w:customStyle="1" w:styleId="Huisstijl-TabelStatus">
    <w:name w:val="Huisstijl-TabelStatus"/>
    <w:basedOn w:val="Normal"/>
    <w:next w:val="Normal"/>
    <w:rsid w:val="000C5FE2"/>
    <w:pPr>
      <w:jc w:val="left"/>
    </w:pPr>
    <w:rPr>
      <w:sz w:val="18"/>
      <w:szCs w:val="18"/>
    </w:rPr>
  </w:style>
  <w:style w:type="paragraph" w:customStyle="1" w:styleId="Huisstijl-TitelInhoud">
    <w:name w:val="Huisstijl-TitelInhoud"/>
    <w:basedOn w:val="Normal"/>
    <w:next w:val="Normal"/>
    <w:rsid w:val="000C5FE2"/>
    <w:pPr>
      <w:spacing w:before="255" w:after="255" w:line="510" w:lineRule="exact"/>
      <w:jc w:val="left"/>
    </w:pPr>
    <w:rPr>
      <w:rFonts w:cs="Times New Roman"/>
      <w:b/>
      <w:bCs/>
      <w:position w:val="20"/>
      <w:sz w:val="30"/>
      <w:szCs w:val="20"/>
    </w:rPr>
  </w:style>
  <w:style w:type="character" w:styleId="Emphasis">
    <w:name w:val="Emphasis"/>
    <w:basedOn w:val="DefaultParagraphFont"/>
    <w:qFormat/>
    <w:rsid w:val="008E05D9"/>
    <w:rPr>
      <w:i/>
      <w:iCs/>
    </w:rPr>
  </w:style>
  <w:style w:type="character" w:customStyle="1" w:styleId="Heading1Char">
    <w:name w:val="Heading 1 Char"/>
    <w:basedOn w:val="DefaultParagraphFont"/>
    <w:link w:val="Heading1"/>
    <w:rsid w:val="006C73D5"/>
    <w:rPr>
      <w:rFonts w:ascii="Arial" w:hAnsi="Arial" w:cs="Arial"/>
      <w:b/>
      <w:bCs/>
      <w:sz w:val="30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6C73D5"/>
  </w:style>
  <w:style w:type="paragraph" w:customStyle="1" w:styleId="MTDisplayEquation">
    <w:name w:val="MTDisplayEquation"/>
    <w:basedOn w:val="Normal"/>
    <w:next w:val="Normal"/>
    <w:link w:val="MTDisplayEquationChar"/>
    <w:rsid w:val="00055E64"/>
    <w:pPr>
      <w:tabs>
        <w:tab w:val="center" w:pos="4360"/>
        <w:tab w:val="right" w:pos="872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055E64"/>
    <w:rPr>
      <w:rFonts w:ascii="Arial" w:hAnsi="Arial" w:cs="Arial"/>
      <w:sz w:val="21"/>
      <w:szCs w:val="24"/>
      <w:lang w:val="en-GB" w:eastAsia="en-US"/>
    </w:rPr>
  </w:style>
  <w:style w:type="paragraph" w:styleId="NormalWeb">
    <w:name w:val="Normal (Web)"/>
    <w:basedOn w:val="Normal"/>
    <w:uiPriority w:val="99"/>
    <w:unhideWhenUsed/>
    <w:rsid w:val="00CB3C11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lang w:eastAsia="zh-CN"/>
    </w:rPr>
  </w:style>
  <w:style w:type="character" w:customStyle="1" w:styleId="apple-converted-space">
    <w:name w:val="apple-converted-space"/>
    <w:basedOn w:val="DefaultParagraphFont"/>
    <w:rsid w:val="00B548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9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header" Target="header6.xml"/><Relationship Id="rId50" Type="http://schemas.openxmlformats.org/officeDocument/2006/relationships/footer" Target="footer8.xml"/><Relationship Id="rId51" Type="http://schemas.openxmlformats.org/officeDocument/2006/relationships/footer" Target="footer9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oleObject" Target="embeddings/oleObject9.bin"/><Relationship Id="rId41" Type="http://schemas.openxmlformats.org/officeDocument/2006/relationships/image" Target="media/image11.wmf"/><Relationship Id="rId42" Type="http://schemas.openxmlformats.org/officeDocument/2006/relationships/oleObject" Target="embeddings/oleObject10.bin"/><Relationship Id="rId43" Type="http://schemas.openxmlformats.org/officeDocument/2006/relationships/image" Target="media/image12.wmf"/><Relationship Id="rId44" Type="http://schemas.openxmlformats.org/officeDocument/2006/relationships/oleObject" Target="embeddings/oleObject11.bin"/><Relationship Id="rId45" Type="http://schemas.openxmlformats.org/officeDocument/2006/relationships/image" Target="media/image13.wmf"/><Relationship Id="rId46" Type="http://schemas.openxmlformats.org/officeDocument/2006/relationships/oleObject" Target="embeddings/oleObject12.bin"/><Relationship Id="rId47" Type="http://schemas.openxmlformats.org/officeDocument/2006/relationships/image" Target="media/image14.png"/><Relationship Id="rId48" Type="http://schemas.openxmlformats.org/officeDocument/2006/relationships/header" Target="header8.xml"/><Relationship Id="rId49" Type="http://schemas.openxmlformats.org/officeDocument/2006/relationships/header" Target="header9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30" Type="http://schemas.openxmlformats.org/officeDocument/2006/relationships/oleObject" Target="embeddings/oleObject4.bin"/><Relationship Id="rId31" Type="http://schemas.openxmlformats.org/officeDocument/2006/relationships/image" Target="media/image6.wmf"/><Relationship Id="rId32" Type="http://schemas.openxmlformats.org/officeDocument/2006/relationships/oleObject" Target="embeddings/oleObject5.bin"/><Relationship Id="rId33" Type="http://schemas.openxmlformats.org/officeDocument/2006/relationships/image" Target="media/image7.wmf"/><Relationship Id="rId34" Type="http://schemas.openxmlformats.org/officeDocument/2006/relationships/oleObject" Target="embeddings/oleObject6.bin"/><Relationship Id="rId35" Type="http://schemas.openxmlformats.org/officeDocument/2006/relationships/image" Target="media/image8.wmf"/><Relationship Id="rId36" Type="http://schemas.openxmlformats.org/officeDocument/2006/relationships/oleObject" Target="embeddings/oleObject7.bin"/><Relationship Id="rId37" Type="http://schemas.openxmlformats.org/officeDocument/2006/relationships/image" Target="media/image9.wmf"/><Relationship Id="rId38" Type="http://schemas.openxmlformats.org/officeDocument/2006/relationships/oleObject" Target="embeddings/oleObject8.bin"/><Relationship Id="rId39" Type="http://schemas.openxmlformats.org/officeDocument/2006/relationships/image" Target="media/image10.wmf"/><Relationship Id="rId20" Type="http://schemas.openxmlformats.org/officeDocument/2006/relationships/header" Target="header7.xml"/><Relationship Id="rId21" Type="http://schemas.openxmlformats.org/officeDocument/2006/relationships/footer" Target="footer6.xml"/><Relationship Id="rId22" Type="http://schemas.openxmlformats.org/officeDocument/2006/relationships/footer" Target="footer7.xml"/><Relationship Id="rId23" Type="http://schemas.openxmlformats.org/officeDocument/2006/relationships/image" Target="media/image2.wmf"/><Relationship Id="rId24" Type="http://schemas.openxmlformats.org/officeDocument/2006/relationships/oleObject" Target="embeddings/oleObject1.bin"/><Relationship Id="rId25" Type="http://schemas.openxmlformats.org/officeDocument/2006/relationships/image" Target="media/image3.wmf"/><Relationship Id="rId26" Type="http://schemas.openxmlformats.org/officeDocument/2006/relationships/oleObject" Target="embeddings/oleObject2.bin"/><Relationship Id="rId27" Type="http://schemas.openxmlformats.org/officeDocument/2006/relationships/image" Target="media/image4.wmf"/><Relationship Id="rId28" Type="http://schemas.openxmlformats.org/officeDocument/2006/relationships/oleObject" Target="embeddings/oleObject3.bin"/><Relationship Id="rId29" Type="http://schemas.openxmlformats.org/officeDocument/2006/relationships/image" Target="media/image5.wmf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DigiOffice\Programs\WhiteOffice\Sjabloon\Rapport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Roe93</b:Tag>
    <b:SourceType>Report</b:SourceType>
    <b:Guid>{049A72FF-B604-494B-8074-541BFD6447AE}</b:Guid>
    <b:Author>
      <b:Author>
        <b:NameList>
          <b:Person>
            <b:Last>Roelvink</b:Last>
            <b:First>J.A.</b:First>
          </b:Person>
        </b:NameList>
      </b:Author>
    </b:Author>
    <b:Title>Surf beat and its effect on cross-shore profiles</b:Title>
    <b:Year>1993</b:Year>
    <b:Publisher>Ph.D. Thesis, Delft University of Technology</b:Publisher>
    <b:RefOrder>2</b:RefOrder>
  </b:Source>
  <b:Source>
    <b:Tag>Hol89</b:Tag>
    <b:SourceType>Report</b:SourceType>
    <b:Guid>{44C0FADA-3C0E-42D6-8675-76C86509B584}</b:Guid>
    <b:Author>
      <b:Author>
        <b:NameList>
          <b:Person>
            <b:Last>Holthuijsen</b:Last>
            <b:First>L</b:First>
          </b:Person>
          <b:Person>
            <b:Last>Booij</b:Last>
            <b:First>N</b:First>
          </b:Person>
          <b:Person>
            <b:Last>Herbers</b:Last>
            <b:First>T</b:First>
          </b:Person>
        </b:NameList>
      </b:Author>
    </b:Author>
    <b:Title>A prediction model for stationary, short-crested waves in shallow water with ambient currents</b:Title>
    <b:Year>1989</b:Year>
    <b:Publisher>Coastal Engineering, 13(1):23-54</b:Publisher>
    <b:RefOrder>1</b:RefOrder>
  </b:Source>
</b:Sources>
</file>

<file path=customXml/itemProps1.xml><?xml version="1.0" encoding="utf-8"?>
<ds:datastoreItem xmlns:ds="http://schemas.openxmlformats.org/officeDocument/2006/customXml" ds:itemID="{8A19DABF-C1B5-954D-A33B-C03DF28C1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\Program Files\DigiOffice\Programs\WhiteOffice\Sjabloon\Rapport.dotx</Template>
  <TotalTime>167</TotalTime>
  <Pages>19</Pages>
  <Words>2084</Words>
  <Characters>11881</Characters>
  <Application>Microsoft Macintosh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XBeach Manual</vt:lpstr>
      <vt:lpstr/>
    </vt:vector>
  </TitlesOfParts>
  <Company>Deltares</Company>
  <LinksUpToDate>false</LinksUpToDate>
  <CharactersWithSpaces>13938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XBeach Manual</dc:title>
  <dc:creator>Kees Nederhoff</dc:creator>
  <cp:keywords/>
  <dc:description>This document has been made using WhiteOffice version 2014.1.4</dc:description>
  <cp:lastModifiedBy>Bas Hoonhout</cp:lastModifiedBy>
  <cp:revision>16</cp:revision>
  <cp:lastPrinted>2007-12-31T13:24:00Z</cp:lastPrinted>
  <dcterms:created xsi:type="dcterms:W3CDTF">2015-01-27T16:55:00Z</dcterms:created>
  <dcterms:modified xsi:type="dcterms:W3CDTF">2015-02-03T11:59:00Z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!ReportCmdVersion">
    <vt:lpwstr>, B</vt:lpwstr>
  </property>
  <property fmtid="{D5CDD505-2E9C-101B-9397-08002B2CF9AE}" pid="3" name="_AanmaakDatum">
    <vt:filetime>2015-01-26T23:00:00Z</vt:filetime>
  </property>
  <property fmtid="{D5CDD505-2E9C-101B-9397-08002B2CF9AE}" pid="4" name="_AanmaakGebruiker">
    <vt:lpwstr>nederhof</vt:lpwstr>
  </property>
  <property fmtid="{D5CDD505-2E9C-101B-9397-08002B2CF9AE}" pid="5" name="_Versie">
    <vt:lpwstr>2014.1.4</vt:lpwstr>
  </property>
  <property fmtid="{D5CDD505-2E9C-101B-9397-08002B2CF9AE}" pid="6" name="Aan">
    <vt:lpwstr/>
  </property>
  <property fmtid="{D5CDD505-2E9C-101B-9397-08002B2CF9AE}" pid="7" name="Adres">
    <vt:lpwstr/>
  </property>
  <property fmtid="{D5CDD505-2E9C-101B-9397-08002B2CF9AE}" pid="8" name="AantalPag">
    <vt:lpwstr/>
  </property>
  <property fmtid="{D5CDD505-2E9C-101B-9397-08002B2CF9AE}" pid="9" name="Achternaam">
    <vt:lpwstr/>
  </property>
  <property fmtid="{D5CDD505-2E9C-101B-9397-08002B2CF9AE}" pid="10" name="Auteurs">
    <vt:lpwstr/>
  </property>
  <property fmtid="{D5CDD505-2E9C-101B-9397-08002B2CF9AE}" pid="11" name="Bedrijf">
    <vt:lpwstr>Deltares</vt:lpwstr>
  </property>
  <property fmtid="{D5CDD505-2E9C-101B-9397-08002B2CF9AE}" pid="12" name="Classificatie">
    <vt:lpwstr>none</vt:lpwstr>
  </property>
  <property fmtid="{D5CDD505-2E9C-101B-9397-08002B2CF9AE}" pid="13" name="ClassificatieIndex">
    <vt:lpwstr>0</vt:lpwstr>
  </property>
  <property fmtid="{D5CDD505-2E9C-101B-9397-08002B2CF9AE}" pid="14" name="ClassificatieTekst">
    <vt:lpwstr/>
  </property>
  <property fmtid="{D5CDD505-2E9C-101B-9397-08002B2CF9AE}" pid="15" name="Datum">
    <vt:filetime>2015-01-26T23:00:00Z</vt:filetime>
  </property>
  <property fmtid="{D5CDD505-2E9C-101B-9397-08002B2CF9AE}" pid="16" name="DatumRefOpgehaald">
    <vt:lpwstr/>
  </property>
  <property fmtid="{D5CDD505-2E9C-101B-9397-08002B2CF9AE}" pid="17" name="DocID">
    <vt:lpwstr/>
  </property>
  <property fmtid="{D5CDD505-2E9C-101B-9397-08002B2CF9AE}" pid="18" name="DocPubliceerStatus">
    <vt:lpwstr>0</vt:lpwstr>
  </property>
  <property fmtid="{D5CDD505-2E9C-101B-9397-08002B2CF9AE}" pid="19" name="DocRegFileName">
    <vt:lpwstr/>
  </property>
  <property fmtid="{D5CDD505-2E9C-101B-9397-08002B2CF9AE}" pid="20" name="DocRootDocID">
    <vt:lpwstr/>
  </property>
  <property fmtid="{D5CDD505-2E9C-101B-9397-08002B2CF9AE}" pid="21" name="EigenKenmerk">
    <vt:lpwstr/>
  </property>
  <property fmtid="{D5CDD505-2E9C-101B-9397-08002B2CF9AE}" pid="22" name="Expiratie">
    <vt:lpwstr>0</vt:lpwstr>
  </property>
  <property fmtid="{D5CDD505-2E9C-101B-9397-08002B2CF9AE}" pid="23" name="Geadresseerde">
    <vt:lpwstr/>
  </property>
  <property fmtid="{D5CDD505-2E9C-101B-9397-08002B2CF9AE}" pid="24" name="InclBijlage">
    <vt:lpwstr>ja</vt:lpwstr>
  </property>
  <property fmtid="{D5CDD505-2E9C-101B-9397-08002B2CF9AE}" pid="25" name="Initialen">
    <vt:lpwstr>0</vt:lpwstr>
  </property>
  <property fmtid="{D5CDD505-2E9C-101B-9397-08002B2CF9AE}" pid="26" name="Intern">
    <vt:lpwstr/>
  </property>
  <property fmtid="{D5CDD505-2E9C-101B-9397-08002B2CF9AE}" pid="27" name="Keywords">
    <vt:lpwstr/>
  </property>
  <property fmtid="{D5CDD505-2E9C-101B-9397-08002B2CF9AE}" pid="28" name="Land">
    <vt:lpwstr/>
  </property>
  <property fmtid="{D5CDD505-2E9C-101B-9397-08002B2CF9AE}" pid="29" name="Onderwerp">
    <vt:lpwstr>XBeach Manual</vt:lpwstr>
  </property>
  <property fmtid="{D5CDD505-2E9C-101B-9397-08002B2CF9AE}" pid="30" name="PcPlaats">
    <vt:lpwstr/>
  </property>
  <property fmtid="{D5CDD505-2E9C-101B-9397-08002B2CF9AE}" pid="31" name="Persoon">
    <vt:lpwstr/>
  </property>
  <property fmtid="{D5CDD505-2E9C-101B-9397-08002B2CF9AE}" pid="32" name="Postbus">
    <vt:lpwstr/>
  </property>
  <property fmtid="{D5CDD505-2E9C-101B-9397-08002B2CF9AE}" pid="33" name="Project">
    <vt:lpwstr/>
  </property>
  <property fmtid="{D5CDD505-2E9C-101B-9397-08002B2CF9AE}" pid="34" name="ProjNaam">
    <vt:lpwstr/>
  </property>
  <property fmtid="{D5CDD505-2E9C-101B-9397-08002B2CF9AE}" pid="35" name="ProjNr">
    <vt:lpwstr/>
  </property>
  <property fmtid="{D5CDD505-2E9C-101B-9397-08002B2CF9AE}" pid="36" name="Referentie">
    <vt:lpwstr/>
  </property>
  <property fmtid="{D5CDD505-2E9C-101B-9397-08002B2CF9AE}" pid="37" name="ReferentieGegenereerd">
    <vt:lpwstr/>
  </property>
  <property fmtid="{D5CDD505-2E9C-101B-9397-08002B2CF9AE}" pid="38" name="Relatie">
    <vt:lpwstr/>
  </property>
  <property fmtid="{D5CDD505-2E9C-101B-9397-08002B2CF9AE}" pid="39" name="Rubricering">
    <vt:lpwstr/>
  </property>
  <property fmtid="{D5CDD505-2E9C-101B-9397-08002B2CF9AE}" pid="40" name="Sjabloon">
    <vt:lpwstr>Rapport</vt:lpwstr>
  </property>
  <property fmtid="{D5CDD505-2E9C-101B-9397-08002B2CF9AE}" pid="41" name="SjabloonType">
    <vt:lpwstr>RAPPORT</vt:lpwstr>
  </property>
  <property fmtid="{D5CDD505-2E9C-101B-9397-08002B2CF9AE}" pid="42" name="Status">
    <vt:lpwstr/>
  </property>
  <property fmtid="{D5CDD505-2E9C-101B-9397-08002B2CF9AE}" pid="43" name="Status_Disclamer">
    <vt:lpwstr>This is a draft report, intended for discussion purposes only. No part of this report may be relied upon by either principals or third parties.</vt:lpwstr>
  </property>
  <property fmtid="{D5CDD505-2E9C-101B-9397-08002B2CF9AE}" pid="44" name="SubTitel">
    <vt:lpwstr/>
  </property>
  <property fmtid="{D5CDD505-2E9C-101B-9397-08002B2CF9AE}" pid="45" name="Taal">
    <vt:lpwstr>EN</vt:lpwstr>
  </property>
  <property fmtid="{D5CDD505-2E9C-101B-9397-08002B2CF9AE}" pid="46" name="Tav">
    <vt:lpwstr/>
  </property>
  <property fmtid="{D5CDD505-2E9C-101B-9397-08002B2CF9AE}" pid="47" name="UwReferentie">
    <vt:lpwstr/>
  </property>
  <property fmtid="{D5CDD505-2E9C-101B-9397-08002B2CF9AE}" pid="48" name="VergPlaats">
    <vt:lpwstr/>
  </property>
  <property fmtid="{D5CDD505-2E9C-101B-9397-08002B2CF9AE}" pid="49" name="VergTijd">
    <vt:lpwstr/>
  </property>
  <property fmtid="{D5CDD505-2E9C-101B-9397-08002B2CF9AE}" pid="50" name="Versienummer">
    <vt:lpwstr/>
  </property>
  <property fmtid="{D5CDD505-2E9C-101B-9397-08002B2CF9AE}" pid="51" name="Vestiging">
    <vt:lpwstr>Delft-Boussinesqweg 1</vt:lpwstr>
  </property>
  <property fmtid="{D5CDD505-2E9C-101B-9397-08002B2CF9AE}" pid="52" name="Voornaam">
    <vt:lpwstr/>
  </property>
  <property fmtid="{D5CDD505-2E9C-101B-9397-08002B2CF9AE}" pid="53" name="MTWinEqns">
    <vt:bool>true</vt:bool>
  </property>
  <property fmtid="{D5CDD505-2E9C-101B-9397-08002B2CF9AE}" pid="54" name="MTEquationNumber2">
    <vt:lpwstr>(#S1.#E1)</vt:lpwstr>
  </property>
</Properties>
</file>