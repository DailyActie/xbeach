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tif" ContentType="image/tiff"/>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E3001" w14:textId="77777777" w:rsidR="001A0293" w:rsidRPr="00752797" w:rsidRDefault="001A0293" w:rsidP="002603CC">
      <w:pPr>
        <w:rPr>
          <w:lang w:val="en-US"/>
        </w:rPr>
        <w:sectPr w:rsidR="001A0293" w:rsidRPr="00752797"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14:paraId="7F945034" w14:textId="77777777" w:rsidR="000C5FE2" w:rsidRPr="00752797" w:rsidRDefault="000C5FE2" w:rsidP="002603CC">
      <w:pPr>
        <w:pStyle w:val="Huisstijl-Kopje"/>
        <w:rPr>
          <w:noProof w:val="0"/>
          <w:lang w:val="en-US"/>
        </w:rPr>
      </w:pPr>
      <w:r w:rsidRPr="00752797">
        <w:rPr>
          <w:noProof w:val="0"/>
          <w:lang w:val="en-US"/>
        </w:rPr>
        <w:lastRenderedPageBreak/>
        <w:t>Keywords</w:t>
      </w:r>
    </w:p>
    <w:bookmarkStart w:id="12" w:name="Text6"/>
    <w:p w14:paraId="77D5E3C8" w14:textId="77777777" w:rsidR="000C5FE2" w:rsidRPr="00752797" w:rsidRDefault="000C5FE2" w:rsidP="002603CC">
      <w:pPr>
        <w:rPr>
          <w:lang w:val="en-US"/>
        </w:rPr>
      </w:pPr>
      <w:r w:rsidRPr="00752797">
        <w:rPr>
          <w:lang w:val="en-US"/>
        </w:rPr>
        <w:fldChar w:fldCharType="begin">
          <w:ffData>
            <w:name w:val="Text6"/>
            <w:enabled/>
            <w:calcOnExit w:val="0"/>
            <w:textInput>
              <w:default w:val="Place keywords here"/>
            </w:textInput>
          </w:ffData>
        </w:fldChar>
      </w:r>
      <w:r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keywords here</w:t>
      </w:r>
      <w:r w:rsidRPr="00752797">
        <w:rPr>
          <w:lang w:val="en-US"/>
        </w:rPr>
        <w:fldChar w:fldCharType="end"/>
      </w:r>
      <w:bookmarkEnd w:id="12"/>
    </w:p>
    <w:p w14:paraId="63906A76" w14:textId="77777777" w:rsidR="000C5FE2" w:rsidRPr="00752797" w:rsidRDefault="000C5FE2" w:rsidP="002603CC">
      <w:pPr>
        <w:rPr>
          <w:lang w:val="en-US"/>
        </w:rPr>
      </w:pPr>
    </w:p>
    <w:p w14:paraId="365125FB" w14:textId="77777777" w:rsidR="000C5FE2" w:rsidRPr="00752797" w:rsidRDefault="000C5FE2" w:rsidP="002603CC">
      <w:pPr>
        <w:pStyle w:val="Huisstijl-Kopje"/>
        <w:rPr>
          <w:noProof w:val="0"/>
          <w:lang w:val="en-US"/>
        </w:rPr>
      </w:pPr>
      <w:r w:rsidRPr="00752797">
        <w:rPr>
          <w:noProof w:val="0"/>
          <w:lang w:val="en-US"/>
        </w:rPr>
        <w:t>Summary</w:t>
      </w:r>
    </w:p>
    <w:p w14:paraId="622AE459" w14:textId="77777777" w:rsidR="000C5FE2" w:rsidRPr="00752797" w:rsidRDefault="000C5FE2" w:rsidP="002603CC">
      <w:pPr>
        <w:rPr>
          <w:lang w:val="en-US"/>
        </w:rPr>
      </w:pPr>
      <w:r w:rsidRPr="00752797">
        <w:rPr>
          <w:lang w:val="en-US"/>
        </w:rPr>
        <w:fldChar w:fldCharType="begin">
          <w:ffData>
            <w:name w:val=""/>
            <w:enabled/>
            <w:calcOnExit w:val="0"/>
            <w:textInput>
              <w:default w:val="Place summary here"/>
            </w:textInput>
          </w:ffData>
        </w:fldChar>
      </w:r>
      <w:r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summary here</w:t>
      </w:r>
      <w:r w:rsidRPr="00752797">
        <w:rPr>
          <w:lang w:val="en-US"/>
        </w:rPr>
        <w:fldChar w:fldCharType="end"/>
      </w:r>
    </w:p>
    <w:p w14:paraId="22872631" w14:textId="77777777" w:rsidR="000C5FE2" w:rsidRPr="00752797" w:rsidRDefault="000C5FE2" w:rsidP="002603CC">
      <w:pPr>
        <w:rPr>
          <w:lang w:val="en-US"/>
        </w:rPr>
      </w:pPr>
    </w:p>
    <w:p w14:paraId="35D0E2F1" w14:textId="77777777" w:rsidR="000C5FE2" w:rsidRPr="00752797" w:rsidRDefault="000C5FE2" w:rsidP="002603CC">
      <w:pPr>
        <w:pStyle w:val="Huisstijl-Kopje"/>
        <w:rPr>
          <w:noProof w:val="0"/>
          <w:lang w:val="en-US"/>
        </w:rPr>
      </w:pPr>
      <w:r w:rsidRPr="00752797">
        <w:rPr>
          <w:noProof w:val="0"/>
          <w:lang w:val="en-US"/>
        </w:rPr>
        <w:t>References</w:t>
      </w:r>
    </w:p>
    <w:p w14:paraId="299F19C9" w14:textId="77777777" w:rsidR="000C5FE2" w:rsidRPr="00752797" w:rsidRDefault="000C5FE2" w:rsidP="002603CC">
      <w:pPr>
        <w:rPr>
          <w:lang w:val="en-US"/>
        </w:rPr>
      </w:pPr>
      <w:r w:rsidRPr="00752797">
        <w:rPr>
          <w:lang w:val="en-US"/>
        </w:rPr>
        <w:fldChar w:fldCharType="begin">
          <w:ffData>
            <w:name w:val=""/>
            <w:enabled/>
            <w:calcOnExit w:val="0"/>
            <w:textInput>
              <w:default w:val="Place references here"/>
            </w:textInput>
          </w:ffData>
        </w:fldChar>
      </w:r>
      <w:r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references here</w:t>
      </w:r>
      <w:r w:rsidRPr="00752797">
        <w:rPr>
          <w:lang w:val="en-US"/>
        </w:rPr>
        <w:fldChar w:fldCharType="end"/>
      </w:r>
    </w:p>
    <w:p w14:paraId="57ACEC84" w14:textId="77777777" w:rsidR="000C5FE2" w:rsidRPr="00752797" w:rsidRDefault="000C5FE2" w:rsidP="002603CC">
      <w:pPr>
        <w:rPr>
          <w:lang w:val="en-US"/>
        </w:rPr>
      </w:pPr>
    </w:p>
    <w:p w14:paraId="1FFA5C25" w14:textId="77777777" w:rsidR="000C5FE2" w:rsidRPr="00752797" w:rsidRDefault="000C5FE2" w:rsidP="002603CC">
      <w:pPr>
        <w:rPr>
          <w:lang w:val="en-US"/>
        </w:rPr>
      </w:pPr>
    </w:p>
    <w:p w14:paraId="62ADC943" w14:textId="77777777" w:rsidR="000C5FE2" w:rsidRPr="00752797" w:rsidRDefault="000C5FE2" w:rsidP="002603CC">
      <w:pPr>
        <w:rPr>
          <w:lang w:val="en-US"/>
        </w:rPr>
      </w:pPr>
    </w:p>
    <w:p w14:paraId="400EF6AB" w14:textId="77777777" w:rsidR="000C5FE2" w:rsidRPr="00752797" w:rsidRDefault="000C5FE2" w:rsidP="002603CC">
      <w:pPr>
        <w:rPr>
          <w:lang w:val="en-US"/>
        </w:rPr>
      </w:pPr>
    </w:p>
    <w:p w14:paraId="1919C41B" w14:textId="77777777" w:rsidR="000C5FE2" w:rsidRPr="00752797"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752797" w14:paraId="2F850DAE" w14:textId="77777777" w:rsidTr="008E05D9">
        <w:tc>
          <w:tcPr>
            <w:tcW w:w="737" w:type="dxa"/>
            <w:tcBorders>
              <w:top w:val="single" w:sz="4" w:space="0" w:color="auto"/>
              <w:left w:val="nil"/>
              <w:bottom w:val="single" w:sz="4" w:space="0" w:color="auto"/>
              <w:right w:val="nil"/>
            </w:tcBorders>
            <w:shd w:val="clear" w:color="auto" w:fill="D9D9D9"/>
          </w:tcPr>
          <w:p w14:paraId="0C850C50" w14:textId="77777777" w:rsidR="000C5FE2" w:rsidRPr="00752797" w:rsidRDefault="000C5FE2" w:rsidP="002603CC">
            <w:pPr>
              <w:pStyle w:val="Huisstijl-Kopje"/>
              <w:rPr>
                <w:noProof w:val="0"/>
                <w:lang w:val="en-US"/>
              </w:rPr>
            </w:pPr>
            <w:bookmarkStart w:id="13" w:name="tblVersie"/>
            <w:r w:rsidRPr="00752797">
              <w:rPr>
                <w:noProof w:val="0"/>
                <w:lang w:val="en-US"/>
              </w:rPr>
              <w:t>Version</w:t>
            </w:r>
          </w:p>
        </w:tc>
        <w:tc>
          <w:tcPr>
            <w:tcW w:w="964" w:type="dxa"/>
            <w:tcBorders>
              <w:top w:val="single" w:sz="4" w:space="0" w:color="auto"/>
              <w:left w:val="nil"/>
              <w:bottom w:val="single" w:sz="4" w:space="0" w:color="auto"/>
              <w:right w:val="nil"/>
            </w:tcBorders>
            <w:shd w:val="clear" w:color="auto" w:fill="D9D9D9"/>
          </w:tcPr>
          <w:p w14:paraId="67361DFF" w14:textId="77777777" w:rsidR="000C5FE2" w:rsidRPr="00752797" w:rsidRDefault="000C5FE2" w:rsidP="002603CC">
            <w:pPr>
              <w:pStyle w:val="Huisstijl-Kopje"/>
              <w:rPr>
                <w:noProof w:val="0"/>
                <w:lang w:val="en-US"/>
              </w:rPr>
            </w:pPr>
            <w:r w:rsidRPr="00752797">
              <w:rPr>
                <w:noProof w:val="0"/>
                <w:lang w:val="en-US"/>
              </w:rPr>
              <w:t>Date</w:t>
            </w:r>
          </w:p>
        </w:tc>
        <w:tc>
          <w:tcPr>
            <w:tcW w:w="1531" w:type="dxa"/>
            <w:tcBorders>
              <w:top w:val="single" w:sz="4" w:space="0" w:color="auto"/>
              <w:left w:val="nil"/>
              <w:bottom w:val="single" w:sz="4" w:space="0" w:color="auto"/>
              <w:right w:val="nil"/>
            </w:tcBorders>
            <w:shd w:val="clear" w:color="auto" w:fill="D9D9D9"/>
          </w:tcPr>
          <w:p w14:paraId="22299DAD" w14:textId="77777777" w:rsidR="000C5FE2" w:rsidRPr="00752797" w:rsidRDefault="000C5FE2" w:rsidP="002603CC">
            <w:pPr>
              <w:pStyle w:val="Huisstijl-Kopje"/>
              <w:rPr>
                <w:noProof w:val="0"/>
                <w:lang w:val="en-US"/>
              </w:rPr>
            </w:pPr>
            <w:r w:rsidRPr="00752797">
              <w:rPr>
                <w:noProof w:val="0"/>
                <w:lang w:val="en-US"/>
              </w:rPr>
              <w:t>Author</w:t>
            </w:r>
          </w:p>
        </w:tc>
        <w:tc>
          <w:tcPr>
            <w:tcW w:w="680" w:type="dxa"/>
            <w:tcBorders>
              <w:top w:val="single" w:sz="4" w:space="0" w:color="auto"/>
              <w:left w:val="nil"/>
              <w:bottom w:val="single" w:sz="4" w:space="0" w:color="auto"/>
              <w:right w:val="nil"/>
            </w:tcBorders>
            <w:shd w:val="clear" w:color="auto" w:fill="D9D9D9"/>
          </w:tcPr>
          <w:p w14:paraId="3192A7C0" w14:textId="77777777"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14:paraId="623A498A" w14:textId="77777777" w:rsidR="000C5FE2" w:rsidRPr="00752797" w:rsidRDefault="000C5FE2" w:rsidP="002603CC">
            <w:pPr>
              <w:pStyle w:val="Huisstijl-Kopje"/>
              <w:rPr>
                <w:noProof w:val="0"/>
                <w:lang w:val="en-US"/>
              </w:rPr>
            </w:pPr>
            <w:r w:rsidRPr="00752797">
              <w:rPr>
                <w:noProof w:val="0"/>
                <w:lang w:val="en-US"/>
              </w:rPr>
              <w:t>Review</w:t>
            </w:r>
          </w:p>
        </w:tc>
        <w:tc>
          <w:tcPr>
            <w:tcW w:w="680" w:type="dxa"/>
            <w:tcBorders>
              <w:top w:val="single" w:sz="4" w:space="0" w:color="auto"/>
              <w:left w:val="nil"/>
              <w:bottom w:val="single" w:sz="4" w:space="0" w:color="auto"/>
              <w:right w:val="nil"/>
            </w:tcBorders>
            <w:shd w:val="clear" w:color="auto" w:fill="D9D9D9"/>
          </w:tcPr>
          <w:p w14:paraId="71241656" w14:textId="77777777"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14:paraId="1079CDF7" w14:textId="77777777" w:rsidR="000C5FE2" w:rsidRPr="00752797" w:rsidRDefault="000C5FE2" w:rsidP="002603CC">
            <w:pPr>
              <w:pStyle w:val="Huisstijl-Kopje"/>
              <w:rPr>
                <w:noProof w:val="0"/>
                <w:lang w:val="en-US"/>
              </w:rPr>
            </w:pPr>
            <w:r w:rsidRPr="00752797">
              <w:rPr>
                <w:noProof w:val="0"/>
                <w:lang w:val="en-US"/>
              </w:rPr>
              <w:t>Approval</w:t>
            </w:r>
          </w:p>
        </w:tc>
        <w:tc>
          <w:tcPr>
            <w:tcW w:w="680" w:type="dxa"/>
            <w:tcBorders>
              <w:top w:val="single" w:sz="4" w:space="0" w:color="auto"/>
              <w:left w:val="nil"/>
              <w:bottom w:val="single" w:sz="4" w:space="0" w:color="auto"/>
              <w:right w:val="nil"/>
            </w:tcBorders>
            <w:shd w:val="clear" w:color="auto" w:fill="D9D9D9"/>
          </w:tcPr>
          <w:p w14:paraId="2BDF45CA" w14:textId="77777777" w:rsidR="000C5FE2" w:rsidRPr="00752797" w:rsidRDefault="000C5FE2" w:rsidP="002603CC">
            <w:pPr>
              <w:pStyle w:val="Huisstijl-Kopje"/>
              <w:rPr>
                <w:noProof w:val="0"/>
                <w:lang w:val="en-US"/>
              </w:rPr>
            </w:pPr>
            <w:r w:rsidRPr="00752797">
              <w:rPr>
                <w:noProof w:val="0"/>
                <w:lang w:val="en-US"/>
              </w:rPr>
              <w:t>Initials</w:t>
            </w:r>
          </w:p>
        </w:tc>
      </w:tr>
      <w:tr w:rsidR="000C5FE2" w:rsidRPr="00752797" w14:paraId="1A92C454" w14:textId="77777777" w:rsidTr="008E05D9">
        <w:tc>
          <w:tcPr>
            <w:tcW w:w="737" w:type="dxa"/>
            <w:tcBorders>
              <w:top w:val="single" w:sz="4" w:space="0" w:color="auto"/>
              <w:left w:val="nil"/>
              <w:bottom w:val="single" w:sz="4" w:space="0" w:color="auto"/>
              <w:right w:val="nil"/>
            </w:tcBorders>
          </w:tcPr>
          <w:p w14:paraId="1E6AA800" w14:textId="77777777" w:rsidR="000C5FE2" w:rsidRPr="00752797"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14:paraId="7CBBCF07" w14:textId="77777777" w:rsidR="000C5FE2" w:rsidRPr="00752797" w:rsidRDefault="00F3579D" w:rsidP="002603CC">
            <w:pPr>
              <w:pStyle w:val="Huisstijl-TabelStatus"/>
              <w:jc w:val="both"/>
              <w:rPr>
                <w:lang w:val="en-US"/>
              </w:rPr>
            </w:pPr>
            <w:r w:rsidRPr="00752797">
              <w:rPr>
                <w:lang w:val="en-US"/>
              </w:rPr>
              <w:t>feb</w:t>
            </w:r>
            <w:r w:rsidR="000C5FE2" w:rsidRPr="00752797">
              <w:rPr>
                <w:lang w:val="en-US"/>
              </w:rPr>
              <w:t>. 2015</w:t>
            </w:r>
          </w:p>
        </w:tc>
        <w:tc>
          <w:tcPr>
            <w:tcW w:w="1531" w:type="dxa"/>
            <w:tcBorders>
              <w:top w:val="single" w:sz="4" w:space="0" w:color="auto"/>
              <w:left w:val="nil"/>
              <w:bottom w:val="single" w:sz="4" w:space="0" w:color="auto"/>
              <w:right w:val="nil"/>
            </w:tcBorders>
          </w:tcPr>
          <w:p w14:paraId="4C02473D"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E73C734"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0AADD9C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4A88707F"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6F50A3BB"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3A636D9" w14:textId="77777777" w:rsidR="000C5FE2" w:rsidRPr="00752797" w:rsidRDefault="000C5FE2" w:rsidP="002603CC">
            <w:pPr>
              <w:pStyle w:val="Huisstijl-TabelStatus"/>
              <w:jc w:val="both"/>
              <w:rPr>
                <w:lang w:val="en-US"/>
              </w:rPr>
            </w:pPr>
          </w:p>
        </w:tc>
      </w:tr>
      <w:bookmarkEnd w:id="14"/>
      <w:bookmarkEnd w:id="15"/>
      <w:tr w:rsidR="000C5FE2" w:rsidRPr="00752797" w14:paraId="40A52F27" w14:textId="77777777" w:rsidTr="008E05D9">
        <w:tc>
          <w:tcPr>
            <w:tcW w:w="737" w:type="dxa"/>
            <w:tcBorders>
              <w:top w:val="single" w:sz="4" w:space="0" w:color="auto"/>
              <w:left w:val="nil"/>
              <w:bottom w:val="single" w:sz="4" w:space="0" w:color="auto"/>
              <w:right w:val="nil"/>
            </w:tcBorders>
          </w:tcPr>
          <w:p w14:paraId="0B82856A" w14:textId="77777777"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14:paraId="2944DE25"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520AF27A"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90525A3"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2581A699"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79E100E3"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47EC055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4495C4A1" w14:textId="77777777" w:rsidR="000C5FE2" w:rsidRPr="00752797" w:rsidRDefault="000C5FE2" w:rsidP="002603CC">
            <w:pPr>
              <w:pStyle w:val="Huisstijl-TabelStatus"/>
              <w:jc w:val="both"/>
              <w:rPr>
                <w:lang w:val="en-US"/>
              </w:rPr>
            </w:pPr>
          </w:p>
        </w:tc>
      </w:tr>
      <w:tr w:rsidR="000C5FE2" w:rsidRPr="00752797" w14:paraId="0A9DCA13" w14:textId="77777777" w:rsidTr="008E05D9">
        <w:tc>
          <w:tcPr>
            <w:tcW w:w="737" w:type="dxa"/>
            <w:tcBorders>
              <w:top w:val="single" w:sz="4" w:space="0" w:color="auto"/>
              <w:left w:val="nil"/>
              <w:bottom w:val="single" w:sz="4" w:space="0" w:color="auto"/>
              <w:right w:val="nil"/>
            </w:tcBorders>
          </w:tcPr>
          <w:p w14:paraId="1C0EBCC4" w14:textId="77777777"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14:paraId="7C6C7D9F"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691C3578"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7A3C2E68"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71CD489C"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6B677A30"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7BC7647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2B663220" w14:textId="77777777" w:rsidR="000C5FE2" w:rsidRPr="00752797" w:rsidRDefault="000C5FE2" w:rsidP="002603CC">
            <w:pPr>
              <w:pStyle w:val="Huisstijl-TabelStatus"/>
              <w:jc w:val="both"/>
              <w:rPr>
                <w:lang w:val="en-US"/>
              </w:rPr>
            </w:pPr>
          </w:p>
        </w:tc>
      </w:tr>
      <w:bookmarkEnd w:id="13"/>
    </w:tbl>
    <w:p w14:paraId="625DE336" w14:textId="77777777" w:rsidR="000C5FE2" w:rsidRPr="00752797"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752797" w14:paraId="72EF98FB" w14:textId="77777777" w:rsidTr="008E05D9">
        <w:tc>
          <w:tcPr>
            <w:tcW w:w="8420" w:type="dxa"/>
          </w:tcPr>
          <w:p w14:paraId="46E2842E" w14:textId="77777777" w:rsidR="003363CC" w:rsidRPr="00752797" w:rsidRDefault="003363CC" w:rsidP="002603CC">
            <w:pPr>
              <w:pStyle w:val="Huisstijl-Kopje"/>
              <w:rPr>
                <w:noProof w:val="0"/>
                <w:lang w:val="en-US"/>
              </w:rPr>
            </w:pPr>
            <w:bookmarkStart w:id="16" w:name="bmStatus" w:colFirst="0" w:colLast="0"/>
            <w:r w:rsidRPr="00752797">
              <w:rPr>
                <w:noProof w:val="0"/>
                <w:lang w:val="en-US"/>
              </w:rPr>
              <w:t>State</w:t>
            </w:r>
          </w:p>
          <w:p w14:paraId="7AF5B252" w14:textId="77777777" w:rsidR="003363CC" w:rsidRPr="00752797" w:rsidRDefault="003363CC" w:rsidP="002603CC">
            <w:pPr>
              <w:pStyle w:val="Huisstijl-Gegeven"/>
              <w:jc w:val="both"/>
              <w:rPr>
                <w:noProof w:val="0"/>
                <w:lang w:val="en-US"/>
              </w:rPr>
            </w:pPr>
            <w:r w:rsidRPr="00752797">
              <w:rPr>
                <w:noProof w:val="0"/>
                <w:lang w:val="en-US"/>
              </w:rPr>
              <w:t>draft</w:t>
            </w:r>
          </w:p>
          <w:p w14:paraId="3EC6FD48" w14:textId="77777777" w:rsidR="000C5FE2" w:rsidRPr="00752797" w:rsidRDefault="003363CC" w:rsidP="002603CC">
            <w:pPr>
              <w:pStyle w:val="Huisstijl-Gegeven"/>
              <w:jc w:val="both"/>
              <w:rPr>
                <w:noProof w:val="0"/>
                <w:lang w:val="en-US"/>
              </w:rPr>
            </w:pPr>
            <w:r w:rsidRPr="00752797">
              <w:rPr>
                <w:noProof w:val="0"/>
                <w:lang w:val="en-US"/>
              </w:rPr>
              <w:t>This is a draft report, intended for discussion purposes only. No part of this report may be relied upon by either principals or third parties.</w:t>
            </w:r>
          </w:p>
        </w:tc>
      </w:tr>
      <w:bookmarkEnd w:id="16"/>
    </w:tbl>
    <w:p w14:paraId="6CCCCF9D" w14:textId="77777777" w:rsidR="000C5FE2" w:rsidRPr="00752797" w:rsidRDefault="000C5FE2" w:rsidP="002603CC">
      <w:pPr>
        <w:rPr>
          <w:lang w:val="en-US"/>
        </w:rPr>
      </w:pPr>
    </w:p>
    <w:p w14:paraId="0845B2C0" w14:textId="77777777" w:rsidR="00A45B92" w:rsidRPr="00752797" w:rsidRDefault="00A45B92" w:rsidP="002603CC">
      <w:pPr>
        <w:rPr>
          <w:lang w:val="en-US"/>
        </w:rPr>
      </w:pPr>
    </w:p>
    <w:p w14:paraId="74E714D6" w14:textId="77777777" w:rsidR="00A2242F" w:rsidRPr="00752797" w:rsidRDefault="00A2242F" w:rsidP="002603CC">
      <w:pPr>
        <w:rPr>
          <w:lang w:val="en-US"/>
        </w:rPr>
        <w:sectPr w:rsidR="00A2242F" w:rsidRPr="00752797"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14:paraId="60175292" w14:textId="77777777" w:rsidR="000C5FE2" w:rsidRPr="00752797" w:rsidRDefault="000C5FE2" w:rsidP="002603CC">
      <w:pPr>
        <w:pStyle w:val="Huisstijl-TitelInhoud"/>
        <w:jc w:val="both"/>
        <w:rPr>
          <w:lang w:val="en-US"/>
        </w:rPr>
      </w:pPr>
      <w:bookmarkStart w:id="26" w:name="bmTOC"/>
      <w:bookmarkEnd w:id="26"/>
      <w:r w:rsidRPr="00752797">
        <w:rPr>
          <w:lang w:val="en-US"/>
        </w:rPr>
        <w:lastRenderedPageBreak/>
        <w:t>Contents</w:t>
      </w:r>
    </w:p>
    <w:p w14:paraId="79C79C8D" w14:textId="77777777" w:rsidR="0073638B" w:rsidRDefault="000C5FE2">
      <w:pPr>
        <w:pStyle w:val="TOC1"/>
        <w:rPr>
          <w:rFonts w:asciiTheme="minorHAnsi" w:eastAsiaTheme="minorEastAsia" w:hAnsiTheme="minorHAnsi" w:cstheme="minorBidi"/>
          <w:b w:val="0"/>
          <w:noProof/>
          <w:sz w:val="22"/>
          <w:szCs w:val="22"/>
          <w:lang w:eastAsia="zh-CN"/>
        </w:rPr>
      </w:pPr>
      <w:r w:rsidRPr="00752797">
        <w:rPr>
          <w:lang w:val="en-US"/>
        </w:rPr>
        <w:fldChar w:fldCharType="begin"/>
      </w:r>
      <w:r w:rsidRPr="00752797">
        <w:rPr>
          <w:lang w:val="en-US"/>
        </w:rPr>
        <w:instrText xml:space="preserve"> TOC \t "Heading 1;1;Heading 2;2;Heading 3;3" </w:instrText>
      </w:r>
      <w:r w:rsidRPr="00752797">
        <w:rPr>
          <w:lang w:val="en-US"/>
        </w:rPr>
        <w:fldChar w:fldCharType="separate"/>
      </w:r>
      <w:r w:rsidR="0073638B" w:rsidRPr="0021712C">
        <w:rPr>
          <w:noProof/>
          <w:lang w:val="en-US"/>
        </w:rPr>
        <w:t>1</w:t>
      </w:r>
      <w:r w:rsidR="0073638B">
        <w:rPr>
          <w:rFonts w:asciiTheme="minorHAnsi" w:eastAsiaTheme="minorEastAsia" w:hAnsiTheme="minorHAnsi" w:cstheme="minorBidi"/>
          <w:b w:val="0"/>
          <w:noProof/>
          <w:sz w:val="22"/>
          <w:szCs w:val="22"/>
          <w:lang w:eastAsia="zh-CN"/>
        </w:rPr>
        <w:tab/>
      </w:r>
      <w:r w:rsidR="0073638B" w:rsidRPr="0021712C">
        <w:rPr>
          <w:noProof/>
          <w:lang w:val="en-US"/>
        </w:rPr>
        <w:t>Introduction</w:t>
      </w:r>
      <w:r w:rsidR="0073638B">
        <w:rPr>
          <w:noProof/>
        </w:rPr>
        <w:tab/>
      </w:r>
      <w:r w:rsidR="0073638B">
        <w:rPr>
          <w:noProof/>
        </w:rPr>
        <w:fldChar w:fldCharType="begin"/>
      </w:r>
      <w:r w:rsidR="0073638B">
        <w:rPr>
          <w:noProof/>
        </w:rPr>
        <w:instrText xml:space="preserve"> PAGEREF _Toc413610975 \h </w:instrText>
      </w:r>
      <w:r w:rsidR="0073638B">
        <w:rPr>
          <w:noProof/>
        </w:rPr>
      </w:r>
      <w:r w:rsidR="0073638B">
        <w:rPr>
          <w:noProof/>
        </w:rPr>
        <w:fldChar w:fldCharType="separate"/>
      </w:r>
      <w:r w:rsidR="002D6E55">
        <w:rPr>
          <w:noProof/>
        </w:rPr>
        <w:t>1</w:t>
      </w:r>
      <w:r w:rsidR="0073638B">
        <w:rPr>
          <w:noProof/>
        </w:rPr>
        <w:fldChar w:fldCharType="end"/>
      </w:r>
    </w:p>
    <w:p w14:paraId="79CDD48A"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2</w:t>
      </w:r>
      <w:r>
        <w:rPr>
          <w:rFonts w:asciiTheme="minorHAnsi" w:eastAsiaTheme="minorEastAsia" w:hAnsiTheme="minorHAnsi" w:cstheme="minorBidi"/>
          <w:b w:val="0"/>
          <w:noProof/>
          <w:sz w:val="22"/>
          <w:szCs w:val="22"/>
          <w:lang w:eastAsia="zh-CN"/>
        </w:rPr>
        <w:tab/>
      </w:r>
      <w:r w:rsidRPr="0021712C">
        <w:rPr>
          <w:noProof/>
          <w:lang w:val="en-US"/>
        </w:rPr>
        <w:t>Processes and model formulation</w:t>
      </w:r>
      <w:r>
        <w:rPr>
          <w:noProof/>
        </w:rPr>
        <w:tab/>
      </w:r>
      <w:r>
        <w:rPr>
          <w:noProof/>
        </w:rPr>
        <w:fldChar w:fldCharType="begin"/>
      </w:r>
      <w:r>
        <w:rPr>
          <w:noProof/>
        </w:rPr>
        <w:instrText xml:space="preserve"> PAGEREF _Toc413610976 \h </w:instrText>
      </w:r>
      <w:r>
        <w:rPr>
          <w:noProof/>
        </w:rPr>
      </w:r>
      <w:r>
        <w:rPr>
          <w:noProof/>
        </w:rPr>
        <w:fldChar w:fldCharType="separate"/>
      </w:r>
      <w:r w:rsidR="002D6E55">
        <w:rPr>
          <w:noProof/>
        </w:rPr>
        <w:t>2</w:t>
      </w:r>
      <w:r>
        <w:rPr>
          <w:noProof/>
        </w:rPr>
        <w:fldChar w:fldCharType="end"/>
      </w:r>
    </w:p>
    <w:p w14:paraId="685FB42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2.1</w:t>
      </w:r>
      <w:r>
        <w:rPr>
          <w:rFonts w:asciiTheme="minorHAnsi" w:eastAsiaTheme="minorEastAsia" w:hAnsiTheme="minorHAnsi" w:cstheme="minorBidi"/>
          <w:noProof/>
          <w:sz w:val="22"/>
          <w:szCs w:val="22"/>
          <w:lang w:eastAsia="zh-CN"/>
        </w:rPr>
        <w:tab/>
      </w:r>
      <w:r w:rsidRPr="0021712C">
        <w:rPr>
          <w:noProof/>
          <w:lang w:val="en-US"/>
        </w:rPr>
        <w:t>Domain and definitions</w:t>
      </w:r>
      <w:r>
        <w:rPr>
          <w:noProof/>
        </w:rPr>
        <w:tab/>
      </w:r>
      <w:r>
        <w:rPr>
          <w:noProof/>
        </w:rPr>
        <w:fldChar w:fldCharType="begin"/>
      </w:r>
      <w:r>
        <w:rPr>
          <w:noProof/>
        </w:rPr>
        <w:instrText xml:space="preserve"> PAGEREF _Toc413610977 \h </w:instrText>
      </w:r>
      <w:r>
        <w:rPr>
          <w:noProof/>
        </w:rPr>
      </w:r>
      <w:r>
        <w:rPr>
          <w:noProof/>
        </w:rPr>
        <w:fldChar w:fldCharType="separate"/>
      </w:r>
      <w:r w:rsidR="002D6E55">
        <w:rPr>
          <w:noProof/>
        </w:rPr>
        <w:t>2</w:t>
      </w:r>
      <w:r>
        <w:rPr>
          <w:noProof/>
        </w:rPr>
        <w:fldChar w:fldCharType="end"/>
      </w:r>
    </w:p>
    <w:p w14:paraId="3A8E5BE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2.1.1</w:t>
      </w:r>
      <w:r>
        <w:rPr>
          <w:rFonts w:asciiTheme="minorHAnsi" w:eastAsiaTheme="minorEastAsia" w:hAnsiTheme="minorHAnsi" w:cstheme="minorBidi"/>
          <w:noProof/>
          <w:sz w:val="22"/>
          <w:szCs w:val="22"/>
          <w:lang w:eastAsia="zh-CN"/>
        </w:rPr>
        <w:tab/>
      </w:r>
      <w:r w:rsidRPr="0021712C">
        <w:rPr>
          <w:noProof/>
          <w:lang w:val="en-US"/>
        </w:rPr>
        <w:t>Coordinate system</w:t>
      </w:r>
      <w:r>
        <w:rPr>
          <w:noProof/>
        </w:rPr>
        <w:tab/>
      </w:r>
      <w:r>
        <w:rPr>
          <w:noProof/>
        </w:rPr>
        <w:fldChar w:fldCharType="begin"/>
      </w:r>
      <w:r>
        <w:rPr>
          <w:noProof/>
        </w:rPr>
        <w:instrText xml:space="preserve"> PAGEREF _Toc413610978 \h </w:instrText>
      </w:r>
      <w:r>
        <w:rPr>
          <w:noProof/>
        </w:rPr>
      </w:r>
      <w:r>
        <w:rPr>
          <w:noProof/>
        </w:rPr>
        <w:fldChar w:fldCharType="separate"/>
      </w:r>
      <w:r w:rsidR="002D6E55">
        <w:rPr>
          <w:noProof/>
        </w:rPr>
        <w:t>2</w:t>
      </w:r>
      <w:r>
        <w:rPr>
          <w:noProof/>
        </w:rPr>
        <w:fldChar w:fldCharType="end"/>
      </w:r>
    </w:p>
    <w:p w14:paraId="0267DDA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2.1.2</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_Toc413610979 \h </w:instrText>
      </w:r>
      <w:r>
        <w:rPr>
          <w:noProof/>
        </w:rPr>
      </w:r>
      <w:r>
        <w:rPr>
          <w:noProof/>
        </w:rPr>
        <w:fldChar w:fldCharType="separate"/>
      </w:r>
      <w:r w:rsidR="002D6E55">
        <w:rPr>
          <w:noProof/>
        </w:rPr>
        <w:t>2</w:t>
      </w:r>
      <w:r>
        <w:rPr>
          <w:noProof/>
        </w:rPr>
        <w:fldChar w:fldCharType="end"/>
      </w:r>
    </w:p>
    <w:p w14:paraId="65AED609"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2.2</w:t>
      </w:r>
      <w:r>
        <w:rPr>
          <w:rFonts w:asciiTheme="minorHAnsi" w:eastAsiaTheme="minorEastAsia" w:hAnsiTheme="minorHAnsi" w:cstheme="minorBidi"/>
          <w:noProof/>
          <w:sz w:val="22"/>
          <w:szCs w:val="22"/>
          <w:lang w:eastAsia="zh-CN"/>
        </w:rPr>
        <w:tab/>
      </w:r>
      <w:r w:rsidRPr="0021712C">
        <w:rPr>
          <w:noProof/>
          <w:lang w:val="en-US"/>
        </w:rPr>
        <w:t>Hydrodynamics options</w:t>
      </w:r>
      <w:r>
        <w:rPr>
          <w:noProof/>
        </w:rPr>
        <w:tab/>
      </w:r>
      <w:r>
        <w:rPr>
          <w:noProof/>
        </w:rPr>
        <w:fldChar w:fldCharType="begin"/>
      </w:r>
      <w:r>
        <w:rPr>
          <w:noProof/>
        </w:rPr>
        <w:instrText xml:space="preserve"> PAGEREF _Toc413610980 \h </w:instrText>
      </w:r>
      <w:r>
        <w:rPr>
          <w:noProof/>
        </w:rPr>
      </w:r>
      <w:r>
        <w:rPr>
          <w:noProof/>
        </w:rPr>
        <w:fldChar w:fldCharType="separate"/>
      </w:r>
      <w:r w:rsidR="002D6E55">
        <w:rPr>
          <w:noProof/>
        </w:rPr>
        <w:t>3</w:t>
      </w:r>
      <w:r>
        <w:rPr>
          <w:noProof/>
        </w:rPr>
        <w:fldChar w:fldCharType="end"/>
      </w:r>
    </w:p>
    <w:p w14:paraId="7F5601F7"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2.2.1</w:t>
      </w:r>
      <w:r>
        <w:rPr>
          <w:rFonts w:asciiTheme="minorHAnsi" w:eastAsiaTheme="minorEastAsia" w:hAnsiTheme="minorHAnsi" w:cstheme="minorBidi"/>
          <w:noProof/>
          <w:sz w:val="22"/>
          <w:szCs w:val="22"/>
          <w:lang w:eastAsia="zh-CN"/>
        </w:rPr>
        <w:tab/>
      </w:r>
      <w:r w:rsidRPr="0021712C">
        <w:rPr>
          <w:noProof/>
          <w:lang w:val="en-US"/>
        </w:rPr>
        <w:t>Stationary mode</w:t>
      </w:r>
      <w:r>
        <w:rPr>
          <w:noProof/>
        </w:rPr>
        <w:tab/>
      </w:r>
      <w:r>
        <w:rPr>
          <w:noProof/>
        </w:rPr>
        <w:fldChar w:fldCharType="begin"/>
      </w:r>
      <w:r>
        <w:rPr>
          <w:noProof/>
        </w:rPr>
        <w:instrText xml:space="preserve"> PAGEREF _Toc413610981 \h </w:instrText>
      </w:r>
      <w:r>
        <w:rPr>
          <w:noProof/>
        </w:rPr>
      </w:r>
      <w:r>
        <w:rPr>
          <w:noProof/>
        </w:rPr>
        <w:fldChar w:fldCharType="separate"/>
      </w:r>
      <w:r w:rsidR="002D6E55">
        <w:rPr>
          <w:noProof/>
        </w:rPr>
        <w:t>4</w:t>
      </w:r>
      <w:r>
        <w:rPr>
          <w:noProof/>
        </w:rPr>
        <w:fldChar w:fldCharType="end"/>
      </w:r>
    </w:p>
    <w:p w14:paraId="21966AC0"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2.2.2</w:t>
      </w:r>
      <w:r>
        <w:rPr>
          <w:rFonts w:asciiTheme="minorHAnsi" w:eastAsiaTheme="minorEastAsia" w:hAnsiTheme="minorHAnsi" w:cstheme="minorBidi"/>
          <w:noProof/>
          <w:sz w:val="22"/>
          <w:szCs w:val="22"/>
          <w:lang w:eastAsia="zh-CN"/>
        </w:rPr>
        <w:tab/>
      </w:r>
      <w:r w:rsidRPr="0021712C">
        <w:rPr>
          <w:noProof/>
          <w:lang w:val="en-US"/>
        </w:rPr>
        <w:t>Surf beat mode (instationary)</w:t>
      </w:r>
      <w:r>
        <w:rPr>
          <w:noProof/>
        </w:rPr>
        <w:tab/>
      </w:r>
      <w:r>
        <w:rPr>
          <w:noProof/>
        </w:rPr>
        <w:fldChar w:fldCharType="begin"/>
      </w:r>
      <w:r>
        <w:rPr>
          <w:noProof/>
        </w:rPr>
        <w:instrText xml:space="preserve"> PAGEREF _Toc413610982 \h </w:instrText>
      </w:r>
      <w:r>
        <w:rPr>
          <w:noProof/>
        </w:rPr>
      </w:r>
      <w:r>
        <w:rPr>
          <w:noProof/>
        </w:rPr>
        <w:fldChar w:fldCharType="separate"/>
      </w:r>
      <w:r w:rsidR="002D6E55">
        <w:rPr>
          <w:noProof/>
        </w:rPr>
        <w:t>5</w:t>
      </w:r>
      <w:r>
        <w:rPr>
          <w:noProof/>
        </w:rPr>
        <w:fldChar w:fldCharType="end"/>
      </w:r>
    </w:p>
    <w:p w14:paraId="228A11B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2.2.3</w:t>
      </w:r>
      <w:r>
        <w:rPr>
          <w:rFonts w:asciiTheme="minorHAnsi" w:eastAsiaTheme="minorEastAsia" w:hAnsiTheme="minorHAnsi" w:cstheme="minorBidi"/>
          <w:noProof/>
          <w:sz w:val="22"/>
          <w:szCs w:val="22"/>
          <w:lang w:eastAsia="zh-CN"/>
        </w:rPr>
        <w:tab/>
      </w:r>
      <w:r w:rsidRPr="0021712C">
        <w:rPr>
          <w:noProof/>
          <w:lang w:val="en-US"/>
        </w:rPr>
        <w:t>Non-hydrostatic mode (wave resolving)</w:t>
      </w:r>
      <w:r>
        <w:rPr>
          <w:noProof/>
        </w:rPr>
        <w:tab/>
      </w:r>
      <w:r>
        <w:rPr>
          <w:noProof/>
        </w:rPr>
        <w:fldChar w:fldCharType="begin"/>
      </w:r>
      <w:r>
        <w:rPr>
          <w:noProof/>
        </w:rPr>
        <w:instrText xml:space="preserve"> PAGEREF _Toc413610983 \h </w:instrText>
      </w:r>
      <w:r>
        <w:rPr>
          <w:noProof/>
        </w:rPr>
      </w:r>
      <w:r>
        <w:rPr>
          <w:noProof/>
        </w:rPr>
        <w:fldChar w:fldCharType="separate"/>
      </w:r>
      <w:r w:rsidR="002D6E55">
        <w:rPr>
          <w:noProof/>
        </w:rPr>
        <w:t>7</w:t>
      </w:r>
      <w:r>
        <w:rPr>
          <w:noProof/>
        </w:rPr>
        <w:fldChar w:fldCharType="end"/>
      </w:r>
    </w:p>
    <w:p w14:paraId="25D60AF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2.3</w:t>
      </w:r>
      <w:r>
        <w:rPr>
          <w:rFonts w:asciiTheme="minorHAnsi" w:eastAsiaTheme="minorEastAsia" w:hAnsiTheme="minorHAnsi" w:cstheme="minorBidi"/>
          <w:noProof/>
          <w:sz w:val="22"/>
          <w:szCs w:val="22"/>
          <w:lang w:eastAsia="zh-CN"/>
        </w:rPr>
        <w:tab/>
      </w:r>
      <w:r w:rsidRPr="0021712C">
        <w:rPr>
          <w:noProof/>
          <w:lang w:val="en-US"/>
        </w:rPr>
        <w:t>Short wave action</w:t>
      </w:r>
      <w:r>
        <w:rPr>
          <w:noProof/>
        </w:rPr>
        <w:tab/>
      </w:r>
      <w:r>
        <w:rPr>
          <w:noProof/>
        </w:rPr>
        <w:fldChar w:fldCharType="begin"/>
      </w:r>
      <w:r>
        <w:rPr>
          <w:noProof/>
        </w:rPr>
        <w:instrText xml:space="preserve"> PAGEREF _Toc413610984 \h </w:instrText>
      </w:r>
      <w:r>
        <w:rPr>
          <w:noProof/>
        </w:rPr>
      </w:r>
      <w:r>
        <w:rPr>
          <w:noProof/>
        </w:rPr>
        <w:fldChar w:fldCharType="separate"/>
      </w:r>
      <w:r w:rsidR="002D6E55">
        <w:rPr>
          <w:noProof/>
        </w:rPr>
        <w:t>9</w:t>
      </w:r>
      <w:r>
        <w:rPr>
          <w:noProof/>
        </w:rPr>
        <w:fldChar w:fldCharType="end"/>
      </w:r>
    </w:p>
    <w:p w14:paraId="1F6EB69D"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2.3.1</w:t>
      </w:r>
      <w:r>
        <w:rPr>
          <w:rFonts w:asciiTheme="minorHAnsi" w:eastAsiaTheme="minorEastAsia" w:hAnsiTheme="minorHAnsi" w:cstheme="minorBidi"/>
          <w:noProof/>
          <w:sz w:val="22"/>
          <w:szCs w:val="22"/>
          <w:lang w:eastAsia="zh-CN"/>
        </w:rPr>
        <w:tab/>
      </w:r>
      <w:r w:rsidRPr="0021712C">
        <w:rPr>
          <w:noProof/>
          <w:lang w:val="en-US"/>
        </w:rPr>
        <w:t>Short wave action balance</w:t>
      </w:r>
      <w:r>
        <w:rPr>
          <w:noProof/>
        </w:rPr>
        <w:tab/>
      </w:r>
      <w:r>
        <w:rPr>
          <w:noProof/>
        </w:rPr>
        <w:fldChar w:fldCharType="begin"/>
      </w:r>
      <w:r>
        <w:rPr>
          <w:noProof/>
        </w:rPr>
        <w:instrText xml:space="preserve"> PAGEREF _Toc413610985 \h </w:instrText>
      </w:r>
      <w:r>
        <w:rPr>
          <w:noProof/>
        </w:rPr>
      </w:r>
      <w:r>
        <w:rPr>
          <w:noProof/>
        </w:rPr>
        <w:fldChar w:fldCharType="separate"/>
      </w:r>
      <w:r w:rsidR="002D6E55">
        <w:rPr>
          <w:noProof/>
        </w:rPr>
        <w:t>9</w:t>
      </w:r>
      <w:r>
        <w:rPr>
          <w:noProof/>
        </w:rPr>
        <w:fldChar w:fldCharType="end"/>
      </w:r>
    </w:p>
    <w:p w14:paraId="7560708F"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2.3.2</w:t>
      </w:r>
      <w:r>
        <w:rPr>
          <w:rFonts w:asciiTheme="minorHAnsi" w:eastAsiaTheme="minorEastAsia" w:hAnsiTheme="minorHAnsi" w:cstheme="minorBidi"/>
          <w:noProof/>
          <w:sz w:val="22"/>
          <w:szCs w:val="22"/>
          <w:lang w:eastAsia="zh-CN"/>
        </w:rPr>
        <w:tab/>
      </w:r>
      <w:r w:rsidRPr="0021712C">
        <w:rPr>
          <w:noProof/>
          <w:lang w:val="en-US"/>
        </w:rPr>
        <w:t>Dissipation</w:t>
      </w:r>
      <w:r>
        <w:rPr>
          <w:noProof/>
        </w:rPr>
        <w:tab/>
      </w:r>
      <w:r>
        <w:rPr>
          <w:noProof/>
        </w:rPr>
        <w:fldChar w:fldCharType="begin"/>
      </w:r>
      <w:r>
        <w:rPr>
          <w:noProof/>
        </w:rPr>
        <w:instrText xml:space="preserve"> PAGEREF _Toc413610986 \h </w:instrText>
      </w:r>
      <w:r>
        <w:rPr>
          <w:noProof/>
        </w:rPr>
      </w:r>
      <w:r>
        <w:rPr>
          <w:noProof/>
        </w:rPr>
        <w:fldChar w:fldCharType="separate"/>
      </w:r>
      <w:r w:rsidR="002D6E55">
        <w:rPr>
          <w:noProof/>
        </w:rPr>
        <w:t>10</w:t>
      </w:r>
      <w:r>
        <w:rPr>
          <w:noProof/>
        </w:rPr>
        <w:fldChar w:fldCharType="end"/>
      </w:r>
    </w:p>
    <w:p w14:paraId="0FCB21C0"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2.3.3</w:t>
      </w:r>
      <w:r>
        <w:rPr>
          <w:rFonts w:asciiTheme="minorHAnsi" w:eastAsiaTheme="minorEastAsia" w:hAnsiTheme="minorHAnsi" w:cstheme="minorBidi"/>
          <w:noProof/>
          <w:sz w:val="22"/>
          <w:szCs w:val="22"/>
          <w:lang w:eastAsia="zh-CN"/>
        </w:rPr>
        <w:tab/>
      </w:r>
      <w:r w:rsidRPr="0021712C">
        <w:rPr>
          <w:noProof/>
          <w:lang w:val="en-US"/>
        </w:rPr>
        <w:t>Radiation stresses</w:t>
      </w:r>
      <w:r>
        <w:rPr>
          <w:noProof/>
        </w:rPr>
        <w:tab/>
      </w:r>
      <w:r>
        <w:rPr>
          <w:noProof/>
        </w:rPr>
        <w:fldChar w:fldCharType="begin"/>
      </w:r>
      <w:r>
        <w:rPr>
          <w:noProof/>
        </w:rPr>
        <w:instrText xml:space="preserve"> PAGEREF _Toc413610987 \h </w:instrText>
      </w:r>
      <w:r>
        <w:rPr>
          <w:noProof/>
        </w:rPr>
      </w:r>
      <w:r>
        <w:rPr>
          <w:noProof/>
        </w:rPr>
        <w:fldChar w:fldCharType="separate"/>
      </w:r>
      <w:r w:rsidR="002D6E55">
        <w:rPr>
          <w:noProof/>
        </w:rPr>
        <w:t>15</w:t>
      </w:r>
      <w:r>
        <w:rPr>
          <w:noProof/>
        </w:rPr>
        <w:fldChar w:fldCharType="end"/>
      </w:r>
    </w:p>
    <w:p w14:paraId="7EDA89B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2.3.4</w:t>
      </w:r>
      <w:r>
        <w:rPr>
          <w:rFonts w:asciiTheme="minorHAnsi" w:eastAsiaTheme="minorEastAsia" w:hAnsiTheme="minorHAnsi" w:cstheme="minorBidi"/>
          <w:noProof/>
          <w:sz w:val="22"/>
          <w:szCs w:val="22"/>
          <w:lang w:eastAsia="zh-CN"/>
        </w:rPr>
        <w:tab/>
      </w:r>
      <w:r w:rsidRPr="0021712C">
        <w:rPr>
          <w:noProof/>
          <w:lang w:val="en-US"/>
        </w:rPr>
        <w:t>Wave shape</w:t>
      </w:r>
      <w:r>
        <w:rPr>
          <w:noProof/>
        </w:rPr>
        <w:tab/>
      </w:r>
      <w:r>
        <w:rPr>
          <w:noProof/>
        </w:rPr>
        <w:fldChar w:fldCharType="begin"/>
      </w:r>
      <w:r>
        <w:rPr>
          <w:noProof/>
        </w:rPr>
        <w:instrText xml:space="preserve"> PAGEREF _Toc413610988 \h </w:instrText>
      </w:r>
      <w:r>
        <w:rPr>
          <w:noProof/>
        </w:rPr>
      </w:r>
      <w:r>
        <w:rPr>
          <w:noProof/>
        </w:rPr>
        <w:fldChar w:fldCharType="separate"/>
      </w:r>
      <w:r w:rsidR="002D6E55">
        <w:rPr>
          <w:noProof/>
        </w:rPr>
        <w:t>15</w:t>
      </w:r>
      <w:r>
        <w:rPr>
          <w:noProof/>
        </w:rPr>
        <w:fldChar w:fldCharType="end"/>
      </w:r>
    </w:p>
    <w:p w14:paraId="20E1BF1F"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2.3.5</w:t>
      </w:r>
      <w:r>
        <w:rPr>
          <w:rFonts w:asciiTheme="minorHAnsi" w:eastAsiaTheme="minorEastAsia" w:hAnsiTheme="minorHAnsi" w:cstheme="minorBidi"/>
          <w:noProof/>
          <w:sz w:val="22"/>
          <w:szCs w:val="22"/>
          <w:lang w:eastAsia="zh-CN"/>
        </w:rPr>
        <w:tab/>
      </w:r>
      <w:r w:rsidRPr="0021712C">
        <w:rPr>
          <w:noProof/>
          <w:lang w:val="en-US"/>
        </w:rPr>
        <w:t>Turbulence</w:t>
      </w:r>
      <w:r>
        <w:rPr>
          <w:noProof/>
        </w:rPr>
        <w:tab/>
      </w:r>
      <w:r>
        <w:rPr>
          <w:noProof/>
        </w:rPr>
        <w:fldChar w:fldCharType="begin"/>
      </w:r>
      <w:r>
        <w:rPr>
          <w:noProof/>
        </w:rPr>
        <w:instrText xml:space="preserve"> PAGEREF _Toc413610989 \h </w:instrText>
      </w:r>
      <w:r>
        <w:rPr>
          <w:noProof/>
        </w:rPr>
      </w:r>
      <w:r>
        <w:rPr>
          <w:noProof/>
        </w:rPr>
        <w:fldChar w:fldCharType="separate"/>
      </w:r>
      <w:r w:rsidR="002D6E55">
        <w:rPr>
          <w:noProof/>
        </w:rPr>
        <w:t>17</w:t>
      </w:r>
      <w:r>
        <w:rPr>
          <w:noProof/>
        </w:rPr>
        <w:fldChar w:fldCharType="end"/>
      </w:r>
    </w:p>
    <w:p w14:paraId="0F6DBE2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2.3.6</w:t>
      </w:r>
      <w:r>
        <w:rPr>
          <w:rFonts w:asciiTheme="minorHAnsi" w:eastAsiaTheme="minorEastAsia" w:hAnsiTheme="minorHAnsi" w:cstheme="minorBidi"/>
          <w:noProof/>
          <w:sz w:val="22"/>
          <w:szCs w:val="22"/>
          <w:lang w:eastAsia="zh-CN"/>
        </w:rPr>
        <w:tab/>
      </w:r>
      <w:r w:rsidRPr="0021712C">
        <w:rPr>
          <w:noProof/>
          <w:lang w:val="en-US"/>
        </w:rPr>
        <w:t>Roller energy balance</w:t>
      </w:r>
      <w:r>
        <w:rPr>
          <w:noProof/>
        </w:rPr>
        <w:tab/>
      </w:r>
      <w:r>
        <w:rPr>
          <w:noProof/>
        </w:rPr>
        <w:fldChar w:fldCharType="begin"/>
      </w:r>
      <w:r>
        <w:rPr>
          <w:noProof/>
        </w:rPr>
        <w:instrText xml:space="preserve"> PAGEREF _Toc413610990 \h </w:instrText>
      </w:r>
      <w:r>
        <w:rPr>
          <w:noProof/>
        </w:rPr>
      </w:r>
      <w:r>
        <w:rPr>
          <w:noProof/>
        </w:rPr>
        <w:fldChar w:fldCharType="separate"/>
      </w:r>
      <w:r w:rsidR="002D6E55">
        <w:rPr>
          <w:noProof/>
        </w:rPr>
        <w:t>18</w:t>
      </w:r>
      <w:r>
        <w:rPr>
          <w:noProof/>
        </w:rPr>
        <w:fldChar w:fldCharType="end"/>
      </w:r>
    </w:p>
    <w:p w14:paraId="00240F33"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2.4</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_Toc413610991 \h </w:instrText>
      </w:r>
      <w:r>
        <w:rPr>
          <w:noProof/>
        </w:rPr>
      </w:r>
      <w:r>
        <w:rPr>
          <w:noProof/>
        </w:rPr>
        <w:fldChar w:fldCharType="separate"/>
      </w:r>
      <w:r w:rsidR="002D6E55">
        <w:rPr>
          <w:noProof/>
        </w:rPr>
        <w:t>20</w:t>
      </w:r>
      <w:r>
        <w:rPr>
          <w:noProof/>
        </w:rPr>
        <w:fldChar w:fldCharType="end"/>
      </w:r>
    </w:p>
    <w:p w14:paraId="0267B9C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2.4.1</w:t>
      </w:r>
      <w:r>
        <w:rPr>
          <w:rFonts w:asciiTheme="minorHAnsi" w:eastAsiaTheme="minorEastAsia" w:hAnsiTheme="minorHAnsi" w:cstheme="minorBidi"/>
          <w:noProof/>
          <w:sz w:val="22"/>
          <w:szCs w:val="22"/>
          <w:lang w:eastAsia="zh-CN"/>
        </w:rPr>
        <w:tab/>
      </w:r>
      <w:r w:rsidRPr="0021712C">
        <w:rPr>
          <w:noProof/>
          <w:lang w:val="en-US"/>
        </w:rPr>
        <w:t>Horizontal viscosity</w:t>
      </w:r>
      <w:r>
        <w:rPr>
          <w:noProof/>
        </w:rPr>
        <w:tab/>
      </w:r>
      <w:r>
        <w:rPr>
          <w:noProof/>
        </w:rPr>
        <w:fldChar w:fldCharType="begin"/>
      </w:r>
      <w:r>
        <w:rPr>
          <w:noProof/>
        </w:rPr>
        <w:instrText xml:space="preserve"> PAGEREF _Toc413610992 \h </w:instrText>
      </w:r>
      <w:r>
        <w:rPr>
          <w:noProof/>
        </w:rPr>
      </w:r>
      <w:r>
        <w:rPr>
          <w:noProof/>
        </w:rPr>
        <w:fldChar w:fldCharType="separate"/>
      </w:r>
      <w:r w:rsidR="002D6E55">
        <w:rPr>
          <w:noProof/>
        </w:rPr>
        <w:t>20</w:t>
      </w:r>
      <w:r>
        <w:rPr>
          <w:noProof/>
        </w:rPr>
        <w:fldChar w:fldCharType="end"/>
      </w:r>
    </w:p>
    <w:p w14:paraId="604E94C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2.4.2</w:t>
      </w:r>
      <w:r>
        <w:rPr>
          <w:rFonts w:asciiTheme="minorHAnsi" w:eastAsiaTheme="minorEastAsia" w:hAnsiTheme="minorHAnsi" w:cstheme="minorBidi"/>
          <w:noProof/>
          <w:sz w:val="22"/>
          <w:szCs w:val="22"/>
          <w:lang w:eastAsia="zh-CN"/>
        </w:rPr>
        <w:tab/>
      </w:r>
      <w:r w:rsidRPr="0021712C">
        <w:rPr>
          <w:noProof/>
          <w:lang w:val="en-US"/>
        </w:rPr>
        <w:t>Bed shear stress</w:t>
      </w:r>
      <w:r>
        <w:rPr>
          <w:noProof/>
        </w:rPr>
        <w:tab/>
      </w:r>
      <w:r>
        <w:rPr>
          <w:noProof/>
        </w:rPr>
        <w:fldChar w:fldCharType="begin"/>
      </w:r>
      <w:r>
        <w:rPr>
          <w:noProof/>
        </w:rPr>
        <w:instrText xml:space="preserve"> PAGEREF _Toc413610993 \h </w:instrText>
      </w:r>
      <w:r>
        <w:rPr>
          <w:noProof/>
        </w:rPr>
      </w:r>
      <w:r>
        <w:rPr>
          <w:noProof/>
        </w:rPr>
        <w:fldChar w:fldCharType="separate"/>
      </w:r>
      <w:r w:rsidR="002D6E55">
        <w:rPr>
          <w:noProof/>
        </w:rPr>
        <w:t>21</w:t>
      </w:r>
      <w:r>
        <w:rPr>
          <w:noProof/>
        </w:rPr>
        <w:fldChar w:fldCharType="end"/>
      </w:r>
    </w:p>
    <w:p w14:paraId="41AE992E"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2.4.3</w:t>
      </w:r>
      <w:r>
        <w:rPr>
          <w:rFonts w:asciiTheme="minorHAnsi" w:eastAsiaTheme="minorEastAsia" w:hAnsiTheme="minorHAnsi" w:cstheme="minorBidi"/>
          <w:noProof/>
          <w:sz w:val="22"/>
          <w:szCs w:val="22"/>
          <w:lang w:eastAsia="zh-CN"/>
        </w:rPr>
        <w:tab/>
      </w:r>
      <w:r w:rsidRPr="0021712C">
        <w:rPr>
          <w:noProof/>
          <w:lang w:val="en-US"/>
        </w:rPr>
        <w:t>Damping by vegetation</w:t>
      </w:r>
      <w:r>
        <w:rPr>
          <w:noProof/>
        </w:rPr>
        <w:tab/>
      </w:r>
      <w:r>
        <w:rPr>
          <w:noProof/>
        </w:rPr>
        <w:fldChar w:fldCharType="begin"/>
      </w:r>
      <w:r>
        <w:rPr>
          <w:noProof/>
        </w:rPr>
        <w:instrText xml:space="preserve"> PAGEREF _Toc413610994 \h </w:instrText>
      </w:r>
      <w:r>
        <w:rPr>
          <w:noProof/>
        </w:rPr>
      </w:r>
      <w:r>
        <w:rPr>
          <w:noProof/>
        </w:rPr>
        <w:fldChar w:fldCharType="separate"/>
      </w:r>
      <w:r w:rsidR="002D6E55">
        <w:rPr>
          <w:noProof/>
        </w:rPr>
        <w:t>22</w:t>
      </w:r>
      <w:r>
        <w:rPr>
          <w:noProof/>
        </w:rPr>
        <w:fldChar w:fldCharType="end"/>
      </w:r>
    </w:p>
    <w:p w14:paraId="6237602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2.4.4</w:t>
      </w:r>
      <w:r>
        <w:rPr>
          <w:rFonts w:asciiTheme="minorHAnsi" w:eastAsiaTheme="minorEastAsia" w:hAnsiTheme="minorHAnsi" w:cstheme="minorBidi"/>
          <w:noProof/>
          <w:sz w:val="22"/>
          <w:szCs w:val="22"/>
          <w:lang w:eastAsia="zh-CN"/>
        </w:rPr>
        <w:tab/>
      </w:r>
      <w:r w:rsidRPr="0021712C">
        <w:rPr>
          <w:noProof/>
          <w:lang w:val="en-US"/>
        </w:rPr>
        <w:t>Wind</w:t>
      </w:r>
      <w:r>
        <w:rPr>
          <w:noProof/>
        </w:rPr>
        <w:tab/>
      </w:r>
      <w:r>
        <w:rPr>
          <w:noProof/>
        </w:rPr>
        <w:fldChar w:fldCharType="begin"/>
      </w:r>
      <w:r>
        <w:rPr>
          <w:noProof/>
        </w:rPr>
        <w:instrText xml:space="preserve"> PAGEREF _Toc413610995 \h </w:instrText>
      </w:r>
      <w:r>
        <w:rPr>
          <w:noProof/>
        </w:rPr>
      </w:r>
      <w:r>
        <w:rPr>
          <w:noProof/>
        </w:rPr>
        <w:fldChar w:fldCharType="separate"/>
      </w:r>
      <w:r w:rsidR="002D6E55">
        <w:rPr>
          <w:noProof/>
        </w:rPr>
        <w:t>22</w:t>
      </w:r>
      <w:r>
        <w:rPr>
          <w:noProof/>
        </w:rPr>
        <w:fldChar w:fldCharType="end"/>
      </w:r>
    </w:p>
    <w:p w14:paraId="0170042C"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2.5</w:t>
      </w:r>
      <w:r>
        <w:rPr>
          <w:rFonts w:asciiTheme="minorHAnsi" w:eastAsiaTheme="minorEastAsia" w:hAnsiTheme="minorHAnsi" w:cstheme="minorBidi"/>
          <w:noProof/>
          <w:sz w:val="22"/>
          <w:szCs w:val="22"/>
          <w:lang w:eastAsia="zh-CN"/>
        </w:rPr>
        <w:tab/>
      </w:r>
      <w:r w:rsidRPr="0021712C">
        <w:rPr>
          <w:noProof/>
          <w:lang w:val="en-US"/>
        </w:rPr>
        <w:t>Non-hydrostatic pressure correction</w:t>
      </w:r>
      <w:r>
        <w:rPr>
          <w:noProof/>
        </w:rPr>
        <w:tab/>
      </w:r>
      <w:r>
        <w:rPr>
          <w:noProof/>
        </w:rPr>
        <w:fldChar w:fldCharType="begin"/>
      </w:r>
      <w:r>
        <w:rPr>
          <w:noProof/>
        </w:rPr>
        <w:instrText xml:space="preserve"> PAGEREF _Toc413610996 \h </w:instrText>
      </w:r>
      <w:r>
        <w:rPr>
          <w:noProof/>
        </w:rPr>
      </w:r>
      <w:r>
        <w:rPr>
          <w:noProof/>
        </w:rPr>
        <w:fldChar w:fldCharType="separate"/>
      </w:r>
      <w:r w:rsidR="002D6E55">
        <w:rPr>
          <w:noProof/>
        </w:rPr>
        <w:t>23</w:t>
      </w:r>
      <w:r>
        <w:rPr>
          <w:noProof/>
        </w:rPr>
        <w:fldChar w:fldCharType="end"/>
      </w:r>
    </w:p>
    <w:p w14:paraId="415CBD36"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2.6</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_Toc413610997 \h </w:instrText>
      </w:r>
      <w:r>
        <w:rPr>
          <w:noProof/>
        </w:rPr>
      </w:r>
      <w:r>
        <w:rPr>
          <w:noProof/>
        </w:rPr>
        <w:fldChar w:fldCharType="separate"/>
      </w:r>
      <w:r w:rsidR="002D6E55">
        <w:rPr>
          <w:noProof/>
        </w:rPr>
        <w:t>24</w:t>
      </w:r>
      <w:r>
        <w:rPr>
          <w:noProof/>
        </w:rPr>
        <w:fldChar w:fldCharType="end"/>
      </w:r>
    </w:p>
    <w:p w14:paraId="1DD3A76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2.6.1</w:t>
      </w:r>
      <w:r>
        <w:rPr>
          <w:rFonts w:asciiTheme="minorHAnsi" w:eastAsiaTheme="minorEastAsia" w:hAnsiTheme="minorHAnsi" w:cstheme="minorBidi"/>
          <w:noProof/>
          <w:sz w:val="22"/>
          <w:szCs w:val="22"/>
          <w:lang w:eastAsia="zh-CN"/>
        </w:rPr>
        <w:tab/>
      </w:r>
      <w:r w:rsidRPr="0021712C">
        <w:rPr>
          <w:noProof/>
          <w:lang w:val="en-US"/>
        </w:rPr>
        <w:t>Continuity</w:t>
      </w:r>
      <w:r>
        <w:rPr>
          <w:noProof/>
        </w:rPr>
        <w:tab/>
      </w:r>
      <w:r>
        <w:rPr>
          <w:noProof/>
        </w:rPr>
        <w:fldChar w:fldCharType="begin"/>
      </w:r>
      <w:r>
        <w:rPr>
          <w:noProof/>
        </w:rPr>
        <w:instrText xml:space="preserve"> PAGEREF _Toc413610998 \h </w:instrText>
      </w:r>
      <w:r>
        <w:rPr>
          <w:noProof/>
        </w:rPr>
      </w:r>
      <w:r>
        <w:rPr>
          <w:noProof/>
        </w:rPr>
        <w:fldChar w:fldCharType="separate"/>
      </w:r>
      <w:r w:rsidR="002D6E55">
        <w:rPr>
          <w:noProof/>
        </w:rPr>
        <w:t>24</w:t>
      </w:r>
      <w:r>
        <w:rPr>
          <w:noProof/>
        </w:rPr>
        <w:fldChar w:fldCharType="end"/>
      </w:r>
    </w:p>
    <w:p w14:paraId="5BCAA14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2.6.2</w:t>
      </w:r>
      <w:r>
        <w:rPr>
          <w:rFonts w:asciiTheme="minorHAnsi" w:eastAsiaTheme="minorEastAsia" w:hAnsiTheme="minorHAnsi" w:cstheme="minorBidi"/>
          <w:noProof/>
          <w:sz w:val="22"/>
          <w:szCs w:val="22"/>
          <w:lang w:eastAsia="zh-CN"/>
        </w:rPr>
        <w:tab/>
      </w:r>
      <w:r w:rsidRPr="0021712C">
        <w:rPr>
          <w:noProof/>
          <w:lang w:val="en-US"/>
        </w:rPr>
        <w:t>Equation of motions</w:t>
      </w:r>
      <w:r>
        <w:rPr>
          <w:noProof/>
        </w:rPr>
        <w:tab/>
      </w:r>
      <w:r>
        <w:rPr>
          <w:noProof/>
        </w:rPr>
        <w:fldChar w:fldCharType="begin"/>
      </w:r>
      <w:r>
        <w:rPr>
          <w:noProof/>
        </w:rPr>
        <w:instrText xml:space="preserve"> PAGEREF _Toc413610999 \h </w:instrText>
      </w:r>
      <w:r>
        <w:rPr>
          <w:noProof/>
        </w:rPr>
      </w:r>
      <w:r>
        <w:rPr>
          <w:noProof/>
        </w:rPr>
        <w:fldChar w:fldCharType="separate"/>
      </w:r>
      <w:r w:rsidR="002D6E55">
        <w:rPr>
          <w:noProof/>
        </w:rPr>
        <w:t>24</w:t>
      </w:r>
      <w:r>
        <w:rPr>
          <w:noProof/>
        </w:rPr>
        <w:fldChar w:fldCharType="end"/>
      </w:r>
    </w:p>
    <w:p w14:paraId="07998F0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_Toc413611000 \h </w:instrText>
      </w:r>
      <w:r>
        <w:rPr>
          <w:noProof/>
        </w:rPr>
      </w:r>
      <w:r>
        <w:rPr>
          <w:noProof/>
        </w:rPr>
        <w:fldChar w:fldCharType="separate"/>
      </w:r>
      <w:r w:rsidR="002D6E55">
        <w:rPr>
          <w:noProof/>
        </w:rPr>
        <w:t>28</w:t>
      </w:r>
      <w:r>
        <w:rPr>
          <w:noProof/>
        </w:rPr>
        <w:fldChar w:fldCharType="end"/>
      </w:r>
    </w:p>
    <w:p w14:paraId="2911243D"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2.7.1</w:t>
      </w:r>
      <w:r>
        <w:rPr>
          <w:rFonts w:asciiTheme="minorHAnsi" w:eastAsiaTheme="minorEastAsia" w:hAnsiTheme="minorHAnsi" w:cstheme="minorBidi"/>
          <w:noProof/>
          <w:sz w:val="22"/>
          <w:szCs w:val="22"/>
          <w:lang w:eastAsia="zh-CN"/>
        </w:rPr>
        <w:tab/>
      </w:r>
      <w:r w:rsidRPr="0021712C">
        <w:rPr>
          <w:noProof/>
          <w:lang w:val="en-US"/>
        </w:rPr>
        <w:t>Advection-diffusion equation</w:t>
      </w:r>
      <w:r>
        <w:rPr>
          <w:noProof/>
        </w:rPr>
        <w:tab/>
      </w:r>
      <w:r>
        <w:rPr>
          <w:noProof/>
        </w:rPr>
        <w:fldChar w:fldCharType="begin"/>
      </w:r>
      <w:r>
        <w:rPr>
          <w:noProof/>
        </w:rPr>
        <w:instrText xml:space="preserve"> PAGEREF _Toc413611001 \h </w:instrText>
      </w:r>
      <w:r>
        <w:rPr>
          <w:noProof/>
        </w:rPr>
      </w:r>
      <w:r>
        <w:rPr>
          <w:noProof/>
        </w:rPr>
        <w:fldChar w:fldCharType="separate"/>
      </w:r>
      <w:r w:rsidR="002D6E55">
        <w:rPr>
          <w:noProof/>
        </w:rPr>
        <w:t>28</w:t>
      </w:r>
      <w:r>
        <w:rPr>
          <w:noProof/>
        </w:rPr>
        <w:fldChar w:fldCharType="end"/>
      </w:r>
    </w:p>
    <w:p w14:paraId="11A7F51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2.7.2</w:t>
      </w:r>
      <w:r>
        <w:rPr>
          <w:rFonts w:asciiTheme="minorHAnsi" w:eastAsiaTheme="minorEastAsia" w:hAnsiTheme="minorHAnsi" w:cstheme="minorBidi"/>
          <w:noProof/>
          <w:sz w:val="22"/>
          <w:szCs w:val="22"/>
          <w:lang w:eastAsia="zh-CN"/>
        </w:rPr>
        <w:tab/>
      </w:r>
      <w:r w:rsidRPr="0021712C">
        <w:rPr>
          <w:noProof/>
          <w:lang w:val="en-US"/>
        </w:rPr>
        <w:t>General parameters</w:t>
      </w:r>
      <w:r>
        <w:rPr>
          <w:noProof/>
        </w:rPr>
        <w:tab/>
      </w:r>
      <w:r>
        <w:rPr>
          <w:noProof/>
        </w:rPr>
        <w:fldChar w:fldCharType="begin"/>
      </w:r>
      <w:r>
        <w:rPr>
          <w:noProof/>
        </w:rPr>
        <w:instrText xml:space="preserve"> PAGEREF _Toc413611002 \h </w:instrText>
      </w:r>
      <w:r>
        <w:rPr>
          <w:noProof/>
        </w:rPr>
      </w:r>
      <w:r>
        <w:rPr>
          <w:noProof/>
        </w:rPr>
        <w:fldChar w:fldCharType="separate"/>
      </w:r>
      <w:r w:rsidR="002D6E55">
        <w:rPr>
          <w:noProof/>
        </w:rPr>
        <w:t>29</w:t>
      </w:r>
      <w:r>
        <w:rPr>
          <w:noProof/>
        </w:rPr>
        <w:fldChar w:fldCharType="end"/>
      </w:r>
    </w:p>
    <w:p w14:paraId="7371CD97"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2.7.3</w:t>
      </w:r>
      <w:r>
        <w:rPr>
          <w:rFonts w:asciiTheme="minorHAnsi" w:eastAsiaTheme="minorEastAsia" w:hAnsiTheme="minorHAnsi" w:cstheme="minorBidi"/>
          <w:noProof/>
          <w:sz w:val="22"/>
          <w:szCs w:val="22"/>
          <w:lang w:eastAsia="zh-CN"/>
        </w:rPr>
        <w:tab/>
      </w:r>
      <w:r w:rsidRPr="0021712C">
        <w:rPr>
          <w:noProof/>
          <w:lang w:val="en-US"/>
        </w:rPr>
        <w:t>Transport formulations</w:t>
      </w:r>
      <w:r>
        <w:rPr>
          <w:noProof/>
        </w:rPr>
        <w:tab/>
      </w:r>
      <w:r>
        <w:rPr>
          <w:noProof/>
        </w:rPr>
        <w:fldChar w:fldCharType="begin"/>
      </w:r>
      <w:r>
        <w:rPr>
          <w:noProof/>
        </w:rPr>
        <w:instrText xml:space="preserve"> PAGEREF _Toc413611003 \h </w:instrText>
      </w:r>
      <w:r>
        <w:rPr>
          <w:noProof/>
        </w:rPr>
      </w:r>
      <w:r>
        <w:rPr>
          <w:noProof/>
        </w:rPr>
        <w:fldChar w:fldCharType="separate"/>
      </w:r>
      <w:r w:rsidR="002D6E55">
        <w:rPr>
          <w:noProof/>
        </w:rPr>
        <w:t>30</w:t>
      </w:r>
      <w:r>
        <w:rPr>
          <w:noProof/>
        </w:rPr>
        <w:fldChar w:fldCharType="end"/>
      </w:r>
    </w:p>
    <w:p w14:paraId="6FE9051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2.7.4</w:t>
      </w:r>
      <w:r>
        <w:rPr>
          <w:rFonts w:asciiTheme="minorHAnsi" w:eastAsiaTheme="minorEastAsia" w:hAnsiTheme="minorHAnsi" w:cstheme="minorBidi"/>
          <w:noProof/>
          <w:sz w:val="22"/>
          <w:szCs w:val="22"/>
          <w:lang w:eastAsia="zh-CN"/>
        </w:rPr>
        <w:tab/>
      </w:r>
      <w:r w:rsidRPr="0021712C">
        <w:rPr>
          <w:noProof/>
          <w:lang w:val="en-US"/>
        </w:rPr>
        <w:t>Effects of wave nonlinearity</w:t>
      </w:r>
      <w:r>
        <w:rPr>
          <w:noProof/>
        </w:rPr>
        <w:tab/>
      </w:r>
      <w:r>
        <w:rPr>
          <w:noProof/>
        </w:rPr>
        <w:fldChar w:fldCharType="begin"/>
      </w:r>
      <w:r>
        <w:rPr>
          <w:noProof/>
        </w:rPr>
        <w:instrText xml:space="preserve"> PAGEREF _Toc413611004 \h </w:instrText>
      </w:r>
      <w:r>
        <w:rPr>
          <w:noProof/>
        </w:rPr>
      </w:r>
      <w:r>
        <w:rPr>
          <w:noProof/>
        </w:rPr>
        <w:fldChar w:fldCharType="separate"/>
      </w:r>
      <w:r w:rsidR="002D6E55">
        <w:rPr>
          <w:noProof/>
        </w:rPr>
        <w:t>32</w:t>
      </w:r>
      <w:r>
        <w:rPr>
          <w:noProof/>
        </w:rPr>
        <w:fldChar w:fldCharType="end"/>
      </w:r>
    </w:p>
    <w:p w14:paraId="5974A76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2.7.5</w:t>
      </w:r>
      <w:r>
        <w:rPr>
          <w:rFonts w:asciiTheme="minorHAnsi" w:eastAsiaTheme="minorEastAsia" w:hAnsiTheme="minorHAnsi" w:cstheme="minorBidi"/>
          <w:noProof/>
          <w:sz w:val="22"/>
          <w:szCs w:val="22"/>
          <w:lang w:eastAsia="zh-CN"/>
        </w:rPr>
        <w:tab/>
      </w:r>
      <w:r w:rsidRPr="0021712C">
        <w:rPr>
          <w:noProof/>
          <w:lang w:val="en-US"/>
        </w:rPr>
        <w:t>Hindered erosion by dilatancy</w:t>
      </w:r>
      <w:r>
        <w:rPr>
          <w:noProof/>
        </w:rPr>
        <w:tab/>
      </w:r>
      <w:r>
        <w:rPr>
          <w:noProof/>
        </w:rPr>
        <w:fldChar w:fldCharType="begin"/>
      </w:r>
      <w:r>
        <w:rPr>
          <w:noProof/>
        </w:rPr>
        <w:instrText xml:space="preserve"> PAGEREF _Toc413611005 \h </w:instrText>
      </w:r>
      <w:r>
        <w:rPr>
          <w:noProof/>
        </w:rPr>
      </w:r>
      <w:r>
        <w:rPr>
          <w:noProof/>
        </w:rPr>
        <w:fldChar w:fldCharType="separate"/>
      </w:r>
      <w:r w:rsidR="002D6E55">
        <w:rPr>
          <w:noProof/>
        </w:rPr>
        <w:t>33</w:t>
      </w:r>
      <w:r>
        <w:rPr>
          <w:noProof/>
        </w:rPr>
        <w:fldChar w:fldCharType="end"/>
      </w:r>
    </w:p>
    <w:p w14:paraId="6B47243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2.7.6</w:t>
      </w:r>
      <w:r>
        <w:rPr>
          <w:rFonts w:asciiTheme="minorHAnsi" w:eastAsiaTheme="minorEastAsia" w:hAnsiTheme="minorHAnsi" w:cstheme="minorBidi"/>
          <w:noProof/>
          <w:sz w:val="22"/>
          <w:szCs w:val="22"/>
          <w:lang w:eastAsia="zh-CN"/>
        </w:rPr>
        <w:tab/>
      </w:r>
      <w:r w:rsidRPr="0021712C">
        <w:rPr>
          <w:noProof/>
          <w:lang w:val="en-US"/>
        </w:rPr>
        <w:t>Bed slope effect</w:t>
      </w:r>
      <w:r>
        <w:rPr>
          <w:noProof/>
        </w:rPr>
        <w:tab/>
      </w:r>
      <w:r>
        <w:rPr>
          <w:noProof/>
        </w:rPr>
        <w:fldChar w:fldCharType="begin"/>
      </w:r>
      <w:r>
        <w:rPr>
          <w:noProof/>
        </w:rPr>
        <w:instrText xml:space="preserve"> PAGEREF _Toc413611006 \h </w:instrText>
      </w:r>
      <w:r>
        <w:rPr>
          <w:noProof/>
        </w:rPr>
      </w:r>
      <w:r>
        <w:rPr>
          <w:noProof/>
        </w:rPr>
        <w:fldChar w:fldCharType="separate"/>
      </w:r>
      <w:r w:rsidR="002D6E55">
        <w:rPr>
          <w:noProof/>
        </w:rPr>
        <w:t>33</w:t>
      </w:r>
      <w:r>
        <w:rPr>
          <w:noProof/>
        </w:rPr>
        <w:fldChar w:fldCharType="end"/>
      </w:r>
    </w:p>
    <w:p w14:paraId="234506E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2.8</w:t>
      </w:r>
      <w:r>
        <w:rPr>
          <w:rFonts w:asciiTheme="minorHAnsi" w:eastAsiaTheme="minorEastAsia" w:hAnsiTheme="minorHAnsi" w:cstheme="minorBidi"/>
          <w:noProof/>
          <w:sz w:val="22"/>
          <w:szCs w:val="22"/>
          <w:lang w:eastAsia="zh-CN"/>
        </w:rPr>
        <w:tab/>
      </w:r>
      <w:r w:rsidRPr="0021712C">
        <w:rPr>
          <w:noProof/>
          <w:lang w:val="en-US"/>
        </w:rPr>
        <w:t>Bottom updating</w:t>
      </w:r>
      <w:r>
        <w:rPr>
          <w:noProof/>
        </w:rPr>
        <w:tab/>
      </w:r>
      <w:r>
        <w:rPr>
          <w:noProof/>
        </w:rPr>
        <w:fldChar w:fldCharType="begin"/>
      </w:r>
      <w:r>
        <w:rPr>
          <w:noProof/>
        </w:rPr>
        <w:instrText xml:space="preserve"> PAGEREF _Toc413611007 \h </w:instrText>
      </w:r>
      <w:r>
        <w:rPr>
          <w:noProof/>
        </w:rPr>
      </w:r>
      <w:r>
        <w:rPr>
          <w:noProof/>
        </w:rPr>
        <w:fldChar w:fldCharType="separate"/>
      </w:r>
      <w:r w:rsidR="002D6E55">
        <w:rPr>
          <w:noProof/>
        </w:rPr>
        <w:t>34</w:t>
      </w:r>
      <w:r>
        <w:rPr>
          <w:noProof/>
        </w:rPr>
        <w:fldChar w:fldCharType="end"/>
      </w:r>
    </w:p>
    <w:p w14:paraId="2A25C8DF"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2.8.1</w:t>
      </w:r>
      <w:r>
        <w:rPr>
          <w:rFonts w:asciiTheme="minorHAnsi" w:eastAsiaTheme="minorEastAsia" w:hAnsiTheme="minorHAnsi" w:cstheme="minorBidi"/>
          <w:noProof/>
          <w:sz w:val="22"/>
          <w:szCs w:val="22"/>
          <w:lang w:eastAsia="zh-CN"/>
        </w:rPr>
        <w:tab/>
      </w:r>
      <w:r w:rsidRPr="0021712C">
        <w:rPr>
          <w:noProof/>
          <w:lang w:val="en-US"/>
        </w:rPr>
        <w:t>Due to sediment fluxes</w:t>
      </w:r>
      <w:r>
        <w:rPr>
          <w:noProof/>
        </w:rPr>
        <w:tab/>
      </w:r>
      <w:r>
        <w:rPr>
          <w:noProof/>
        </w:rPr>
        <w:fldChar w:fldCharType="begin"/>
      </w:r>
      <w:r>
        <w:rPr>
          <w:noProof/>
        </w:rPr>
        <w:instrText xml:space="preserve"> PAGEREF _Toc413611008 \h </w:instrText>
      </w:r>
      <w:r>
        <w:rPr>
          <w:noProof/>
        </w:rPr>
      </w:r>
      <w:r>
        <w:rPr>
          <w:noProof/>
        </w:rPr>
        <w:fldChar w:fldCharType="separate"/>
      </w:r>
      <w:r w:rsidR="002D6E55">
        <w:rPr>
          <w:noProof/>
        </w:rPr>
        <w:t>34</w:t>
      </w:r>
      <w:r>
        <w:rPr>
          <w:noProof/>
        </w:rPr>
        <w:fldChar w:fldCharType="end"/>
      </w:r>
    </w:p>
    <w:p w14:paraId="0697D26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2.8.2</w:t>
      </w:r>
      <w:r>
        <w:rPr>
          <w:rFonts w:asciiTheme="minorHAnsi" w:eastAsiaTheme="minorEastAsia" w:hAnsiTheme="minorHAnsi" w:cstheme="minorBidi"/>
          <w:noProof/>
          <w:sz w:val="22"/>
          <w:szCs w:val="22"/>
          <w:lang w:eastAsia="zh-CN"/>
        </w:rPr>
        <w:tab/>
      </w:r>
      <w:r w:rsidRPr="0021712C">
        <w:rPr>
          <w:noProof/>
          <w:lang w:val="en-US"/>
        </w:rPr>
        <w:t>Avalanching</w:t>
      </w:r>
      <w:r>
        <w:rPr>
          <w:noProof/>
        </w:rPr>
        <w:tab/>
      </w:r>
      <w:r>
        <w:rPr>
          <w:noProof/>
        </w:rPr>
        <w:fldChar w:fldCharType="begin"/>
      </w:r>
      <w:r>
        <w:rPr>
          <w:noProof/>
        </w:rPr>
        <w:instrText xml:space="preserve"> PAGEREF _Toc413611009 \h </w:instrText>
      </w:r>
      <w:r>
        <w:rPr>
          <w:noProof/>
        </w:rPr>
      </w:r>
      <w:r>
        <w:rPr>
          <w:noProof/>
        </w:rPr>
        <w:fldChar w:fldCharType="separate"/>
      </w:r>
      <w:r w:rsidR="002D6E55">
        <w:rPr>
          <w:noProof/>
        </w:rPr>
        <w:t>35</w:t>
      </w:r>
      <w:r>
        <w:rPr>
          <w:noProof/>
        </w:rPr>
        <w:fldChar w:fldCharType="end"/>
      </w:r>
    </w:p>
    <w:p w14:paraId="096F868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2.8.3</w:t>
      </w:r>
      <w:r>
        <w:rPr>
          <w:rFonts w:asciiTheme="minorHAnsi" w:eastAsiaTheme="minorEastAsia" w:hAnsiTheme="minorHAnsi" w:cstheme="minorBidi"/>
          <w:noProof/>
          <w:sz w:val="22"/>
          <w:szCs w:val="22"/>
          <w:lang w:eastAsia="zh-CN"/>
        </w:rPr>
        <w:tab/>
      </w:r>
      <w:r w:rsidRPr="0021712C">
        <w:rPr>
          <w:noProof/>
          <w:lang w:val="en-US"/>
        </w:rPr>
        <w:t>Bed composition</w:t>
      </w:r>
      <w:r>
        <w:rPr>
          <w:noProof/>
        </w:rPr>
        <w:tab/>
      </w:r>
      <w:r>
        <w:rPr>
          <w:noProof/>
        </w:rPr>
        <w:fldChar w:fldCharType="begin"/>
      </w:r>
      <w:r>
        <w:rPr>
          <w:noProof/>
        </w:rPr>
        <w:instrText xml:space="preserve"> PAGEREF _Toc413611010 \h </w:instrText>
      </w:r>
      <w:r>
        <w:rPr>
          <w:noProof/>
        </w:rPr>
      </w:r>
      <w:r>
        <w:rPr>
          <w:noProof/>
        </w:rPr>
        <w:fldChar w:fldCharType="separate"/>
      </w:r>
      <w:r w:rsidR="002D6E55">
        <w:rPr>
          <w:noProof/>
        </w:rPr>
        <w:t>36</w:t>
      </w:r>
      <w:r>
        <w:rPr>
          <w:noProof/>
        </w:rPr>
        <w:fldChar w:fldCharType="end"/>
      </w:r>
    </w:p>
    <w:p w14:paraId="168872A3"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2.9</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_Toc413611011 \h </w:instrText>
      </w:r>
      <w:r>
        <w:rPr>
          <w:noProof/>
        </w:rPr>
      </w:r>
      <w:r>
        <w:rPr>
          <w:noProof/>
        </w:rPr>
        <w:fldChar w:fldCharType="separate"/>
      </w:r>
      <w:r w:rsidR="002D6E55">
        <w:rPr>
          <w:noProof/>
        </w:rPr>
        <w:t>37</w:t>
      </w:r>
      <w:r>
        <w:rPr>
          <w:noProof/>
        </w:rPr>
        <w:fldChar w:fldCharType="end"/>
      </w:r>
    </w:p>
    <w:p w14:paraId="0BA29449"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3</w:t>
      </w:r>
      <w:r>
        <w:rPr>
          <w:rFonts w:asciiTheme="minorHAnsi" w:eastAsiaTheme="minorEastAsia" w:hAnsiTheme="minorHAnsi" w:cstheme="minorBidi"/>
          <w:b w:val="0"/>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_Toc413611012 \h </w:instrText>
      </w:r>
      <w:r>
        <w:rPr>
          <w:noProof/>
        </w:rPr>
      </w:r>
      <w:r>
        <w:rPr>
          <w:noProof/>
        </w:rPr>
        <w:fldChar w:fldCharType="separate"/>
      </w:r>
      <w:r w:rsidR="002D6E55">
        <w:rPr>
          <w:noProof/>
        </w:rPr>
        <w:t>39</w:t>
      </w:r>
      <w:r>
        <w:rPr>
          <w:noProof/>
        </w:rPr>
        <w:fldChar w:fldCharType="end"/>
      </w:r>
    </w:p>
    <w:p w14:paraId="771F696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3.1</w:t>
      </w:r>
      <w:r>
        <w:rPr>
          <w:rFonts w:asciiTheme="minorHAnsi" w:eastAsiaTheme="minorEastAsia" w:hAnsiTheme="minorHAnsi" w:cstheme="minorBidi"/>
          <w:noProof/>
          <w:sz w:val="22"/>
          <w:szCs w:val="22"/>
          <w:lang w:eastAsia="zh-CN"/>
        </w:rPr>
        <w:tab/>
      </w:r>
      <w:r w:rsidRPr="0021712C">
        <w:rPr>
          <w:noProof/>
          <w:lang w:val="en-US"/>
        </w:rPr>
        <w:t>Waves</w:t>
      </w:r>
      <w:r>
        <w:rPr>
          <w:noProof/>
        </w:rPr>
        <w:tab/>
      </w:r>
      <w:r>
        <w:rPr>
          <w:noProof/>
        </w:rPr>
        <w:fldChar w:fldCharType="begin"/>
      </w:r>
      <w:r>
        <w:rPr>
          <w:noProof/>
        </w:rPr>
        <w:instrText xml:space="preserve"> PAGEREF _Toc413611013 \h </w:instrText>
      </w:r>
      <w:r>
        <w:rPr>
          <w:noProof/>
        </w:rPr>
      </w:r>
      <w:r>
        <w:rPr>
          <w:noProof/>
        </w:rPr>
        <w:fldChar w:fldCharType="separate"/>
      </w:r>
      <w:r w:rsidR="002D6E55">
        <w:rPr>
          <w:noProof/>
        </w:rPr>
        <w:t>39</w:t>
      </w:r>
      <w:r>
        <w:rPr>
          <w:noProof/>
        </w:rPr>
        <w:fldChar w:fldCharType="end"/>
      </w:r>
    </w:p>
    <w:p w14:paraId="0B1C10DB"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3.1.1</w:t>
      </w:r>
      <w:r>
        <w:rPr>
          <w:rFonts w:asciiTheme="minorHAnsi" w:eastAsiaTheme="minorEastAsia" w:hAnsiTheme="minorHAnsi" w:cstheme="minorBidi"/>
          <w:noProof/>
          <w:sz w:val="22"/>
          <w:szCs w:val="22"/>
          <w:lang w:eastAsia="zh-CN"/>
        </w:rPr>
        <w:tab/>
      </w:r>
      <w:r w:rsidRPr="0021712C">
        <w:rPr>
          <w:noProof/>
          <w:lang w:val="en-US"/>
        </w:rPr>
        <w:t>Spectral conditions</w:t>
      </w:r>
      <w:r>
        <w:rPr>
          <w:noProof/>
        </w:rPr>
        <w:tab/>
      </w:r>
      <w:r>
        <w:rPr>
          <w:noProof/>
        </w:rPr>
        <w:fldChar w:fldCharType="begin"/>
      </w:r>
      <w:r>
        <w:rPr>
          <w:noProof/>
        </w:rPr>
        <w:instrText xml:space="preserve"> PAGEREF _Toc413611014 \h </w:instrText>
      </w:r>
      <w:r>
        <w:rPr>
          <w:noProof/>
        </w:rPr>
      </w:r>
      <w:r>
        <w:rPr>
          <w:noProof/>
        </w:rPr>
        <w:fldChar w:fldCharType="separate"/>
      </w:r>
      <w:r w:rsidR="002D6E55">
        <w:rPr>
          <w:noProof/>
        </w:rPr>
        <w:t>39</w:t>
      </w:r>
      <w:r>
        <w:rPr>
          <w:noProof/>
        </w:rPr>
        <w:fldChar w:fldCharType="end"/>
      </w:r>
    </w:p>
    <w:p w14:paraId="4EBF531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3.1.2</w:t>
      </w:r>
      <w:r>
        <w:rPr>
          <w:rFonts w:asciiTheme="minorHAnsi" w:eastAsiaTheme="minorEastAsia" w:hAnsiTheme="minorHAnsi" w:cstheme="minorBidi"/>
          <w:noProof/>
          <w:sz w:val="22"/>
          <w:szCs w:val="22"/>
          <w:lang w:eastAsia="zh-CN"/>
        </w:rPr>
        <w:tab/>
      </w:r>
      <w:r w:rsidRPr="0021712C">
        <w:rPr>
          <w:noProof/>
          <w:lang w:val="en-US"/>
        </w:rPr>
        <w:t>Non-spectral conditions</w:t>
      </w:r>
      <w:r>
        <w:rPr>
          <w:noProof/>
        </w:rPr>
        <w:tab/>
      </w:r>
      <w:r>
        <w:rPr>
          <w:noProof/>
        </w:rPr>
        <w:fldChar w:fldCharType="begin"/>
      </w:r>
      <w:r>
        <w:rPr>
          <w:noProof/>
        </w:rPr>
        <w:instrText xml:space="preserve"> PAGEREF _Toc413611015 \h </w:instrText>
      </w:r>
      <w:r>
        <w:rPr>
          <w:noProof/>
        </w:rPr>
      </w:r>
      <w:r>
        <w:rPr>
          <w:noProof/>
        </w:rPr>
        <w:fldChar w:fldCharType="separate"/>
      </w:r>
      <w:r w:rsidR="002D6E55">
        <w:rPr>
          <w:noProof/>
        </w:rPr>
        <w:t>39</w:t>
      </w:r>
      <w:r>
        <w:rPr>
          <w:noProof/>
        </w:rPr>
        <w:fldChar w:fldCharType="end"/>
      </w:r>
    </w:p>
    <w:p w14:paraId="1CE34F4E"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3.1.3</w:t>
      </w:r>
      <w:r>
        <w:rPr>
          <w:rFonts w:asciiTheme="minorHAnsi" w:eastAsiaTheme="minorEastAsia" w:hAnsiTheme="minorHAnsi" w:cstheme="minorBidi"/>
          <w:noProof/>
          <w:sz w:val="22"/>
          <w:szCs w:val="22"/>
          <w:lang w:eastAsia="zh-CN"/>
        </w:rPr>
        <w:tab/>
      </w:r>
      <w:r w:rsidRPr="0021712C">
        <w:rPr>
          <w:noProof/>
          <w:lang w:val="en-US"/>
        </w:rPr>
        <w:t>Special conditions</w:t>
      </w:r>
      <w:r>
        <w:rPr>
          <w:noProof/>
        </w:rPr>
        <w:tab/>
      </w:r>
      <w:r>
        <w:rPr>
          <w:noProof/>
        </w:rPr>
        <w:fldChar w:fldCharType="begin"/>
      </w:r>
      <w:r>
        <w:rPr>
          <w:noProof/>
        </w:rPr>
        <w:instrText xml:space="preserve"> PAGEREF _Toc413611016 \h </w:instrText>
      </w:r>
      <w:r>
        <w:rPr>
          <w:noProof/>
        </w:rPr>
      </w:r>
      <w:r>
        <w:rPr>
          <w:noProof/>
        </w:rPr>
        <w:fldChar w:fldCharType="separate"/>
      </w:r>
      <w:r w:rsidR="002D6E55">
        <w:rPr>
          <w:noProof/>
        </w:rPr>
        <w:t>40</w:t>
      </w:r>
      <w:r>
        <w:rPr>
          <w:noProof/>
        </w:rPr>
        <w:fldChar w:fldCharType="end"/>
      </w:r>
    </w:p>
    <w:p w14:paraId="576634C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3.1.4</w:t>
      </w:r>
      <w:r>
        <w:rPr>
          <w:rFonts w:asciiTheme="minorHAnsi" w:eastAsiaTheme="minorEastAsia" w:hAnsiTheme="minorHAnsi" w:cstheme="minorBidi"/>
          <w:noProof/>
          <w:sz w:val="22"/>
          <w:szCs w:val="22"/>
          <w:lang w:eastAsia="zh-CN"/>
        </w:rPr>
        <w:tab/>
      </w:r>
      <w:r w:rsidRPr="0021712C">
        <w:rPr>
          <w:noProof/>
          <w:lang w:val="en-US"/>
        </w:rPr>
        <w:t>Lateral boundary conditions</w:t>
      </w:r>
      <w:r>
        <w:rPr>
          <w:noProof/>
        </w:rPr>
        <w:tab/>
      </w:r>
      <w:r>
        <w:rPr>
          <w:noProof/>
        </w:rPr>
        <w:fldChar w:fldCharType="begin"/>
      </w:r>
      <w:r>
        <w:rPr>
          <w:noProof/>
        </w:rPr>
        <w:instrText xml:space="preserve"> PAGEREF _Toc413611017 \h </w:instrText>
      </w:r>
      <w:r>
        <w:rPr>
          <w:noProof/>
        </w:rPr>
      </w:r>
      <w:r>
        <w:rPr>
          <w:noProof/>
        </w:rPr>
        <w:fldChar w:fldCharType="separate"/>
      </w:r>
      <w:r w:rsidR="002D6E55">
        <w:rPr>
          <w:noProof/>
        </w:rPr>
        <w:t>40</w:t>
      </w:r>
      <w:r>
        <w:rPr>
          <w:noProof/>
        </w:rPr>
        <w:fldChar w:fldCharType="end"/>
      </w:r>
    </w:p>
    <w:p w14:paraId="0703C78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3.2</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_Toc413611018 \h </w:instrText>
      </w:r>
      <w:r>
        <w:rPr>
          <w:noProof/>
        </w:rPr>
      </w:r>
      <w:r>
        <w:rPr>
          <w:noProof/>
        </w:rPr>
        <w:fldChar w:fldCharType="separate"/>
      </w:r>
      <w:r w:rsidR="002D6E55">
        <w:rPr>
          <w:noProof/>
        </w:rPr>
        <w:t>41</w:t>
      </w:r>
      <w:r>
        <w:rPr>
          <w:noProof/>
        </w:rPr>
        <w:fldChar w:fldCharType="end"/>
      </w:r>
    </w:p>
    <w:p w14:paraId="37097A7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3.2.1</w:t>
      </w:r>
      <w:r>
        <w:rPr>
          <w:rFonts w:asciiTheme="minorHAnsi" w:eastAsiaTheme="minorEastAsia" w:hAnsiTheme="minorHAnsi" w:cstheme="minorBidi"/>
          <w:noProof/>
          <w:sz w:val="22"/>
          <w:szCs w:val="22"/>
          <w:lang w:eastAsia="zh-CN"/>
        </w:rPr>
        <w:tab/>
      </w:r>
      <w:r w:rsidRPr="0021712C">
        <w:rPr>
          <w:noProof/>
          <w:lang w:val="en-US"/>
        </w:rPr>
        <w:t>Offshore boundary</w:t>
      </w:r>
      <w:r>
        <w:rPr>
          <w:noProof/>
        </w:rPr>
        <w:tab/>
      </w:r>
      <w:r>
        <w:rPr>
          <w:noProof/>
        </w:rPr>
        <w:fldChar w:fldCharType="begin"/>
      </w:r>
      <w:r>
        <w:rPr>
          <w:noProof/>
        </w:rPr>
        <w:instrText xml:space="preserve"> PAGEREF _Toc413611019 \h </w:instrText>
      </w:r>
      <w:r>
        <w:rPr>
          <w:noProof/>
        </w:rPr>
      </w:r>
      <w:r>
        <w:rPr>
          <w:noProof/>
        </w:rPr>
        <w:fldChar w:fldCharType="separate"/>
      </w:r>
      <w:r w:rsidR="002D6E55">
        <w:rPr>
          <w:noProof/>
        </w:rPr>
        <w:t>41</w:t>
      </w:r>
      <w:r>
        <w:rPr>
          <w:noProof/>
        </w:rPr>
        <w:fldChar w:fldCharType="end"/>
      </w:r>
    </w:p>
    <w:p w14:paraId="01AB7EC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lastRenderedPageBreak/>
        <w:t>3.2.2</w:t>
      </w:r>
      <w:r>
        <w:rPr>
          <w:rFonts w:asciiTheme="minorHAnsi" w:eastAsiaTheme="minorEastAsia" w:hAnsiTheme="minorHAnsi" w:cstheme="minorBidi"/>
          <w:noProof/>
          <w:sz w:val="22"/>
          <w:szCs w:val="22"/>
          <w:lang w:eastAsia="zh-CN"/>
        </w:rPr>
        <w:tab/>
      </w:r>
      <w:r w:rsidRPr="0021712C">
        <w:rPr>
          <w:noProof/>
          <w:lang w:val="en-US"/>
        </w:rPr>
        <w:t>Lateral boundaries</w:t>
      </w:r>
      <w:r>
        <w:rPr>
          <w:noProof/>
        </w:rPr>
        <w:tab/>
      </w:r>
      <w:r>
        <w:rPr>
          <w:noProof/>
        </w:rPr>
        <w:fldChar w:fldCharType="begin"/>
      </w:r>
      <w:r>
        <w:rPr>
          <w:noProof/>
        </w:rPr>
        <w:instrText xml:space="preserve"> PAGEREF _Toc413611020 \h </w:instrText>
      </w:r>
      <w:r>
        <w:rPr>
          <w:noProof/>
        </w:rPr>
      </w:r>
      <w:r>
        <w:rPr>
          <w:noProof/>
        </w:rPr>
        <w:fldChar w:fldCharType="separate"/>
      </w:r>
      <w:r w:rsidR="002D6E55">
        <w:rPr>
          <w:noProof/>
        </w:rPr>
        <w:t>42</w:t>
      </w:r>
      <w:r>
        <w:rPr>
          <w:noProof/>
        </w:rPr>
        <w:fldChar w:fldCharType="end"/>
      </w:r>
    </w:p>
    <w:p w14:paraId="2B2B221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3.2.3</w:t>
      </w:r>
      <w:r>
        <w:rPr>
          <w:rFonts w:asciiTheme="minorHAnsi" w:eastAsiaTheme="minorEastAsia" w:hAnsiTheme="minorHAnsi" w:cstheme="minorBidi"/>
          <w:noProof/>
          <w:sz w:val="22"/>
          <w:szCs w:val="22"/>
          <w:lang w:eastAsia="zh-CN"/>
        </w:rPr>
        <w:tab/>
      </w:r>
      <w:r w:rsidRPr="0021712C">
        <w:rPr>
          <w:noProof/>
          <w:lang w:val="en-US"/>
        </w:rPr>
        <w:t>Tide and surge</w:t>
      </w:r>
      <w:r>
        <w:rPr>
          <w:noProof/>
        </w:rPr>
        <w:tab/>
      </w:r>
      <w:r>
        <w:rPr>
          <w:noProof/>
        </w:rPr>
        <w:fldChar w:fldCharType="begin"/>
      </w:r>
      <w:r>
        <w:rPr>
          <w:noProof/>
        </w:rPr>
        <w:instrText xml:space="preserve"> PAGEREF _Toc413611021 \h </w:instrText>
      </w:r>
      <w:r>
        <w:rPr>
          <w:noProof/>
        </w:rPr>
      </w:r>
      <w:r>
        <w:rPr>
          <w:noProof/>
        </w:rPr>
        <w:fldChar w:fldCharType="separate"/>
      </w:r>
      <w:r w:rsidR="002D6E55">
        <w:rPr>
          <w:noProof/>
        </w:rPr>
        <w:t>43</w:t>
      </w:r>
      <w:r>
        <w:rPr>
          <w:noProof/>
        </w:rPr>
        <w:fldChar w:fldCharType="end"/>
      </w:r>
    </w:p>
    <w:p w14:paraId="30C85E2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3.2.4</w:t>
      </w:r>
      <w:r>
        <w:rPr>
          <w:rFonts w:asciiTheme="minorHAnsi" w:eastAsiaTheme="minorEastAsia" w:hAnsiTheme="minorHAnsi" w:cstheme="minorBidi"/>
          <w:noProof/>
          <w:sz w:val="22"/>
          <w:szCs w:val="22"/>
          <w:lang w:eastAsia="zh-CN"/>
        </w:rPr>
        <w:tab/>
      </w:r>
      <w:r w:rsidRPr="0021712C">
        <w:rPr>
          <w:noProof/>
          <w:lang w:val="en-US"/>
        </w:rPr>
        <w:t>River and point discharge</w:t>
      </w:r>
      <w:r>
        <w:rPr>
          <w:noProof/>
        </w:rPr>
        <w:tab/>
      </w:r>
      <w:r>
        <w:rPr>
          <w:noProof/>
        </w:rPr>
        <w:fldChar w:fldCharType="begin"/>
      </w:r>
      <w:r>
        <w:rPr>
          <w:noProof/>
        </w:rPr>
        <w:instrText xml:space="preserve"> PAGEREF _Toc413611022 \h </w:instrText>
      </w:r>
      <w:r>
        <w:rPr>
          <w:noProof/>
        </w:rPr>
      </w:r>
      <w:r>
        <w:rPr>
          <w:noProof/>
        </w:rPr>
        <w:fldChar w:fldCharType="separate"/>
      </w:r>
      <w:r w:rsidR="002D6E55">
        <w:rPr>
          <w:noProof/>
        </w:rPr>
        <w:t>43</w:t>
      </w:r>
      <w:r>
        <w:rPr>
          <w:noProof/>
        </w:rPr>
        <w:fldChar w:fldCharType="end"/>
      </w:r>
    </w:p>
    <w:p w14:paraId="11D09759"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3.3</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_Toc413611023 \h </w:instrText>
      </w:r>
      <w:r>
        <w:rPr>
          <w:noProof/>
        </w:rPr>
      </w:r>
      <w:r>
        <w:rPr>
          <w:noProof/>
        </w:rPr>
        <w:fldChar w:fldCharType="separate"/>
      </w:r>
      <w:r w:rsidR="002D6E55">
        <w:rPr>
          <w:noProof/>
        </w:rPr>
        <w:t>43</w:t>
      </w:r>
      <w:r>
        <w:rPr>
          <w:noProof/>
        </w:rPr>
        <w:fldChar w:fldCharType="end"/>
      </w:r>
    </w:p>
    <w:p w14:paraId="0A4AE603"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4</w:t>
      </w:r>
      <w:r>
        <w:rPr>
          <w:rFonts w:asciiTheme="minorHAnsi" w:eastAsiaTheme="minorEastAsia" w:hAnsiTheme="minorHAnsi" w:cstheme="minorBidi"/>
          <w:b w:val="0"/>
          <w:noProof/>
          <w:sz w:val="22"/>
          <w:szCs w:val="22"/>
          <w:lang w:eastAsia="zh-CN"/>
        </w:rPr>
        <w:tab/>
      </w:r>
      <w:r w:rsidRPr="0021712C">
        <w:rPr>
          <w:noProof/>
          <w:lang w:val="en-US"/>
        </w:rPr>
        <w:t>Input description</w:t>
      </w:r>
      <w:r>
        <w:rPr>
          <w:noProof/>
        </w:rPr>
        <w:tab/>
      </w:r>
      <w:r>
        <w:rPr>
          <w:noProof/>
        </w:rPr>
        <w:fldChar w:fldCharType="begin"/>
      </w:r>
      <w:r>
        <w:rPr>
          <w:noProof/>
        </w:rPr>
        <w:instrText xml:space="preserve"> PAGEREF _Toc413611024 \h </w:instrText>
      </w:r>
      <w:r>
        <w:rPr>
          <w:noProof/>
        </w:rPr>
      </w:r>
      <w:r>
        <w:rPr>
          <w:noProof/>
        </w:rPr>
        <w:fldChar w:fldCharType="separate"/>
      </w:r>
      <w:r w:rsidR="002D6E55">
        <w:rPr>
          <w:noProof/>
        </w:rPr>
        <w:t>44</w:t>
      </w:r>
      <w:r>
        <w:rPr>
          <w:noProof/>
        </w:rPr>
        <w:fldChar w:fldCharType="end"/>
      </w:r>
    </w:p>
    <w:p w14:paraId="7666A8CD"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w:t>
      </w:r>
      <w:r>
        <w:rPr>
          <w:rFonts w:asciiTheme="minorHAnsi" w:eastAsiaTheme="minorEastAsia" w:hAnsiTheme="minorHAnsi" w:cstheme="minorBidi"/>
          <w:noProof/>
          <w:sz w:val="22"/>
          <w:szCs w:val="22"/>
          <w:lang w:eastAsia="zh-CN"/>
        </w:rPr>
        <w:tab/>
      </w:r>
      <w:r w:rsidRPr="0021712C">
        <w:rPr>
          <w:noProof/>
          <w:lang w:val="en-US"/>
        </w:rPr>
        <w:t>General</w:t>
      </w:r>
      <w:r>
        <w:rPr>
          <w:noProof/>
        </w:rPr>
        <w:tab/>
      </w:r>
      <w:r>
        <w:rPr>
          <w:noProof/>
        </w:rPr>
        <w:fldChar w:fldCharType="begin"/>
      </w:r>
      <w:r>
        <w:rPr>
          <w:noProof/>
        </w:rPr>
        <w:instrText xml:space="preserve"> PAGEREF _Toc413611025 \h </w:instrText>
      </w:r>
      <w:r>
        <w:rPr>
          <w:noProof/>
        </w:rPr>
      </w:r>
      <w:r>
        <w:rPr>
          <w:noProof/>
        </w:rPr>
        <w:fldChar w:fldCharType="separate"/>
      </w:r>
      <w:r w:rsidR="002D6E55">
        <w:rPr>
          <w:noProof/>
        </w:rPr>
        <w:t>44</w:t>
      </w:r>
      <w:r>
        <w:rPr>
          <w:noProof/>
        </w:rPr>
        <w:fldChar w:fldCharType="end"/>
      </w:r>
    </w:p>
    <w:p w14:paraId="5B66A4A7"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4.2</w:t>
      </w:r>
      <w:r>
        <w:rPr>
          <w:rFonts w:asciiTheme="minorHAnsi" w:eastAsiaTheme="minorEastAsia" w:hAnsiTheme="minorHAnsi" w:cstheme="minorBidi"/>
          <w:noProof/>
          <w:sz w:val="22"/>
          <w:szCs w:val="22"/>
          <w:lang w:eastAsia="zh-CN"/>
        </w:rPr>
        <w:tab/>
      </w:r>
      <w:r w:rsidRPr="0021712C">
        <w:rPr>
          <w:noProof/>
          <w:lang w:val="en-US"/>
        </w:rPr>
        <w:t>Physical processes</w:t>
      </w:r>
      <w:r>
        <w:rPr>
          <w:noProof/>
        </w:rPr>
        <w:tab/>
      </w:r>
      <w:r>
        <w:rPr>
          <w:noProof/>
        </w:rPr>
        <w:fldChar w:fldCharType="begin"/>
      </w:r>
      <w:r>
        <w:rPr>
          <w:noProof/>
        </w:rPr>
        <w:instrText xml:space="preserve"> PAGEREF _Toc413611026 \h </w:instrText>
      </w:r>
      <w:r>
        <w:rPr>
          <w:noProof/>
        </w:rPr>
      </w:r>
      <w:r>
        <w:rPr>
          <w:noProof/>
        </w:rPr>
        <w:fldChar w:fldCharType="separate"/>
      </w:r>
      <w:r w:rsidR="002D6E55">
        <w:rPr>
          <w:noProof/>
        </w:rPr>
        <w:t>45</w:t>
      </w:r>
      <w:r>
        <w:rPr>
          <w:noProof/>
        </w:rPr>
        <w:fldChar w:fldCharType="end"/>
      </w:r>
    </w:p>
    <w:p w14:paraId="0BC76EF7"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4.3</w:t>
      </w:r>
      <w:r>
        <w:rPr>
          <w:rFonts w:asciiTheme="minorHAnsi" w:eastAsiaTheme="minorEastAsia" w:hAnsiTheme="minorHAnsi" w:cstheme="minorBidi"/>
          <w:noProof/>
          <w:sz w:val="22"/>
          <w:szCs w:val="22"/>
          <w:lang w:eastAsia="zh-CN"/>
        </w:rPr>
        <w:tab/>
      </w:r>
      <w:r w:rsidRPr="0021712C">
        <w:rPr>
          <w:noProof/>
          <w:lang w:val="en-US"/>
        </w:rPr>
        <w:t>Grid and bathymetry</w:t>
      </w:r>
      <w:r>
        <w:rPr>
          <w:noProof/>
        </w:rPr>
        <w:tab/>
      </w:r>
      <w:r>
        <w:rPr>
          <w:noProof/>
        </w:rPr>
        <w:fldChar w:fldCharType="begin"/>
      </w:r>
      <w:r>
        <w:rPr>
          <w:noProof/>
        </w:rPr>
        <w:instrText xml:space="preserve"> PAGEREF _Toc413611027 \h </w:instrText>
      </w:r>
      <w:r>
        <w:rPr>
          <w:noProof/>
        </w:rPr>
      </w:r>
      <w:r>
        <w:rPr>
          <w:noProof/>
        </w:rPr>
        <w:fldChar w:fldCharType="separate"/>
      </w:r>
      <w:r w:rsidR="002D6E55">
        <w:rPr>
          <w:noProof/>
        </w:rPr>
        <w:t>46</w:t>
      </w:r>
      <w:r>
        <w:rPr>
          <w:noProof/>
        </w:rPr>
        <w:fldChar w:fldCharType="end"/>
      </w:r>
    </w:p>
    <w:p w14:paraId="7CF8BA77"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4.4</w:t>
      </w:r>
      <w:r>
        <w:rPr>
          <w:rFonts w:asciiTheme="minorHAnsi" w:eastAsiaTheme="minorEastAsia" w:hAnsiTheme="minorHAnsi" w:cstheme="minorBidi"/>
          <w:noProof/>
          <w:sz w:val="22"/>
          <w:szCs w:val="22"/>
          <w:lang w:eastAsia="zh-CN"/>
        </w:rPr>
        <w:tab/>
      </w:r>
      <w:r w:rsidRPr="0021712C">
        <w:rPr>
          <w:noProof/>
          <w:lang w:val="en-US"/>
        </w:rPr>
        <w:t>Waves input</w:t>
      </w:r>
      <w:r>
        <w:rPr>
          <w:noProof/>
        </w:rPr>
        <w:tab/>
      </w:r>
      <w:r>
        <w:rPr>
          <w:noProof/>
        </w:rPr>
        <w:fldChar w:fldCharType="begin"/>
      </w:r>
      <w:r>
        <w:rPr>
          <w:noProof/>
        </w:rPr>
        <w:instrText xml:space="preserve"> PAGEREF _Toc413611028 \h </w:instrText>
      </w:r>
      <w:r>
        <w:rPr>
          <w:noProof/>
        </w:rPr>
      </w:r>
      <w:r>
        <w:rPr>
          <w:noProof/>
        </w:rPr>
        <w:fldChar w:fldCharType="separate"/>
      </w:r>
      <w:r w:rsidR="002D6E55">
        <w:rPr>
          <w:noProof/>
        </w:rPr>
        <w:t>49</w:t>
      </w:r>
      <w:r>
        <w:rPr>
          <w:noProof/>
        </w:rPr>
        <w:fldChar w:fldCharType="end"/>
      </w:r>
    </w:p>
    <w:p w14:paraId="6D16650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4.4.1</w:t>
      </w:r>
      <w:r>
        <w:rPr>
          <w:rFonts w:asciiTheme="minorHAnsi" w:eastAsiaTheme="minorEastAsia" w:hAnsiTheme="minorHAnsi" w:cstheme="minorBidi"/>
          <w:noProof/>
          <w:sz w:val="22"/>
          <w:szCs w:val="22"/>
          <w:lang w:eastAsia="zh-CN"/>
        </w:rPr>
        <w:tab/>
      </w:r>
      <w:r w:rsidRPr="0021712C">
        <w:rPr>
          <w:noProof/>
          <w:lang w:val="en-US"/>
        </w:rPr>
        <w:t>Spectral wave boundary conditions</w:t>
      </w:r>
      <w:r>
        <w:rPr>
          <w:noProof/>
        </w:rPr>
        <w:tab/>
      </w:r>
      <w:r>
        <w:rPr>
          <w:noProof/>
        </w:rPr>
        <w:fldChar w:fldCharType="begin"/>
      </w:r>
      <w:r>
        <w:rPr>
          <w:noProof/>
        </w:rPr>
        <w:instrText xml:space="preserve"> PAGEREF _Toc413611029 \h </w:instrText>
      </w:r>
      <w:r>
        <w:rPr>
          <w:noProof/>
        </w:rPr>
      </w:r>
      <w:r>
        <w:rPr>
          <w:noProof/>
        </w:rPr>
        <w:fldChar w:fldCharType="separate"/>
      </w:r>
      <w:r w:rsidR="002D6E55">
        <w:rPr>
          <w:noProof/>
        </w:rPr>
        <w:t>52</w:t>
      </w:r>
      <w:r>
        <w:rPr>
          <w:noProof/>
        </w:rPr>
        <w:fldChar w:fldCharType="end"/>
      </w:r>
    </w:p>
    <w:p w14:paraId="0F2EE33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4.4.2</w:t>
      </w:r>
      <w:r>
        <w:rPr>
          <w:rFonts w:asciiTheme="minorHAnsi" w:eastAsiaTheme="minorEastAsia" w:hAnsiTheme="minorHAnsi" w:cstheme="minorBidi"/>
          <w:noProof/>
          <w:sz w:val="22"/>
          <w:szCs w:val="22"/>
          <w:lang w:eastAsia="zh-CN"/>
        </w:rPr>
        <w:tab/>
      </w:r>
      <w:r w:rsidRPr="0021712C">
        <w:rPr>
          <w:noProof/>
          <w:lang w:val="en-US"/>
        </w:rPr>
        <w:t>Non-spectral wave boundary conditions</w:t>
      </w:r>
      <w:r>
        <w:rPr>
          <w:noProof/>
        </w:rPr>
        <w:tab/>
      </w:r>
      <w:r>
        <w:rPr>
          <w:noProof/>
        </w:rPr>
        <w:fldChar w:fldCharType="begin"/>
      </w:r>
      <w:r>
        <w:rPr>
          <w:noProof/>
        </w:rPr>
        <w:instrText xml:space="preserve"> PAGEREF _Toc413611030 \h </w:instrText>
      </w:r>
      <w:r>
        <w:rPr>
          <w:noProof/>
        </w:rPr>
      </w:r>
      <w:r>
        <w:rPr>
          <w:noProof/>
        </w:rPr>
        <w:fldChar w:fldCharType="separate"/>
      </w:r>
      <w:r w:rsidR="002D6E55">
        <w:rPr>
          <w:noProof/>
        </w:rPr>
        <w:t>59</w:t>
      </w:r>
      <w:r>
        <w:rPr>
          <w:noProof/>
        </w:rPr>
        <w:fldChar w:fldCharType="end"/>
      </w:r>
    </w:p>
    <w:p w14:paraId="14CF5979"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4.4.3</w:t>
      </w:r>
      <w:r>
        <w:rPr>
          <w:rFonts w:asciiTheme="minorHAnsi" w:eastAsiaTheme="minorEastAsia" w:hAnsiTheme="minorHAnsi" w:cstheme="minorBidi"/>
          <w:noProof/>
          <w:sz w:val="22"/>
          <w:szCs w:val="22"/>
          <w:lang w:eastAsia="zh-CN"/>
        </w:rPr>
        <w:tab/>
      </w:r>
      <w:r w:rsidRPr="0021712C">
        <w:rPr>
          <w:noProof/>
          <w:lang w:val="en-US"/>
        </w:rPr>
        <w:t>Special types of wave boundary conditions</w:t>
      </w:r>
      <w:r>
        <w:rPr>
          <w:noProof/>
        </w:rPr>
        <w:tab/>
      </w:r>
      <w:r>
        <w:rPr>
          <w:noProof/>
        </w:rPr>
        <w:fldChar w:fldCharType="begin"/>
      </w:r>
      <w:r>
        <w:rPr>
          <w:noProof/>
        </w:rPr>
        <w:instrText xml:space="preserve"> PAGEREF _Toc413611031 \h </w:instrText>
      </w:r>
      <w:r>
        <w:rPr>
          <w:noProof/>
        </w:rPr>
      </w:r>
      <w:r>
        <w:rPr>
          <w:noProof/>
        </w:rPr>
        <w:fldChar w:fldCharType="separate"/>
      </w:r>
      <w:r w:rsidR="002D6E55">
        <w:rPr>
          <w:noProof/>
        </w:rPr>
        <w:t>61</w:t>
      </w:r>
      <w:r>
        <w:rPr>
          <w:noProof/>
        </w:rPr>
        <w:fldChar w:fldCharType="end"/>
      </w:r>
    </w:p>
    <w:p w14:paraId="71A83C0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4.4.4</w:t>
      </w:r>
      <w:r>
        <w:rPr>
          <w:rFonts w:asciiTheme="minorHAnsi" w:eastAsiaTheme="minorEastAsia" w:hAnsiTheme="minorHAnsi" w:cstheme="minorBidi"/>
          <w:noProof/>
          <w:sz w:val="22"/>
          <w:szCs w:val="22"/>
          <w:lang w:eastAsia="zh-CN"/>
        </w:rPr>
        <w:tab/>
      </w:r>
      <w:r w:rsidRPr="0021712C">
        <w:rPr>
          <w:noProof/>
          <w:lang w:val="en-US"/>
        </w:rPr>
        <w:t>Temporally and/or spatially varying wave boundary conditions</w:t>
      </w:r>
      <w:r>
        <w:rPr>
          <w:noProof/>
        </w:rPr>
        <w:tab/>
      </w:r>
      <w:r>
        <w:rPr>
          <w:noProof/>
        </w:rPr>
        <w:fldChar w:fldCharType="begin"/>
      </w:r>
      <w:r>
        <w:rPr>
          <w:noProof/>
        </w:rPr>
        <w:instrText xml:space="preserve"> PAGEREF _Toc413611032 \h </w:instrText>
      </w:r>
      <w:r>
        <w:rPr>
          <w:noProof/>
        </w:rPr>
      </w:r>
      <w:r>
        <w:rPr>
          <w:noProof/>
        </w:rPr>
        <w:fldChar w:fldCharType="separate"/>
      </w:r>
      <w:r w:rsidR="002D6E55">
        <w:rPr>
          <w:noProof/>
        </w:rPr>
        <w:t>61</w:t>
      </w:r>
      <w:r>
        <w:rPr>
          <w:noProof/>
        </w:rPr>
        <w:fldChar w:fldCharType="end"/>
      </w:r>
    </w:p>
    <w:p w14:paraId="5E14379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4.5</w:t>
      </w:r>
      <w:r>
        <w:rPr>
          <w:rFonts w:asciiTheme="minorHAnsi" w:eastAsiaTheme="minorEastAsia" w:hAnsiTheme="minorHAnsi" w:cstheme="minorBidi"/>
          <w:noProof/>
          <w:sz w:val="22"/>
          <w:szCs w:val="22"/>
          <w:lang w:eastAsia="zh-CN"/>
        </w:rPr>
        <w:tab/>
      </w:r>
      <w:r w:rsidRPr="0021712C">
        <w:rPr>
          <w:noProof/>
          <w:lang w:val="en-US"/>
        </w:rPr>
        <w:t>Flow, tide and surge input</w:t>
      </w:r>
      <w:r>
        <w:rPr>
          <w:noProof/>
        </w:rPr>
        <w:tab/>
      </w:r>
      <w:r>
        <w:rPr>
          <w:noProof/>
        </w:rPr>
        <w:fldChar w:fldCharType="begin"/>
      </w:r>
      <w:r>
        <w:rPr>
          <w:noProof/>
        </w:rPr>
        <w:instrText xml:space="preserve"> PAGEREF _Toc413611033 \h </w:instrText>
      </w:r>
      <w:r>
        <w:rPr>
          <w:noProof/>
        </w:rPr>
      </w:r>
      <w:r>
        <w:rPr>
          <w:noProof/>
        </w:rPr>
        <w:fldChar w:fldCharType="separate"/>
      </w:r>
      <w:r w:rsidR="002D6E55">
        <w:rPr>
          <w:noProof/>
        </w:rPr>
        <w:t>62</w:t>
      </w:r>
      <w:r>
        <w:rPr>
          <w:noProof/>
        </w:rPr>
        <w:fldChar w:fldCharType="end"/>
      </w:r>
    </w:p>
    <w:p w14:paraId="48A6056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4.5.1</w:t>
      </w:r>
      <w:r>
        <w:rPr>
          <w:rFonts w:asciiTheme="minorHAnsi" w:eastAsiaTheme="minorEastAsia" w:hAnsiTheme="minorHAnsi" w:cstheme="minorBidi"/>
          <w:noProof/>
          <w:sz w:val="22"/>
          <w:szCs w:val="22"/>
          <w:lang w:eastAsia="zh-CN"/>
        </w:rPr>
        <w:tab/>
      </w:r>
      <w:r w:rsidRPr="0021712C">
        <w:rPr>
          <w:noProof/>
          <w:lang w:val="en-US"/>
        </w:rPr>
        <w:t>Flow boundary conditions</w:t>
      </w:r>
      <w:r>
        <w:rPr>
          <w:noProof/>
        </w:rPr>
        <w:tab/>
      </w:r>
      <w:r>
        <w:rPr>
          <w:noProof/>
        </w:rPr>
        <w:fldChar w:fldCharType="begin"/>
      </w:r>
      <w:r>
        <w:rPr>
          <w:noProof/>
        </w:rPr>
        <w:instrText xml:space="preserve"> PAGEREF _Toc413611034 \h </w:instrText>
      </w:r>
      <w:r>
        <w:rPr>
          <w:noProof/>
        </w:rPr>
      </w:r>
      <w:r>
        <w:rPr>
          <w:noProof/>
        </w:rPr>
        <w:fldChar w:fldCharType="separate"/>
      </w:r>
      <w:r w:rsidR="002D6E55">
        <w:rPr>
          <w:noProof/>
        </w:rPr>
        <w:t>62</w:t>
      </w:r>
      <w:r>
        <w:rPr>
          <w:noProof/>
        </w:rPr>
        <w:fldChar w:fldCharType="end"/>
      </w:r>
    </w:p>
    <w:p w14:paraId="242A474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4.5.2</w:t>
      </w:r>
      <w:r>
        <w:rPr>
          <w:rFonts w:asciiTheme="minorHAnsi" w:eastAsiaTheme="minorEastAsia" w:hAnsiTheme="minorHAnsi" w:cstheme="minorBidi"/>
          <w:noProof/>
          <w:sz w:val="22"/>
          <w:szCs w:val="22"/>
          <w:lang w:eastAsia="zh-CN"/>
        </w:rPr>
        <w:tab/>
      </w:r>
      <w:r w:rsidRPr="0021712C">
        <w:rPr>
          <w:noProof/>
          <w:lang w:val="en-US"/>
        </w:rPr>
        <w:t>Time-varying tide/surge</w:t>
      </w:r>
      <w:r>
        <w:rPr>
          <w:noProof/>
        </w:rPr>
        <w:tab/>
      </w:r>
      <w:r>
        <w:rPr>
          <w:noProof/>
        </w:rPr>
        <w:fldChar w:fldCharType="begin"/>
      </w:r>
      <w:r>
        <w:rPr>
          <w:noProof/>
        </w:rPr>
        <w:instrText xml:space="preserve"> PAGEREF _Toc413611035 \h </w:instrText>
      </w:r>
      <w:r>
        <w:rPr>
          <w:noProof/>
        </w:rPr>
      </w:r>
      <w:r>
        <w:rPr>
          <w:noProof/>
        </w:rPr>
        <w:fldChar w:fldCharType="separate"/>
      </w:r>
      <w:r w:rsidR="002D6E55">
        <w:rPr>
          <w:noProof/>
        </w:rPr>
        <w:t>64</w:t>
      </w:r>
      <w:r>
        <w:rPr>
          <w:noProof/>
        </w:rPr>
        <w:fldChar w:fldCharType="end"/>
      </w:r>
    </w:p>
    <w:p w14:paraId="04FDB9ED"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4.6</w:t>
      </w:r>
      <w:r>
        <w:rPr>
          <w:rFonts w:asciiTheme="minorHAnsi" w:eastAsiaTheme="minorEastAsia" w:hAnsiTheme="minorHAnsi" w:cstheme="minorBidi"/>
          <w:noProof/>
          <w:sz w:val="22"/>
          <w:szCs w:val="22"/>
          <w:lang w:eastAsia="zh-CN"/>
        </w:rPr>
        <w:tab/>
      </w:r>
      <w:r w:rsidRPr="0021712C">
        <w:rPr>
          <w:noProof/>
          <w:lang w:val="en-US"/>
        </w:rPr>
        <w:t>Water level (dam break)</w:t>
      </w:r>
      <w:r>
        <w:rPr>
          <w:noProof/>
        </w:rPr>
        <w:tab/>
      </w:r>
      <w:r>
        <w:rPr>
          <w:noProof/>
        </w:rPr>
        <w:fldChar w:fldCharType="begin"/>
      </w:r>
      <w:r>
        <w:rPr>
          <w:noProof/>
        </w:rPr>
        <w:instrText xml:space="preserve"> PAGEREF _Toc413611036 \h </w:instrText>
      </w:r>
      <w:r>
        <w:rPr>
          <w:noProof/>
        </w:rPr>
      </w:r>
      <w:r>
        <w:rPr>
          <w:noProof/>
        </w:rPr>
        <w:fldChar w:fldCharType="separate"/>
      </w:r>
      <w:r w:rsidR="002D6E55">
        <w:rPr>
          <w:noProof/>
        </w:rPr>
        <w:t>65</w:t>
      </w:r>
      <w:r>
        <w:rPr>
          <w:noProof/>
        </w:rPr>
        <w:fldChar w:fldCharType="end"/>
      </w:r>
    </w:p>
    <w:p w14:paraId="14D27CFC"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4.7</w:t>
      </w:r>
      <w:r>
        <w:rPr>
          <w:rFonts w:asciiTheme="minorHAnsi" w:eastAsiaTheme="minorEastAsia" w:hAnsiTheme="minorHAnsi" w:cstheme="minorBidi"/>
          <w:noProof/>
          <w:sz w:val="22"/>
          <w:szCs w:val="22"/>
          <w:lang w:eastAsia="zh-CN"/>
        </w:rPr>
        <w:tab/>
      </w:r>
      <w:r w:rsidRPr="0021712C">
        <w:rPr>
          <w:noProof/>
          <w:lang w:val="en-US"/>
        </w:rPr>
        <w:t>Wind input</w:t>
      </w:r>
      <w:r>
        <w:rPr>
          <w:noProof/>
        </w:rPr>
        <w:tab/>
      </w:r>
      <w:r>
        <w:rPr>
          <w:noProof/>
        </w:rPr>
        <w:fldChar w:fldCharType="begin"/>
      </w:r>
      <w:r>
        <w:rPr>
          <w:noProof/>
        </w:rPr>
        <w:instrText xml:space="preserve"> PAGEREF _Toc413611037 \h </w:instrText>
      </w:r>
      <w:r>
        <w:rPr>
          <w:noProof/>
        </w:rPr>
      </w:r>
      <w:r>
        <w:rPr>
          <w:noProof/>
        </w:rPr>
        <w:fldChar w:fldCharType="separate"/>
      </w:r>
      <w:r w:rsidR="002D6E55">
        <w:rPr>
          <w:noProof/>
        </w:rPr>
        <w:t>67</w:t>
      </w:r>
      <w:r>
        <w:rPr>
          <w:noProof/>
        </w:rPr>
        <w:fldChar w:fldCharType="end"/>
      </w:r>
    </w:p>
    <w:p w14:paraId="6A1198C0"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4.8</w:t>
      </w:r>
      <w:r>
        <w:rPr>
          <w:rFonts w:asciiTheme="minorHAnsi" w:eastAsiaTheme="minorEastAsia" w:hAnsiTheme="minorHAnsi" w:cstheme="minorBidi"/>
          <w:noProof/>
          <w:sz w:val="22"/>
          <w:szCs w:val="22"/>
          <w:lang w:eastAsia="zh-CN"/>
        </w:rPr>
        <w:tab/>
      </w:r>
      <w:r w:rsidRPr="0021712C">
        <w:rPr>
          <w:noProof/>
          <w:lang w:val="en-US"/>
        </w:rPr>
        <w:t>Sediment input</w:t>
      </w:r>
      <w:r>
        <w:rPr>
          <w:noProof/>
        </w:rPr>
        <w:tab/>
      </w:r>
      <w:r>
        <w:rPr>
          <w:noProof/>
        </w:rPr>
        <w:fldChar w:fldCharType="begin"/>
      </w:r>
      <w:r>
        <w:rPr>
          <w:noProof/>
        </w:rPr>
        <w:instrText xml:space="preserve"> PAGEREF _Toc413611038 \h </w:instrText>
      </w:r>
      <w:r>
        <w:rPr>
          <w:noProof/>
        </w:rPr>
      </w:r>
      <w:r>
        <w:rPr>
          <w:noProof/>
        </w:rPr>
        <w:fldChar w:fldCharType="separate"/>
      </w:r>
      <w:r w:rsidR="002D6E55">
        <w:rPr>
          <w:noProof/>
        </w:rPr>
        <w:t>67</w:t>
      </w:r>
      <w:r>
        <w:rPr>
          <w:noProof/>
        </w:rPr>
        <w:fldChar w:fldCharType="end"/>
      </w:r>
    </w:p>
    <w:p w14:paraId="401DE959"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4.9</w:t>
      </w:r>
      <w:r>
        <w:rPr>
          <w:rFonts w:asciiTheme="minorHAnsi" w:eastAsiaTheme="minorEastAsia" w:hAnsiTheme="minorHAnsi" w:cstheme="minorBidi"/>
          <w:noProof/>
          <w:sz w:val="22"/>
          <w:szCs w:val="22"/>
          <w:lang w:eastAsia="zh-CN"/>
        </w:rPr>
        <w:tab/>
      </w:r>
      <w:r w:rsidRPr="0021712C">
        <w:rPr>
          <w:noProof/>
          <w:lang w:val="en-US"/>
        </w:rPr>
        <w:t>Vegetation input</w:t>
      </w:r>
      <w:r>
        <w:rPr>
          <w:noProof/>
        </w:rPr>
        <w:tab/>
      </w:r>
      <w:r>
        <w:rPr>
          <w:noProof/>
        </w:rPr>
        <w:fldChar w:fldCharType="begin"/>
      </w:r>
      <w:r>
        <w:rPr>
          <w:noProof/>
        </w:rPr>
        <w:instrText xml:space="preserve"> PAGEREF _Toc413611039 \h </w:instrText>
      </w:r>
      <w:r>
        <w:rPr>
          <w:noProof/>
        </w:rPr>
      </w:r>
      <w:r>
        <w:rPr>
          <w:noProof/>
        </w:rPr>
        <w:fldChar w:fldCharType="separate"/>
      </w:r>
      <w:r w:rsidR="002D6E55">
        <w:rPr>
          <w:noProof/>
        </w:rPr>
        <w:t>70</w:t>
      </w:r>
      <w:r>
        <w:rPr>
          <w:noProof/>
        </w:rPr>
        <w:fldChar w:fldCharType="end"/>
      </w:r>
    </w:p>
    <w:p w14:paraId="568DCEE0"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4.10</w:t>
      </w:r>
      <w:r>
        <w:rPr>
          <w:rFonts w:asciiTheme="minorHAnsi" w:eastAsiaTheme="minorEastAsia" w:hAnsiTheme="minorHAnsi" w:cstheme="minorBidi"/>
          <w:noProof/>
          <w:sz w:val="22"/>
          <w:szCs w:val="22"/>
          <w:lang w:eastAsia="zh-CN"/>
        </w:rPr>
        <w:tab/>
      </w:r>
      <w:r w:rsidRPr="0021712C">
        <w:rPr>
          <w:noProof/>
          <w:lang w:val="en-US"/>
        </w:rPr>
        <w:t>Discharge input</w:t>
      </w:r>
      <w:r>
        <w:rPr>
          <w:noProof/>
        </w:rPr>
        <w:tab/>
      </w:r>
      <w:r>
        <w:rPr>
          <w:noProof/>
        </w:rPr>
        <w:fldChar w:fldCharType="begin"/>
      </w:r>
      <w:r>
        <w:rPr>
          <w:noProof/>
        </w:rPr>
        <w:instrText xml:space="preserve"> PAGEREF _Toc413611040 \h </w:instrText>
      </w:r>
      <w:r>
        <w:rPr>
          <w:noProof/>
        </w:rPr>
      </w:r>
      <w:r>
        <w:rPr>
          <w:noProof/>
        </w:rPr>
        <w:fldChar w:fldCharType="separate"/>
      </w:r>
      <w:r w:rsidR="002D6E55">
        <w:rPr>
          <w:noProof/>
        </w:rPr>
        <w:t>71</w:t>
      </w:r>
      <w:r>
        <w:rPr>
          <w:noProof/>
        </w:rPr>
        <w:fldChar w:fldCharType="end"/>
      </w:r>
    </w:p>
    <w:p w14:paraId="19465586"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4.11</w:t>
      </w:r>
      <w:r>
        <w:rPr>
          <w:rFonts w:asciiTheme="minorHAnsi" w:eastAsiaTheme="minorEastAsia" w:hAnsiTheme="minorHAnsi" w:cstheme="minorBidi"/>
          <w:noProof/>
          <w:sz w:val="22"/>
          <w:szCs w:val="22"/>
          <w:lang w:eastAsia="zh-CN"/>
        </w:rPr>
        <w:tab/>
      </w:r>
      <w:r w:rsidRPr="0021712C">
        <w:rPr>
          <w:noProof/>
          <w:lang w:val="en-US"/>
        </w:rPr>
        <w:t>Drifters input</w:t>
      </w:r>
      <w:r>
        <w:rPr>
          <w:noProof/>
        </w:rPr>
        <w:tab/>
      </w:r>
      <w:r>
        <w:rPr>
          <w:noProof/>
        </w:rPr>
        <w:fldChar w:fldCharType="begin"/>
      </w:r>
      <w:r>
        <w:rPr>
          <w:noProof/>
        </w:rPr>
        <w:instrText xml:space="preserve"> PAGEREF _Toc413611041 \h </w:instrText>
      </w:r>
      <w:r>
        <w:rPr>
          <w:noProof/>
        </w:rPr>
      </w:r>
      <w:r>
        <w:rPr>
          <w:noProof/>
        </w:rPr>
        <w:fldChar w:fldCharType="separate"/>
      </w:r>
      <w:r w:rsidR="002D6E55">
        <w:rPr>
          <w:noProof/>
        </w:rPr>
        <w:t>73</w:t>
      </w:r>
      <w:r>
        <w:rPr>
          <w:noProof/>
        </w:rPr>
        <w:fldChar w:fldCharType="end"/>
      </w:r>
    </w:p>
    <w:p w14:paraId="3A4BA99B"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4.12</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_Toc413611042 \h </w:instrText>
      </w:r>
      <w:r>
        <w:rPr>
          <w:noProof/>
        </w:rPr>
      </w:r>
      <w:r>
        <w:rPr>
          <w:noProof/>
        </w:rPr>
        <w:fldChar w:fldCharType="separate"/>
      </w:r>
      <w:r w:rsidR="002D6E55">
        <w:rPr>
          <w:noProof/>
        </w:rPr>
        <w:t>73</w:t>
      </w:r>
      <w:r>
        <w:rPr>
          <w:noProof/>
        </w:rPr>
        <w:fldChar w:fldCharType="end"/>
      </w:r>
    </w:p>
    <w:p w14:paraId="03B6746E"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4.13</w:t>
      </w:r>
      <w:r>
        <w:rPr>
          <w:rFonts w:asciiTheme="minorHAnsi" w:eastAsiaTheme="minorEastAsia" w:hAnsiTheme="minorHAnsi" w:cstheme="minorBidi"/>
          <w:noProof/>
          <w:sz w:val="22"/>
          <w:szCs w:val="22"/>
          <w:lang w:eastAsia="zh-CN"/>
        </w:rPr>
        <w:tab/>
      </w:r>
      <w:r w:rsidRPr="0021712C">
        <w:rPr>
          <w:noProof/>
          <w:lang w:val="en-US"/>
        </w:rPr>
        <w:t>Output selection</w:t>
      </w:r>
      <w:r>
        <w:rPr>
          <w:noProof/>
        </w:rPr>
        <w:tab/>
      </w:r>
      <w:r>
        <w:rPr>
          <w:noProof/>
        </w:rPr>
        <w:fldChar w:fldCharType="begin"/>
      </w:r>
      <w:r>
        <w:rPr>
          <w:noProof/>
        </w:rPr>
        <w:instrText xml:space="preserve"> PAGEREF _Toc413611043 \h </w:instrText>
      </w:r>
      <w:r>
        <w:rPr>
          <w:noProof/>
        </w:rPr>
      </w:r>
      <w:r>
        <w:rPr>
          <w:noProof/>
        </w:rPr>
        <w:fldChar w:fldCharType="separate"/>
      </w:r>
      <w:r w:rsidR="002D6E55">
        <w:rPr>
          <w:noProof/>
        </w:rPr>
        <w:t>75</w:t>
      </w:r>
      <w:r>
        <w:rPr>
          <w:noProof/>
        </w:rPr>
        <w:fldChar w:fldCharType="end"/>
      </w:r>
    </w:p>
    <w:p w14:paraId="099D60A1"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4.13.1</w:t>
      </w:r>
      <w:r>
        <w:rPr>
          <w:rFonts w:asciiTheme="minorHAnsi" w:eastAsiaTheme="minorEastAsia" w:hAnsiTheme="minorHAnsi" w:cstheme="minorBidi"/>
          <w:noProof/>
          <w:sz w:val="22"/>
          <w:szCs w:val="22"/>
          <w:lang w:eastAsia="zh-CN"/>
        </w:rPr>
        <w:tab/>
      </w:r>
      <w:r w:rsidRPr="0021712C">
        <w:rPr>
          <w:noProof/>
          <w:lang w:val="en-US"/>
        </w:rPr>
        <w:t>Output types</w:t>
      </w:r>
      <w:r>
        <w:rPr>
          <w:noProof/>
        </w:rPr>
        <w:tab/>
      </w:r>
      <w:r>
        <w:rPr>
          <w:noProof/>
        </w:rPr>
        <w:fldChar w:fldCharType="begin"/>
      </w:r>
      <w:r>
        <w:rPr>
          <w:noProof/>
        </w:rPr>
        <w:instrText xml:space="preserve"> PAGEREF _Toc413611044 \h </w:instrText>
      </w:r>
      <w:r>
        <w:rPr>
          <w:noProof/>
        </w:rPr>
      </w:r>
      <w:r>
        <w:rPr>
          <w:noProof/>
        </w:rPr>
        <w:fldChar w:fldCharType="separate"/>
      </w:r>
      <w:r w:rsidR="002D6E55">
        <w:rPr>
          <w:noProof/>
        </w:rPr>
        <w:t>77</w:t>
      </w:r>
      <w:r>
        <w:rPr>
          <w:noProof/>
        </w:rPr>
        <w:fldChar w:fldCharType="end"/>
      </w:r>
    </w:p>
    <w:p w14:paraId="7590AA98"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4.13.2</w:t>
      </w:r>
      <w:r>
        <w:rPr>
          <w:rFonts w:asciiTheme="minorHAnsi" w:eastAsiaTheme="minorEastAsia" w:hAnsiTheme="minorHAnsi" w:cstheme="minorBidi"/>
          <w:noProof/>
          <w:sz w:val="22"/>
          <w:szCs w:val="22"/>
          <w:lang w:eastAsia="zh-CN"/>
        </w:rPr>
        <w:tab/>
      </w:r>
      <w:r w:rsidRPr="0021712C">
        <w:rPr>
          <w:noProof/>
          <w:lang w:val="en-US"/>
        </w:rPr>
        <w:t>Output times</w:t>
      </w:r>
      <w:r>
        <w:rPr>
          <w:noProof/>
        </w:rPr>
        <w:tab/>
      </w:r>
      <w:r>
        <w:rPr>
          <w:noProof/>
        </w:rPr>
        <w:fldChar w:fldCharType="begin"/>
      </w:r>
      <w:r>
        <w:rPr>
          <w:noProof/>
        </w:rPr>
        <w:instrText xml:space="preserve"> PAGEREF _Toc413611045 \h </w:instrText>
      </w:r>
      <w:r>
        <w:rPr>
          <w:noProof/>
        </w:rPr>
      </w:r>
      <w:r>
        <w:rPr>
          <w:noProof/>
        </w:rPr>
        <w:fldChar w:fldCharType="separate"/>
      </w:r>
      <w:r w:rsidR="002D6E55">
        <w:rPr>
          <w:noProof/>
        </w:rPr>
        <w:t>85</w:t>
      </w:r>
      <w:r>
        <w:rPr>
          <w:noProof/>
        </w:rPr>
        <w:fldChar w:fldCharType="end"/>
      </w:r>
    </w:p>
    <w:p w14:paraId="49ED8C91"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4.13.3</w:t>
      </w:r>
      <w:r>
        <w:rPr>
          <w:rFonts w:asciiTheme="minorHAnsi" w:eastAsiaTheme="minorEastAsia" w:hAnsiTheme="minorHAnsi" w:cstheme="minorBidi"/>
          <w:noProof/>
          <w:sz w:val="22"/>
          <w:szCs w:val="22"/>
          <w:lang w:eastAsia="zh-CN"/>
        </w:rPr>
        <w:tab/>
      </w:r>
      <w:r w:rsidRPr="0021712C">
        <w:rPr>
          <w:noProof/>
          <w:lang w:val="en-US"/>
        </w:rPr>
        <w:t>Output format</w:t>
      </w:r>
      <w:r>
        <w:rPr>
          <w:noProof/>
        </w:rPr>
        <w:tab/>
      </w:r>
      <w:r>
        <w:rPr>
          <w:noProof/>
        </w:rPr>
        <w:fldChar w:fldCharType="begin"/>
      </w:r>
      <w:r>
        <w:rPr>
          <w:noProof/>
        </w:rPr>
        <w:instrText xml:space="preserve"> PAGEREF _Toc413611046 \h </w:instrText>
      </w:r>
      <w:r>
        <w:rPr>
          <w:noProof/>
        </w:rPr>
      </w:r>
      <w:r>
        <w:rPr>
          <w:noProof/>
        </w:rPr>
        <w:fldChar w:fldCharType="separate"/>
      </w:r>
      <w:r w:rsidR="002D6E55">
        <w:rPr>
          <w:noProof/>
        </w:rPr>
        <w:t>86</w:t>
      </w:r>
      <w:r>
        <w:rPr>
          <w:noProof/>
        </w:rPr>
        <w:fldChar w:fldCharType="end"/>
      </w:r>
    </w:p>
    <w:p w14:paraId="3936808D"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4.14</w:t>
      </w:r>
      <w:r>
        <w:rPr>
          <w:rFonts w:asciiTheme="minorHAnsi" w:eastAsiaTheme="minorEastAsia" w:hAnsiTheme="minorHAnsi" w:cstheme="minorBidi"/>
          <w:noProof/>
          <w:sz w:val="22"/>
          <w:szCs w:val="22"/>
          <w:lang w:eastAsia="zh-CN"/>
        </w:rPr>
        <w:tab/>
      </w:r>
      <w:r w:rsidRPr="0021712C">
        <w:rPr>
          <w:noProof/>
          <w:lang w:val="en-US"/>
        </w:rPr>
        <w:t>Time parameters</w:t>
      </w:r>
      <w:r>
        <w:rPr>
          <w:noProof/>
        </w:rPr>
        <w:tab/>
      </w:r>
      <w:r>
        <w:rPr>
          <w:noProof/>
        </w:rPr>
        <w:fldChar w:fldCharType="begin"/>
      </w:r>
      <w:r>
        <w:rPr>
          <w:noProof/>
        </w:rPr>
        <w:instrText xml:space="preserve"> PAGEREF _Toc413611047 \h </w:instrText>
      </w:r>
      <w:r>
        <w:rPr>
          <w:noProof/>
        </w:rPr>
      </w:r>
      <w:r>
        <w:rPr>
          <w:noProof/>
        </w:rPr>
        <w:fldChar w:fldCharType="separate"/>
      </w:r>
      <w:r w:rsidR="002D6E55">
        <w:rPr>
          <w:noProof/>
        </w:rPr>
        <w:t>88</w:t>
      </w:r>
      <w:r>
        <w:rPr>
          <w:noProof/>
        </w:rPr>
        <w:fldChar w:fldCharType="end"/>
      </w:r>
    </w:p>
    <w:p w14:paraId="7AEE6DF2"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5</w:t>
      </w:r>
      <w:r>
        <w:rPr>
          <w:rFonts w:asciiTheme="minorHAnsi" w:eastAsiaTheme="minorEastAsia" w:hAnsiTheme="minorHAnsi" w:cstheme="minorBidi"/>
          <w:b w:val="0"/>
          <w:noProof/>
          <w:sz w:val="22"/>
          <w:szCs w:val="22"/>
          <w:lang w:eastAsia="zh-CN"/>
        </w:rPr>
        <w:tab/>
      </w:r>
      <w:r w:rsidRPr="0021712C">
        <w:rPr>
          <w:noProof/>
          <w:lang w:val="en-US"/>
        </w:rPr>
        <w:t>Bibliography</w:t>
      </w:r>
      <w:r>
        <w:rPr>
          <w:noProof/>
        </w:rPr>
        <w:tab/>
      </w:r>
      <w:r>
        <w:rPr>
          <w:noProof/>
        </w:rPr>
        <w:fldChar w:fldCharType="begin"/>
      </w:r>
      <w:r>
        <w:rPr>
          <w:noProof/>
        </w:rPr>
        <w:instrText xml:space="preserve"> PAGEREF _Toc413611048 \h </w:instrText>
      </w:r>
      <w:r>
        <w:rPr>
          <w:noProof/>
        </w:rPr>
      </w:r>
      <w:r>
        <w:rPr>
          <w:noProof/>
        </w:rPr>
        <w:fldChar w:fldCharType="separate"/>
      </w:r>
      <w:r w:rsidR="002D6E55">
        <w:rPr>
          <w:noProof/>
        </w:rPr>
        <w:t>89</w:t>
      </w:r>
      <w:r>
        <w:rPr>
          <w:noProof/>
        </w:rPr>
        <w:fldChar w:fldCharType="end"/>
      </w:r>
    </w:p>
    <w:p w14:paraId="27FCDD1E"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6</w:t>
      </w:r>
      <w:r>
        <w:rPr>
          <w:rFonts w:asciiTheme="minorHAnsi" w:eastAsiaTheme="minorEastAsia" w:hAnsiTheme="minorHAnsi" w:cstheme="minorBidi"/>
          <w:b w:val="0"/>
          <w:noProof/>
          <w:sz w:val="22"/>
          <w:szCs w:val="22"/>
          <w:lang w:eastAsia="zh-CN"/>
        </w:rPr>
        <w:tab/>
      </w:r>
      <w:r w:rsidRPr="0021712C">
        <w:rPr>
          <w:noProof/>
          <w:lang w:val="en-US"/>
        </w:rPr>
        <w:t>Appendices</w:t>
      </w:r>
      <w:r>
        <w:rPr>
          <w:noProof/>
        </w:rPr>
        <w:tab/>
      </w:r>
      <w:r>
        <w:rPr>
          <w:noProof/>
        </w:rPr>
        <w:fldChar w:fldCharType="begin"/>
      </w:r>
      <w:r>
        <w:rPr>
          <w:noProof/>
        </w:rPr>
        <w:instrText xml:space="preserve"> PAGEREF _Toc413611049 \h </w:instrText>
      </w:r>
      <w:r>
        <w:rPr>
          <w:noProof/>
        </w:rPr>
      </w:r>
      <w:r>
        <w:rPr>
          <w:noProof/>
        </w:rPr>
        <w:fldChar w:fldCharType="separate"/>
      </w:r>
      <w:r w:rsidR="002D6E55">
        <w:rPr>
          <w:noProof/>
        </w:rPr>
        <w:t>89</w:t>
      </w:r>
      <w:r>
        <w:rPr>
          <w:noProof/>
        </w:rPr>
        <w:fldChar w:fldCharType="end"/>
      </w:r>
    </w:p>
    <w:p w14:paraId="2ABB99A6"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6.1</w:t>
      </w:r>
      <w:r>
        <w:rPr>
          <w:rFonts w:asciiTheme="minorHAnsi" w:eastAsiaTheme="minorEastAsia" w:hAnsiTheme="minorHAnsi" w:cstheme="minorBidi"/>
          <w:noProof/>
          <w:sz w:val="22"/>
          <w:szCs w:val="22"/>
          <w:lang w:eastAsia="zh-CN"/>
        </w:rPr>
        <w:tab/>
      </w:r>
      <w:r w:rsidRPr="0021712C">
        <w:rPr>
          <w:noProof/>
          <w:lang w:val="en-US"/>
        </w:rPr>
        <w:t>Hands on exercises (based on basic XBeach of the Delft Software Days 2014)</w:t>
      </w:r>
      <w:r>
        <w:rPr>
          <w:noProof/>
        </w:rPr>
        <w:tab/>
      </w:r>
      <w:r>
        <w:rPr>
          <w:noProof/>
        </w:rPr>
        <w:fldChar w:fldCharType="begin"/>
      </w:r>
      <w:r>
        <w:rPr>
          <w:noProof/>
        </w:rPr>
        <w:instrText xml:space="preserve"> PAGEREF _Toc413611050 \h </w:instrText>
      </w:r>
      <w:r>
        <w:rPr>
          <w:noProof/>
        </w:rPr>
      </w:r>
      <w:r>
        <w:rPr>
          <w:noProof/>
        </w:rPr>
        <w:fldChar w:fldCharType="separate"/>
      </w:r>
      <w:r w:rsidR="002D6E55">
        <w:rPr>
          <w:noProof/>
        </w:rPr>
        <w:t>94</w:t>
      </w:r>
      <w:r>
        <w:rPr>
          <w:noProof/>
        </w:rPr>
        <w:fldChar w:fldCharType="end"/>
      </w:r>
    </w:p>
    <w:p w14:paraId="7A022F4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6.1.1</w:t>
      </w:r>
      <w:r>
        <w:rPr>
          <w:rFonts w:asciiTheme="minorHAnsi" w:eastAsiaTheme="minorEastAsia" w:hAnsiTheme="minorHAnsi" w:cstheme="minorBidi"/>
          <w:noProof/>
          <w:sz w:val="22"/>
          <w:szCs w:val="22"/>
          <w:lang w:eastAsia="zh-CN"/>
        </w:rPr>
        <w:tab/>
      </w:r>
      <w:r w:rsidRPr="0021712C">
        <w:rPr>
          <w:noProof/>
          <w:lang w:val="en-US"/>
        </w:rPr>
        <w:t>Dune erosion at Delfland, Netherlands (1D)</w:t>
      </w:r>
      <w:r>
        <w:rPr>
          <w:noProof/>
        </w:rPr>
        <w:tab/>
      </w:r>
      <w:r>
        <w:rPr>
          <w:noProof/>
        </w:rPr>
        <w:fldChar w:fldCharType="begin"/>
      </w:r>
      <w:r>
        <w:rPr>
          <w:noProof/>
        </w:rPr>
        <w:instrText xml:space="preserve"> PAGEREF _Toc413611051 \h </w:instrText>
      </w:r>
      <w:r>
        <w:rPr>
          <w:noProof/>
        </w:rPr>
      </w:r>
      <w:r>
        <w:rPr>
          <w:noProof/>
        </w:rPr>
        <w:fldChar w:fldCharType="separate"/>
      </w:r>
      <w:r w:rsidR="002D6E55">
        <w:rPr>
          <w:noProof/>
        </w:rPr>
        <w:t>94</w:t>
      </w:r>
      <w:r>
        <w:rPr>
          <w:noProof/>
        </w:rPr>
        <w:fldChar w:fldCharType="end"/>
      </w:r>
    </w:p>
    <w:p w14:paraId="40DD671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6.1.2</w:t>
      </w:r>
      <w:r>
        <w:rPr>
          <w:rFonts w:asciiTheme="minorHAnsi" w:eastAsiaTheme="minorEastAsia" w:hAnsiTheme="minorHAnsi" w:cstheme="minorBidi"/>
          <w:noProof/>
          <w:sz w:val="22"/>
          <w:szCs w:val="22"/>
          <w:lang w:eastAsia="zh-CN"/>
        </w:rPr>
        <w:tab/>
      </w:r>
      <w:r w:rsidRPr="0021712C">
        <w:rPr>
          <w:noProof/>
          <w:lang w:val="en-US"/>
        </w:rPr>
        <w:t>Nourishment scenarios near Kijkduin, Holland (1D)</w:t>
      </w:r>
      <w:r>
        <w:rPr>
          <w:noProof/>
        </w:rPr>
        <w:tab/>
      </w:r>
      <w:r>
        <w:rPr>
          <w:noProof/>
        </w:rPr>
        <w:fldChar w:fldCharType="begin"/>
      </w:r>
      <w:r>
        <w:rPr>
          <w:noProof/>
        </w:rPr>
        <w:instrText xml:space="preserve"> PAGEREF _Toc413611052 \h </w:instrText>
      </w:r>
      <w:r>
        <w:rPr>
          <w:noProof/>
        </w:rPr>
      </w:r>
      <w:r>
        <w:rPr>
          <w:noProof/>
        </w:rPr>
        <w:fldChar w:fldCharType="separate"/>
      </w:r>
      <w:r w:rsidR="002D6E55">
        <w:rPr>
          <w:noProof/>
        </w:rPr>
        <w:t>95</w:t>
      </w:r>
      <w:r>
        <w:rPr>
          <w:noProof/>
        </w:rPr>
        <w:fldChar w:fldCharType="end"/>
      </w:r>
    </w:p>
    <w:p w14:paraId="08C83679"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6.1.3</w:t>
      </w:r>
      <w:r>
        <w:rPr>
          <w:rFonts w:asciiTheme="minorHAnsi" w:eastAsiaTheme="minorEastAsia" w:hAnsiTheme="minorHAnsi" w:cstheme="minorBidi"/>
          <w:noProof/>
          <w:sz w:val="22"/>
          <w:szCs w:val="22"/>
          <w:lang w:eastAsia="zh-CN"/>
        </w:rPr>
        <w:tab/>
      </w:r>
      <w:r w:rsidRPr="0021712C">
        <w:rPr>
          <w:noProof/>
          <w:lang w:val="en-US"/>
        </w:rPr>
        <w:t>Overwash at Santa Rosa Island , USA (2DH)</w:t>
      </w:r>
      <w:r>
        <w:rPr>
          <w:noProof/>
        </w:rPr>
        <w:tab/>
      </w:r>
      <w:r>
        <w:rPr>
          <w:noProof/>
        </w:rPr>
        <w:fldChar w:fldCharType="begin"/>
      </w:r>
      <w:r>
        <w:rPr>
          <w:noProof/>
        </w:rPr>
        <w:instrText xml:space="preserve"> PAGEREF _Toc413611053 \h </w:instrText>
      </w:r>
      <w:r>
        <w:rPr>
          <w:noProof/>
        </w:rPr>
      </w:r>
      <w:r>
        <w:rPr>
          <w:noProof/>
        </w:rPr>
        <w:fldChar w:fldCharType="separate"/>
      </w:r>
      <w:r w:rsidR="002D6E55">
        <w:rPr>
          <w:noProof/>
        </w:rPr>
        <w:t>96</w:t>
      </w:r>
      <w:r>
        <w:rPr>
          <w:noProof/>
        </w:rPr>
        <w:fldChar w:fldCharType="end"/>
      </w:r>
    </w:p>
    <w:p w14:paraId="03DE690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6.1.4</w:t>
      </w:r>
      <w:r>
        <w:rPr>
          <w:rFonts w:asciiTheme="minorHAnsi" w:eastAsiaTheme="minorEastAsia" w:hAnsiTheme="minorHAnsi" w:cstheme="minorBidi"/>
          <w:noProof/>
          <w:sz w:val="22"/>
          <w:szCs w:val="22"/>
          <w:lang w:eastAsia="zh-CN"/>
        </w:rPr>
        <w:tab/>
      </w:r>
      <w:r w:rsidRPr="0021712C">
        <w:rPr>
          <w:noProof/>
          <w:lang w:val="en-US"/>
        </w:rPr>
        <w:t>Yanchep perched beach and natural breakwater (2DH)</w:t>
      </w:r>
      <w:r>
        <w:rPr>
          <w:noProof/>
        </w:rPr>
        <w:tab/>
      </w:r>
      <w:r>
        <w:rPr>
          <w:noProof/>
        </w:rPr>
        <w:fldChar w:fldCharType="begin"/>
      </w:r>
      <w:r>
        <w:rPr>
          <w:noProof/>
        </w:rPr>
        <w:instrText xml:space="preserve"> PAGEREF _Toc413611054 \h </w:instrText>
      </w:r>
      <w:r>
        <w:rPr>
          <w:noProof/>
        </w:rPr>
      </w:r>
      <w:r>
        <w:rPr>
          <w:noProof/>
        </w:rPr>
        <w:fldChar w:fldCharType="separate"/>
      </w:r>
      <w:r w:rsidR="002D6E55">
        <w:rPr>
          <w:noProof/>
        </w:rPr>
        <w:t>96</w:t>
      </w:r>
      <w:r>
        <w:rPr>
          <w:noProof/>
        </w:rPr>
        <w:fldChar w:fldCharType="end"/>
      </w:r>
    </w:p>
    <w:p w14:paraId="066FACF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6.2</w:t>
      </w:r>
      <w:r>
        <w:rPr>
          <w:rFonts w:asciiTheme="minorHAnsi" w:eastAsiaTheme="minorEastAsia" w:hAnsiTheme="minorHAnsi" w:cstheme="minorBidi"/>
          <w:noProof/>
          <w:sz w:val="22"/>
          <w:szCs w:val="22"/>
          <w:lang w:eastAsia="zh-CN"/>
        </w:rPr>
        <w:tab/>
      </w:r>
      <w:r w:rsidRPr="0021712C">
        <w:rPr>
          <w:noProof/>
          <w:lang w:val="en-US"/>
        </w:rPr>
        <w:t>Advanced model coefficients</w:t>
      </w:r>
      <w:r>
        <w:rPr>
          <w:noProof/>
        </w:rPr>
        <w:tab/>
      </w:r>
      <w:r>
        <w:rPr>
          <w:noProof/>
        </w:rPr>
        <w:fldChar w:fldCharType="begin"/>
      </w:r>
      <w:r>
        <w:rPr>
          <w:noProof/>
        </w:rPr>
        <w:instrText xml:space="preserve"> PAGEREF _Toc413611055 \h </w:instrText>
      </w:r>
      <w:r>
        <w:rPr>
          <w:noProof/>
        </w:rPr>
      </w:r>
      <w:r>
        <w:rPr>
          <w:noProof/>
        </w:rPr>
        <w:fldChar w:fldCharType="separate"/>
      </w:r>
      <w:r w:rsidR="002D6E55">
        <w:rPr>
          <w:noProof/>
        </w:rPr>
        <w:t>98</w:t>
      </w:r>
      <w:r>
        <w:rPr>
          <w:noProof/>
        </w:rPr>
        <w:fldChar w:fldCharType="end"/>
      </w:r>
    </w:p>
    <w:p w14:paraId="054BA33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6.2.1</w:t>
      </w:r>
      <w:r>
        <w:rPr>
          <w:rFonts w:asciiTheme="minorHAnsi" w:eastAsiaTheme="minorEastAsia" w:hAnsiTheme="minorHAnsi" w:cstheme="minorBidi"/>
          <w:noProof/>
          <w:sz w:val="22"/>
          <w:szCs w:val="22"/>
          <w:lang w:eastAsia="zh-CN"/>
        </w:rPr>
        <w:tab/>
      </w:r>
      <w:r w:rsidRPr="0021712C">
        <w:rPr>
          <w:noProof/>
          <w:lang w:val="en-US"/>
        </w:rPr>
        <w:t>Wave numerics</w:t>
      </w:r>
      <w:r>
        <w:rPr>
          <w:noProof/>
        </w:rPr>
        <w:tab/>
      </w:r>
      <w:r>
        <w:rPr>
          <w:noProof/>
        </w:rPr>
        <w:fldChar w:fldCharType="begin"/>
      </w:r>
      <w:r>
        <w:rPr>
          <w:noProof/>
        </w:rPr>
        <w:instrText xml:space="preserve"> PAGEREF _Toc413611056 \h </w:instrText>
      </w:r>
      <w:r>
        <w:rPr>
          <w:noProof/>
        </w:rPr>
      </w:r>
      <w:r>
        <w:rPr>
          <w:noProof/>
        </w:rPr>
        <w:fldChar w:fldCharType="separate"/>
      </w:r>
      <w:r w:rsidR="002D6E55">
        <w:rPr>
          <w:noProof/>
        </w:rPr>
        <w:t>98</w:t>
      </w:r>
      <w:r>
        <w:rPr>
          <w:noProof/>
        </w:rPr>
        <w:fldChar w:fldCharType="end"/>
      </w:r>
    </w:p>
    <w:p w14:paraId="41C1A89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6.2.2</w:t>
      </w:r>
      <w:r>
        <w:rPr>
          <w:rFonts w:asciiTheme="minorHAnsi" w:eastAsiaTheme="minorEastAsia" w:hAnsiTheme="minorHAnsi" w:cstheme="minorBidi"/>
          <w:noProof/>
          <w:sz w:val="22"/>
          <w:szCs w:val="22"/>
          <w:lang w:eastAsia="zh-CN"/>
        </w:rPr>
        <w:tab/>
      </w:r>
      <w:r w:rsidRPr="0021712C">
        <w:rPr>
          <w:noProof/>
          <w:lang w:val="en-US"/>
        </w:rPr>
        <w:t>Wave dissipation</w:t>
      </w:r>
      <w:r>
        <w:rPr>
          <w:noProof/>
        </w:rPr>
        <w:tab/>
      </w:r>
      <w:r>
        <w:rPr>
          <w:noProof/>
        </w:rPr>
        <w:fldChar w:fldCharType="begin"/>
      </w:r>
      <w:r>
        <w:rPr>
          <w:noProof/>
        </w:rPr>
        <w:instrText xml:space="preserve"> PAGEREF _Toc413611057 \h </w:instrText>
      </w:r>
      <w:r>
        <w:rPr>
          <w:noProof/>
        </w:rPr>
      </w:r>
      <w:r>
        <w:rPr>
          <w:noProof/>
        </w:rPr>
        <w:fldChar w:fldCharType="separate"/>
      </w:r>
      <w:r w:rsidR="002D6E55">
        <w:rPr>
          <w:noProof/>
        </w:rPr>
        <w:t>98</w:t>
      </w:r>
      <w:r>
        <w:rPr>
          <w:noProof/>
        </w:rPr>
        <w:fldChar w:fldCharType="end"/>
      </w:r>
    </w:p>
    <w:p w14:paraId="3D6D4507"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6.2.3</w:t>
      </w:r>
      <w:r>
        <w:rPr>
          <w:rFonts w:asciiTheme="minorHAnsi" w:eastAsiaTheme="minorEastAsia" w:hAnsiTheme="minorHAnsi" w:cstheme="minorBidi"/>
          <w:noProof/>
          <w:sz w:val="22"/>
          <w:szCs w:val="22"/>
          <w:lang w:eastAsia="zh-CN"/>
        </w:rPr>
        <w:tab/>
      </w:r>
      <w:r w:rsidRPr="0021712C">
        <w:rPr>
          <w:noProof/>
          <w:lang w:val="en-US"/>
        </w:rPr>
        <w:t>Rollers</w:t>
      </w:r>
      <w:r>
        <w:rPr>
          <w:noProof/>
        </w:rPr>
        <w:tab/>
      </w:r>
      <w:r>
        <w:rPr>
          <w:noProof/>
        </w:rPr>
        <w:fldChar w:fldCharType="begin"/>
      </w:r>
      <w:r>
        <w:rPr>
          <w:noProof/>
        </w:rPr>
        <w:instrText xml:space="preserve"> PAGEREF _Toc413611058 \h </w:instrText>
      </w:r>
      <w:r>
        <w:rPr>
          <w:noProof/>
        </w:rPr>
      </w:r>
      <w:r>
        <w:rPr>
          <w:noProof/>
        </w:rPr>
        <w:fldChar w:fldCharType="separate"/>
      </w:r>
      <w:r w:rsidR="002D6E55">
        <w:rPr>
          <w:noProof/>
        </w:rPr>
        <w:t>100</w:t>
      </w:r>
      <w:r>
        <w:rPr>
          <w:noProof/>
        </w:rPr>
        <w:fldChar w:fldCharType="end"/>
      </w:r>
    </w:p>
    <w:p w14:paraId="23FE02C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6.2.4</w:t>
      </w:r>
      <w:r>
        <w:rPr>
          <w:rFonts w:asciiTheme="minorHAnsi" w:eastAsiaTheme="minorEastAsia" w:hAnsiTheme="minorHAnsi" w:cstheme="minorBidi"/>
          <w:noProof/>
          <w:sz w:val="22"/>
          <w:szCs w:val="22"/>
          <w:lang w:eastAsia="zh-CN"/>
        </w:rPr>
        <w:tab/>
      </w:r>
      <w:r w:rsidRPr="0021712C">
        <w:rPr>
          <w:noProof/>
          <w:lang w:val="en-US"/>
        </w:rPr>
        <w:t>Wave-current interaction</w:t>
      </w:r>
      <w:r>
        <w:rPr>
          <w:noProof/>
        </w:rPr>
        <w:tab/>
      </w:r>
      <w:r>
        <w:rPr>
          <w:noProof/>
        </w:rPr>
        <w:fldChar w:fldCharType="begin"/>
      </w:r>
      <w:r>
        <w:rPr>
          <w:noProof/>
        </w:rPr>
        <w:instrText xml:space="preserve"> PAGEREF _Toc413611059 \h </w:instrText>
      </w:r>
      <w:r>
        <w:rPr>
          <w:noProof/>
        </w:rPr>
      </w:r>
      <w:r>
        <w:rPr>
          <w:noProof/>
        </w:rPr>
        <w:fldChar w:fldCharType="separate"/>
      </w:r>
      <w:r w:rsidR="002D6E55">
        <w:rPr>
          <w:noProof/>
        </w:rPr>
        <w:t>100</w:t>
      </w:r>
      <w:r>
        <w:rPr>
          <w:noProof/>
        </w:rPr>
        <w:fldChar w:fldCharType="end"/>
      </w:r>
    </w:p>
    <w:p w14:paraId="62BD289D"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6.2.5</w:t>
      </w:r>
      <w:r>
        <w:rPr>
          <w:rFonts w:asciiTheme="minorHAnsi" w:eastAsiaTheme="minorEastAsia" w:hAnsiTheme="minorHAnsi" w:cstheme="minorBidi"/>
          <w:noProof/>
          <w:sz w:val="22"/>
          <w:szCs w:val="22"/>
          <w:lang w:eastAsia="zh-CN"/>
        </w:rPr>
        <w:tab/>
      </w:r>
      <w:r w:rsidRPr="0021712C">
        <w:rPr>
          <w:noProof/>
          <w:lang w:val="en-US"/>
        </w:rPr>
        <w:t>Bed friction and viscosity</w:t>
      </w:r>
      <w:r>
        <w:rPr>
          <w:noProof/>
        </w:rPr>
        <w:tab/>
      </w:r>
      <w:r>
        <w:rPr>
          <w:noProof/>
        </w:rPr>
        <w:fldChar w:fldCharType="begin"/>
      </w:r>
      <w:r>
        <w:rPr>
          <w:noProof/>
        </w:rPr>
        <w:instrText xml:space="preserve"> PAGEREF _Toc413611060 \h </w:instrText>
      </w:r>
      <w:r>
        <w:rPr>
          <w:noProof/>
        </w:rPr>
      </w:r>
      <w:r>
        <w:rPr>
          <w:noProof/>
        </w:rPr>
        <w:fldChar w:fldCharType="separate"/>
      </w:r>
      <w:r w:rsidR="002D6E55">
        <w:rPr>
          <w:noProof/>
        </w:rPr>
        <w:t>100</w:t>
      </w:r>
      <w:r>
        <w:rPr>
          <w:noProof/>
        </w:rPr>
        <w:fldChar w:fldCharType="end"/>
      </w:r>
    </w:p>
    <w:p w14:paraId="0DCC023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6.2.6</w:t>
      </w:r>
      <w:r>
        <w:rPr>
          <w:rFonts w:asciiTheme="minorHAnsi" w:eastAsiaTheme="minorEastAsia" w:hAnsiTheme="minorHAnsi" w:cstheme="minorBidi"/>
          <w:noProof/>
          <w:sz w:val="22"/>
          <w:szCs w:val="22"/>
          <w:lang w:eastAsia="zh-CN"/>
        </w:rPr>
        <w:tab/>
      </w:r>
      <w:r w:rsidRPr="0021712C">
        <w:rPr>
          <w:noProof/>
          <w:lang w:val="en-US"/>
        </w:rPr>
        <w:t>Flow numerics</w:t>
      </w:r>
      <w:r>
        <w:rPr>
          <w:noProof/>
        </w:rPr>
        <w:tab/>
      </w:r>
      <w:r>
        <w:rPr>
          <w:noProof/>
        </w:rPr>
        <w:fldChar w:fldCharType="begin"/>
      </w:r>
      <w:r>
        <w:rPr>
          <w:noProof/>
        </w:rPr>
        <w:instrText xml:space="preserve"> PAGEREF _Toc413611061 \h </w:instrText>
      </w:r>
      <w:r>
        <w:rPr>
          <w:noProof/>
        </w:rPr>
      </w:r>
      <w:r>
        <w:rPr>
          <w:noProof/>
        </w:rPr>
        <w:fldChar w:fldCharType="separate"/>
      </w:r>
      <w:r w:rsidR="002D6E55">
        <w:rPr>
          <w:noProof/>
        </w:rPr>
        <w:t>101</w:t>
      </w:r>
      <w:r>
        <w:rPr>
          <w:noProof/>
        </w:rPr>
        <w:fldChar w:fldCharType="end"/>
      </w:r>
    </w:p>
    <w:p w14:paraId="667D3F5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_Toc413611062 \h </w:instrText>
      </w:r>
      <w:r>
        <w:rPr>
          <w:noProof/>
        </w:rPr>
      </w:r>
      <w:r>
        <w:rPr>
          <w:noProof/>
        </w:rPr>
        <w:fldChar w:fldCharType="separate"/>
      </w:r>
      <w:r w:rsidR="002D6E55">
        <w:rPr>
          <w:noProof/>
        </w:rPr>
        <w:t>102</w:t>
      </w:r>
      <w:r>
        <w:rPr>
          <w:noProof/>
        </w:rPr>
        <w:fldChar w:fldCharType="end"/>
      </w:r>
    </w:p>
    <w:p w14:paraId="6DF393C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6.2.8</w:t>
      </w:r>
      <w:r>
        <w:rPr>
          <w:rFonts w:asciiTheme="minorHAnsi" w:eastAsiaTheme="minorEastAsia" w:hAnsiTheme="minorHAnsi" w:cstheme="minorBidi"/>
          <w:noProof/>
          <w:sz w:val="22"/>
          <w:szCs w:val="22"/>
          <w:lang w:eastAsia="zh-CN"/>
        </w:rPr>
        <w:tab/>
      </w:r>
      <w:r w:rsidRPr="0021712C">
        <w:rPr>
          <w:noProof/>
          <w:lang w:val="en-US"/>
        </w:rPr>
        <w:t>Sediment transport numerics</w:t>
      </w:r>
      <w:r>
        <w:rPr>
          <w:noProof/>
        </w:rPr>
        <w:tab/>
      </w:r>
      <w:r>
        <w:rPr>
          <w:noProof/>
        </w:rPr>
        <w:fldChar w:fldCharType="begin"/>
      </w:r>
      <w:r>
        <w:rPr>
          <w:noProof/>
        </w:rPr>
        <w:instrText xml:space="preserve"> PAGEREF _Toc413611063 \h </w:instrText>
      </w:r>
      <w:r>
        <w:rPr>
          <w:noProof/>
        </w:rPr>
      </w:r>
      <w:r>
        <w:rPr>
          <w:noProof/>
        </w:rPr>
        <w:fldChar w:fldCharType="separate"/>
      </w:r>
      <w:r w:rsidR="002D6E55">
        <w:rPr>
          <w:noProof/>
        </w:rPr>
        <w:t>106</w:t>
      </w:r>
      <w:r>
        <w:rPr>
          <w:noProof/>
        </w:rPr>
        <w:fldChar w:fldCharType="end"/>
      </w:r>
    </w:p>
    <w:p w14:paraId="3479AC8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6.2.9</w:t>
      </w:r>
      <w:r>
        <w:rPr>
          <w:rFonts w:asciiTheme="minorHAnsi" w:eastAsiaTheme="minorEastAsia" w:hAnsiTheme="minorHAnsi" w:cstheme="minorBidi"/>
          <w:noProof/>
          <w:sz w:val="22"/>
          <w:szCs w:val="22"/>
          <w:lang w:eastAsia="zh-CN"/>
        </w:rPr>
        <w:tab/>
      </w:r>
      <w:r w:rsidRPr="0021712C">
        <w:rPr>
          <w:noProof/>
          <w:lang w:val="en-US"/>
        </w:rPr>
        <w:t>Quasi-3D sediment transport</w:t>
      </w:r>
      <w:r>
        <w:rPr>
          <w:noProof/>
        </w:rPr>
        <w:tab/>
      </w:r>
      <w:r>
        <w:rPr>
          <w:noProof/>
        </w:rPr>
        <w:fldChar w:fldCharType="begin"/>
      </w:r>
      <w:r>
        <w:rPr>
          <w:noProof/>
        </w:rPr>
        <w:instrText xml:space="preserve"> PAGEREF _Toc413611064 \h </w:instrText>
      </w:r>
      <w:r>
        <w:rPr>
          <w:noProof/>
        </w:rPr>
      </w:r>
      <w:r>
        <w:rPr>
          <w:noProof/>
        </w:rPr>
        <w:fldChar w:fldCharType="separate"/>
      </w:r>
      <w:r w:rsidR="002D6E55">
        <w:rPr>
          <w:noProof/>
        </w:rPr>
        <w:t>106</w:t>
      </w:r>
      <w:r>
        <w:rPr>
          <w:noProof/>
        </w:rPr>
        <w:fldChar w:fldCharType="end"/>
      </w:r>
    </w:p>
    <w:p w14:paraId="3ADBE872"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6.2.10</w:t>
      </w:r>
      <w:r>
        <w:rPr>
          <w:rFonts w:asciiTheme="minorHAnsi" w:eastAsiaTheme="minorEastAsia" w:hAnsiTheme="minorHAnsi" w:cstheme="minorBidi"/>
          <w:noProof/>
          <w:sz w:val="22"/>
          <w:szCs w:val="22"/>
          <w:lang w:eastAsia="zh-CN"/>
        </w:rPr>
        <w:tab/>
      </w:r>
      <w:r w:rsidRPr="0021712C">
        <w:rPr>
          <w:noProof/>
          <w:lang w:val="en-US"/>
        </w:rPr>
        <w:t>Morphology</w:t>
      </w:r>
      <w:r>
        <w:rPr>
          <w:noProof/>
        </w:rPr>
        <w:tab/>
      </w:r>
      <w:r>
        <w:rPr>
          <w:noProof/>
        </w:rPr>
        <w:fldChar w:fldCharType="begin"/>
      </w:r>
      <w:r>
        <w:rPr>
          <w:noProof/>
        </w:rPr>
        <w:instrText xml:space="preserve"> PAGEREF _Toc413611065 \h </w:instrText>
      </w:r>
      <w:r>
        <w:rPr>
          <w:noProof/>
        </w:rPr>
      </w:r>
      <w:r>
        <w:rPr>
          <w:noProof/>
        </w:rPr>
        <w:fldChar w:fldCharType="separate"/>
      </w:r>
      <w:r w:rsidR="002D6E55">
        <w:rPr>
          <w:noProof/>
        </w:rPr>
        <w:t>107</w:t>
      </w:r>
      <w:r>
        <w:rPr>
          <w:noProof/>
        </w:rPr>
        <w:fldChar w:fldCharType="end"/>
      </w:r>
    </w:p>
    <w:p w14:paraId="21712280"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6.2.11</w:t>
      </w:r>
      <w:r>
        <w:rPr>
          <w:rFonts w:asciiTheme="minorHAnsi" w:eastAsiaTheme="minorEastAsia" w:hAnsiTheme="minorHAnsi" w:cstheme="minorBidi"/>
          <w:noProof/>
          <w:sz w:val="22"/>
          <w:szCs w:val="22"/>
          <w:lang w:eastAsia="zh-CN"/>
        </w:rPr>
        <w:tab/>
      </w:r>
      <w:r w:rsidRPr="0021712C">
        <w:rPr>
          <w:noProof/>
          <w:lang w:val="en-US"/>
        </w:rPr>
        <w:t>Bed update</w:t>
      </w:r>
      <w:r>
        <w:rPr>
          <w:noProof/>
        </w:rPr>
        <w:tab/>
      </w:r>
      <w:r>
        <w:rPr>
          <w:noProof/>
        </w:rPr>
        <w:fldChar w:fldCharType="begin"/>
      </w:r>
      <w:r>
        <w:rPr>
          <w:noProof/>
        </w:rPr>
        <w:instrText xml:space="preserve"> PAGEREF _Toc413611066 \h </w:instrText>
      </w:r>
      <w:r>
        <w:rPr>
          <w:noProof/>
        </w:rPr>
      </w:r>
      <w:r>
        <w:rPr>
          <w:noProof/>
        </w:rPr>
        <w:fldChar w:fldCharType="separate"/>
      </w:r>
      <w:r w:rsidR="002D6E55">
        <w:rPr>
          <w:noProof/>
        </w:rPr>
        <w:t>108</w:t>
      </w:r>
      <w:r>
        <w:rPr>
          <w:noProof/>
        </w:rPr>
        <w:fldChar w:fldCharType="end"/>
      </w:r>
    </w:p>
    <w:p w14:paraId="0C454E1D"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6.2.12</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_Toc413611067 \h </w:instrText>
      </w:r>
      <w:r>
        <w:rPr>
          <w:noProof/>
        </w:rPr>
      </w:r>
      <w:r>
        <w:rPr>
          <w:noProof/>
        </w:rPr>
        <w:fldChar w:fldCharType="separate"/>
      </w:r>
      <w:r w:rsidR="002D6E55">
        <w:rPr>
          <w:noProof/>
        </w:rPr>
        <w:t>110</w:t>
      </w:r>
      <w:r>
        <w:rPr>
          <w:noProof/>
        </w:rPr>
        <w:fldChar w:fldCharType="end"/>
      </w:r>
    </w:p>
    <w:p w14:paraId="59D25832"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lastRenderedPageBreak/>
        <w:t>6.2.13</w:t>
      </w:r>
      <w:r>
        <w:rPr>
          <w:rFonts w:asciiTheme="minorHAnsi" w:eastAsiaTheme="minorEastAsia" w:hAnsiTheme="minorHAnsi" w:cstheme="minorBidi"/>
          <w:noProof/>
          <w:sz w:val="22"/>
          <w:szCs w:val="22"/>
          <w:lang w:eastAsia="zh-CN"/>
        </w:rPr>
        <w:tab/>
      </w:r>
      <w:r w:rsidRPr="0021712C">
        <w:rPr>
          <w:noProof/>
          <w:lang w:val="en-US"/>
        </w:rPr>
        <w:t>Non-hydrostatic correction</w:t>
      </w:r>
      <w:r>
        <w:rPr>
          <w:noProof/>
        </w:rPr>
        <w:tab/>
      </w:r>
      <w:r>
        <w:rPr>
          <w:noProof/>
        </w:rPr>
        <w:fldChar w:fldCharType="begin"/>
      </w:r>
      <w:r>
        <w:rPr>
          <w:noProof/>
        </w:rPr>
        <w:instrText xml:space="preserve"> PAGEREF _Toc413611068 \h </w:instrText>
      </w:r>
      <w:r>
        <w:rPr>
          <w:noProof/>
        </w:rPr>
      </w:r>
      <w:r>
        <w:rPr>
          <w:noProof/>
        </w:rPr>
        <w:fldChar w:fldCharType="separate"/>
      </w:r>
      <w:r w:rsidR="002D6E55">
        <w:rPr>
          <w:noProof/>
        </w:rPr>
        <w:t>112</w:t>
      </w:r>
      <w:r>
        <w:rPr>
          <w:noProof/>
        </w:rPr>
        <w:fldChar w:fldCharType="end"/>
      </w:r>
    </w:p>
    <w:p w14:paraId="758E4FB3"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6.2.14</w:t>
      </w:r>
      <w:r>
        <w:rPr>
          <w:rFonts w:asciiTheme="minorHAnsi" w:eastAsiaTheme="minorEastAsia" w:hAnsiTheme="minorHAnsi" w:cstheme="minorBidi"/>
          <w:noProof/>
          <w:sz w:val="22"/>
          <w:szCs w:val="22"/>
          <w:lang w:eastAsia="zh-CN"/>
        </w:rPr>
        <w:tab/>
      </w:r>
      <w:r w:rsidRPr="0021712C">
        <w:rPr>
          <w:noProof/>
          <w:lang w:val="en-US"/>
        </w:rPr>
        <w:t>Physical constants</w:t>
      </w:r>
      <w:r>
        <w:rPr>
          <w:noProof/>
        </w:rPr>
        <w:tab/>
      </w:r>
      <w:r>
        <w:rPr>
          <w:noProof/>
        </w:rPr>
        <w:fldChar w:fldCharType="begin"/>
      </w:r>
      <w:r>
        <w:rPr>
          <w:noProof/>
        </w:rPr>
        <w:instrText xml:space="preserve"> PAGEREF _Toc413611069 \h </w:instrText>
      </w:r>
      <w:r>
        <w:rPr>
          <w:noProof/>
        </w:rPr>
      </w:r>
      <w:r>
        <w:rPr>
          <w:noProof/>
        </w:rPr>
        <w:fldChar w:fldCharType="separate"/>
      </w:r>
      <w:r w:rsidR="002D6E55">
        <w:rPr>
          <w:noProof/>
        </w:rPr>
        <w:t>113</w:t>
      </w:r>
      <w:r>
        <w:rPr>
          <w:noProof/>
        </w:rPr>
        <w:fldChar w:fldCharType="end"/>
      </w:r>
    </w:p>
    <w:p w14:paraId="6F94888D"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6.2.15</w:t>
      </w:r>
      <w:r>
        <w:rPr>
          <w:rFonts w:asciiTheme="minorHAnsi" w:eastAsiaTheme="minorEastAsia" w:hAnsiTheme="minorHAnsi" w:cstheme="minorBidi"/>
          <w:noProof/>
          <w:sz w:val="22"/>
          <w:szCs w:val="22"/>
          <w:lang w:eastAsia="zh-CN"/>
        </w:rPr>
        <w:tab/>
      </w:r>
      <w:r w:rsidRPr="0021712C">
        <w:rPr>
          <w:noProof/>
          <w:lang w:val="en-US"/>
        </w:rPr>
        <w:t>Coriolis force</w:t>
      </w:r>
      <w:r>
        <w:rPr>
          <w:noProof/>
        </w:rPr>
        <w:tab/>
      </w:r>
      <w:r>
        <w:rPr>
          <w:noProof/>
        </w:rPr>
        <w:fldChar w:fldCharType="begin"/>
      </w:r>
      <w:r>
        <w:rPr>
          <w:noProof/>
        </w:rPr>
        <w:instrText xml:space="preserve"> PAGEREF _Toc413611070 \h </w:instrText>
      </w:r>
      <w:r>
        <w:rPr>
          <w:noProof/>
        </w:rPr>
      </w:r>
      <w:r>
        <w:rPr>
          <w:noProof/>
        </w:rPr>
        <w:fldChar w:fldCharType="separate"/>
      </w:r>
      <w:r w:rsidR="002D6E55">
        <w:rPr>
          <w:noProof/>
        </w:rPr>
        <w:t>113</w:t>
      </w:r>
      <w:r>
        <w:rPr>
          <w:noProof/>
        </w:rPr>
        <w:fldChar w:fldCharType="end"/>
      </w:r>
    </w:p>
    <w:p w14:paraId="3047733F"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6.2.16</w:t>
      </w:r>
      <w:r>
        <w:rPr>
          <w:rFonts w:asciiTheme="minorHAnsi" w:eastAsiaTheme="minorEastAsia" w:hAnsiTheme="minorHAnsi" w:cstheme="minorBidi"/>
          <w:noProof/>
          <w:sz w:val="22"/>
          <w:szCs w:val="22"/>
          <w:lang w:eastAsia="zh-CN"/>
        </w:rPr>
        <w:tab/>
      </w:r>
      <w:r w:rsidRPr="0021712C">
        <w:rPr>
          <w:noProof/>
          <w:lang w:val="en-US"/>
        </w:rPr>
        <w:t>MPI</w:t>
      </w:r>
      <w:r>
        <w:rPr>
          <w:noProof/>
        </w:rPr>
        <w:tab/>
      </w:r>
      <w:r>
        <w:rPr>
          <w:noProof/>
        </w:rPr>
        <w:tab/>
      </w:r>
      <w:r>
        <w:rPr>
          <w:noProof/>
        </w:rPr>
        <w:fldChar w:fldCharType="begin"/>
      </w:r>
      <w:r>
        <w:rPr>
          <w:noProof/>
        </w:rPr>
        <w:instrText xml:space="preserve"> PAGEREF _Toc413611071 \h </w:instrText>
      </w:r>
      <w:r>
        <w:rPr>
          <w:noProof/>
        </w:rPr>
      </w:r>
      <w:r>
        <w:rPr>
          <w:noProof/>
        </w:rPr>
        <w:fldChar w:fldCharType="separate"/>
      </w:r>
      <w:r w:rsidR="002D6E55">
        <w:rPr>
          <w:noProof/>
        </w:rPr>
        <w:t>114</w:t>
      </w:r>
      <w:r>
        <w:rPr>
          <w:noProof/>
        </w:rPr>
        <w:fldChar w:fldCharType="end"/>
      </w:r>
    </w:p>
    <w:p w14:paraId="401D12A0"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6.2.17</w:t>
      </w:r>
      <w:r>
        <w:rPr>
          <w:rFonts w:asciiTheme="minorHAnsi" w:eastAsiaTheme="minorEastAsia" w:hAnsiTheme="minorHAnsi" w:cstheme="minorBidi"/>
          <w:noProof/>
          <w:sz w:val="22"/>
          <w:szCs w:val="22"/>
          <w:lang w:eastAsia="zh-CN"/>
        </w:rPr>
        <w:tab/>
      </w:r>
      <w:r w:rsidRPr="0021712C">
        <w:rPr>
          <w:noProof/>
          <w:lang w:val="en-US"/>
        </w:rPr>
        <w:t>Output projection</w:t>
      </w:r>
      <w:r>
        <w:rPr>
          <w:noProof/>
        </w:rPr>
        <w:tab/>
      </w:r>
      <w:r>
        <w:rPr>
          <w:noProof/>
        </w:rPr>
        <w:fldChar w:fldCharType="begin"/>
      </w:r>
      <w:r>
        <w:rPr>
          <w:noProof/>
        </w:rPr>
        <w:instrText xml:space="preserve"> PAGEREF _Toc413611072 \h </w:instrText>
      </w:r>
      <w:r>
        <w:rPr>
          <w:noProof/>
        </w:rPr>
      </w:r>
      <w:r>
        <w:rPr>
          <w:noProof/>
        </w:rPr>
        <w:fldChar w:fldCharType="separate"/>
      </w:r>
      <w:r w:rsidR="002D6E55">
        <w:rPr>
          <w:noProof/>
        </w:rPr>
        <w:t>114</w:t>
      </w:r>
      <w:r>
        <w:rPr>
          <w:noProof/>
        </w:rPr>
        <w:fldChar w:fldCharType="end"/>
      </w:r>
    </w:p>
    <w:p w14:paraId="36605CB1"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6.3</w:t>
      </w:r>
      <w:r>
        <w:rPr>
          <w:rFonts w:asciiTheme="minorHAnsi" w:eastAsiaTheme="minorEastAsia" w:hAnsiTheme="minorHAnsi" w:cstheme="minorBidi"/>
          <w:noProof/>
          <w:sz w:val="22"/>
          <w:szCs w:val="22"/>
          <w:lang w:eastAsia="zh-CN"/>
        </w:rPr>
        <w:tab/>
      </w:r>
      <w:r w:rsidRPr="0021712C">
        <w:rPr>
          <w:noProof/>
          <w:lang w:val="en-US"/>
        </w:rPr>
        <w:t>Numerical implementation</w:t>
      </w:r>
      <w:r>
        <w:rPr>
          <w:noProof/>
        </w:rPr>
        <w:tab/>
      </w:r>
      <w:r>
        <w:rPr>
          <w:noProof/>
        </w:rPr>
        <w:fldChar w:fldCharType="begin"/>
      </w:r>
      <w:r>
        <w:rPr>
          <w:noProof/>
        </w:rPr>
        <w:instrText xml:space="preserve"> PAGEREF _Toc413611073 \h </w:instrText>
      </w:r>
      <w:r>
        <w:rPr>
          <w:noProof/>
        </w:rPr>
      </w:r>
      <w:r>
        <w:rPr>
          <w:noProof/>
        </w:rPr>
        <w:fldChar w:fldCharType="separate"/>
      </w:r>
      <w:r w:rsidR="002D6E55">
        <w:rPr>
          <w:noProof/>
        </w:rPr>
        <w:t>116</w:t>
      </w:r>
      <w:r>
        <w:rPr>
          <w:noProof/>
        </w:rPr>
        <w:fldChar w:fldCharType="end"/>
      </w:r>
    </w:p>
    <w:p w14:paraId="29D0C09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6.3.1</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_Toc413611074 \h </w:instrText>
      </w:r>
      <w:r>
        <w:rPr>
          <w:noProof/>
        </w:rPr>
      </w:r>
      <w:r>
        <w:rPr>
          <w:noProof/>
        </w:rPr>
        <w:fldChar w:fldCharType="separate"/>
      </w:r>
      <w:r w:rsidR="002D6E55">
        <w:rPr>
          <w:noProof/>
        </w:rPr>
        <w:t>116</w:t>
      </w:r>
      <w:r>
        <w:rPr>
          <w:noProof/>
        </w:rPr>
        <w:fldChar w:fldCharType="end"/>
      </w:r>
    </w:p>
    <w:p w14:paraId="4879A6A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6.3.2</w:t>
      </w:r>
      <w:r>
        <w:rPr>
          <w:rFonts w:asciiTheme="minorHAnsi" w:eastAsiaTheme="minorEastAsia" w:hAnsiTheme="minorHAnsi" w:cstheme="minorBidi"/>
          <w:noProof/>
          <w:sz w:val="22"/>
          <w:szCs w:val="22"/>
          <w:lang w:eastAsia="zh-CN"/>
        </w:rPr>
        <w:tab/>
      </w:r>
      <w:r w:rsidRPr="0021712C">
        <w:rPr>
          <w:noProof/>
          <w:lang w:val="en-US"/>
        </w:rPr>
        <w:t>Wave action balance</w:t>
      </w:r>
      <w:r>
        <w:rPr>
          <w:noProof/>
        </w:rPr>
        <w:tab/>
      </w:r>
      <w:r>
        <w:rPr>
          <w:noProof/>
        </w:rPr>
        <w:fldChar w:fldCharType="begin"/>
      </w:r>
      <w:r>
        <w:rPr>
          <w:noProof/>
        </w:rPr>
        <w:instrText xml:space="preserve"> PAGEREF _Toc413611075 \h </w:instrText>
      </w:r>
      <w:r>
        <w:rPr>
          <w:noProof/>
        </w:rPr>
      </w:r>
      <w:r>
        <w:rPr>
          <w:noProof/>
        </w:rPr>
        <w:fldChar w:fldCharType="separate"/>
      </w:r>
      <w:r w:rsidR="002D6E55">
        <w:rPr>
          <w:noProof/>
        </w:rPr>
        <w:t>116</w:t>
      </w:r>
      <w:r>
        <w:rPr>
          <w:noProof/>
        </w:rPr>
        <w:fldChar w:fldCharType="end"/>
      </w:r>
    </w:p>
    <w:p w14:paraId="7DFBB5F9"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6.3.3</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_Toc413611076 \h </w:instrText>
      </w:r>
      <w:r>
        <w:rPr>
          <w:noProof/>
        </w:rPr>
      </w:r>
      <w:r>
        <w:rPr>
          <w:noProof/>
        </w:rPr>
        <w:fldChar w:fldCharType="separate"/>
      </w:r>
      <w:r w:rsidR="002D6E55">
        <w:rPr>
          <w:noProof/>
        </w:rPr>
        <w:t>117</w:t>
      </w:r>
      <w:r>
        <w:rPr>
          <w:noProof/>
        </w:rPr>
        <w:fldChar w:fldCharType="end"/>
      </w:r>
    </w:p>
    <w:p w14:paraId="3C81191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6.3.4</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_Toc413611077 \h </w:instrText>
      </w:r>
      <w:r>
        <w:rPr>
          <w:noProof/>
        </w:rPr>
      </w:r>
      <w:r>
        <w:rPr>
          <w:noProof/>
        </w:rPr>
        <w:fldChar w:fldCharType="separate"/>
      </w:r>
      <w:r w:rsidR="002D6E55">
        <w:rPr>
          <w:noProof/>
        </w:rPr>
        <w:t>120</w:t>
      </w:r>
      <w:r>
        <w:rPr>
          <w:noProof/>
        </w:rPr>
        <w:fldChar w:fldCharType="end"/>
      </w:r>
    </w:p>
    <w:p w14:paraId="3FABE56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6.3.5</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_Toc413611078 \h </w:instrText>
      </w:r>
      <w:r>
        <w:rPr>
          <w:noProof/>
        </w:rPr>
      </w:r>
      <w:r>
        <w:rPr>
          <w:noProof/>
        </w:rPr>
        <w:fldChar w:fldCharType="separate"/>
      </w:r>
      <w:r w:rsidR="002D6E55">
        <w:rPr>
          <w:noProof/>
        </w:rPr>
        <w:t>126</w:t>
      </w:r>
      <w:r>
        <w:rPr>
          <w:noProof/>
        </w:rPr>
        <w:fldChar w:fldCharType="end"/>
      </w:r>
    </w:p>
    <w:p w14:paraId="408CE27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6.3.6</w:t>
      </w:r>
      <w:r>
        <w:rPr>
          <w:rFonts w:asciiTheme="minorHAnsi" w:eastAsiaTheme="minorEastAsia" w:hAnsiTheme="minorHAnsi" w:cstheme="minorBidi"/>
          <w:noProof/>
          <w:sz w:val="22"/>
          <w:szCs w:val="22"/>
          <w:lang w:eastAsia="zh-CN"/>
        </w:rPr>
        <w:tab/>
      </w:r>
      <w:r w:rsidRPr="0021712C">
        <w:rPr>
          <w:noProof/>
          <w:lang w:val="en-US"/>
        </w:rPr>
        <w:t>Bottom updating schemes</w:t>
      </w:r>
      <w:r>
        <w:rPr>
          <w:noProof/>
        </w:rPr>
        <w:tab/>
      </w:r>
      <w:r>
        <w:rPr>
          <w:noProof/>
        </w:rPr>
        <w:fldChar w:fldCharType="begin"/>
      </w:r>
      <w:r>
        <w:rPr>
          <w:noProof/>
        </w:rPr>
        <w:instrText xml:space="preserve"> PAGEREF _Toc413611079 \h </w:instrText>
      </w:r>
      <w:r>
        <w:rPr>
          <w:noProof/>
        </w:rPr>
      </w:r>
      <w:r>
        <w:rPr>
          <w:noProof/>
        </w:rPr>
        <w:fldChar w:fldCharType="separate"/>
      </w:r>
      <w:r w:rsidR="002D6E55">
        <w:rPr>
          <w:noProof/>
        </w:rPr>
        <w:t>127</w:t>
      </w:r>
      <w:r>
        <w:rPr>
          <w:noProof/>
        </w:rPr>
        <w:fldChar w:fldCharType="end"/>
      </w:r>
    </w:p>
    <w:p w14:paraId="77D973C1"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6.3.7</w:t>
      </w:r>
      <w:r>
        <w:rPr>
          <w:rFonts w:asciiTheme="minorHAnsi" w:eastAsiaTheme="minorEastAsia" w:hAnsiTheme="minorHAnsi" w:cstheme="minorBidi"/>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_Toc413611080 \h </w:instrText>
      </w:r>
      <w:r>
        <w:rPr>
          <w:noProof/>
        </w:rPr>
      </w:r>
      <w:r>
        <w:rPr>
          <w:noProof/>
        </w:rPr>
        <w:fldChar w:fldCharType="separate"/>
      </w:r>
      <w:r w:rsidR="002D6E55">
        <w:rPr>
          <w:noProof/>
        </w:rPr>
        <w:t>131</w:t>
      </w:r>
      <w:r>
        <w:rPr>
          <w:noProof/>
        </w:rPr>
        <w:fldChar w:fldCharType="end"/>
      </w:r>
    </w:p>
    <w:p w14:paraId="6C3AA29B"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6.3.8</w:t>
      </w:r>
      <w:r>
        <w:rPr>
          <w:rFonts w:asciiTheme="minorHAnsi" w:eastAsiaTheme="minorEastAsia" w:hAnsiTheme="minorHAnsi" w:cstheme="minorBidi"/>
          <w:noProof/>
          <w:sz w:val="22"/>
          <w:szCs w:val="22"/>
          <w:lang w:eastAsia="zh-CN"/>
        </w:rPr>
        <w:tab/>
      </w:r>
      <w:r w:rsidRPr="0021712C">
        <w:rPr>
          <w:noProof/>
          <w:lang w:val="en-US"/>
        </w:rPr>
        <w:t>Non-hydrostatic</w:t>
      </w:r>
      <w:r>
        <w:rPr>
          <w:noProof/>
        </w:rPr>
        <w:tab/>
      </w:r>
      <w:r>
        <w:rPr>
          <w:noProof/>
        </w:rPr>
        <w:fldChar w:fldCharType="begin"/>
      </w:r>
      <w:r>
        <w:rPr>
          <w:noProof/>
        </w:rPr>
        <w:instrText xml:space="preserve"> PAGEREF _Toc413611081 \h </w:instrText>
      </w:r>
      <w:r>
        <w:rPr>
          <w:noProof/>
        </w:rPr>
      </w:r>
      <w:r>
        <w:rPr>
          <w:noProof/>
        </w:rPr>
        <w:fldChar w:fldCharType="separate"/>
      </w:r>
      <w:r w:rsidR="002D6E55">
        <w:rPr>
          <w:noProof/>
        </w:rPr>
        <w:t>132</w:t>
      </w:r>
      <w:r>
        <w:rPr>
          <w:noProof/>
        </w:rPr>
        <w:fldChar w:fldCharType="end"/>
      </w:r>
    </w:p>
    <w:p w14:paraId="207CF8F1" w14:textId="77777777" w:rsidR="000C5FE2" w:rsidRPr="00752797" w:rsidRDefault="000C5FE2" w:rsidP="002603CC">
      <w:pPr>
        <w:rPr>
          <w:lang w:val="en-US"/>
        </w:rPr>
      </w:pPr>
      <w:r w:rsidRPr="00752797">
        <w:rPr>
          <w:lang w:val="en-US"/>
        </w:rPr>
        <w:fldChar w:fldCharType="end"/>
      </w:r>
    </w:p>
    <w:p w14:paraId="7566E6ED" w14:textId="77777777" w:rsidR="00880F74" w:rsidRPr="00752797" w:rsidRDefault="00880F74" w:rsidP="002603CC">
      <w:pPr>
        <w:rPr>
          <w:lang w:val="en-US"/>
        </w:rPr>
      </w:pPr>
    </w:p>
    <w:p w14:paraId="07B606D7" w14:textId="77777777" w:rsidR="004C33FD" w:rsidRPr="00752797" w:rsidRDefault="004C33FD" w:rsidP="002603CC">
      <w:pPr>
        <w:rPr>
          <w:lang w:val="en-US"/>
        </w:rPr>
      </w:pPr>
    </w:p>
    <w:p w14:paraId="6D311994" w14:textId="77777777" w:rsidR="007D6712" w:rsidRPr="00752797" w:rsidRDefault="007D6712" w:rsidP="002603CC">
      <w:pPr>
        <w:rPr>
          <w:lang w:val="en-US"/>
        </w:rPr>
        <w:sectPr w:rsidR="007D6712" w:rsidRPr="00752797"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14:paraId="0FAF3ACE" w14:textId="77777777" w:rsidR="000C5FE2" w:rsidRPr="00752797" w:rsidRDefault="000C5FE2" w:rsidP="002603CC">
      <w:pPr>
        <w:pStyle w:val="Heading1"/>
        <w:keepLines w:val="0"/>
        <w:jc w:val="both"/>
        <w:rPr>
          <w:lang w:val="en-US"/>
        </w:rPr>
      </w:pPr>
      <w:r w:rsidRPr="00752797">
        <w:rPr>
          <w:rStyle w:val="Hidden"/>
          <w:noProof w:val="0"/>
          <w:lang w:val="en-US"/>
        </w:rPr>
        <w:lastRenderedPageBreak/>
        <w:fldChar w:fldCharType="begin"/>
      </w:r>
      <w:r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r w:rsidRPr="00752797">
        <w:rPr>
          <w:sz w:val="2"/>
          <w:szCs w:val="2"/>
          <w:lang w:val="en-US"/>
        </w:rPr>
        <w:t xml:space="preserve"> </w:t>
      </w:r>
      <w:bookmarkStart w:id="39" w:name="_Toc413610975"/>
      <w:r w:rsidR="008C2325" w:rsidRPr="00752797">
        <w:rPr>
          <w:lang w:val="en-US"/>
        </w:rPr>
        <w:t>Introduction</w:t>
      </w:r>
      <w:bookmarkEnd w:id="39"/>
    </w:p>
    <w:p w14:paraId="506FA403" w14:textId="77777777" w:rsidR="003355EB" w:rsidRPr="00752797" w:rsidRDefault="003355EB" w:rsidP="003355EB">
      <w:pPr>
        <w:spacing w:line="240" w:lineRule="auto"/>
        <w:rPr>
          <w:lang w:val="en-US"/>
        </w:rPr>
      </w:pPr>
      <w:r w:rsidRPr="00752797">
        <w:rPr>
          <w:lang w:val="en-US"/>
        </w:rPr>
        <w:t>XBeach is an open-source numerical model which is originally developed to simulate hydrodynamic and morphodynamic processes and impacts on sandy coasts with a domain size of kilometers and on the time scale of storms. Since then, the model has been applied to other types of coasts and purposes.</w:t>
      </w:r>
    </w:p>
    <w:p w14:paraId="65F3E340" w14:textId="77777777" w:rsidR="003355EB" w:rsidRPr="00752797" w:rsidRDefault="003355EB" w:rsidP="003355EB">
      <w:pPr>
        <w:spacing w:line="240" w:lineRule="auto"/>
        <w:rPr>
          <w:lang w:val="en-US"/>
        </w:rPr>
      </w:pPr>
    </w:p>
    <w:p w14:paraId="5861F81F" w14:textId="77777777" w:rsidR="003355EB" w:rsidRPr="00752797" w:rsidRDefault="003355EB" w:rsidP="003355EB">
      <w:pPr>
        <w:spacing w:line="240" w:lineRule="auto"/>
        <w:rPr>
          <w:lang w:val="en-US"/>
        </w:rPr>
      </w:pPr>
      <w:r w:rsidRPr="00752797">
        <w:rPr>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14:paraId="4178B05A" w14:textId="77777777" w:rsidR="003355EB" w:rsidRPr="00752797" w:rsidRDefault="003355EB" w:rsidP="003355EB">
      <w:pPr>
        <w:spacing w:line="240" w:lineRule="auto"/>
        <w:rPr>
          <w:lang w:val="en-US"/>
        </w:rPr>
      </w:pPr>
    </w:p>
    <w:p w14:paraId="4E124689" w14:textId="77777777" w:rsidR="003355EB" w:rsidRPr="00752797" w:rsidRDefault="003355EB" w:rsidP="003355EB">
      <w:pPr>
        <w:spacing w:line="240" w:lineRule="auto"/>
        <w:rPr>
          <w:lang w:val="en-US"/>
        </w:rPr>
      </w:pPr>
      <w:r w:rsidRPr="00752797">
        <w:rPr>
          <w:lang w:val="en-US"/>
        </w:rPr>
        <w:t xml:space="preserve">XBeach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14:paraId="2E28C771" w14:textId="77777777" w:rsidR="003355EB" w:rsidRPr="00752797" w:rsidRDefault="003355EB" w:rsidP="003355EB">
      <w:pPr>
        <w:spacing w:line="240" w:lineRule="auto"/>
        <w:rPr>
          <w:lang w:val="en-US"/>
        </w:rPr>
      </w:pPr>
    </w:p>
    <w:p w14:paraId="6D781370" w14:textId="77777777" w:rsidR="003355EB" w:rsidRPr="00752797" w:rsidRDefault="003355EB" w:rsidP="003355EB">
      <w:pPr>
        <w:spacing w:line="240" w:lineRule="auto"/>
        <w:rPr>
          <w:lang w:val="en-US"/>
        </w:rPr>
      </w:pPr>
      <w:r w:rsidRPr="00752797">
        <w:rPr>
          <w:lang w:val="en-US"/>
        </w:rPr>
        <w:t xml:space="preserve">The original application, funded by the U.S. Corps of Engineers in the framework of the Morphos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XBeach has been validated on a number of dissipative and reflective beaches bordering all regional seas in the EU. </w:t>
      </w:r>
    </w:p>
    <w:p w14:paraId="328EA447" w14:textId="77777777" w:rsidR="003355EB" w:rsidRPr="00752797" w:rsidRDefault="003355EB" w:rsidP="003355EB">
      <w:pPr>
        <w:spacing w:line="240" w:lineRule="auto"/>
        <w:rPr>
          <w:lang w:val="en-US"/>
        </w:rPr>
      </w:pPr>
    </w:p>
    <w:p w14:paraId="2541038C" w14:textId="77777777"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14:paraId="4A31DDD6" w14:textId="77777777" w:rsidR="003355EB" w:rsidRPr="00752797" w:rsidRDefault="003355EB" w:rsidP="003355EB">
      <w:pPr>
        <w:spacing w:line="240" w:lineRule="auto"/>
        <w:rPr>
          <w:lang w:val="en-US"/>
        </w:rPr>
      </w:pPr>
    </w:p>
    <w:p w14:paraId="76183B9F" w14:textId="77777777" w:rsidR="003355EB" w:rsidRPr="00752797" w:rsidRDefault="003355EB" w:rsidP="003355EB">
      <w:pPr>
        <w:spacing w:line="240" w:lineRule="auto"/>
        <w:rPr>
          <w:lang w:val="en-US"/>
        </w:rPr>
      </w:pPr>
      <w:r w:rsidRPr="00752797">
        <w:rPr>
          <w:lang w:val="en-US"/>
        </w:rPr>
        <w:t>The non-hydrostatic model has been developed initially by the TU Delft (as a prototype version of the SWASH 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14:paraId="1AB43DA6" w14:textId="77777777" w:rsidR="003355EB" w:rsidRPr="00752797" w:rsidRDefault="003355EB" w:rsidP="003355EB">
      <w:pPr>
        <w:spacing w:line="240" w:lineRule="auto"/>
        <w:rPr>
          <w:lang w:val="en-US"/>
        </w:rPr>
      </w:pPr>
    </w:p>
    <w:p w14:paraId="0FADB896" w14:textId="77777777" w:rsidR="003355EB" w:rsidRPr="00752797" w:rsidRDefault="003355EB" w:rsidP="003355EB">
      <w:pPr>
        <w:spacing w:line="240" w:lineRule="auto"/>
        <w:rPr>
          <w:lang w:val="en-US"/>
        </w:rPr>
      </w:pPr>
      <w:r w:rsidRPr="00752797">
        <w:rPr>
          <w:lang w:val="en-US"/>
        </w:rPr>
        <w:t>This development of XBeach could not have been possible without all of the above mentioned funding agencies and partners. It would also not have been possible without the enthusiastic, critical and constructive approach of all consultants, researchers, M.Sc. and Ph.D. students who have taken up XBeach, and made it into the tool that it is today.</w:t>
      </w:r>
    </w:p>
    <w:p w14:paraId="168F1D93" w14:textId="77777777" w:rsidR="007B2C84" w:rsidRPr="00752797" w:rsidRDefault="007B2C84" w:rsidP="003355EB">
      <w:pPr>
        <w:spacing w:line="240" w:lineRule="auto"/>
        <w:rPr>
          <w:lang w:val="en-US"/>
        </w:rPr>
      </w:pPr>
    </w:p>
    <w:p w14:paraId="0B6E4408" w14:textId="77777777" w:rsidR="008C2325" w:rsidRPr="00752797" w:rsidRDefault="003355EB" w:rsidP="003355EB">
      <w:pPr>
        <w:spacing w:line="240" w:lineRule="auto"/>
        <w:rPr>
          <w:lang w:val="en-US"/>
        </w:rPr>
      </w:pPr>
      <w:r w:rsidRPr="00752797">
        <w:rPr>
          <w:lang w:val="en-US"/>
        </w:rPr>
        <w:t>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morphodynamics.</w:t>
      </w:r>
      <w:r w:rsidR="008C2325" w:rsidRPr="00752797">
        <w:rPr>
          <w:lang w:val="en-US"/>
        </w:rPr>
        <w:br w:type="page"/>
      </w:r>
    </w:p>
    <w:p w14:paraId="2034A027" w14:textId="77777777" w:rsidR="008C2325" w:rsidRPr="00752797" w:rsidRDefault="008C2325" w:rsidP="002603CC">
      <w:pPr>
        <w:pStyle w:val="Heading1"/>
        <w:jc w:val="both"/>
        <w:rPr>
          <w:lang w:val="en-US"/>
        </w:rPr>
      </w:pPr>
      <w:bookmarkStart w:id="40" w:name="_Toc413610976"/>
      <w:r w:rsidRPr="00752797">
        <w:rPr>
          <w:lang w:val="en-US"/>
        </w:rPr>
        <w:lastRenderedPageBreak/>
        <w:t>Processes and model formulation</w:t>
      </w:r>
      <w:bookmarkEnd w:id="40"/>
    </w:p>
    <w:p w14:paraId="1DF0C951" w14:textId="77777777" w:rsidR="008C2325" w:rsidRPr="00752797" w:rsidRDefault="008C2325" w:rsidP="002603CC">
      <w:pPr>
        <w:pStyle w:val="Heading2"/>
        <w:jc w:val="both"/>
        <w:rPr>
          <w:lang w:val="en-US"/>
        </w:rPr>
      </w:pPr>
      <w:bookmarkStart w:id="41" w:name="_Ref413317177"/>
      <w:bookmarkStart w:id="42" w:name="_Toc413610977"/>
      <w:r w:rsidRPr="00752797">
        <w:rPr>
          <w:lang w:val="en-US"/>
        </w:rPr>
        <w:t>Domain and definitions</w:t>
      </w:r>
      <w:bookmarkEnd w:id="41"/>
      <w:bookmarkEnd w:id="42"/>
    </w:p>
    <w:p w14:paraId="3967F767" w14:textId="77777777" w:rsidR="00302A3C" w:rsidRPr="00752797" w:rsidRDefault="00302A3C" w:rsidP="002603CC">
      <w:pPr>
        <w:pStyle w:val="Heading3"/>
        <w:jc w:val="both"/>
        <w:rPr>
          <w:lang w:val="en-US"/>
        </w:rPr>
      </w:pPr>
      <w:bookmarkStart w:id="43" w:name="_Toc413610978"/>
      <w:r w:rsidRPr="00752797">
        <w:rPr>
          <w:lang w:val="en-US"/>
        </w:rPr>
        <w:t>Coordinate system</w:t>
      </w:r>
      <w:bookmarkEnd w:id="43"/>
    </w:p>
    <w:p w14:paraId="648AEF20" w14:textId="77777777" w:rsidR="00995779" w:rsidRPr="00752797" w:rsidRDefault="00995779" w:rsidP="00995779">
      <w:pPr>
        <w:rPr>
          <w:lang w:val="en-US"/>
        </w:rPr>
      </w:pPr>
      <w:r w:rsidRPr="00752797">
        <w:rPr>
          <w:lang w:val="en-US"/>
        </w:rPr>
        <w:t xml:space="preserve">XBeach uses a coordinate system where the computational x-axis is always oriented towards the coast, approximately perpendicular to the coastline, and the y-axis is </w:t>
      </w:r>
      <w:r w:rsidR="00752797" w:rsidRPr="00752797">
        <w:rPr>
          <w:lang w:val="en-US"/>
        </w:rPr>
        <w:t>alongshore</w:t>
      </w:r>
      <w:r w:rsidR="00752797">
        <w:rPr>
          <w:lang w:val="en-US"/>
        </w:rPr>
        <w:t>,</w:t>
      </w:r>
      <w:r w:rsidRPr="00752797">
        <w:rPr>
          <w:lang w:val="en-US"/>
        </w:rPr>
        <w:t xml:space="preserve"> see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w:t>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REF _Ref412704689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2</w:t>
      </w:r>
      <w:r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(xw,</w:t>
      </w:r>
      <w:r w:rsidR="00752797">
        <w:rPr>
          <w:lang w:val="en-US"/>
        </w:rPr>
        <w:t xml:space="preserve"> </w:t>
      </w:r>
      <w:r w:rsidRPr="00752797">
        <w:rPr>
          <w:lang w:val="en-US"/>
        </w:rPr>
        <w:t>yw) through an origin (xori,</w:t>
      </w:r>
      <w:r w:rsidR="00752797">
        <w:rPr>
          <w:lang w:val="en-US"/>
        </w:rPr>
        <w:t xml:space="preserve"> </w:t>
      </w:r>
      <w:r w:rsidRPr="00752797">
        <w:rPr>
          <w:lang w:val="en-US"/>
        </w:rPr>
        <w:t xml:space="preserve">yori) and an orientation (alfa) as depicted in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w:t>
      </w:r>
      <w:r w:rsidRPr="00752797">
        <w:rPr>
          <w:lang w:val="en-US"/>
        </w:rPr>
        <w:fldChar w:fldCharType="end"/>
      </w:r>
      <w:r w:rsidRPr="00752797">
        <w:rPr>
          <w:lang w:val="en-US"/>
        </w:rPr>
        <w:t xml:space="preserve">. The orientation is defined counter-clockwise w.r.t. the xw-axis (East). </w:t>
      </w:r>
    </w:p>
    <w:p w14:paraId="41048E1E" w14:textId="77777777" w:rsidR="00302A3C" w:rsidRPr="00752797" w:rsidRDefault="00302A3C" w:rsidP="002603CC">
      <w:pPr>
        <w:rPr>
          <w:lang w:val="en-US"/>
        </w:rPr>
      </w:pPr>
    </w:p>
    <w:p w14:paraId="66CCF986" w14:textId="77777777" w:rsidR="00302A3C" w:rsidRPr="00752797" w:rsidRDefault="00995779" w:rsidP="004E1A91">
      <w:pPr>
        <w:jc w:val="center"/>
        <w:rPr>
          <w:color w:val="FF0000"/>
          <w:lang w:val="en-US"/>
        </w:rPr>
      </w:pPr>
      <w:r w:rsidRPr="00752797">
        <w:rPr>
          <w:noProof/>
          <w:color w:val="FF0000"/>
          <w:lang w:val="en-US"/>
        </w:rPr>
        <w:drawing>
          <wp:inline distT="0" distB="0" distL="0" distR="0" wp14:anchorId="323C6F05" wp14:editId="537BD38E">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a:ext>
                    </a:extLst>
                  </pic:spPr>
                </pic:pic>
              </a:graphicData>
            </a:graphic>
          </wp:inline>
        </w:drawing>
      </w:r>
    </w:p>
    <w:p w14:paraId="608D87B5" w14:textId="77777777" w:rsidR="00302A3C" w:rsidRPr="00752797" w:rsidRDefault="00302A3C" w:rsidP="002603CC">
      <w:pPr>
        <w:pStyle w:val="Caption"/>
        <w:jc w:val="both"/>
        <w:rPr>
          <w:lang w:val="en-US"/>
        </w:rPr>
      </w:pPr>
      <w:bookmarkStart w:id="44" w:name="_Ref412704682"/>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44"/>
      <w:r w:rsidRPr="00752797">
        <w:rPr>
          <w:lang w:val="en-US"/>
        </w:rPr>
        <w:tab/>
        <w:t>Rectangular coordinate system of XBeach</w:t>
      </w:r>
    </w:p>
    <w:p w14:paraId="309C1886" w14:textId="77777777" w:rsidR="00302A3C" w:rsidRPr="00752797" w:rsidRDefault="00302A3C" w:rsidP="002603CC">
      <w:pPr>
        <w:pStyle w:val="Heading3"/>
        <w:jc w:val="both"/>
        <w:rPr>
          <w:lang w:val="en-US"/>
        </w:rPr>
      </w:pPr>
      <w:bookmarkStart w:id="45" w:name="_Toc413610979"/>
      <w:r w:rsidRPr="00752797">
        <w:rPr>
          <w:lang w:val="en-US"/>
        </w:rPr>
        <w:t>Grid set-up</w:t>
      </w:r>
      <w:bookmarkEnd w:id="45"/>
    </w:p>
    <w:p w14:paraId="6F65AA7D" w14:textId="77777777"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14:paraId="2A4A6723" w14:textId="77777777" w:rsidR="00995779" w:rsidRPr="00752797" w:rsidRDefault="00995779" w:rsidP="00995779">
      <w:pPr>
        <w:rPr>
          <w:lang w:val="en-US"/>
        </w:rPr>
      </w:pPr>
    </w:p>
    <w:p w14:paraId="03636895" w14:textId="77777777" w:rsidR="00995779" w:rsidRPr="00752797" w:rsidRDefault="00995779" w:rsidP="00995779">
      <w:pPr>
        <w:rPr>
          <w:lang w:val="en-US"/>
        </w:rPr>
      </w:pPr>
      <w:r w:rsidRPr="00752797">
        <w:rPr>
          <w:lang w:val="en-US"/>
        </w:rPr>
        <w:t xml:space="preserve">Velocities at the u- and v-points are denoted by the output variables uu and vv respectively; velocities u and v at the cell </w:t>
      </w:r>
      <w:r w:rsidR="00BC356B" w:rsidRPr="00752797">
        <w:rPr>
          <w:lang w:val="en-US"/>
        </w:rPr>
        <w:t>centers</w:t>
      </w:r>
      <w:r w:rsidRPr="00752797">
        <w:rPr>
          <w:lang w:val="en-US"/>
        </w:rPr>
        <w:t xml:space="preserve"> are obtained by interpolation and are for output purpose only. The water level, zs, and the bed level, zb, are both defined positive upward. uv and vu are the u-velocity at the v-grid point and the v-velocity at the u-grid point respectively. These are obtained by interpolation of the values of the velocities at the four surrounding grid points. </w:t>
      </w:r>
    </w:p>
    <w:p w14:paraId="17AFDED1" w14:textId="77777777" w:rsidR="00995779" w:rsidRPr="00752797" w:rsidRDefault="00995779" w:rsidP="00995779">
      <w:pPr>
        <w:rPr>
          <w:lang w:val="en-US"/>
        </w:rPr>
      </w:pPr>
    </w:p>
    <w:p w14:paraId="5103C4BA" w14:textId="77777777"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14:paraId="189EF461" w14:textId="77777777" w:rsidR="008245B0" w:rsidRPr="00752797" w:rsidRDefault="008245B0" w:rsidP="002603CC">
      <w:pPr>
        <w:rPr>
          <w:lang w:val="en-US"/>
        </w:rPr>
      </w:pPr>
    </w:p>
    <w:p w14:paraId="2511FACB" w14:textId="77777777" w:rsidR="00727EAA" w:rsidRPr="00752797" w:rsidRDefault="00727EAA" w:rsidP="002603CC">
      <w:pPr>
        <w:rPr>
          <w:color w:val="FF0000"/>
          <w:lang w:val="en-US"/>
        </w:rPr>
      </w:pPr>
    </w:p>
    <w:p w14:paraId="3DCEF126" w14:textId="77777777" w:rsidR="00727EAA" w:rsidRPr="00752797" w:rsidRDefault="00995779" w:rsidP="004E1A91">
      <w:pPr>
        <w:jc w:val="center"/>
        <w:rPr>
          <w:color w:val="FF0000"/>
          <w:lang w:val="en-US"/>
        </w:rPr>
      </w:pPr>
      <w:r w:rsidRPr="00752797">
        <w:rPr>
          <w:noProof/>
          <w:color w:val="FF0000"/>
          <w:lang w:val="en-US"/>
        </w:rPr>
        <w:drawing>
          <wp:inline distT="0" distB="0" distL="0" distR="0" wp14:anchorId="506FC607" wp14:editId="6B0CD368">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a:ext>
                    </a:extLst>
                  </pic:spPr>
                </pic:pic>
              </a:graphicData>
            </a:graphic>
          </wp:inline>
        </w:drawing>
      </w:r>
    </w:p>
    <w:p w14:paraId="47060982" w14:textId="77777777" w:rsidR="008245B0" w:rsidRPr="00752797" w:rsidRDefault="008245B0" w:rsidP="002603CC">
      <w:pPr>
        <w:pStyle w:val="Caption"/>
        <w:jc w:val="both"/>
        <w:rPr>
          <w:lang w:val="en-US"/>
        </w:rPr>
      </w:pPr>
      <w:bookmarkStart w:id="46" w:name="_Ref412704689"/>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2</w:t>
      </w:r>
      <w:r w:rsidR="001935AF">
        <w:rPr>
          <w:lang w:val="en-US"/>
        </w:rPr>
        <w:fldChar w:fldCharType="end"/>
      </w:r>
      <w:bookmarkEnd w:id="46"/>
      <w:r w:rsidRPr="00752797">
        <w:rPr>
          <w:lang w:val="en-US"/>
        </w:rPr>
        <w:tab/>
      </w:r>
      <w:r w:rsidR="00AA1803" w:rsidRPr="00752797">
        <w:rPr>
          <w:lang w:val="en-US"/>
        </w:rPr>
        <w:t xml:space="preserve">Curvilinear coordinate system </w:t>
      </w:r>
      <w:r w:rsidRPr="00752797">
        <w:rPr>
          <w:lang w:val="en-US"/>
        </w:rPr>
        <w:t>of XBeach</w:t>
      </w:r>
    </w:p>
    <w:p w14:paraId="4DA79DBD" w14:textId="77777777" w:rsidR="008C2325" w:rsidRPr="00752797" w:rsidRDefault="008C2325" w:rsidP="002603CC">
      <w:pPr>
        <w:pStyle w:val="Heading2"/>
        <w:jc w:val="both"/>
        <w:rPr>
          <w:lang w:val="en-US"/>
        </w:rPr>
      </w:pPr>
      <w:bookmarkStart w:id="47" w:name="_Toc413610980"/>
      <w:r w:rsidRPr="00752797">
        <w:rPr>
          <w:lang w:val="en-US"/>
        </w:rPr>
        <w:t>Hydrodynamics options</w:t>
      </w:r>
      <w:bookmarkEnd w:id="47"/>
    </w:p>
    <w:p w14:paraId="325B2983" w14:textId="77777777" w:rsidR="00995779" w:rsidRPr="00752797" w:rsidRDefault="00995779" w:rsidP="00995779">
      <w:pPr>
        <w:rPr>
          <w:lang w:val="en-US"/>
        </w:rPr>
      </w:pPr>
      <w:r w:rsidRPr="00752797">
        <w:rPr>
          <w:lang w:val="en-US"/>
        </w:rPr>
        <w:t xml:space="preserve">XBeach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14:paraId="6E5455DD" w14:textId="77777777" w:rsidR="00995779" w:rsidRPr="00752797" w:rsidRDefault="00995779" w:rsidP="00995779">
      <w:pPr>
        <w:pStyle w:val="ListParagraph"/>
        <w:numPr>
          <w:ilvl w:val="0"/>
          <w:numId w:val="17"/>
        </w:numPr>
        <w:rPr>
          <w:lang w:val="en-US"/>
        </w:rPr>
      </w:pPr>
      <w:r w:rsidRPr="00752797">
        <w:rPr>
          <w:lang w:val="en-US"/>
        </w:rPr>
        <w:t xml:space="preserve">Stationary wave model (keyword: </w:t>
      </w:r>
      <w:r w:rsidRPr="00752797">
        <w:rPr>
          <w:i/>
          <w:lang w:val="en-US"/>
        </w:rPr>
        <w:t>wavemodel = stationary</w:t>
      </w:r>
      <w:r w:rsidRPr="00752797">
        <w:rPr>
          <w:lang w:val="en-US"/>
        </w:rPr>
        <w:t>), efficiently solving wave-averaged equations but neglecting infragravity waves;</w:t>
      </w:r>
    </w:p>
    <w:p w14:paraId="346EDFDE" w14:textId="77777777" w:rsidR="00995779" w:rsidRPr="00752797" w:rsidRDefault="00995779" w:rsidP="00995779">
      <w:pPr>
        <w:pStyle w:val="ListParagraph"/>
        <w:numPr>
          <w:ilvl w:val="0"/>
          <w:numId w:val="17"/>
        </w:numPr>
        <w:rPr>
          <w:lang w:val="en-US"/>
        </w:rPr>
      </w:pPr>
      <w:r w:rsidRPr="00752797">
        <w:rPr>
          <w:lang w:val="en-US"/>
        </w:rPr>
        <w:t xml:space="preserve">Surfbeat mode (instationary) (keyword: </w:t>
      </w:r>
      <w:r w:rsidRPr="00752797">
        <w:rPr>
          <w:i/>
          <w:lang w:val="en-US"/>
        </w:rPr>
        <w:t>wavemodel = surfbeat</w:t>
      </w:r>
      <w:r w:rsidRPr="00752797">
        <w:rPr>
          <w:lang w:val="en-US"/>
        </w:rPr>
        <w:t>), where the short wave variations on the wave group scale (short wave envelope) and the long waves associated with them are resolved;</w:t>
      </w:r>
    </w:p>
    <w:p w14:paraId="1C8F26BC" w14:textId="77777777"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r w:rsidRPr="00752797">
        <w:rPr>
          <w:i/>
          <w:lang w:val="en-US"/>
        </w:rPr>
        <w:t>wavemodel = nonh</w:t>
      </w:r>
      <w:r w:rsidRPr="00752797">
        <w:rPr>
          <w:lang w:val="en-US"/>
        </w:rPr>
        <w:t>), where a combination of the non-linear shallow water equations with a pressure correction term is applied, allowing to model the propagation and decay of individual waves.</w:t>
      </w:r>
    </w:p>
    <w:p w14:paraId="3ACDC108" w14:textId="77777777" w:rsidR="00995779" w:rsidRPr="00752797" w:rsidRDefault="00995779" w:rsidP="00995779">
      <w:pPr>
        <w:pStyle w:val="ListParagraph"/>
        <w:ind w:left="780"/>
        <w:rPr>
          <w:lang w:val="en-US"/>
        </w:rPr>
      </w:pPr>
    </w:p>
    <w:p w14:paraId="0273155E" w14:textId="77777777" w:rsidR="00B826A5" w:rsidRPr="00752797" w:rsidRDefault="00995779" w:rsidP="00995779">
      <w:pPr>
        <w:rPr>
          <w:lang w:val="en-US"/>
        </w:rPr>
      </w:pPr>
      <w:r w:rsidRPr="00752797">
        <w:rPr>
          <w:lang w:val="en-US"/>
        </w:rPr>
        <w:t xml:space="preserve">In the following these options are discussed in more detail. Important to note that all times in XBeach are prescribed on input in morphological time. If you apply a morphological acceleration factor (keyword: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xml:space="preserve">. This way, you can specify the time series as real times, and vary the </w:t>
      </w:r>
      <w:r w:rsidRPr="00752797">
        <w:rPr>
          <w:i/>
          <w:lang w:val="en-US"/>
        </w:rPr>
        <w:t>morfac</w:t>
      </w:r>
      <w:r w:rsidRPr="00752797">
        <w:rPr>
          <w:lang w:val="en-US"/>
        </w:rPr>
        <w:t xml:space="preserve"> without changing the rest of the input files </w:t>
      </w:r>
      <w:r w:rsidR="006F074A" w:rsidRPr="00752797">
        <w:rPr>
          <w:lang w:val="en-US"/>
        </w:rPr>
        <w:t xml:space="preserve">(keyword: </w:t>
      </w:r>
      <w:r w:rsidR="006F074A" w:rsidRPr="00752797">
        <w:rPr>
          <w:i/>
          <w:lang w:val="en-US"/>
        </w:rPr>
        <w:t>morfacopt</w:t>
      </w:r>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14:paraId="1407793D" w14:textId="77777777" w:rsidR="00B826A5" w:rsidRPr="00752797" w:rsidRDefault="00B826A5" w:rsidP="002603CC">
      <w:pPr>
        <w:rPr>
          <w:lang w:val="en-US"/>
        </w:rPr>
      </w:pPr>
    </w:p>
    <w:p w14:paraId="7DC2D494" w14:textId="77777777" w:rsidR="00B826A5" w:rsidRPr="00752797" w:rsidRDefault="00872616" w:rsidP="002603CC">
      <w:pPr>
        <w:keepNext/>
        <w:rPr>
          <w:lang w:val="en-US"/>
        </w:rPr>
      </w:pPr>
      <w:r w:rsidRPr="00752797">
        <w:rPr>
          <w:noProof/>
          <w:lang w:val="en-US"/>
        </w:rPr>
        <w:lastRenderedPageBreak/>
        <w:drawing>
          <wp:inline distT="0" distB="0" distL="0" distR="0" wp14:anchorId="661726F4" wp14:editId="213E4751">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215" cy="2860040"/>
                    </a:xfrm>
                    <a:prstGeom prst="rect">
                      <a:avLst/>
                    </a:prstGeom>
                    <a:noFill/>
                    <a:ln>
                      <a:noFill/>
                    </a:ln>
                  </pic:spPr>
                </pic:pic>
              </a:graphicData>
            </a:graphic>
          </wp:inline>
        </w:drawing>
      </w:r>
    </w:p>
    <w:p w14:paraId="3662242F"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3</w:t>
      </w:r>
      <w:r w:rsidR="001935AF">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14:paraId="6E12E0A2" w14:textId="77777777" w:rsidR="00B826A5" w:rsidRPr="00752797" w:rsidRDefault="00B826A5" w:rsidP="002603CC">
      <w:pPr>
        <w:pStyle w:val="Heading3"/>
        <w:jc w:val="both"/>
        <w:rPr>
          <w:lang w:val="en-US"/>
        </w:rPr>
      </w:pPr>
      <w:bookmarkStart w:id="48" w:name="_Toc413610981"/>
      <w:r w:rsidRPr="00752797">
        <w:rPr>
          <w:lang w:val="en-US"/>
        </w:rPr>
        <w:t>Stationary mode</w:t>
      </w:r>
      <w:bookmarkEnd w:id="48"/>
    </w:p>
    <w:p w14:paraId="6540A494" w14:textId="77777777" w:rsidR="00995779" w:rsidRPr="00752797" w:rsidRDefault="00995779" w:rsidP="00995779">
      <w:pPr>
        <w:rPr>
          <w:lang w:val="en-US"/>
        </w:rPr>
      </w:pPr>
      <w:r w:rsidRPr="00752797">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HISWA (Holthuijsen et al., 1989) 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Baldock et al. (1998) model, which is valid for wave-averaged modeling. The radiation stress gradients from the wave and roller model force the shallow water equations, drive currents and lead to wave setdown and setup. Additionally, wind and tidal forcing can be applied. </w:t>
      </w:r>
    </w:p>
    <w:p w14:paraId="7BF6BA2C" w14:textId="77777777"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14:paraId="43512637" w14:textId="77777777" w:rsidR="00995779" w:rsidRPr="00752797" w:rsidRDefault="00995779" w:rsidP="00995779">
      <w:pPr>
        <w:rPr>
          <w:lang w:val="en-US"/>
        </w:rPr>
      </w:pPr>
    </w:p>
    <w:p w14:paraId="1B33EC1E" w14:textId="77777777"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r w:rsidRPr="00752797">
        <w:rPr>
          <w:i/>
          <w:lang w:val="en-US"/>
        </w:rPr>
        <w:t>wbctype = stat</w:t>
      </w:r>
      <w:r w:rsidRPr="00752797">
        <w:rPr>
          <w:lang w:val="en-US"/>
        </w:rPr>
        <w:t xml:space="preserve">) or as a time-series of wave conditions (keyword: </w:t>
      </w:r>
      <w:r w:rsidRPr="00752797">
        <w:rPr>
          <w:i/>
          <w:lang w:val="en-US"/>
        </w:rPr>
        <w:t>wbctype = stat_table)</w:t>
      </w:r>
      <w:r w:rsidRPr="00752797">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14:paraId="31F5F019" w14:textId="77777777" w:rsidR="00995779" w:rsidRPr="00752797" w:rsidRDefault="00995779" w:rsidP="00995779">
      <w:pPr>
        <w:rPr>
          <w:lang w:val="en-US"/>
        </w:rPr>
      </w:pPr>
    </w:p>
    <w:p w14:paraId="4308C793" w14:textId="77777777" w:rsidR="00B826A5" w:rsidRPr="00752797" w:rsidRDefault="00B826A5" w:rsidP="002603CC">
      <w:pPr>
        <w:rPr>
          <w:lang w:val="en-US"/>
        </w:rPr>
      </w:pPr>
    </w:p>
    <w:p w14:paraId="42DD19BC" w14:textId="77777777" w:rsidR="003355EB" w:rsidRPr="00752797" w:rsidRDefault="003355EB" w:rsidP="002603CC">
      <w:pPr>
        <w:keepNext/>
        <w:rPr>
          <w:lang w:val="en-US" w:eastAsia="zh-CN"/>
        </w:rPr>
      </w:pPr>
    </w:p>
    <w:p w14:paraId="37311824" w14:textId="77777777" w:rsidR="003355EB" w:rsidRPr="00752797" w:rsidRDefault="003355EB" w:rsidP="002603CC">
      <w:pPr>
        <w:keepNext/>
        <w:rPr>
          <w:lang w:val="en-US"/>
        </w:rPr>
      </w:pPr>
      <w:r w:rsidRPr="00752797">
        <w:rPr>
          <w:noProof/>
          <w:lang w:val="en-US"/>
        </w:rPr>
        <w:drawing>
          <wp:inline distT="0" distB="0" distL="0" distR="0" wp14:anchorId="6D42BEBF" wp14:editId="349C9ACD">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6" cstate="print">
                      <a:extLst>
                        <a:ext uri="{28A0092B-C50C-407E-A947-70E740481C1C}">
                          <a14:useLocalDpi xmlns:a14="http://schemas.microsoft.com/office/drawing/2010/main"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val="en-US"/>
        </w:rPr>
        <w:drawing>
          <wp:inline distT="0" distB="0" distL="0" distR="0" wp14:anchorId="76EB7639" wp14:editId="42235B0C">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7" cstate="print">
                      <a:extLst>
                        <a:ext uri="{28A0092B-C50C-407E-A947-70E740481C1C}">
                          <a14:useLocalDpi xmlns:a14="http://schemas.microsoft.com/office/drawing/2010/main"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val="en-US"/>
        </w:rPr>
        <w:drawing>
          <wp:inline distT="0" distB="0" distL="0" distR="0" wp14:anchorId="6168BC64" wp14:editId="0A102ACA">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8" cstate="print">
                      <a:extLst>
                        <a:ext uri="{28A0092B-C50C-407E-A947-70E740481C1C}">
                          <a14:useLocalDpi xmlns:a14="http://schemas.microsoft.com/office/drawing/2010/main"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val="en-US"/>
        </w:rPr>
        <w:drawing>
          <wp:inline distT="0" distB="0" distL="0" distR="0" wp14:anchorId="29462E6C" wp14:editId="046FB111">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29" cstate="print">
                      <a:extLst>
                        <a:ext uri="{28A0092B-C50C-407E-A947-70E740481C1C}">
                          <a14:useLocalDpi xmlns:a14="http://schemas.microsoft.com/office/drawing/2010/main"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a:ext>
                    </a:extLst>
                  </pic:spPr>
                </pic:pic>
              </a:graphicData>
            </a:graphic>
          </wp:inline>
        </w:drawing>
      </w:r>
    </w:p>
    <w:p w14:paraId="7177E48F"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4</w:t>
      </w:r>
      <w:r w:rsidR="001935AF">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14:paraId="1F8826BB" w14:textId="77777777" w:rsidR="00B826A5" w:rsidRPr="00752797" w:rsidRDefault="00B826A5" w:rsidP="002603CC">
      <w:pPr>
        <w:pStyle w:val="Heading3"/>
        <w:jc w:val="both"/>
        <w:rPr>
          <w:lang w:val="en-US"/>
        </w:rPr>
      </w:pPr>
      <w:bookmarkStart w:id="49" w:name="_Toc413610982"/>
      <w:r w:rsidRPr="00752797">
        <w:rPr>
          <w:lang w:val="en-US"/>
        </w:rPr>
        <w:t>Surf beat mode (instationary)</w:t>
      </w:r>
      <w:bookmarkEnd w:id="49"/>
      <w:r w:rsidRPr="00752797">
        <w:rPr>
          <w:lang w:val="en-US"/>
        </w:rPr>
        <w:t xml:space="preserve"> </w:t>
      </w:r>
    </w:p>
    <w:p w14:paraId="4542933F" w14:textId="77777777" w:rsidR="00995779" w:rsidRPr="00752797" w:rsidRDefault="00995779" w:rsidP="00995779">
      <w:pPr>
        <w:rPr>
          <w:lang w:val="en-US"/>
        </w:rPr>
      </w:pPr>
      <w:r w:rsidRPr="00752797">
        <w:rPr>
          <w:lang w:val="en-US"/>
        </w:rPr>
        <w:t xml:space="preserve">The short-wave motion is solved using the wave action equation which is a time-dependent forcing of the HISWA equations (Holthuijsen et al., 1989). 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gradients (Longuet-Higgins and Stewart, 1962, 1964) exert a force on the water column and drive longer period waves (infragravity waves) and unsteady currents, which are solved by the nonlinear shallow water equations (e.g. Phillips, 1977; Svendsen, 2003). Thus, wave-driven currents (longshore current, rip currents and undertow), and wind-driven currents (stationary and uniform) for local wind set-up, long (infragravity) waves, and runup and rundown of long waves (swash) are included. </w:t>
      </w:r>
    </w:p>
    <w:p w14:paraId="2617C463" w14:textId="77777777" w:rsidR="00995779" w:rsidRPr="00752797" w:rsidRDefault="00995779" w:rsidP="00995779">
      <w:pPr>
        <w:rPr>
          <w:lang w:val="en-US"/>
        </w:rPr>
      </w:pPr>
    </w:p>
    <w:p w14:paraId="78D5BE09" w14:textId="77777777" w:rsidR="00995779" w:rsidRPr="00752797" w:rsidRDefault="00995779" w:rsidP="00995779">
      <w:pPr>
        <w:rPr>
          <w:lang w:val="en-US"/>
        </w:rPr>
      </w:pPr>
      <w:r w:rsidRPr="00752797">
        <w:rPr>
          <w:lang w:val="en-US"/>
        </w:rPr>
        <w:lastRenderedPageBreak/>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14:paraId="3AE868B0" w14:textId="77777777" w:rsidR="00995779" w:rsidRPr="00752797" w:rsidRDefault="00995779" w:rsidP="00995779">
      <w:pPr>
        <w:rPr>
          <w:lang w:val="en-US"/>
        </w:rPr>
      </w:pPr>
    </w:p>
    <w:p w14:paraId="010506E0" w14:textId="77777777" w:rsidR="00995779" w:rsidRPr="00752797" w:rsidRDefault="00995779" w:rsidP="00995779">
      <w:pPr>
        <w:rPr>
          <w:lang w:val="en-US"/>
        </w:rPr>
      </w:pPr>
      <w:r w:rsidRPr="00752797">
        <w:rPr>
          <w:lang w:val="en-US"/>
        </w:rPr>
        <w:t>Under this surfbeat mode, several options are available, depending on the circumstances:</w:t>
      </w:r>
    </w:p>
    <w:p w14:paraId="38E5782C" w14:textId="77777777"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longshore gradients are ignored and the domain reduces to a single gridline (keyword: </w:t>
      </w:r>
      <w:r w:rsidRPr="00752797">
        <w:rPr>
          <w:i/>
          <w:lang w:val="en-US"/>
        </w:rPr>
        <w:t>ny = 0).</w:t>
      </w:r>
      <w:r w:rsidRPr="00752797">
        <w:rPr>
          <w:lang w:val="en-US"/>
        </w:rPr>
        <w:t xml:space="preserve"> Within this mode the following options are available:</w:t>
      </w:r>
    </w:p>
    <w:p w14:paraId="563FFDAF" w14:textId="77777777"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r w:rsidRPr="00752797">
        <w:rPr>
          <w:i/>
          <w:lang w:val="en-US"/>
        </w:rPr>
        <w:t>dtheta</w:t>
      </w:r>
      <w:r w:rsidRPr="00752797">
        <w:rPr>
          <w:lang w:val="en-US"/>
        </w:rPr>
        <w:t xml:space="preserve"> &lt; </w:t>
      </w:r>
      <w:r w:rsidRPr="00752797">
        <w:rPr>
          <w:i/>
          <w:lang w:val="en-US"/>
        </w:rPr>
        <w:t>thetamax – thetamin</w:t>
      </w:r>
      <w:r w:rsidRPr="00752797">
        <w:rPr>
          <w:lang w:val="en-US"/>
        </w:rPr>
        <w:t>); this has a limited effect on the wave heights because of refraction, but can also allow obliquely incident waves and the resulting longshore currents;</w:t>
      </w:r>
    </w:p>
    <w:p w14:paraId="6FF415BD" w14:textId="77777777"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r w:rsidRPr="00752797">
        <w:rPr>
          <w:i/>
          <w:lang w:val="en-US"/>
        </w:rPr>
        <w:t>dtheta</w:t>
      </w:r>
      <w:r w:rsidRPr="00752797">
        <w:rPr>
          <w:lang w:val="en-US"/>
        </w:rPr>
        <w:t xml:space="preserve"> = </w:t>
      </w:r>
      <w:r w:rsidRPr="00752797">
        <w:rPr>
          <w:i/>
          <w:lang w:val="en-US"/>
        </w:rPr>
        <w:t>thetamax – thetamin</w:t>
      </w:r>
      <w:r w:rsidRPr="00752797">
        <w:rPr>
          <w:lang w:val="en-US"/>
        </w:rPr>
        <w:t xml:space="preserve">); this leads to perpendicular waves always and ignores refraction. If the keyword </w:t>
      </w:r>
      <w:r w:rsidRPr="00752797">
        <w:rPr>
          <w:i/>
          <w:lang w:val="en-US"/>
        </w:rPr>
        <w:t>snells = 1</w:t>
      </w:r>
      <w:r w:rsidRPr="00752797">
        <w:rPr>
          <w:lang w:val="en-US"/>
        </w:rPr>
        <w:t xml:space="preserve"> is applied, the mean wave direction is determined based on Snell's law. In this case also longshore currents are generated.</w:t>
      </w:r>
    </w:p>
    <w:p w14:paraId="01F2D479" w14:textId="77777777" w:rsidR="00995779" w:rsidRPr="00752797" w:rsidRDefault="00995779" w:rsidP="00995779">
      <w:pPr>
        <w:rPr>
          <w:lang w:val="en-US"/>
        </w:rPr>
      </w:pPr>
    </w:p>
    <w:p w14:paraId="5BCDCD25" w14:textId="77777777"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14:paraId="0143DE36" w14:textId="77777777"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groupiness since the waves from different directions do not interfere but their energy is summed up. This option is possible for arbitrary bathymetry and any wave direction. The user must specify the width of the directional bins for the surfbeat mode (keyword: </w:t>
      </w:r>
      <w:r w:rsidRPr="00752797">
        <w:rPr>
          <w:i/>
          <w:lang w:val="en-US"/>
        </w:rPr>
        <w:t>dtheta</w:t>
      </w:r>
      <w:r w:rsidRPr="00752797">
        <w:rPr>
          <w:lang w:val="en-US"/>
        </w:rPr>
        <w:t>)</w:t>
      </w:r>
    </w:p>
    <w:p w14:paraId="23B078F6" w14:textId="77777777"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groupiness of the waves therefore leads to more forcing of the infragravity waves (keyword: </w:t>
      </w:r>
      <w:r w:rsidRPr="00752797">
        <w:rPr>
          <w:i/>
          <w:lang w:val="en-US"/>
        </w:rPr>
        <w:t>single_dir = 1</w:t>
      </w:r>
      <w:r w:rsidRPr="00752797">
        <w:rPr>
          <w:lang w:val="en-US"/>
        </w:rPr>
        <w:t>). The user must now specify a single directional bin for the instationary mode (</w:t>
      </w:r>
      <w:r w:rsidRPr="00752797">
        <w:rPr>
          <w:i/>
          <w:lang w:val="en-US"/>
        </w:rPr>
        <w:t xml:space="preserve">dtheta = thetamax - thetaminn) </w:t>
      </w:r>
      <w:r w:rsidRPr="00752797">
        <w:rPr>
          <w:lang w:val="en-US"/>
        </w:rPr>
        <w:t xml:space="preserve">and a smaller bin size for the stationary solver (keyword: </w:t>
      </w:r>
      <w:r w:rsidRPr="00752797">
        <w:rPr>
          <w:i/>
          <w:lang w:val="en-US"/>
        </w:rPr>
        <w:t>dtheta_s)</w:t>
      </w:r>
      <w:r w:rsidRPr="00752797">
        <w:rPr>
          <w:lang w:val="en-US"/>
        </w:rPr>
        <w:t>.</w:t>
      </w:r>
    </w:p>
    <w:p w14:paraId="441D49D0" w14:textId="77777777" w:rsidR="00995779" w:rsidRPr="00752797" w:rsidRDefault="00995779" w:rsidP="00995779">
      <w:pPr>
        <w:pStyle w:val="ListParagraph"/>
        <w:numPr>
          <w:ilvl w:val="1"/>
          <w:numId w:val="18"/>
        </w:numPr>
        <w:rPr>
          <w:b/>
          <w:lang w:val="en-US"/>
        </w:rPr>
      </w:pPr>
      <w:r w:rsidRPr="00752797">
        <w:rPr>
          <w:lang w:val="en-US"/>
        </w:rPr>
        <w:t xml:space="preserve">For schematic, longshore uniform cases the mean wave direction can also be computed using Snell's law (keyword: </w:t>
      </w:r>
      <w:r w:rsidRPr="00752797">
        <w:rPr>
          <w:i/>
          <w:lang w:val="en-US"/>
        </w:rPr>
        <w:t>snells = 1</w:t>
      </w:r>
      <w:r w:rsidRPr="00752797">
        <w:rPr>
          <w:lang w:val="en-US"/>
        </w:rPr>
        <w:t xml:space="preserve">). This will then give comparable results to the </w:t>
      </w:r>
      <w:r w:rsidRPr="00752797">
        <w:rPr>
          <w:i/>
          <w:lang w:val="en-US"/>
        </w:rPr>
        <w:t>single_dir</w:t>
      </w:r>
      <w:r w:rsidRPr="00752797">
        <w:rPr>
          <w:lang w:val="en-US"/>
        </w:rPr>
        <w:t xml:space="preserve"> option.</w:t>
      </w:r>
    </w:p>
    <w:p w14:paraId="32A58ABD" w14:textId="77777777" w:rsidR="00995779" w:rsidRPr="00752797" w:rsidRDefault="00995779" w:rsidP="00995779">
      <w:pPr>
        <w:rPr>
          <w:lang w:val="en-US"/>
        </w:rPr>
      </w:pPr>
    </w:p>
    <w:p w14:paraId="13C85279" w14:textId="77777777" w:rsidR="00995779" w:rsidRPr="00752797" w:rsidRDefault="00995779" w:rsidP="00995779">
      <w:pPr>
        <w:ind w:left="1080"/>
        <w:rPr>
          <w:lang w:val="en-US"/>
        </w:rPr>
      </w:pPr>
      <w:r w:rsidRPr="00752797">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 Brick, NJ.</w:t>
      </w:r>
    </w:p>
    <w:p w14:paraId="0710AF52" w14:textId="77777777" w:rsidR="00B826A5" w:rsidRPr="00752797" w:rsidRDefault="00B826A5" w:rsidP="00995779">
      <w:pPr>
        <w:rPr>
          <w:lang w:val="en-US"/>
        </w:rPr>
      </w:pPr>
    </w:p>
    <w:p w14:paraId="26229B95" w14:textId="77777777" w:rsidR="00B826A5" w:rsidRPr="00752797" w:rsidRDefault="00B826A5" w:rsidP="002603CC">
      <w:pPr>
        <w:pStyle w:val="ListParagraph"/>
        <w:keepNext/>
        <w:rPr>
          <w:lang w:val="en-US"/>
        </w:rPr>
      </w:pPr>
    </w:p>
    <w:p w14:paraId="18B75ED9" w14:textId="77777777" w:rsidR="004E1A91" w:rsidRPr="00752797" w:rsidRDefault="004E1A91" w:rsidP="002603CC">
      <w:pPr>
        <w:pStyle w:val="Caption"/>
        <w:jc w:val="both"/>
        <w:rPr>
          <w:lang w:val="en-US"/>
        </w:rPr>
      </w:pPr>
      <w:r w:rsidRPr="00752797">
        <w:rPr>
          <w:b/>
          <w:noProof/>
          <w:lang w:val="en-US"/>
        </w:rPr>
        <w:drawing>
          <wp:inline distT="0" distB="0" distL="0" distR="0" wp14:anchorId="4BE885C2" wp14:editId="3260403D">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0"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a:ext>
                    </a:extLst>
                  </pic:spPr>
                </pic:pic>
              </a:graphicData>
            </a:graphic>
          </wp:inline>
        </w:drawing>
      </w:r>
    </w:p>
    <w:p w14:paraId="4DBE7BC1"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5</w:t>
      </w:r>
      <w:r w:rsidR="001935AF">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14:paraId="1F9E7B8C" w14:textId="77777777" w:rsidR="00FB2410" w:rsidRPr="00752797" w:rsidRDefault="00FB2410" w:rsidP="00FB2410">
      <w:pPr>
        <w:rPr>
          <w:lang w:val="en-US"/>
        </w:rPr>
      </w:pPr>
    </w:p>
    <w:p w14:paraId="1DF67AEF" w14:textId="77777777" w:rsidR="00B826A5" w:rsidRPr="00752797" w:rsidRDefault="00B826A5" w:rsidP="002603CC">
      <w:pPr>
        <w:rPr>
          <w:lang w:val="en-US"/>
        </w:rPr>
      </w:pPr>
    </w:p>
    <w:p w14:paraId="13D6EAD5" w14:textId="77777777" w:rsidR="00D74933" w:rsidRPr="00752797" w:rsidRDefault="00D74933" w:rsidP="00D74933">
      <w:pPr>
        <w:jc w:val="center"/>
        <w:rPr>
          <w:lang w:val="en-US"/>
        </w:rPr>
      </w:pPr>
      <w:r w:rsidRPr="00752797">
        <w:rPr>
          <w:noProof/>
          <w:lang w:val="en-US"/>
        </w:rPr>
        <w:drawing>
          <wp:inline distT="0" distB="0" distL="0" distR="0" wp14:anchorId="318D390E" wp14:editId="11D2A036">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752797">
        <w:rPr>
          <w:noProof/>
          <w:lang w:val="en-US"/>
        </w:rPr>
        <w:drawing>
          <wp:inline distT="0" distB="0" distL="0" distR="0" wp14:anchorId="5858EE17" wp14:editId="66B2C437">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14:paraId="36FBB636" w14:textId="77777777" w:rsidR="00B826A5" w:rsidRPr="00752797" w:rsidRDefault="00B826A5" w:rsidP="002603CC">
      <w:pPr>
        <w:keepNext/>
        <w:rPr>
          <w:lang w:val="en-US"/>
        </w:rPr>
      </w:pPr>
    </w:p>
    <w:p w14:paraId="7189FE5F"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6</w:t>
      </w:r>
      <w:r w:rsidR="001935AF">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XBeach (Nederhoff et al. 2015) </w:t>
      </w:r>
    </w:p>
    <w:p w14:paraId="55F06AA9" w14:textId="77777777" w:rsidR="00B826A5" w:rsidRPr="00752797" w:rsidRDefault="00B826A5" w:rsidP="002603CC">
      <w:pPr>
        <w:pStyle w:val="Heading3"/>
        <w:jc w:val="both"/>
        <w:rPr>
          <w:lang w:val="en-US"/>
        </w:rPr>
      </w:pPr>
      <w:bookmarkStart w:id="50" w:name="_Toc413610983"/>
      <w:r w:rsidRPr="00752797">
        <w:rPr>
          <w:lang w:val="en-US"/>
        </w:rPr>
        <w:t>Non-hydrostatic mode (wave resolving)</w:t>
      </w:r>
      <w:bookmarkEnd w:id="50"/>
      <w:r w:rsidRPr="00752797">
        <w:rPr>
          <w:lang w:val="en-US"/>
        </w:rPr>
        <w:t xml:space="preserve"> </w:t>
      </w:r>
      <w:r w:rsidRPr="00752797">
        <w:rPr>
          <w:lang w:val="en-US"/>
        </w:rPr>
        <w:tab/>
      </w:r>
    </w:p>
    <w:p w14:paraId="0338C1D2" w14:textId="77777777" w:rsidR="00995779" w:rsidRPr="00752797" w:rsidRDefault="00995779" w:rsidP="00995779">
      <w:pPr>
        <w:rPr>
          <w:lang w:val="en-US"/>
        </w:rPr>
      </w:pPr>
      <w:r w:rsidRPr="00752797">
        <w:rPr>
          <w:lang w:val="en-US"/>
        </w:rPr>
        <w:t xml:space="preserve">For non-hydrostatic XBeach calculations (keyword: </w:t>
      </w:r>
      <w:r w:rsidRPr="00752797">
        <w:rPr>
          <w:i/>
          <w:lang w:val="en-US"/>
        </w:rPr>
        <w:t>wavemodel = nonh</w:t>
      </w:r>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14:paraId="33704266" w14:textId="77777777" w:rsidR="00995779" w:rsidRPr="00752797" w:rsidRDefault="00995779" w:rsidP="00995779">
      <w:pPr>
        <w:rPr>
          <w:lang w:val="en-US"/>
        </w:rPr>
      </w:pPr>
    </w:p>
    <w:p w14:paraId="74B003DE" w14:textId="77777777" w:rsidR="00995779" w:rsidRPr="00752797" w:rsidRDefault="00995779" w:rsidP="00995779">
      <w:pPr>
        <w:rPr>
          <w:lang w:val="en-US"/>
        </w:rPr>
      </w:pPr>
      <w:r w:rsidRPr="00752797">
        <w:rPr>
          <w:lang w:val="en-US"/>
        </w:rPr>
        <w:lastRenderedPageBreak/>
        <w:t xml:space="preserve">Under these formulations dispersive behavior is added to the long wave equations and the model can be used as a short-wave resolving model. Wave breaking is implemented by disabling the non-hydrostatic pressure term when waves exceed a certain steepness, after which the bore-like breaking implicit in the momentum-conserving shallow water equations takes over. </w:t>
      </w:r>
    </w:p>
    <w:p w14:paraId="1F915110" w14:textId="77777777" w:rsidR="00995779" w:rsidRPr="00752797" w:rsidRDefault="00995779" w:rsidP="00995779">
      <w:pPr>
        <w:rPr>
          <w:lang w:val="en-US"/>
        </w:rPr>
      </w:pPr>
    </w:p>
    <w:p w14:paraId="24DF9E91" w14:textId="77777777" w:rsidR="00995779" w:rsidRPr="00752797" w:rsidRDefault="00995779" w:rsidP="00995779">
      <w:pPr>
        <w:rPr>
          <w:lang w:val="en-US"/>
        </w:rPr>
      </w:pPr>
      <w:r w:rsidRPr="00752797">
        <w:rPr>
          <w:lang w:val="en-US"/>
        </w:rPr>
        <w:t xml:space="preserve">In case the non-hydrostatic mode is used, the short wave action balance is no longer required. This saves computation time. However, in the wave-resolving mode we need much higher spatial resolution and associated smaller time steps, making this mode much more computationally expensive than the surfbeat mode. </w:t>
      </w:r>
    </w:p>
    <w:p w14:paraId="31D2ECA7" w14:textId="77777777" w:rsidR="00995779" w:rsidRPr="00752797" w:rsidRDefault="00995779" w:rsidP="00995779">
      <w:pPr>
        <w:rPr>
          <w:lang w:val="en-US"/>
        </w:rPr>
      </w:pPr>
    </w:p>
    <w:p w14:paraId="03CDA38E" w14:textId="77777777" w:rsidR="00995779" w:rsidRPr="00752797" w:rsidRDefault="00995779" w:rsidP="00995779">
      <w:pPr>
        <w:rPr>
          <w:lang w:val="en-US"/>
        </w:rPr>
      </w:pPr>
      <w:r w:rsidRPr="00752797">
        <w:rPr>
          <w:lang w:val="en-US"/>
        </w:rPr>
        <w:t>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2014</w:t>
      </w:r>
      <w:r w:rsidR="00FB2410" w:rsidRPr="00752797">
        <w:rPr>
          <w:lang w:val="en-US"/>
        </w:rPr>
        <w:t>) a</w:t>
      </w:r>
      <w:r w:rsidRPr="00752797">
        <w:rPr>
          <w:lang w:val="en-US"/>
        </w:rPr>
        <w:t>re based on the non-hydrostatic mode. Although sandy morphology can be simulated using the wave-resolving mode, it has not been extensively validated and it is likely that changes in the sediment transport formulations will be implemented in the near future.</w:t>
      </w:r>
    </w:p>
    <w:p w14:paraId="03082CBF" w14:textId="77777777" w:rsidR="00995779" w:rsidRPr="00752797" w:rsidRDefault="00995779" w:rsidP="00995779">
      <w:pPr>
        <w:rPr>
          <w:lang w:val="en-US"/>
        </w:rPr>
      </w:pPr>
    </w:p>
    <w:p w14:paraId="6BA94AAA" w14:textId="77777777"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AA1803" w:rsidRPr="00752797">
        <w:rPr>
          <w:lang w:val="en-US"/>
        </w:rPr>
        <w:fldChar w:fldCharType="begin"/>
      </w:r>
      <w:r w:rsidR="00AA1803" w:rsidRPr="00752797">
        <w:rPr>
          <w:lang w:val="en-US"/>
        </w:rPr>
        <w:instrText xml:space="preserve"> REF _Ref413524197 \r \h </w:instrText>
      </w:r>
      <w:r w:rsidR="00AA1803" w:rsidRPr="00752797">
        <w:rPr>
          <w:lang w:val="en-US"/>
        </w:rPr>
      </w:r>
      <w:r w:rsidR="00AA1803" w:rsidRPr="00752797">
        <w:rPr>
          <w:lang w:val="en-US"/>
        </w:rPr>
        <w:fldChar w:fldCharType="separate"/>
      </w:r>
      <w:r w:rsidR="002D6E55">
        <w:rPr>
          <w:lang w:val="en-US"/>
        </w:rPr>
        <w:t>2.9</w:t>
      </w:r>
      <w:r w:rsidR="00AA1803" w:rsidRPr="00752797">
        <w:rPr>
          <w:lang w:val="en-US"/>
        </w:rPr>
        <w:fldChar w:fldCharType="end"/>
      </w:r>
      <w:r w:rsidR="00AA1803" w:rsidRPr="00752797">
        <w:rPr>
          <w:lang w:val="en-US"/>
        </w:rPr>
        <w:t xml:space="preserve">. </w:t>
      </w:r>
    </w:p>
    <w:p w14:paraId="58A24D33" w14:textId="77777777" w:rsidR="00B826A5" w:rsidRPr="00752797" w:rsidRDefault="00B826A5" w:rsidP="002603CC">
      <w:pPr>
        <w:keepNext/>
        <w:spacing w:line="240" w:lineRule="auto"/>
        <w:rPr>
          <w:lang w:val="en-US"/>
        </w:rPr>
      </w:pPr>
    </w:p>
    <w:p w14:paraId="65788E98" w14:textId="77777777" w:rsidR="00B826A5" w:rsidRPr="00752797" w:rsidRDefault="00B826A5" w:rsidP="002603CC">
      <w:pPr>
        <w:keepNext/>
        <w:spacing w:line="240" w:lineRule="auto"/>
        <w:rPr>
          <w:lang w:val="en-US"/>
        </w:rPr>
      </w:pPr>
      <w:r w:rsidRPr="00752797">
        <w:rPr>
          <w:noProof/>
          <w:lang w:val="en-US"/>
        </w:rPr>
        <w:drawing>
          <wp:inline distT="0" distB="0" distL="0" distR="0" wp14:anchorId="731E6657" wp14:editId="70491B2D">
            <wp:extent cx="5400000" cy="3835966"/>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3" cstate="print"/>
                    <a:srcRect/>
                    <a:stretch>
                      <a:fillRect/>
                    </a:stretch>
                  </pic:blipFill>
                  <pic:spPr bwMode="auto">
                    <a:xfrm>
                      <a:off x="0" y="0"/>
                      <a:ext cx="5400000" cy="3835966"/>
                    </a:xfrm>
                    <a:prstGeom prst="rect">
                      <a:avLst/>
                    </a:prstGeom>
                    <a:noFill/>
                    <a:ln w="9525">
                      <a:noFill/>
                      <a:miter lim="800000"/>
                      <a:headEnd/>
                      <a:tailEnd/>
                    </a:ln>
                  </pic:spPr>
                </pic:pic>
              </a:graphicData>
            </a:graphic>
          </wp:inline>
        </w:drawing>
      </w:r>
    </w:p>
    <w:p w14:paraId="5D033ABA" w14:textId="77777777" w:rsidR="00B826A5" w:rsidRPr="00752797" w:rsidRDefault="00B826A5" w:rsidP="002603CC">
      <w:pPr>
        <w:pStyle w:val="Caption"/>
        <w:jc w:val="both"/>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7</w:t>
      </w:r>
      <w:r w:rsidR="001935AF">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14:paraId="5FF0E5C8" w14:textId="77777777" w:rsidR="00B826A5" w:rsidRPr="00752797" w:rsidRDefault="00B826A5" w:rsidP="002603CC">
      <w:pPr>
        <w:keepNext/>
        <w:spacing w:line="240" w:lineRule="auto"/>
        <w:rPr>
          <w:lang w:val="en-US"/>
        </w:rPr>
      </w:pPr>
      <w:r w:rsidRPr="00752797">
        <w:rPr>
          <w:lang w:val="en-US"/>
        </w:rPr>
        <w:br w:type="page"/>
      </w:r>
    </w:p>
    <w:p w14:paraId="37AC1F4B" w14:textId="77777777" w:rsidR="00727EAA" w:rsidRPr="00752797" w:rsidRDefault="00727EAA" w:rsidP="002603CC">
      <w:pPr>
        <w:pStyle w:val="Heading2"/>
        <w:jc w:val="both"/>
        <w:rPr>
          <w:lang w:val="en-US"/>
        </w:rPr>
      </w:pPr>
      <w:bookmarkStart w:id="51" w:name="_Toc413610984"/>
      <w:r w:rsidRPr="00752797">
        <w:rPr>
          <w:lang w:val="en-US"/>
        </w:rPr>
        <w:lastRenderedPageBreak/>
        <w:t>Short wave action</w:t>
      </w:r>
      <w:bookmarkEnd w:id="51"/>
      <w:r w:rsidRPr="00752797">
        <w:rPr>
          <w:lang w:val="en-US"/>
        </w:rPr>
        <w:t xml:space="preserve"> </w:t>
      </w:r>
    </w:p>
    <w:p w14:paraId="613960D4" w14:textId="77777777" w:rsidR="00995779" w:rsidRPr="00752797" w:rsidRDefault="00995779" w:rsidP="00995779">
      <w:pPr>
        <w:pStyle w:val="Heading3"/>
        <w:jc w:val="both"/>
        <w:rPr>
          <w:lang w:val="en-US"/>
        </w:rPr>
      </w:pPr>
      <w:bookmarkStart w:id="52" w:name="_Toc412623815"/>
      <w:bookmarkStart w:id="53" w:name="_Ref413405443"/>
      <w:bookmarkStart w:id="54" w:name="_Toc413610985"/>
      <w:r w:rsidRPr="00752797">
        <w:rPr>
          <w:lang w:val="en-US"/>
        </w:rPr>
        <w:t>Short wave action balance</w:t>
      </w:r>
      <w:bookmarkEnd w:id="52"/>
      <w:bookmarkEnd w:id="53"/>
      <w:bookmarkEnd w:id="54"/>
    </w:p>
    <w:p w14:paraId="71448406" w14:textId="77777777" w:rsidR="00995779"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m-1,0</w:t>
      </w:r>
      <w:r w:rsidRPr="00752797">
        <w:rPr>
          <w:lang w:val="en-US"/>
        </w:rPr>
        <w:t xml:space="preserve">. The wave action balance </w:t>
      </w:r>
      <w:r w:rsidR="00F600AE" w:rsidRPr="00752797">
        <w:rPr>
          <w:lang w:val="en-US"/>
        </w:rPr>
        <w:t xml:space="preserve">(keyword: </w:t>
      </w:r>
      <w:r w:rsidR="00F600AE" w:rsidRPr="00752797">
        <w:rPr>
          <w:i/>
          <w:lang w:val="en-US"/>
        </w:rPr>
        <w:t>swave</w:t>
      </w:r>
      <w:r w:rsidR="00F600AE" w:rsidRPr="00752797">
        <w:rPr>
          <w:lang w:val="en-US"/>
        </w:rPr>
        <w:t xml:space="preserve">) </w:t>
      </w:r>
      <w:r w:rsidRPr="00752797">
        <w:rPr>
          <w:lang w:val="en-US"/>
        </w:rPr>
        <w:t>is then given by:</w:t>
      </w:r>
    </w:p>
    <w:p w14:paraId="5DE0AD79" w14:textId="30D08454" w:rsidR="00BD177C" w:rsidRPr="00752797" w:rsidRDefault="00BD177C" w:rsidP="00995779">
      <w:pPr>
        <w:rPr>
          <w:lang w:val="en-US"/>
        </w:rPr>
      </w:pPr>
      <m:oMathPara>
        <m:oMath>
          <m:r>
            <w:rPr>
              <w:rFonts w:ascii="Cambria Math" w:hAnsi="Cambria Math"/>
              <w:lang w:val="en-US"/>
            </w:rPr>
            <m:t>E=m</m:t>
          </m:r>
          <w:bookmarkStart w:id="55" w:name="_GoBack"/>
          <w:bookmarkEnd w:id="55"/>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oMath>
      </m:oMathPara>
    </w:p>
    <w:p w14:paraId="6C89C04E" w14:textId="77777777" w:rsidR="00995779" w:rsidRPr="00752797" w:rsidRDefault="00995779" w:rsidP="00995779">
      <w:pPr>
        <w:rPr>
          <w:lang w:val="en-US"/>
        </w:rPr>
      </w:pPr>
    </w:p>
    <w:p w14:paraId="7BA3605A" w14:textId="77777777" w:rsidR="00995779" w:rsidRPr="00752797" w:rsidRDefault="00995779" w:rsidP="00995779">
      <w:pPr>
        <w:pStyle w:val="MTDisplayEquation"/>
        <w:rPr>
          <w:lang w:val="en-US"/>
        </w:rPr>
      </w:pPr>
      <w:r w:rsidRPr="00752797">
        <w:rPr>
          <w:lang w:val="en-US"/>
        </w:rPr>
        <w:tab/>
      </w:r>
      <w:r w:rsidR="00BD177C" w:rsidRPr="00ED3F14">
        <w:rPr>
          <w:position w:val="-30"/>
          <w:lang w:val="en-US"/>
        </w:rPr>
        <w:object w:dxaOrig="4100" w:dyaOrig="760" w14:anchorId="3FA48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4" type="#_x0000_t75" style="width:204pt;height:38pt" o:ole="">
            <v:imagedata r:id="rId34" o:title=""/>
          </v:shape>
          <o:OLEObject Type="Embed" ProgID="Equation.3" ShapeID="_x0000_i1284" DrawAspect="Content" ObjectID="_1362569525" r:id="rId35"/>
        </w:object>
      </w:r>
      <w:r w:rsidRPr="00752797">
        <w:rPr>
          <w:lang w:val="en-US"/>
        </w:rPr>
        <w:t xml:space="preserve"> </w:t>
      </w:r>
      <w:r w:rsidRPr="00752797">
        <w:rPr>
          <w:lang w:val="en-US"/>
        </w:rPr>
        <w:tab/>
      </w:r>
      <w:r w:rsidR="007C40A3">
        <w:rPr>
          <w:lang w:val="en-US"/>
        </w:rPr>
        <w:fldChar w:fldCharType="begin"/>
      </w:r>
      <w:r w:rsidR="007C40A3">
        <w:rPr>
          <w:lang w:val="en-US"/>
        </w:rPr>
        <w:instrText xml:space="preserve"> MACROBUTTON MTEditEquationSection2 </w:instrText>
      </w:r>
      <w:r w:rsidR="007C40A3" w:rsidRPr="007C40A3">
        <w:rPr>
          <w:rStyle w:val="MTEquationSection"/>
        </w:rPr>
        <w:instrText>Equation Section (Next)</w:instrText>
      </w:r>
      <w:r w:rsidR="007C40A3">
        <w:rPr>
          <w:lang w:val="en-US"/>
        </w:rPr>
        <w:fldChar w:fldCharType="begin"/>
      </w:r>
      <w:r w:rsidR="007C40A3">
        <w:rPr>
          <w:lang w:val="en-US"/>
        </w:rPr>
        <w:instrText xml:space="preserve"> SEQ MTEqn \r \h \* MERGEFORMAT </w:instrText>
      </w:r>
      <w:r w:rsidR="007C40A3">
        <w:rPr>
          <w:lang w:val="en-US"/>
        </w:rPr>
        <w:fldChar w:fldCharType="end"/>
      </w:r>
      <w:r w:rsidR="007C40A3">
        <w:rPr>
          <w:lang w:val="en-US"/>
        </w:rPr>
        <w:fldChar w:fldCharType="begin"/>
      </w:r>
      <w:r w:rsidR="007C40A3">
        <w:rPr>
          <w:lang w:val="en-US"/>
        </w:rPr>
        <w:instrText xml:space="preserve"> SEQ MTSec \h \* MERGEFORMAT </w:instrText>
      </w:r>
      <w:r w:rsidR="007C40A3">
        <w:rPr>
          <w:lang w:val="en-US"/>
        </w:rPr>
        <w:fldChar w:fldCharType="end"/>
      </w:r>
      <w:r w:rsidR="007C40A3">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6" w:name="ZEqnNum87159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w:instrText>
      </w:r>
      <w:r w:rsidRPr="00752797">
        <w:rPr>
          <w:lang w:val="en-US"/>
        </w:rPr>
        <w:fldChar w:fldCharType="end"/>
      </w:r>
      <w:r w:rsidRPr="00752797">
        <w:rPr>
          <w:lang w:val="en-US"/>
        </w:rPr>
        <w:instrText>)</w:instrText>
      </w:r>
      <w:bookmarkEnd w:id="56"/>
      <w:r w:rsidRPr="00752797">
        <w:rPr>
          <w:lang w:val="en-US"/>
        </w:rPr>
        <w:fldChar w:fldCharType="end"/>
      </w:r>
    </w:p>
    <w:p w14:paraId="45B44BD0" w14:textId="77777777" w:rsidR="00995779" w:rsidRPr="00752797" w:rsidRDefault="00995779" w:rsidP="00995779">
      <w:pPr>
        <w:rPr>
          <w:lang w:val="en-US"/>
        </w:rPr>
      </w:pPr>
    </w:p>
    <w:p w14:paraId="30CD52CA" w14:textId="77777777"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14:paraId="4FEDDC42" w14:textId="77777777" w:rsidR="00995779" w:rsidRPr="00752797" w:rsidRDefault="00995779" w:rsidP="00995779">
      <w:pPr>
        <w:pStyle w:val="MTDisplayEquation"/>
        <w:rPr>
          <w:lang w:val="en-US"/>
        </w:rPr>
      </w:pPr>
      <w:r w:rsidRPr="00752797">
        <w:rPr>
          <w:lang w:val="en-US"/>
        </w:rPr>
        <w:tab/>
        <w:t xml:space="preserve"> </w:t>
      </w:r>
    </w:p>
    <w:p w14:paraId="7327B7C0"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w14:anchorId="269DAE8F">
          <v:shape id="_x0000_i1026" type="#_x0000_t75" style="width:127pt;height:34pt" o:ole="">
            <v:imagedata r:id="rId36" o:title=""/>
          </v:shape>
          <o:OLEObject Type="Embed" ProgID="Equation.DSMT4" ShapeID="_x0000_i1026" DrawAspect="Content" ObjectID="_1362569526" r:id="rId3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end"/>
      </w:r>
    </w:p>
    <w:p w14:paraId="55C1308B" w14:textId="77777777" w:rsidR="00995779" w:rsidRPr="00752797" w:rsidRDefault="00995779" w:rsidP="00995779">
      <w:pPr>
        <w:pStyle w:val="MTDisplayEquation"/>
        <w:rPr>
          <w:lang w:val="en-US"/>
        </w:rPr>
      </w:pPr>
    </w:p>
    <w:p w14:paraId="6F701EA2" w14:textId="77777777" w:rsidR="00995779" w:rsidRPr="00752797" w:rsidRDefault="00995779" w:rsidP="00995779">
      <w:pPr>
        <w:pStyle w:val="MTDisplayEquation"/>
        <w:rPr>
          <w:lang w:val="en-US"/>
        </w:rPr>
      </w:pPr>
      <w:r w:rsidRPr="00752797">
        <w:rPr>
          <w:lang w:val="en-US"/>
        </w:rPr>
        <w:t xml:space="preserve">where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The intrinsic frequency is for example obtained with:</w:t>
      </w:r>
    </w:p>
    <w:p w14:paraId="3B541A66" w14:textId="77777777" w:rsidR="00995779" w:rsidRPr="00752797" w:rsidRDefault="00995779" w:rsidP="00995779">
      <w:pPr>
        <w:rPr>
          <w:lang w:val="en-US"/>
        </w:rPr>
      </w:pPr>
    </w:p>
    <w:p w14:paraId="2485841D" w14:textId="77777777"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w14:anchorId="0A3E63A4">
          <v:shape id="_x0000_i1027" type="#_x0000_t75" style="width:82pt;height:20pt" o:ole="">
            <v:imagedata r:id="rId38" o:title=""/>
          </v:shape>
          <o:OLEObject Type="Embed" ProgID="Equation.DSMT4" ShapeID="_x0000_i1027" DrawAspect="Content" ObjectID="_1362569527" r:id="rId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w:instrText>
      </w:r>
      <w:r w:rsidRPr="00752797">
        <w:rPr>
          <w:lang w:val="en-US"/>
        </w:rPr>
        <w:fldChar w:fldCharType="end"/>
      </w:r>
      <w:r w:rsidRPr="00752797">
        <w:rPr>
          <w:lang w:val="en-US"/>
        </w:rPr>
        <w:instrText>)</w:instrText>
      </w:r>
      <w:r w:rsidRPr="00752797">
        <w:rPr>
          <w:lang w:val="en-US"/>
        </w:rPr>
        <w:fldChar w:fldCharType="end"/>
      </w:r>
    </w:p>
    <w:p w14:paraId="312A03D5" w14:textId="77777777" w:rsidR="00995779" w:rsidRPr="00752797" w:rsidRDefault="00995779" w:rsidP="00995779">
      <w:pPr>
        <w:rPr>
          <w:lang w:val="en-US"/>
        </w:rPr>
      </w:pPr>
    </w:p>
    <w:p w14:paraId="33E1DE2B" w14:textId="77777777" w:rsidR="00995779" w:rsidRPr="00752797" w:rsidRDefault="00995779" w:rsidP="00995779">
      <w:pPr>
        <w:pStyle w:val="MTDisplayEquation"/>
        <w:rPr>
          <w:lang w:val="en-US"/>
        </w:rPr>
      </w:pPr>
      <w:r w:rsidRPr="00752797">
        <w:rPr>
          <w:lang w:val="en-US"/>
        </w:rPr>
        <w:t xml:space="preserve">The wave action propagation speeds in </w:t>
      </w:r>
      <w:r w:rsidRPr="00752797">
        <w:rPr>
          <w:i/>
          <w:lang w:val="en-US"/>
        </w:rPr>
        <w:t>x</w:t>
      </w:r>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14:paraId="7B14DEA6" w14:textId="77777777" w:rsidR="00995779" w:rsidRPr="00752797" w:rsidRDefault="00995779" w:rsidP="00995779">
      <w:pPr>
        <w:rPr>
          <w:lang w:val="en-US"/>
        </w:rPr>
      </w:pPr>
    </w:p>
    <w:p w14:paraId="6AAE8DFF" w14:textId="77777777"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w14:anchorId="16814D31">
          <v:shape id="_x0000_i1028" type="#_x0000_t75" style="width:214pt;height:77pt" o:ole="">
            <v:imagedata r:id="rId40" o:title=""/>
          </v:shape>
          <o:OLEObject Type="Embed" ProgID="Equation.DSMT4" ShapeID="_x0000_i1028" DrawAspect="Content" ObjectID="_1362569528" r:id="rId41"/>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w:instrText>
      </w:r>
      <w:r w:rsidRPr="00752797">
        <w:rPr>
          <w:lang w:val="en-US"/>
        </w:rPr>
        <w:fldChar w:fldCharType="end"/>
      </w:r>
      <w:r w:rsidRPr="00752797">
        <w:rPr>
          <w:lang w:val="en-US"/>
        </w:rPr>
        <w:instrText>)</w:instrText>
      </w:r>
      <w:r w:rsidRPr="00752797">
        <w:rPr>
          <w:lang w:val="en-US"/>
        </w:rPr>
        <w:fldChar w:fldCharType="end"/>
      </w:r>
    </w:p>
    <w:p w14:paraId="458A6E0A" w14:textId="77777777" w:rsidR="00995779" w:rsidRPr="00752797" w:rsidRDefault="00995779" w:rsidP="00995779">
      <w:pPr>
        <w:rPr>
          <w:lang w:val="en-US"/>
        </w:rPr>
      </w:pPr>
    </w:p>
    <w:p w14:paraId="6AAC5FE1" w14:textId="77777777" w:rsidR="00995779" w:rsidRPr="00752797" w:rsidRDefault="00995779" w:rsidP="00995779">
      <w:pPr>
        <w:rPr>
          <w:lang w:val="en-US"/>
        </w:rPr>
      </w:pPr>
      <w:r w:rsidRPr="00752797">
        <w:rPr>
          <w:lang w:val="en-US"/>
        </w:rPr>
        <w:t xml:space="preserve">where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wci=1, see Section </w:t>
      </w:r>
      <w:r w:rsidRPr="00752797">
        <w:rPr>
          <w:lang w:val="en-US"/>
        </w:rPr>
        <w:fldChar w:fldCharType="begin"/>
      </w:r>
      <w:r w:rsidRPr="00752797">
        <w:rPr>
          <w:lang w:val="en-US"/>
        </w:rPr>
        <w:instrText xml:space="preserve"> REF _Ref412711493 \r \h </w:instrText>
      </w:r>
      <w:r w:rsidRPr="00752797">
        <w:rPr>
          <w:lang w:val="en-US"/>
        </w:rPr>
      </w:r>
      <w:r w:rsidRPr="00752797">
        <w:rPr>
          <w:lang w:val="en-US"/>
        </w:rPr>
        <w:fldChar w:fldCharType="separate"/>
      </w:r>
      <w:r w:rsidR="002D6E55">
        <w:rPr>
          <w:lang w:val="en-US"/>
        </w:rPr>
        <w:t>2.3.1.1</w:t>
      </w:r>
      <w:r w:rsidRPr="00752797">
        <w:rPr>
          <w:lang w:val="en-US"/>
        </w:rPr>
        <w:fldChar w:fldCharType="end"/>
      </w:r>
      <w:r w:rsidRPr="00752797">
        <w:rPr>
          <w:lang w:val="en-US"/>
        </w:rPr>
        <w:t>), which means it is equal to the absolute radial frequency ω.</w:t>
      </w:r>
    </w:p>
    <w:p w14:paraId="71E72A4E" w14:textId="77777777" w:rsidR="00995779" w:rsidRPr="00752797" w:rsidRDefault="00995779" w:rsidP="00995779">
      <w:pPr>
        <w:pStyle w:val="Heading4"/>
        <w:jc w:val="both"/>
        <w:rPr>
          <w:lang w:val="en-US"/>
        </w:rPr>
      </w:pPr>
      <w:bookmarkStart w:id="57" w:name="_Ref412711493"/>
      <w:r w:rsidRPr="00752797">
        <w:rPr>
          <w:lang w:val="en-US"/>
        </w:rPr>
        <w:t>Wave current interaction (wci)</w:t>
      </w:r>
      <w:bookmarkEnd w:id="57"/>
    </w:p>
    <w:p w14:paraId="4C4EDDEF" w14:textId="77777777"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14:paraId="08A4ED5F" w14:textId="77777777" w:rsidR="00995779" w:rsidRPr="00752797" w:rsidRDefault="00995779" w:rsidP="00995779">
      <w:pPr>
        <w:spacing w:line="240" w:lineRule="auto"/>
        <w:rPr>
          <w:lang w:val="en-US"/>
        </w:rPr>
      </w:pPr>
    </w:p>
    <w:p w14:paraId="3A331D4B" w14:textId="77777777"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equation </w:t>
      </w:r>
      <w:r w:rsidRPr="00752797">
        <w:rPr>
          <w:lang w:val="en-US"/>
        </w:rPr>
        <w:fldChar w:fldCharType="begin"/>
      </w:r>
      <w:r w:rsidRPr="00752797">
        <w:rPr>
          <w:lang w:val="en-US"/>
        </w:rPr>
        <w:instrText xml:space="preserve"> GOTOBUTTON ZEqnNum901888  \* MERGEFORMAT </w:instrText>
      </w:r>
      <w:r w:rsidRPr="00752797">
        <w:rPr>
          <w:lang w:val="en-US"/>
        </w:rPr>
        <w:fldChar w:fldCharType="begin"/>
      </w:r>
      <w:r w:rsidRPr="00752797">
        <w:rPr>
          <w:lang w:val="en-US"/>
        </w:rPr>
        <w:instrText xml:space="preserve"> REF ZEqnNum901888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In these formulations the subscripts refer to the direction of the wave vector components.</w:t>
      </w:r>
    </w:p>
    <w:p w14:paraId="55F7A089" w14:textId="77777777" w:rsidR="00995779" w:rsidRPr="00752797" w:rsidRDefault="00995779" w:rsidP="00995779">
      <w:pPr>
        <w:spacing w:line="240" w:lineRule="auto"/>
        <w:rPr>
          <w:lang w:val="en-US"/>
        </w:rPr>
      </w:pPr>
    </w:p>
    <w:p w14:paraId="17D67CE4" w14:textId="77777777" w:rsidR="00995779" w:rsidRPr="00752797" w:rsidRDefault="00995779" w:rsidP="00995779">
      <w:pPr>
        <w:pStyle w:val="MTDisplayEquation"/>
        <w:rPr>
          <w:lang w:val="en-US"/>
        </w:rPr>
      </w:pPr>
      <w:r w:rsidRPr="00752797">
        <w:rPr>
          <w:lang w:val="en-US"/>
        </w:rPr>
        <w:lastRenderedPageBreak/>
        <w:tab/>
      </w:r>
      <w:r w:rsidRPr="00752797">
        <w:rPr>
          <w:position w:val="-34"/>
          <w:lang w:val="en-US"/>
        </w:rPr>
        <w:object w:dxaOrig="1340" w:dyaOrig="800" w14:anchorId="797B16A1">
          <v:shape id="_x0000_i1029" type="#_x0000_t75" style="width:67pt;height:40pt" o:ole="">
            <v:imagedata r:id="rId42" o:title=""/>
          </v:shape>
          <o:OLEObject Type="Embed" ProgID="Equation.DSMT4" ShapeID="_x0000_i1029" DrawAspect="Content" ObjectID="_1362569529" r:id="rId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8" w:name="ZEqnNum9018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w:instrText>
      </w:r>
      <w:r w:rsidRPr="00752797">
        <w:rPr>
          <w:lang w:val="en-US"/>
        </w:rPr>
        <w:fldChar w:fldCharType="end"/>
      </w:r>
      <w:r w:rsidRPr="00752797">
        <w:rPr>
          <w:lang w:val="en-US"/>
        </w:rPr>
        <w:instrText>)</w:instrText>
      </w:r>
      <w:bookmarkEnd w:id="58"/>
      <w:r w:rsidRPr="00752797">
        <w:rPr>
          <w:lang w:val="en-US"/>
        </w:rPr>
        <w:fldChar w:fldCharType="end"/>
      </w:r>
    </w:p>
    <w:p w14:paraId="1A81F77E" w14:textId="77777777" w:rsidR="00995779" w:rsidRPr="00752797" w:rsidRDefault="00995779" w:rsidP="00995779">
      <w:pPr>
        <w:spacing w:line="240" w:lineRule="auto"/>
        <w:rPr>
          <w:lang w:val="en-US"/>
        </w:rPr>
      </w:pPr>
    </w:p>
    <w:p w14:paraId="07006D40" w14:textId="77777777"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w14:anchorId="022029C9">
          <v:shape id="_x0000_i1030" type="#_x0000_t75" style="width:15pt;height:19pt" o:ole="">
            <v:imagedata r:id="rId44" o:title=""/>
          </v:shape>
          <o:OLEObject Type="Embed" ProgID="Equation.DSMT4" ShapeID="_x0000_i1030" DrawAspect="Content" ObjectID="_1362569530" r:id="rId45"/>
        </w:object>
      </w:r>
      <w:r w:rsidRPr="00752797">
        <w:rPr>
          <w:lang w:val="en-US"/>
        </w:rPr>
        <w:t xml:space="preserve"> and </w:t>
      </w:r>
      <w:r w:rsidRPr="00752797">
        <w:rPr>
          <w:position w:val="-14"/>
          <w:lang w:val="en-US"/>
        </w:rPr>
        <w:object w:dxaOrig="300" w:dyaOrig="400" w14:anchorId="26EFAAE9">
          <v:shape id="_x0000_i1031" type="#_x0000_t75" style="width:15pt;height:20pt" o:ole="">
            <v:imagedata r:id="rId46" o:title=""/>
          </v:shape>
          <o:OLEObject Type="Embed" ProgID="Equation.DSMT4" ShapeID="_x0000_i1031" DrawAspect="Content" ObjectID="_1362569531" r:id="rId47"/>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the corrected wave numbers that take into account the presence of a current. The correction terms are determined with a second set of equations, the Eikonal equations: </w:t>
      </w:r>
    </w:p>
    <w:p w14:paraId="366BE6E0" w14:textId="77777777" w:rsidR="00995779" w:rsidRPr="00752797" w:rsidRDefault="00995779" w:rsidP="00995779">
      <w:pPr>
        <w:tabs>
          <w:tab w:val="left" w:pos="1175"/>
        </w:tabs>
        <w:spacing w:line="240" w:lineRule="auto"/>
        <w:rPr>
          <w:lang w:val="en-US"/>
        </w:rPr>
      </w:pPr>
      <w:r w:rsidRPr="00752797">
        <w:rPr>
          <w:lang w:val="en-US"/>
        </w:rPr>
        <w:tab/>
      </w:r>
    </w:p>
    <w:p w14:paraId="6484E2CF" w14:textId="77777777"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w14:anchorId="537C6A89">
          <v:shape id="_x0000_i1032" type="#_x0000_t75" style="width:67pt;height:67pt" o:ole="">
            <v:imagedata r:id="rId48" o:title=""/>
          </v:shape>
          <o:OLEObject Type="Embed" ProgID="Equation.DSMT4" ShapeID="_x0000_i1032" DrawAspect="Content" ObjectID="_1362569532" r:id="rId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9" w:name="ZEqnNum2279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bookmarkEnd w:id="59"/>
      <w:r w:rsidRPr="00752797">
        <w:rPr>
          <w:lang w:val="en-US"/>
        </w:rPr>
        <w:fldChar w:fldCharType="end"/>
      </w:r>
    </w:p>
    <w:p w14:paraId="58FE0B52" w14:textId="77777777" w:rsidR="00995779" w:rsidRPr="00752797" w:rsidRDefault="00995779" w:rsidP="00995779">
      <w:pPr>
        <w:spacing w:line="240" w:lineRule="auto"/>
        <w:rPr>
          <w:lang w:val="en-US"/>
        </w:rPr>
      </w:pPr>
    </w:p>
    <w:p w14:paraId="250526C0" w14:textId="77777777" w:rsidR="00995779" w:rsidRPr="00752797" w:rsidRDefault="00995779" w:rsidP="00995779">
      <w:pPr>
        <w:spacing w:line="240" w:lineRule="auto"/>
        <w:rPr>
          <w:lang w:val="en-US"/>
        </w:rPr>
      </w:pPr>
      <w:r w:rsidRPr="00752797">
        <w:rPr>
          <w:lang w:val="en-US"/>
        </w:rPr>
        <w:t>The wave number is then given by:</w:t>
      </w:r>
    </w:p>
    <w:p w14:paraId="51AC650C" w14:textId="77777777" w:rsidR="00995779" w:rsidRPr="00752797" w:rsidRDefault="00995779" w:rsidP="00995779">
      <w:pPr>
        <w:spacing w:line="240" w:lineRule="auto"/>
        <w:rPr>
          <w:lang w:val="en-US"/>
        </w:rPr>
      </w:pPr>
    </w:p>
    <w:p w14:paraId="5DAD5A45"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w14:anchorId="670FFBF5">
          <v:shape id="_x0000_i1033" type="#_x0000_t75" style="width:64pt;height:24pt" o:ole="">
            <v:imagedata r:id="rId50" o:title=""/>
          </v:shape>
          <o:OLEObject Type="Embed" ProgID="Equation.DSMT4" ShapeID="_x0000_i1033" DrawAspect="Content" ObjectID="_1362569533" r:id="rId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w:instrText>
      </w:r>
      <w:r w:rsidRPr="00752797">
        <w:rPr>
          <w:lang w:val="en-US"/>
        </w:rPr>
        <w:fldChar w:fldCharType="end"/>
      </w:r>
      <w:r w:rsidRPr="00752797">
        <w:rPr>
          <w:lang w:val="en-US"/>
        </w:rPr>
        <w:instrText>)</w:instrText>
      </w:r>
      <w:r w:rsidRPr="00752797">
        <w:rPr>
          <w:lang w:val="en-US"/>
        </w:rPr>
        <w:fldChar w:fldCharType="end"/>
      </w:r>
    </w:p>
    <w:p w14:paraId="5E6CEBE5" w14:textId="77777777" w:rsidR="00995779" w:rsidRPr="00752797" w:rsidRDefault="00995779" w:rsidP="00995779">
      <w:pPr>
        <w:spacing w:line="240" w:lineRule="auto"/>
        <w:rPr>
          <w:lang w:val="en-US"/>
        </w:rPr>
      </w:pPr>
    </w:p>
    <w:p w14:paraId="13A2A070" w14:textId="77777777"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14:paraId="60F19FE8" w14:textId="77777777" w:rsidR="00995779" w:rsidRPr="00752797" w:rsidRDefault="00995779" w:rsidP="00995779">
      <w:pPr>
        <w:spacing w:line="240" w:lineRule="auto"/>
        <w:rPr>
          <w:lang w:val="en-US"/>
        </w:rPr>
      </w:pPr>
      <w:r w:rsidRPr="00752797">
        <w:rPr>
          <w:lang w:val="en-US"/>
        </w:rPr>
        <w:t xml:space="preserve"> </w:t>
      </w:r>
    </w:p>
    <w:p w14:paraId="30908277"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w14:anchorId="6B41DF4F">
          <v:shape id="_x0000_i1034" type="#_x0000_t75" style="width:95pt;height:20pt" o:ole="">
            <v:imagedata r:id="rId52" o:title=""/>
          </v:shape>
          <o:OLEObject Type="Embed" ProgID="Equation.DSMT4" ShapeID="_x0000_i1034" DrawAspect="Content" ObjectID="_1362569534" r:id="rId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w:instrText>
      </w:r>
      <w:r w:rsidRPr="00752797">
        <w:rPr>
          <w:lang w:val="en-US"/>
        </w:rPr>
        <w:fldChar w:fldCharType="end"/>
      </w:r>
      <w:r w:rsidRPr="00752797">
        <w:rPr>
          <w:lang w:val="en-US"/>
        </w:rPr>
        <w:instrText>)</w:instrText>
      </w:r>
      <w:r w:rsidRPr="00752797">
        <w:rPr>
          <w:lang w:val="en-US"/>
        </w:rPr>
        <w:fldChar w:fldCharType="end"/>
      </w:r>
    </w:p>
    <w:p w14:paraId="32E9DA62" w14:textId="77777777" w:rsidR="00995779" w:rsidRPr="00752797" w:rsidRDefault="00995779" w:rsidP="00995779">
      <w:pPr>
        <w:rPr>
          <w:lang w:val="en-US"/>
        </w:rPr>
      </w:pPr>
    </w:p>
    <w:p w14:paraId="506BC28F" w14:textId="77777777" w:rsidR="00995779" w:rsidRPr="00752797" w:rsidRDefault="00995779" w:rsidP="00995779">
      <w:pPr>
        <w:spacing w:line="240" w:lineRule="auto"/>
        <w:rPr>
          <w:lang w:val="en-US"/>
        </w:rPr>
      </w:pPr>
      <w:r w:rsidRPr="00752797">
        <w:rPr>
          <w:i/>
          <w:lang w:val="en-US"/>
        </w:rPr>
        <w:t>where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14:paraId="5113C370" w14:textId="77777777" w:rsidR="00995779" w:rsidRPr="00752797" w:rsidRDefault="00995779" w:rsidP="00995779">
      <w:pPr>
        <w:rPr>
          <w:lang w:val="en-US"/>
        </w:rPr>
      </w:pPr>
    </w:p>
    <w:p w14:paraId="7E3D7135" w14:textId="77777777"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w14:anchorId="5920DCD3">
          <v:shape id="_x0000_i1035" type="#_x0000_t75" style="width:136pt;height:42pt" o:ole="">
            <v:imagedata r:id="rId54" o:title=""/>
          </v:shape>
          <o:OLEObject Type="Embed" ProgID="Equation.DSMT4" ShapeID="_x0000_i1035" DrawAspect="Content" ObjectID="_1362569535" r:id="rId55"/>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w:instrText>
      </w:r>
      <w:r w:rsidRPr="00752797">
        <w:rPr>
          <w:lang w:val="en-US"/>
        </w:rPr>
        <w:fldChar w:fldCharType="end"/>
      </w:r>
      <w:r w:rsidRPr="00752797">
        <w:rPr>
          <w:lang w:val="en-US"/>
        </w:rPr>
        <w:instrText>)</w:instrText>
      </w:r>
      <w:r w:rsidRPr="00752797">
        <w:rPr>
          <w:lang w:val="en-US"/>
        </w:rPr>
        <w:fldChar w:fldCharType="end"/>
      </w:r>
    </w:p>
    <w:p w14:paraId="162CF013" w14:textId="77777777" w:rsidR="00995779" w:rsidRPr="00752797" w:rsidRDefault="00995779" w:rsidP="00995779">
      <w:pPr>
        <w:spacing w:line="240" w:lineRule="auto"/>
        <w:rPr>
          <w:lang w:val="en-US"/>
        </w:rPr>
      </w:pPr>
    </w:p>
    <w:p w14:paraId="5502B915" w14:textId="77777777"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14:paraId="64832C99" w14:textId="77777777" w:rsidR="00995779" w:rsidRPr="00752797" w:rsidRDefault="00995779" w:rsidP="00995779">
      <w:pPr>
        <w:rPr>
          <w:lang w:val="en-US"/>
        </w:rPr>
      </w:pPr>
    </w:p>
    <w:p w14:paraId="1752DED9" w14:textId="77777777"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w14:anchorId="5CC45FB2">
          <v:shape id="_x0000_i1036" type="#_x0000_t75" style="width:350pt;height:73pt" o:ole="">
            <v:imagedata r:id="rId56" o:title=""/>
          </v:shape>
          <o:OLEObject Type="Embed" ProgID="Equation.DSMT4" ShapeID="_x0000_i1036" DrawAspect="Content" ObjectID="_1362569536" r:id="rId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w:instrText>
      </w:r>
      <w:r w:rsidRPr="00752797">
        <w:rPr>
          <w:lang w:val="en-US"/>
        </w:rPr>
        <w:fldChar w:fldCharType="end"/>
      </w:r>
      <w:r w:rsidRPr="00752797">
        <w:rPr>
          <w:lang w:val="en-US"/>
        </w:rPr>
        <w:instrText>)</w:instrText>
      </w:r>
      <w:r w:rsidRPr="00752797">
        <w:rPr>
          <w:lang w:val="en-US"/>
        </w:rPr>
        <w:fldChar w:fldCharType="end"/>
      </w:r>
      <w:bookmarkStart w:id="60" w:name="_Toc412623816"/>
      <w:bookmarkStart w:id="61" w:name="_Ref413405454"/>
    </w:p>
    <w:p w14:paraId="613BE892" w14:textId="77777777" w:rsidR="00995779" w:rsidRPr="00752797" w:rsidRDefault="00995779" w:rsidP="00995779">
      <w:pPr>
        <w:pStyle w:val="Heading3"/>
        <w:jc w:val="both"/>
        <w:rPr>
          <w:lang w:val="en-US"/>
        </w:rPr>
      </w:pPr>
      <w:bookmarkStart w:id="62" w:name="_Toc413610986"/>
      <w:r w:rsidRPr="00752797">
        <w:rPr>
          <w:lang w:val="en-US"/>
        </w:rPr>
        <w:t>Dissipation</w:t>
      </w:r>
      <w:bookmarkEnd w:id="60"/>
      <w:bookmarkEnd w:id="61"/>
      <w:bookmarkEnd w:id="62"/>
    </w:p>
    <w:p w14:paraId="52561CA7" w14:textId="77777777" w:rsidR="00995779" w:rsidRPr="00752797" w:rsidRDefault="00995779" w:rsidP="00995779">
      <w:pPr>
        <w:pStyle w:val="BodyText"/>
        <w:rPr>
          <w:lang w:val="en-US"/>
        </w:rPr>
      </w:pPr>
      <w:r w:rsidRPr="00752797">
        <w:rPr>
          <w:lang w:val="en-US"/>
        </w:rPr>
        <w:t>In XBeach there are three short wave dissipation processes that can be accounted for: wave breaking (</w:t>
      </w:r>
      <w:r w:rsidRPr="00752797">
        <w:rPr>
          <w:i/>
          <w:lang w:val="en-US"/>
        </w:rPr>
        <w:t>D</w:t>
      </w:r>
      <w:r w:rsidRPr="00752797">
        <w:rPr>
          <w:i/>
          <w:vertAlign w:val="subscript"/>
          <w:lang w:val="en-US"/>
        </w:rPr>
        <w:t>w</w:t>
      </w:r>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14:paraId="4C9616EC" w14:textId="77777777" w:rsidR="00995779" w:rsidRPr="00752797" w:rsidRDefault="00995779" w:rsidP="00995779">
      <w:pPr>
        <w:pStyle w:val="Heading4"/>
        <w:jc w:val="both"/>
        <w:rPr>
          <w:lang w:val="en-US"/>
        </w:rPr>
      </w:pPr>
      <w:r w:rsidRPr="00752797">
        <w:rPr>
          <w:lang w:val="en-US"/>
        </w:rPr>
        <w:t>Wave breaking</w:t>
      </w:r>
    </w:p>
    <w:p w14:paraId="34FA36EC" w14:textId="77777777" w:rsidR="002D6E55" w:rsidRPr="00752797" w:rsidRDefault="00995779">
      <w:pPr>
        <w:spacing w:line="240" w:lineRule="auto"/>
        <w:jc w:val="left"/>
        <w:rPr>
          <w:bCs/>
          <w:i/>
          <w:sz w:val="17"/>
          <w:szCs w:val="20"/>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Pr="00752797">
        <w:rPr>
          <w:lang w:val="en-US"/>
        </w:rPr>
        <w:fldChar w:fldCharType="begin"/>
      </w:r>
      <w:r w:rsidRPr="00752797">
        <w:rPr>
          <w:lang w:val="en-US"/>
        </w:rPr>
        <w:instrText xml:space="preserve"> REF _Ref287171486 \h </w:instrText>
      </w:r>
      <w:r w:rsidRPr="00752797">
        <w:rPr>
          <w:lang w:val="en-US"/>
        </w:rPr>
      </w:r>
      <w:r w:rsidRPr="00752797">
        <w:rPr>
          <w:lang w:val="en-US"/>
        </w:rPr>
        <w:fldChar w:fldCharType="separate"/>
      </w:r>
      <w:r w:rsidR="002D6E55" w:rsidRPr="00752797">
        <w:rPr>
          <w:lang w:val="en-US"/>
        </w:rPr>
        <w:br w:type="page"/>
      </w:r>
    </w:p>
    <w:p w14:paraId="7E19D7BE" w14:textId="77777777" w:rsidR="00995779" w:rsidRPr="00752797" w:rsidRDefault="002D6E55" w:rsidP="0022667E">
      <w:pPr>
        <w:spacing w:line="240" w:lineRule="auto"/>
        <w:jc w:val="left"/>
        <w:rPr>
          <w:lang w:val="en-US"/>
        </w:rPr>
      </w:pPr>
      <w:r w:rsidRPr="00752797">
        <w:rPr>
          <w:lang w:val="en-US"/>
        </w:rPr>
        <w:lastRenderedPageBreak/>
        <w:t xml:space="preserve">Table </w:t>
      </w:r>
      <w:r>
        <w:rPr>
          <w:noProof/>
          <w:lang w:val="en-US"/>
        </w:rPr>
        <w:t>2</w:t>
      </w:r>
      <w:r>
        <w:rPr>
          <w:lang w:val="en-US"/>
        </w:rPr>
        <w:t>.</w:t>
      </w:r>
      <w:r>
        <w:rPr>
          <w:noProof/>
          <w:lang w:val="en-US"/>
        </w:rPr>
        <w:t>1</w:t>
      </w:r>
      <w:r w:rsidR="00995779" w:rsidRPr="00752797">
        <w:rPr>
          <w:lang w:val="en-US"/>
        </w:rPr>
        <w:fldChar w:fldCharType="end"/>
      </w:r>
      <w:r w:rsidR="00995779" w:rsidRPr="00752797">
        <w:rPr>
          <w:lang w:val="en-US"/>
        </w:rPr>
        <w:t xml:space="preserve">). </w:t>
      </w:r>
    </w:p>
    <w:p w14:paraId="40769653" w14:textId="77777777" w:rsidR="00995779" w:rsidRPr="00752797" w:rsidRDefault="00995779" w:rsidP="00995779">
      <w:pPr>
        <w:rPr>
          <w:lang w:val="en-US"/>
        </w:rPr>
      </w:pPr>
    </w:p>
    <w:p w14:paraId="2071C333" w14:textId="77777777" w:rsidR="00AA1803" w:rsidRPr="00752797" w:rsidRDefault="00AA1803">
      <w:pPr>
        <w:spacing w:line="240" w:lineRule="auto"/>
        <w:jc w:val="left"/>
        <w:rPr>
          <w:bCs/>
          <w:i/>
          <w:sz w:val="17"/>
          <w:szCs w:val="20"/>
          <w:lang w:val="en-US"/>
        </w:rPr>
      </w:pPr>
      <w:bookmarkStart w:id="63" w:name="_Ref287171486"/>
      <w:r w:rsidRPr="00752797">
        <w:rPr>
          <w:lang w:val="en-US"/>
        </w:rPr>
        <w:br w:type="page"/>
      </w:r>
    </w:p>
    <w:p w14:paraId="475A3539" w14:textId="77777777" w:rsidR="00995779" w:rsidRPr="00752797" w:rsidRDefault="00995779" w:rsidP="00995779">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w:t>
      </w:r>
      <w:r w:rsidR="001935AF">
        <w:rPr>
          <w:lang w:val="en-US"/>
        </w:rPr>
        <w:fldChar w:fldCharType="end"/>
      </w:r>
      <w:bookmarkEnd w:id="63"/>
      <w:r w:rsidRPr="00752797">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995779" w:rsidRPr="00752797" w14:paraId="48A3E924" w14:textId="77777777" w:rsidTr="00995779">
        <w:trPr>
          <w:cnfStyle w:val="100000000000" w:firstRow="1" w:lastRow="0" w:firstColumn="0" w:lastColumn="0" w:oddVBand="0" w:evenVBand="0" w:oddHBand="0" w:evenHBand="0" w:firstRowFirstColumn="0" w:firstRowLastColumn="0" w:lastRowFirstColumn="0" w:lastRowLastColumn="0"/>
        </w:trPr>
        <w:tc>
          <w:tcPr>
            <w:tcW w:w="2976" w:type="dxa"/>
          </w:tcPr>
          <w:p w14:paraId="6AB8A04C" w14:textId="77777777" w:rsidR="00995779" w:rsidRPr="00752797" w:rsidRDefault="00995779" w:rsidP="00995779">
            <w:pPr>
              <w:rPr>
                <w:lang w:val="en-US"/>
              </w:rPr>
            </w:pPr>
            <w:r w:rsidRPr="00752797">
              <w:rPr>
                <w:lang w:val="en-US"/>
              </w:rPr>
              <w:t>Wave breaking formula</w:t>
            </w:r>
          </w:p>
        </w:tc>
        <w:tc>
          <w:tcPr>
            <w:tcW w:w="2977" w:type="dxa"/>
          </w:tcPr>
          <w:p w14:paraId="47EA8695" w14:textId="77777777" w:rsidR="00995779" w:rsidRPr="00752797" w:rsidRDefault="00995779" w:rsidP="00995779">
            <w:pPr>
              <w:rPr>
                <w:lang w:val="en-US"/>
              </w:rPr>
            </w:pPr>
            <w:r w:rsidRPr="00752797">
              <w:rPr>
                <w:lang w:val="en-US"/>
              </w:rPr>
              <w:t>Type of waves</w:t>
            </w:r>
          </w:p>
        </w:tc>
        <w:tc>
          <w:tcPr>
            <w:tcW w:w="2977" w:type="dxa"/>
          </w:tcPr>
          <w:p w14:paraId="0B39EF74" w14:textId="77777777" w:rsidR="00995779" w:rsidRPr="00752797" w:rsidRDefault="00995779" w:rsidP="00995779">
            <w:pPr>
              <w:rPr>
                <w:lang w:val="en-US"/>
              </w:rPr>
            </w:pPr>
            <w:r w:rsidRPr="00752797">
              <w:rPr>
                <w:lang w:val="en-US"/>
              </w:rPr>
              <w:t>keyword</w:t>
            </w:r>
          </w:p>
        </w:tc>
      </w:tr>
      <w:tr w:rsidR="00995779" w:rsidRPr="00752797" w14:paraId="41E2AD46" w14:textId="77777777" w:rsidTr="00995779">
        <w:tc>
          <w:tcPr>
            <w:tcW w:w="2976" w:type="dxa"/>
          </w:tcPr>
          <w:p w14:paraId="5333E62A" w14:textId="77777777" w:rsidR="00995779" w:rsidRPr="00752797" w:rsidRDefault="00995779" w:rsidP="00995779">
            <w:pPr>
              <w:rPr>
                <w:lang w:val="en-US"/>
              </w:rPr>
            </w:pPr>
            <w:r w:rsidRPr="00752797">
              <w:rPr>
                <w:lang w:val="en-US"/>
              </w:rPr>
              <w:t>Roelvink (1993a)</w:t>
            </w:r>
          </w:p>
        </w:tc>
        <w:tc>
          <w:tcPr>
            <w:tcW w:w="2977" w:type="dxa"/>
          </w:tcPr>
          <w:p w14:paraId="0911BC2B" w14:textId="77777777" w:rsidR="00995779" w:rsidRPr="00752797" w:rsidRDefault="00995779" w:rsidP="00995779">
            <w:pPr>
              <w:rPr>
                <w:lang w:val="en-US"/>
              </w:rPr>
            </w:pPr>
            <w:r w:rsidRPr="00752797">
              <w:rPr>
                <w:lang w:val="en-US"/>
              </w:rPr>
              <w:t>Instationary</w:t>
            </w:r>
          </w:p>
        </w:tc>
        <w:tc>
          <w:tcPr>
            <w:tcW w:w="2977" w:type="dxa"/>
          </w:tcPr>
          <w:p w14:paraId="086C681C" w14:textId="77777777" w:rsidR="00995779" w:rsidRPr="00752797" w:rsidRDefault="00995779" w:rsidP="00995779">
            <w:pPr>
              <w:rPr>
                <w:lang w:val="en-US"/>
              </w:rPr>
            </w:pPr>
            <w:r w:rsidRPr="00752797">
              <w:rPr>
                <w:lang w:val="en-US"/>
              </w:rPr>
              <w:t>roelvink1</w:t>
            </w:r>
          </w:p>
        </w:tc>
      </w:tr>
      <w:tr w:rsidR="00995779" w:rsidRPr="00752797" w14:paraId="14DDA861" w14:textId="77777777" w:rsidTr="00995779">
        <w:tc>
          <w:tcPr>
            <w:tcW w:w="2976" w:type="dxa"/>
          </w:tcPr>
          <w:p w14:paraId="301E2BA0" w14:textId="77777777" w:rsidR="00995779" w:rsidRPr="00752797" w:rsidRDefault="00995779" w:rsidP="00995779">
            <w:pPr>
              <w:rPr>
                <w:lang w:val="en-US"/>
              </w:rPr>
            </w:pPr>
            <w:r w:rsidRPr="00752797">
              <w:rPr>
                <w:lang w:val="en-US"/>
              </w:rPr>
              <w:t>Roelvink (1993a) extended</w:t>
            </w:r>
          </w:p>
        </w:tc>
        <w:tc>
          <w:tcPr>
            <w:tcW w:w="2977" w:type="dxa"/>
          </w:tcPr>
          <w:p w14:paraId="107C60C2" w14:textId="77777777" w:rsidR="00995779" w:rsidRPr="00752797" w:rsidRDefault="00995779" w:rsidP="00995779">
            <w:pPr>
              <w:rPr>
                <w:lang w:val="en-US"/>
              </w:rPr>
            </w:pPr>
            <w:r w:rsidRPr="00752797">
              <w:rPr>
                <w:lang w:val="en-US"/>
              </w:rPr>
              <w:t>Instationary</w:t>
            </w:r>
          </w:p>
        </w:tc>
        <w:tc>
          <w:tcPr>
            <w:tcW w:w="2977" w:type="dxa"/>
          </w:tcPr>
          <w:p w14:paraId="0E98BED5" w14:textId="77777777" w:rsidR="00995779" w:rsidRPr="00752797" w:rsidRDefault="00995779" w:rsidP="00995779">
            <w:pPr>
              <w:rPr>
                <w:lang w:val="en-US"/>
              </w:rPr>
            </w:pPr>
            <w:r w:rsidRPr="00752797">
              <w:rPr>
                <w:lang w:val="en-US"/>
              </w:rPr>
              <w:t>roelvink2</w:t>
            </w:r>
          </w:p>
        </w:tc>
      </w:tr>
      <w:tr w:rsidR="00995779" w:rsidRPr="00752797" w14:paraId="1F038CD6" w14:textId="77777777" w:rsidTr="00995779">
        <w:tc>
          <w:tcPr>
            <w:tcW w:w="2976" w:type="dxa"/>
          </w:tcPr>
          <w:p w14:paraId="16915128" w14:textId="77777777" w:rsidR="00995779" w:rsidRPr="00752797" w:rsidRDefault="00995779" w:rsidP="00995779">
            <w:pPr>
              <w:rPr>
                <w:lang w:val="en-US"/>
              </w:rPr>
            </w:pPr>
            <w:r w:rsidRPr="00752797">
              <w:rPr>
                <w:lang w:val="en-US"/>
              </w:rPr>
              <w:t>Daly et al. (2010)</w:t>
            </w:r>
          </w:p>
        </w:tc>
        <w:tc>
          <w:tcPr>
            <w:tcW w:w="2977" w:type="dxa"/>
          </w:tcPr>
          <w:p w14:paraId="5FE31CAF" w14:textId="77777777" w:rsidR="00995779" w:rsidRPr="00752797" w:rsidRDefault="00995779" w:rsidP="00995779">
            <w:pPr>
              <w:rPr>
                <w:lang w:val="en-US"/>
              </w:rPr>
            </w:pPr>
            <w:r w:rsidRPr="00752797">
              <w:rPr>
                <w:lang w:val="en-US"/>
              </w:rPr>
              <w:t>Instationary</w:t>
            </w:r>
          </w:p>
        </w:tc>
        <w:tc>
          <w:tcPr>
            <w:tcW w:w="2977" w:type="dxa"/>
          </w:tcPr>
          <w:p w14:paraId="26D04569" w14:textId="77777777" w:rsidR="00995779" w:rsidRPr="00752797" w:rsidRDefault="00995779" w:rsidP="00995779">
            <w:pPr>
              <w:rPr>
                <w:lang w:val="en-US"/>
              </w:rPr>
            </w:pPr>
            <w:r w:rsidRPr="00752797">
              <w:rPr>
                <w:lang w:val="en-US"/>
              </w:rPr>
              <w:t>roelvink_daly</w:t>
            </w:r>
          </w:p>
        </w:tc>
      </w:tr>
      <w:tr w:rsidR="00995779" w:rsidRPr="00752797" w14:paraId="5EB96AA7" w14:textId="77777777" w:rsidTr="00995779">
        <w:tc>
          <w:tcPr>
            <w:tcW w:w="2976" w:type="dxa"/>
          </w:tcPr>
          <w:p w14:paraId="663EB05A" w14:textId="77777777" w:rsidR="00995779" w:rsidRPr="00752797" w:rsidRDefault="00995779" w:rsidP="00995779">
            <w:pPr>
              <w:rPr>
                <w:lang w:val="en-US"/>
              </w:rPr>
            </w:pPr>
            <w:r w:rsidRPr="00752797">
              <w:rPr>
                <w:lang w:val="en-US"/>
              </w:rPr>
              <w:t>Baldock et al. (1998)</w:t>
            </w:r>
          </w:p>
        </w:tc>
        <w:tc>
          <w:tcPr>
            <w:tcW w:w="2977" w:type="dxa"/>
          </w:tcPr>
          <w:p w14:paraId="0E0058E5" w14:textId="77777777" w:rsidR="00995779" w:rsidRPr="00752797" w:rsidRDefault="00995779" w:rsidP="00995779">
            <w:pPr>
              <w:rPr>
                <w:lang w:val="en-US"/>
              </w:rPr>
            </w:pPr>
            <w:r w:rsidRPr="00752797">
              <w:rPr>
                <w:lang w:val="en-US"/>
              </w:rPr>
              <w:t>Stationary</w:t>
            </w:r>
          </w:p>
        </w:tc>
        <w:tc>
          <w:tcPr>
            <w:tcW w:w="2977" w:type="dxa"/>
          </w:tcPr>
          <w:p w14:paraId="3E5F07C2" w14:textId="77777777" w:rsidR="00995779" w:rsidRPr="00752797" w:rsidRDefault="00995779" w:rsidP="00995779">
            <w:pPr>
              <w:rPr>
                <w:lang w:val="en-US"/>
              </w:rPr>
            </w:pPr>
            <w:r w:rsidRPr="00752797">
              <w:rPr>
                <w:lang w:val="en-US"/>
              </w:rPr>
              <w:t>baldock</w:t>
            </w:r>
          </w:p>
        </w:tc>
      </w:tr>
      <w:tr w:rsidR="00995779" w:rsidRPr="00752797" w14:paraId="5F32218A" w14:textId="77777777" w:rsidTr="00995779">
        <w:tc>
          <w:tcPr>
            <w:tcW w:w="2976" w:type="dxa"/>
          </w:tcPr>
          <w:p w14:paraId="0A3D65F5" w14:textId="77777777" w:rsidR="00995779" w:rsidRPr="00752797" w:rsidRDefault="00995779" w:rsidP="00995779">
            <w:pPr>
              <w:rPr>
                <w:lang w:val="en-US"/>
              </w:rPr>
            </w:pPr>
            <w:r w:rsidRPr="00752797">
              <w:rPr>
                <w:lang w:val="en-US"/>
              </w:rPr>
              <w:t>Janssen &amp; Battjes (2007)</w:t>
            </w:r>
          </w:p>
        </w:tc>
        <w:tc>
          <w:tcPr>
            <w:tcW w:w="2977" w:type="dxa"/>
          </w:tcPr>
          <w:p w14:paraId="707D20F2" w14:textId="77777777" w:rsidR="00995779" w:rsidRPr="00752797" w:rsidRDefault="00995779" w:rsidP="00995779">
            <w:pPr>
              <w:rPr>
                <w:lang w:val="en-US"/>
              </w:rPr>
            </w:pPr>
            <w:r w:rsidRPr="00752797">
              <w:rPr>
                <w:lang w:val="en-US"/>
              </w:rPr>
              <w:t>Stationary</w:t>
            </w:r>
          </w:p>
        </w:tc>
        <w:tc>
          <w:tcPr>
            <w:tcW w:w="2977" w:type="dxa"/>
          </w:tcPr>
          <w:p w14:paraId="0B65E5EB" w14:textId="77777777" w:rsidR="00995779" w:rsidRPr="00752797" w:rsidRDefault="00995779" w:rsidP="00995779">
            <w:pPr>
              <w:rPr>
                <w:lang w:val="en-US"/>
              </w:rPr>
            </w:pPr>
            <w:r w:rsidRPr="00752797">
              <w:rPr>
                <w:lang w:val="en-US"/>
              </w:rPr>
              <w:t>janssen</w:t>
            </w:r>
          </w:p>
        </w:tc>
      </w:tr>
    </w:tbl>
    <w:p w14:paraId="213D9BAD" w14:textId="77777777" w:rsidR="00995779" w:rsidRPr="00752797" w:rsidRDefault="00995779" w:rsidP="00995779">
      <w:pPr>
        <w:pStyle w:val="ListNumber"/>
        <w:numPr>
          <w:ilvl w:val="0"/>
          <w:numId w:val="0"/>
        </w:numPr>
        <w:ind w:left="3390" w:firstLine="210"/>
        <w:rPr>
          <w:lang w:val="en-US"/>
        </w:rPr>
      </w:pPr>
    </w:p>
    <w:p w14:paraId="538A0EF1" w14:textId="77777777"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O(1)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r w:rsidRPr="00752797">
        <w:rPr>
          <w:i/>
          <w:lang w:val="en-US"/>
        </w:rPr>
        <w:t>E</w:t>
      </w:r>
      <w:r w:rsidRPr="00752797">
        <w:rPr>
          <w:i/>
          <w:vertAlign w:val="subscript"/>
          <w:lang w:val="en-US"/>
        </w:rPr>
        <w:t>w</w:t>
      </w:r>
      <w:r w:rsidRPr="00752797">
        <w:rPr>
          <w:lang w:val="en-US"/>
        </w:rPr>
        <w:t xml:space="preserve"> is calculated by integrating over the wave directional bins. </w:t>
      </w:r>
    </w:p>
    <w:p w14:paraId="726C1E3F" w14:textId="77777777" w:rsidR="00995779" w:rsidRPr="00752797" w:rsidRDefault="00995779" w:rsidP="00995779">
      <w:pPr>
        <w:rPr>
          <w:lang w:val="en-US"/>
        </w:rPr>
      </w:pPr>
    </w:p>
    <w:p w14:paraId="38D149E7" w14:textId="77777777"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w14:anchorId="74980FB8">
          <v:shape id="_x0000_i1037" type="#_x0000_t75" style="width:305pt;height:119pt" o:ole="">
            <v:imagedata r:id="rId58" o:title=""/>
          </v:shape>
          <o:OLEObject Type="Embed" ProgID="Equation.DSMT4" ShapeID="_x0000_i1037" DrawAspect="Content" ObjectID="_1362569537" r:id="rId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4" w:name="ZEqnNum2406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64"/>
      <w:r w:rsidRPr="00752797">
        <w:rPr>
          <w:lang w:val="en-US"/>
        </w:rPr>
        <w:fldChar w:fldCharType="end"/>
      </w:r>
    </w:p>
    <w:p w14:paraId="500CF5DD" w14:textId="77777777" w:rsidR="00995779" w:rsidRPr="00752797" w:rsidRDefault="00995779" w:rsidP="00995779">
      <w:pPr>
        <w:rPr>
          <w:lang w:val="en-US"/>
        </w:rPr>
      </w:pPr>
    </w:p>
    <w:p w14:paraId="1C40FC0D" w14:textId="77777777" w:rsidR="00995779" w:rsidRPr="00752797" w:rsidRDefault="00995779" w:rsidP="00995779">
      <w:pPr>
        <w:rPr>
          <w:lang w:val="en-US"/>
        </w:rPr>
      </w:pPr>
      <w:r w:rsidRPr="00752797">
        <w:rPr>
          <w:lang w:val="en-US"/>
        </w:rPr>
        <w:t>In variation of</w:t>
      </w:r>
      <w:r w:rsidR="00D5585B" w:rsidRPr="00752797">
        <w:rPr>
          <w:lang w:val="en-US"/>
        </w:rPr>
        <w:t xml:space="preserve"> </w:t>
      </w:r>
      <w:r w:rsidRPr="00752797">
        <w:rPr>
          <w:lang w:val="en-US"/>
        </w:rPr>
        <w:fldChar w:fldCharType="begin"/>
      </w:r>
      <w:r w:rsidRPr="00752797">
        <w:rPr>
          <w:lang w:val="en-US"/>
        </w:rPr>
        <w:instrText xml:space="preserve"> GOTOBUTTON ZEqnNum240661  \* MERGEFORMAT </w:instrText>
      </w:r>
      <w:r w:rsidRPr="00752797">
        <w:rPr>
          <w:lang w:val="en-US"/>
        </w:rPr>
        <w:fldChar w:fldCharType="begin"/>
      </w:r>
      <w:r w:rsidRPr="00752797">
        <w:rPr>
          <w:lang w:val="en-US"/>
        </w:rPr>
        <w:instrText xml:space="preserve"> REF ZEqnNum240661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one could also use another wave breaking formulation, presented in </w:t>
      </w:r>
      <w:r w:rsidRPr="00752797">
        <w:rPr>
          <w:lang w:val="en-US"/>
        </w:rPr>
        <w:fldChar w:fldCharType="begin"/>
      </w:r>
      <w:r w:rsidRPr="00752797">
        <w:rPr>
          <w:lang w:val="en-US"/>
        </w:rPr>
        <w:instrText xml:space="preserve"> GOTOBUTTON ZEqnNum862942  \* MERGEFORMAT </w:instrText>
      </w:r>
      <w:r w:rsidRPr="00752797">
        <w:rPr>
          <w:lang w:val="en-US"/>
        </w:rPr>
        <w:fldChar w:fldCharType="begin"/>
      </w:r>
      <w:r w:rsidRPr="00752797">
        <w:rPr>
          <w:lang w:val="en-US"/>
        </w:rPr>
        <w:instrText xml:space="preserve"> REF ZEqnNum862942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14:paraId="04122D42" w14:textId="77777777" w:rsidR="00995779" w:rsidRPr="00752797" w:rsidRDefault="00995779" w:rsidP="00995779">
      <w:pPr>
        <w:rPr>
          <w:lang w:val="en-US"/>
        </w:rPr>
      </w:pPr>
    </w:p>
    <w:p w14:paraId="485EE8B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w14:anchorId="08A000CE">
          <v:shape id="_x0000_i1038" type="#_x0000_t75" style="width:109pt;height:35pt" o:ole="">
            <v:imagedata r:id="rId60" o:title=""/>
          </v:shape>
          <o:OLEObject Type="Embed" ProgID="Equation.DSMT4" ShapeID="_x0000_i1038" DrawAspect="Content" ObjectID="_1362569538" r:id="rId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5" w:name="ZEqnNum862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12</w:instrText>
      </w:r>
      <w:r w:rsidRPr="00752797">
        <w:rPr>
          <w:lang w:val="en-US"/>
        </w:rPr>
        <w:fldChar w:fldCharType="end"/>
      </w:r>
      <w:r w:rsidRPr="00752797">
        <w:rPr>
          <w:lang w:val="en-US"/>
        </w:rPr>
        <w:instrText>)</w:instrText>
      </w:r>
      <w:bookmarkEnd w:id="65"/>
      <w:r w:rsidRPr="00752797">
        <w:rPr>
          <w:lang w:val="en-US"/>
        </w:rPr>
        <w:fldChar w:fldCharType="end"/>
      </w:r>
    </w:p>
    <w:p w14:paraId="7C135121" w14:textId="77777777" w:rsidR="00995779" w:rsidRPr="00752797" w:rsidRDefault="00995779" w:rsidP="00995779">
      <w:pPr>
        <w:rPr>
          <w:lang w:val="en-US"/>
        </w:rPr>
      </w:pPr>
    </w:p>
    <w:p w14:paraId="0C1C6138" w14:textId="77777777"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14:paraId="37CA4922" w14:textId="77777777" w:rsidR="00995779" w:rsidRPr="00752797" w:rsidRDefault="00995779" w:rsidP="00995779">
      <w:pPr>
        <w:rPr>
          <w:lang w:val="en-US"/>
        </w:rPr>
      </w:pPr>
    </w:p>
    <w:p w14:paraId="66646222"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w14:anchorId="7D4B9528">
          <v:shape id="_x0000_i1039" type="#_x0000_t75" style="width:121pt;height:38pt" o:ole="">
            <v:imagedata r:id="rId62" o:title=""/>
          </v:shape>
          <o:OLEObject Type="Embed" ProgID="Equation.DSMT4" ShapeID="_x0000_i1039" DrawAspect="Content" ObjectID="_1362569539" r:id="rId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13</w:instrText>
      </w:r>
      <w:r w:rsidRPr="00752797">
        <w:rPr>
          <w:lang w:val="en-US"/>
        </w:rPr>
        <w:fldChar w:fldCharType="end"/>
      </w:r>
      <w:r w:rsidRPr="00752797">
        <w:rPr>
          <w:lang w:val="en-US"/>
        </w:rPr>
        <w:instrText>)</w:instrText>
      </w:r>
      <w:r w:rsidRPr="00752797">
        <w:rPr>
          <w:lang w:val="en-US"/>
        </w:rPr>
        <w:fldChar w:fldCharType="end"/>
      </w:r>
    </w:p>
    <w:p w14:paraId="3415A8D0" w14:textId="77777777" w:rsidR="00995779" w:rsidRPr="00752797" w:rsidRDefault="00995779" w:rsidP="00995779">
      <w:pPr>
        <w:spacing w:line="240" w:lineRule="auto"/>
        <w:rPr>
          <w:lang w:val="en-US"/>
        </w:rPr>
      </w:pPr>
    </w:p>
    <w:p w14:paraId="3DFA1412" w14:textId="77777777"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14</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w:t>
      </w:r>
      <w:r w:rsidRPr="00752797">
        <w:rPr>
          <w:lang w:val="en-US"/>
        </w:rPr>
        <w:lastRenderedPageBreak/>
        <w:t xml:space="preserve">used for the non-stationary situation.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14</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14:paraId="3DE0CE95" w14:textId="77777777" w:rsidR="00995779" w:rsidRPr="00752797" w:rsidRDefault="00995779" w:rsidP="00995779">
      <w:pPr>
        <w:rPr>
          <w:lang w:val="en-US"/>
        </w:rPr>
      </w:pPr>
    </w:p>
    <w:p w14:paraId="7461EE03" w14:textId="77777777"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w14:anchorId="57A613D2">
          <v:shape id="_x0000_i1040" type="#_x0000_t75" style="width:223pt;height:73pt" o:ole="">
            <v:imagedata r:id="rId64" o:title=""/>
          </v:shape>
          <o:OLEObject Type="Embed" ProgID="Equation.DSMT4" ShapeID="_x0000_i1040" DrawAspect="Content" ObjectID="_1362569540" r:id="rId6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6" w:name="ZEqnNum65066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14</w:instrText>
      </w:r>
      <w:r w:rsidRPr="00752797">
        <w:rPr>
          <w:lang w:val="en-US"/>
        </w:rPr>
        <w:fldChar w:fldCharType="end"/>
      </w:r>
      <w:r w:rsidRPr="00752797">
        <w:rPr>
          <w:lang w:val="en-US"/>
        </w:rPr>
        <w:instrText>)</w:instrText>
      </w:r>
      <w:bookmarkEnd w:id="66"/>
      <w:r w:rsidRPr="00752797">
        <w:rPr>
          <w:lang w:val="en-US"/>
        </w:rPr>
        <w:fldChar w:fldCharType="end"/>
      </w:r>
    </w:p>
    <w:p w14:paraId="6BF4D8A8" w14:textId="77777777" w:rsidR="00995779" w:rsidRPr="00752797" w:rsidRDefault="00995779" w:rsidP="00995779">
      <w:pPr>
        <w:rPr>
          <w:lang w:val="en-US"/>
        </w:rPr>
      </w:pPr>
    </w:p>
    <w:p w14:paraId="2B2890B4" w14:textId="77777777"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14:paraId="4E4423FA" w14:textId="77777777" w:rsidR="00995779" w:rsidRPr="00752797" w:rsidRDefault="00995779" w:rsidP="00995779">
      <w:pPr>
        <w:rPr>
          <w:lang w:val="en-US"/>
        </w:rPr>
      </w:pPr>
    </w:p>
    <w:p w14:paraId="27251ED0" w14:textId="77777777" w:rsidR="00995779" w:rsidRPr="00752797" w:rsidRDefault="00995779" w:rsidP="00995779">
      <w:pPr>
        <w:pStyle w:val="MTDisplayEquation"/>
        <w:rPr>
          <w:lang w:val="en-US"/>
        </w:rPr>
      </w:pPr>
      <w:r w:rsidRPr="00752797">
        <w:rPr>
          <w:lang w:val="en-US"/>
        </w:rPr>
        <w:tab/>
      </w:r>
    </w:p>
    <w:p w14:paraId="561BE81B"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w14:anchorId="19533589">
          <v:shape id="_x0000_i1041" type="#_x0000_t75" style="width:3in;height:107pt" o:ole="">
            <v:imagedata r:id="rId66" o:title=""/>
          </v:shape>
          <o:OLEObject Type="Embed" ProgID="Equation.DSMT4" ShapeID="_x0000_i1041" DrawAspect="Content" ObjectID="_1362569541" r:id="rId6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15</w:instrText>
      </w:r>
      <w:r w:rsidRPr="00752797">
        <w:rPr>
          <w:lang w:val="en-US"/>
        </w:rPr>
        <w:fldChar w:fldCharType="end"/>
      </w:r>
      <w:r w:rsidRPr="00752797">
        <w:rPr>
          <w:lang w:val="en-US"/>
        </w:rPr>
        <w:instrText>)</w:instrText>
      </w:r>
      <w:r w:rsidRPr="00752797">
        <w:rPr>
          <w:lang w:val="en-US"/>
        </w:rPr>
        <w:fldChar w:fldCharType="end"/>
      </w:r>
    </w:p>
    <w:p w14:paraId="07A425C9" w14:textId="77777777" w:rsidR="00995779" w:rsidRPr="00752797" w:rsidRDefault="00995779" w:rsidP="00995779">
      <w:pPr>
        <w:pStyle w:val="MTDisplayEquation"/>
        <w:rPr>
          <w:lang w:val="en-US"/>
        </w:rPr>
      </w:pPr>
      <w:r w:rsidRPr="00752797">
        <w:rPr>
          <w:lang w:val="en-US"/>
        </w:rPr>
        <w:tab/>
      </w:r>
    </w:p>
    <w:p w14:paraId="3F4A388E" w14:textId="77777777"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in </w:t>
      </w:r>
      <w:r w:rsidRPr="00752797">
        <w:rPr>
          <w:lang w:val="en-US"/>
        </w:rPr>
        <w:fldChar w:fldCharType="begin"/>
      </w:r>
      <w:r w:rsidRPr="00752797">
        <w:rPr>
          <w:lang w:val="en-US"/>
        </w:rPr>
        <w:instrText xml:space="preserve"> GOTOBUTTON ZEqnNum200641  \* MERGEFORMAT </w:instrText>
      </w:r>
      <w:r w:rsidRPr="00752797">
        <w:rPr>
          <w:lang w:val="en-US"/>
        </w:rPr>
        <w:fldChar w:fldCharType="begin"/>
      </w:r>
      <w:r w:rsidRPr="00752797">
        <w:rPr>
          <w:lang w:val="en-US"/>
        </w:rPr>
        <w:instrText xml:space="preserve"> REF ZEqnNum200641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16</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1D6883B1" w14:textId="77777777" w:rsidR="00995779" w:rsidRPr="00752797" w:rsidRDefault="00995779" w:rsidP="00995779">
      <w:pPr>
        <w:rPr>
          <w:lang w:val="en-US"/>
        </w:rPr>
      </w:pPr>
    </w:p>
    <w:p w14:paraId="4D90EA8D"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w14:anchorId="28397EDF">
          <v:shape id="_x0000_i1042" type="#_x0000_t75" style="width:184pt;height:35pt" o:ole="">
            <v:imagedata r:id="rId68" o:title=""/>
          </v:shape>
          <o:OLEObject Type="Embed" ProgID="Equation.DSMT4" ShapeID="_x0000_i1042" DrawAspect="Content" ObjectID="_1362569542" r:id="rId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7" w:name="ZEqnNum2006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16</w:instrText>
      </w:r>
      <w:r w:rsidRPr="00752797">
        <w:rPr>
          <w:lang w:val="en-US"/>
        </w:rPr>
        <w:fldChar w:fldCharType="end"/>
      </w:r>
      <w:r w:rsidRPr="00752797">
        <w:rPr>
          <w:lang w:val="en-US"/>
        </w:rPr>
        <w:instrText>)</w:instrText>
      </w:r>
      <w:bookmarkEnd w:id="67"/>
      <w:r w:rsidRPr="00752797">
        <w:rPr>
          <w:lang w:val="en-US"/>
        </w:rPr>
        <w:fldChar w:fldCharType="end"/>
      </w:r>
    </w:p>
    <w:p w14:paraId="4B83077A" w14:textId="77777777" w:rsidR="00995779" w:rsidRPr="00752797" w:rsidRDefault="00995779" w:rsidP="00995779">
      <w:pPr>
        <w:pStyle w:val="Heading4"/>
        <w:jc w:val="both"/>
        <w:rPr>
          <w:lang w:val="en-US"/>
        </w:rPr>
      </w:pPr>
      <w:r w:rsidRPr="00752797">
        <w:rPr>
          <w:lang w:val="en-US"/>
        </w:rPr>
        <w:t>Bottom friction</w:t>
      </w:r>
    </w:p>
    <w:p w14:paraId="7CC2AE81" w14:textId="77777777" w:rsidR="00995779" w:rsidRPr="00752797" w:rsidRDefault="00995779" w:rsidP="00995779">
      <w:pPr>
        <w:rPr>
          <w:lang w:val="en-US"/>
        </w:rPr>
      </w:pPr>
      <w:r w:rsidRPr="00752797">
        <w:rPr>
          <w:lang w:val="en-US"/>
        </w:rPr>
        <w:t>The short wave dissipation by bottom friction is modeled as</w:t>
      </w:r>
    </w:p>
    <w:p w14:paraId="53AD8D3D" w14:textId="77777777" w:rsidR="00995779" w:rsidRPr="00752797" w:rsidRDefault="00995779" w:rsidP="00995779">
      <w:pPr>
        <w:rPr>
          <w:lang w:val="en-US"/>
        </w:rPr>
      </w:pPr>
    </w:p>
    <w:p w14:paraId="44103919"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w14:anchorId="40C4EA08">
          <v:shape id="_x0000_i1043" type="#_x0000_t75" style="width:139pt;height:41pt" o:ole="">
            <v:imagedata r:id="rId70" o:title=""/>
          </v:shape>
          <o:OLEObject Type="Embed" ProgID="Equation.DSMT4" ShapeID="_x0000_i1043" DrawAspect="Content" ObjectID="_1362569543" r:id="rId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8" w:name="ZEqnNum71102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17</w:instrText>
      </w:r>
      <w:r w:rsidRPr="00752797">
        <w:rPr>
          <w:lang w:val="en-US"/>
        </w:rPr>
        <w:fldChar w:fldCharType="end"/>
      </w:r>
      <w:r w:rsidRPr="00752797">
        <w:rPr>
          <w:lang w:val="en-US"/>
        </w:rPr>
        <w:instrText>)</w:instrText>
      </w:r>
      <w:bookmarkEnd w:id="68"/>
      <w:r w:rsidRPr="00752797">
        <w:rPr>
          <w:lang w:val="en-US"/>
        </w:rPr>
        <w:fldChar w:fldCharType="end"/>
      </w:r>
    </w:p>
    <w:p w14:paraId="3D6B490D" w14:textId="77777777" w:rsidR="00995779" w:rsidRPr="00752797" w:rsidRDefault="00995779" w:rsidP="00995779">
      <w:pPr>
        <w:rPr>
          <w:lang w:val="en-US"/>
        </w:rPr>
      </w:pPr>
    </w:p>
    <w:p w14:paraId="57DE50D0" w14:textId="77777777" w:rsidR="00995779" w:rsidRPr="00752797" w:rsidRDefault="00995779" w:rsidP="00995779">
      <w:pPr>
        <w:rPr>
          <w:i/>
          <w:lang w:val="en-US"/>
        </w:rPr>
      </w:pPr>
      <w:r w:rsidRPr="00752797">
        <w:rPr>
          <w:lang w:val="en-US"/>
        </w:rPr>
        <w:t xml:space="preserve">In </w:t>
      </w:r>
      <w:r w:rsidRPr="00752797">
        <w:rPr>
          <w:lang w:val="en-US"/>
        </w:rPr>
        <w:fldChar w:fldCharType="begin"/>
      </w:r>
      <w:r w:rsidRPr="00752797">
        <w:rPr>
          <w:lang w:val="en-US"/>
        </w:rPr>
        <w:instrText xml:space="preserve"> GOTOBUTTON ZEqnNum711028  \* MERGEFORMAT </w:instrText>
      </w:r>
      <w:r w:rsidRPr="00752797">
        <w:rPr>
          <w:lang w:val="en-US"/>
        </w:rPr>
        <w:fldChar w:fldCharType="begin"/>
      </w:r>
      <w:r w:rsidRPr="00752797">
        <w:rPr>
          <w:lang w:val="en-US"/>
        </w:rPr>
        <w:instrText xml:space="preserve"> REF ZEqnNum711028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17</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w:t>
      </w:r>
      <w:r w:rsidRPr="00752797">
        <w:rPr>
          <w:i/>
          <w:lang w:val="en-US"/>
        </w:rPr>
        <w:t>f</w:t>
      </w:r>
      <w:r w:rsidRPr="00752797">
        <w:rPr>
          <w:i/>
          <w:vertAlign w:val="subscript"/>
          <w:lang w:val="en-US"/>
        </w:rPr>
        <w:t>w</w:t>
      </w:r>
      <w:r w:rsidRPr="00752797">
        <w:rPr>
          <w:lang w:val="en-US"/>
        </w:rPr>
        <w:t xml:space="preserve"> is the short-wave friction coefficient.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14:paraId="06CF1448" w14:textId="77777777" w:rsidR="00995779" w:rsidRPr="00752797" w:rsidRDefault="00995779" w:rsidP="00995779">
      <w:pPr>
        <w:rPr>
          <w:lang w:val="en-US"/>
        </w:rPr>
      </w:pPr>
    </w:p>
    <w:p w14:paraId="5149C407" w14:textId="77777777"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14:paraId="15F23163" w14:textId="77777777" w:rsidR="00995779" w:rsidRPr="00752797" w:rsidRDefault="00995779" w:rsidP="00995779">
      <w:pPr>
        <w:rPr>
          <w:lang w:val="en-US"/>
        </w:rPr>
      </w:pPr>
    </w:p>
    <w:p w14:paraId="075D6B93"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w14:anchorId="5D531783">
          <v:shape id="_x0000_i1044" type="#_x0000_t75" style="width:103pt;height:32pt" o:ole="">
            <v:imagedata r:id="rId72" o:title=""/>
          </v:shape>
          <o:OLEObject Type="Embed" ProgID="Equation.DSMT4" ShapeID="_x0000_i1044" DrawAspect="Content" ObjectID="_1362569544" r:id="rId7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9" w:name="ZEqnNum88968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18</w:instrText>
      </w:r>
      <w:r w:rsidRPr="00752797">
        <w:rPr>
          <w:lang w:val="en-US"/>
        </w:rPr>
        <w:fldChar w:fldCharType="end"/>
      </w:r>
      <w:r w:rsidRPr="00752797">
        <w:rPr>
          <w:lang w:val="en-US"/>
        </w:rPr>
        <w:instrText>)</w:instrText>
      </w:r>
      <w:bookmarkEnd w:id="69"/>
      <w:r w:rsidRPr="00752797">
        <w:rPr>
          <w:lang w:val="en-US"/>
        </w:rPr>
        <w:fldChar w:fldCharType="end"/>
      </w:r>
    </w:p>
    <w:p w14:paraId="25F49A41" w14:textId="77777777" w:rsidR="00995779" w:rsidRPr="00752797" w:rsidRDefault="00995779" w:rsidP="00995779">
      <w:pPr>
        <w:rPr>
          <w:lang w:val="en-US"/>
        </w:rPr>
      </w:pPr>
      <w:r w:rsidRPr="00752797">
        <w:rPr>
          <w:lang w:val="en-US"/>
        </w:rPr>
        <w:lastRenderedPageBreak/>
        <w:t xml:space="preserve">The evaluation of the term </w:t>
      </w:r>
      <w:r w:rsidRPr="00752797">
        <w:rPr>
          <w:rFonts w:ascii="Calibri" w:eastAsia="SimSun" w:hAnsi="Calibri" w:cs="Times New Roman"/>
          <w:position w:val="-20"/>
          <w:sz w:val="22"/>
          <w:szCs w:val="22"/>
          <w:lang w:val="en-US"/>
        </w:rPr>
        <w:object w:dxaOrig="585" w:dyaOrig="510" w14:anchorId="57B9D7ED">
          <v:shape id="_x0000_i1045" type="#_x0000_t75" style="width:29pt;height:26pt" o:ole="">
            <v:imagedata r:id="rId74" o:title=""/>
          </v:shape>
          <o:OLEObject Type="Embed" ProgID="Equation.DSMT4" ShapeID="_x0000_i1045" DrawAspect="Content" ObjectID="_1362569545" r:id="rId75"/>
        </w:object>
      </w:r>
      <w:r w:rsidRPr="00752797">
        <w:rPr>
          <w:lang w:val="en-US"/>
        </w:rPr>
        <w:t>, the so-called third even velocity moment, depends on the situation. First we need expressions for the orbital velocity amplitude, which is expressed as:</w:t>
      </w:r>
    </w:p>
    <w:p w14:paraId="33CE7DC4" w14:textId="77777777" w:rsidR="00995779" w:rsidRPr="00752797" w:rsidRDefault="00995779" w:rsidP="00995779">
      <w:pPr>
        <w:rPr>
          <w:lang w:val="en-US"/>
        </w:rPr>
      </w:pPr>
    </w:p>
    <w:p w14:paraId="13BB8CFE"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w14:anchorId="0F9D890D">
          <v:shape id="_x0000_i1046" type="#_x0000_t75" style="width:87pt;height:35pt" o:ole="">
            <v:imagedata r:id="rId76" o:title=""/>
          </v:shape>
          <o:OLEObject Type="Embed" ProgID="Equation.DSMT4" ShapeID="_x0000_i1046" DrawAspect="Content" ObjectID="_1362569546" r:id="rId77"/>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0" w:name="ZEqnNum1054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70"/>
      <w:r w:rsidRPr="00752797">
        <w:rPr>
          <w:lang w:val="en-US"/>
        </w:rPr>
        <w:fldChar w:fldCharType="end"/>
      </w:r>
    </w:p>
    <w:p w14:paraId="1D1C9603" w14:textId="77777777" w:rsidR="00995779" w:rsidRPr="00752797" w:rsidRDefault="00995779" w:rsidP="00995779">
      <w:pPr>
        <w:rPr>
          <w:lang w:val="en-US"/>
        </w:rPr>
      </w:pPr>
    </w:p>
    <w:p w14:paraId="6CB3AB3B" w14:textId="77777777"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14:paraId="43BCF4D6" w14:textId="77777777" w:rsidR="00995779" w:rsidRPr="00752797" w:rsidRDefault="00995779" w:rsidP="00995779">
      <w:pPr>
        <w:rPr>
          <w:lang w:val="en-US"/>
        </w:rPr>
      </w:pPr>
    </w:p>
    <w:p w14:paraId="4309A011" w14:textId="77777777"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14:paraId="634E7C59" w14:textId="77777777" w:rsidR="00995779" w:rsidRPr="00752797" w:rsidRDefault="00995779" w:rsidP="00995779">
      <w:pPr>
        <w:rPr>
          <w:lang w:val="en-US"/>
        </w:rPr>
      </w:pPr>
    </w:p>
    <w:p w14:paraId="550549CF" w14:textId="77777777" w:rsidR="00995779" w:rsidRPr="00752797" w:rsidRDefault="00995779" w:rsidP="00995779">
      <w:pPr>
        <w:rPr>
          <w:lang w:val="en-US"/>
        </w:rPr>
      </w:pPr>
      <w:r w:rsidRPr="00752797">
        <w:rPr>
          <w:lang w:val="en-US"/>
        </w:rPr>
        <w:t>For the monochromatic case:</w:t>
      </w:r>
    </w:p>
    <w:p w14:paraId="46ED5E1E" w14:textId="77777777" w:rsidR="00995779" w:rsidRPr="00752797" w:rsidRDefault="00995779" w:rsidP="00995779">
      <w:pPr>
        <w:rPr>
          <w:lang w:val="en-US"/>
        </w:rPr>
      </w:pPr>
      <w:r w:rsidRPr="00752797">
        <w:rPr>
          <w:lang w:val="en-US"/>
        </w:rPr>
        <w:tab/>
      </w:r>
    </w:p>
    <w:p w14:paraId="1B408F86"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w14:anchorId="299F650E">
          <v:shape id="_x0000_i1047" type="#_x0000_t75" style="width:229pt;height:37pt" o:ole="">
            <v:imagedata r:id="rId78" o:title=""/>
          </v:shape>
          <o:OLEObject Type="Embed" ProgID="Equation.DSMT4" ShapeID="_x0000_i1047" DrawAspect="Content" ObjectID="_1362569547" r:id="rId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20</w:instrText>
      </w:r>
      <w:r w:rsidRPr="00752797">
        <w:rPr>
          <w:lang w:val="en-US"/>
        </w:rPr>
        <w:fldChar w:fldCharType="end"/>
      </w:r>
      <w:r w:rsidRPr="00752797">
        <w:rPr>
          <w:lang w:val="en-US"/>
        </w:rPr>
        <w:instrText>)</w:instrText>
      </w:r>
      <w:r w:rsidRPr="00752797">
        <w:rPr>
          <w:lang w:val="en-US"/>
        </w:rPr>
        <w:fldChar w:fldCharType="end"/>
      </w:r>
    </w:p>
    <w:p w14:paraId="16CECD5E" w14:textId="77777777" w:rsidR="00995779" w:rsidRPr="00752797" w:rsidRDefault="00995779" w:rsidP="00995779">
      <w:pPr>
        <w:rPr>
          <w:lang w:val="en-US"/>
        </w:rPr>
      </w:pPr>
    </w:p>
    <w:p w14:paraId="16A93FC8" w14:textId="77777777" w:rsidR="00995779" w:rsidRPr="00752797" w:rsidRDefault="00995779" w:rsidP="00995779">
      <w:pPr>
        <w:rPr>
          <w:lang w:val="en-US"/>
        </w:rPr>
      </w:pPr>
      <w:r w:rsidRPr="00752797">
        <w:rPr>
          <w:lang w:val="en-US"/>
        </w:rPr>
        <w:t>For the linear Gaussian approximation:</w:t>
      </w:r>
    </w:p>
    <w:p w14:paraId="76008AB5" w14:textId="77777777" w:rsidR="00995779" w:rsidRPr="00752797" w:rsidRDefault="00995779" w:rsidP="00995779">
      <w:pPr>
        <w:rPr>
          <w:lang w:val="en-US"/>
        </w:rPr>
      </w:pPr>
    </w:p>
    <w:p w14:paraId="0DD644A8"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w14:anchorId="62F49FCD">
          <v:shape id="_x0000_i1048" type="#_x0000_t75" style="width:229pt;height:37pt" o:ole="">
            <v:imagedata r:id="rId80" o:title=""/>
          </v:shape>
          <o:OLEObject Type="Embed" ProgID="Equation.DSMT4" ShapeID="_x0000_i1048" DrawAspect="Content" ObjectID="_1362569548" r:id="rId81"/>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1" w:name="ZEqnNum278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21</w:instrText>
      </w:r>
      <w:r w:rsidRPr="00752797">
        <w:rPr>
          <w:lang w:val="en-US"/>
        </w:rPr>
        <w:fldChar w:fldCharType="end"/>
      </w:r>
      <w:r w:rsidRPr="00752797">
        <w:rPr>
          <w:lang w:val="en-US"/>
        </w:rPr>
        <w:instrText>)</w:instrText>
      </w:r>
      <w:bookmarkEnd w:id="71"/>
      <w:r w:rsidRPr="00752797">
        <w:rPr>
          <w:lang w:val="en-US"/>
        </w:rPr>
        <w:fldChar w:fldCharType="end"/>
      </w:r>
    </w:p>
    <w:p w14:paraId="7014A118" w14:textId="77777777" w:rsidR="00995779" w:rsidRPr="00752797" w:rsidRDefault="00995779" w:rsidP="00995779">
      <w:pPr>
        <w:rPr>
          <w:lang w:val="en-US"/>
        </w:rPr>
      </w:pPr>
    </w:p>
    <w:p w14:paraId="6274FB2B" w14:textId="77777777" w:rsidR="00995779" w:rsidRPr="00752797" w:rsidRDefault="00995779" w:rsidP="00995779">
      <w:pPr>
        <w:rPr>
          <w:lang w:val="en-US"/>
        </w:rPr>
      </w:pPr>
      <w:r w:rsidRPr="00752797">
        <w:rPr>
          <w:lang w:val="en-US"/>
        </w:rPr>
        <w:t xml:space="preserve">Combining </w:t>
      </w:r>
      <w:r w:rsidRPr="00752797">
        <w:rPr>
          <w:lang w:val="en-US"/>
        </w:rPr>
        <w:fldChar w:fldCharType="begin"/>
      </w:r>
      <w:r w:rsidRPr="00752797">
        <w:rPr>
          <w:lang w:val="en-US"/>
        </w:rPr>
        <w:instrText xml:space="preserve"> GOTOBUTTON ZEqnNum889680  \* MERGEFORMAT </w:instrText>
      </w:r>
      <w:r w:rsidRPr="00752797">
        <w:rPr>
          <w:lang w:val="en-US"/>
        </w:rPr>
        <w:fldChar w:fldCharType="begin"/>
      </w:r>
      <w:r w:rsidRPr="00752797">
        <w:rPr>
          <w:lang w:val="en-US"/>
        </w:rPr>
        <w:instrText xml:space="preserve"> REF ZEqnNum889680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Pr="00752797">
        <w:rPr>
          <w:lang w:val="en-US"/>
        </w:rPr>
        <w:t xml:space="preserve"> we get:</w:t>
      </w:r>
    </w:p>
    <w:p w14:paraId="3CD49EBA" w14:textId="77777777" w:rsidR="00995779" w:rsidRPr="00752797" w:rsidRDefault="00995779" w:rsidP="00995779">
      <w:pPr>
        <w:rPr>
          <w:lang w:val="en-US"/>
        </w:rPr>
      </w:pPr>
    </w:p>
    <w:p w14:paraId="43DA13F2"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w14:anchorId="5DA373E2">
          <v:shape id="_x0000_i1049" type="#_x0000_t75" style="width:94pt;height:22pt" o:ole="">
            <v:imagedata r:id="rId82" o:title=""/>
          </v:shape>
          <o:OLEObject Type="Embed" ProgID="Equation.DSMT4" ShapeID="_x0000_i1049" DrawAspect="Content" ObjectID="_1362569549" r:id="rId8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22</w:instrText>
      </w:r>
      <w:r w:rsidRPr="00752797">
        <w:rPr>
          <w:lang w:val="en-US"/>
        </w:rPr>
        <w:fldChar w:fldCharType="end"/>
      </w:r>
      <w:r w:rsidRPr="00752797">
        <w:rPr>
          <w:lang w:val="en-US"/>
        </w:rPr>
        <w:instrText>)</w:instrText>
      </w:r>
      <w:r w:rsidRPr="00752797">
        <w:rPr>
          <w:lang w:val="en-US"/>
        </w:rPr>
        <w:fldChar w:fldCharType="end"/>
      </w:r>
    </w:p>
    <w:p w14:paraId="203C049B" w14:textId="77777777" w:rsidR="00995779" w:rsidRPr="00752797" w:rsidRDefault="00995779" w:rsidP="00995779">
      <w:pPr>
        <w:rPr>
          <w:lang w:val="en-US"/>
        </w:rPr>
      </w:pPr>
    </w:p>
    <w:p w14:paraId="3989720B" w14:textId="77777777" w:rsidR="00995779" w:rsidRPr="00752797" w:rsidRDefault="00995779" w:rsidP="00995779">
      <w:pPr>
        <w:rPr>
          <w:lang w:val="en-US"/>
        </w:rPr>
      </w:pPr>
      <w:r w:rsidRPr="00752797">
        <w:rPr>
          <w:lang w:val="en-US"/>
        </w:rPr>
        <w:t xml:space="preserve">In XBeach the orbital velocity amplitude is computed as in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end the dissipation according to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14:paraId="68E8F1A0" w14:textId="77777777" w:rsidR="00995779" w:rsidRPr="00752797" w:rsidRDefault="00995779" w:rsidP="00995779">
      <w:pPr>
        <w:rPr>
          <w:lang w:val="en-US"/>
        </w:rPr>
      </w:pPr>
    </w:p>
    <w:p w14:paraId="4B8A7AF7" w14:textId="77777777" w:rsidR="00995779" w:rsidRPr="00752797" w:rsidRDefault="00995779" w:rsidP="00995779">
      <w:pPr>
        <w:rPr>
          <w:lang w:val="en-US"/>
        </w:rPr>
      </w:pPr>
      <w:r w:rsidRPr="00752797">
        <w:rPr>
          <w:lang w:val="en-US"/>
        </w:rPr>
        <w:t xml:space="preserve">For the stationary case formulations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ZEqnNum278204  \* MERGEFORMAT </w:instrText>
      </w:r>
      <w:r w:rsidRPr="00752797">
        <w:rPr>
          <w:lang w:val="en-US"/>
        </w:rPr>
        <w:fldChar w:fldCharType="begin"/>
      </w:r>
      <w:r w:rsidRPr="00752797">
        <w:rPr>
          <w:lang w:val="en-US"/>
        </w:rPr>
        <w:instrText xml:space="preserve"> REF ZEqnNum278204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21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are similarly combined into: </w:t>
      </w:r>
    </w:p>
    <w:p w14:paraId="1A9C2887" w14:textId="77777777" w:rsidR="00995779" w:rsidRPr="00752797" w:rsidRDefault="00995779" w:rsidP="00995779">
      <w:pPr>
        <w:rPr>
          <w:lang w:val="en-US"/>
        </w:rPr>
      </w:pPr>
    </w:p>
    <w:p w14:paraId="73CB91DD"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w14:anchorId="62A17AF8">
          <v:shape id="_x0000_i1050" type="#_x0000_t75" style="width:95pt;height:22pt" o:ole="">
            <v:imagedata r:id="rId84" o:title=""/>
          </v:shape>
          <o:OLEObject Type="Embed" ProgID="Equation.DSMT4" ShapeID="_x0000_i1050" DrawAspect="Content" ObjectID="_1362569550" r:id="rId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2" w:name="ZEqnNum72095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23</w:instrText>
      </w:r>
      <w:r w:rsidRPr="00752797">
        <w:rPr>
          <w:lang w:val="en-US"/>
        </w:rPr>
        <w:fldChar w:fldCharType="end"/>
      </w:r>
      <w:r w:rsidRPr="00752797">
        <w:rPr>
          <w:lang w:val="en-US"/>
        </w:rPr>
        <w:instrText>)</w:instrText>
      </w:r>
      <w:bookmarkEnd w:id="72"/>
      <w:r w:rsidRPr="00752797">
        <w:rPr>
          <w:lang w:val="en-US"/>
        </w:rPr>
        <w:fldChar w:fldCharType="end"/>
      </w:r>
    </w:p>
    <w:p w14:paraId="63A7CEC8" w14:textId="77777777" w:rsidR="00995779" w:rsidRPr="00752797" w:rsidRDefault="00995779" w:rsidP="00995779">
      <w:pPr>
        <w:pStyle w:val="Heading4"/>
        <w:rPr>
          <w:lang w:val="en-US"/>
        </w:rPr>
      </w:pPr>
      <w:bookmarkStart w:id="73" w:name="_Ref287254647"/>
      <w:r w:rsidRPr="00752797">
        <w:rPr>
          <w:lang w:val="en-US"/>
        </w:rPr>
        <w:t>Vegetation</w:t>
      </w:r>
      <w:bookmarkEnd w:id="73"/>
    </w:p>
    <w:p w14:paraId="37B4C678" w14:textId="77777777" w:rsidR="00995779" w:rsidRPr="00752797" w:rsidRDefault="00995779" w:rsidP="00995779">
      <w:pPr>
        <w:rPr>
          <w:lang w:val="en-US"/>
        </w:rPr>
      </w:pPr>
      <w:r w:rsidRPr="00752797">
        <w:rPr>
          <w:lang w:val="en-US"/>
        </w:rPr>
        <w:t xml:space="preserve">The presence of aquatic vegetation 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lastRenderedPageBreak/>
        <w:t>modeled</w:t>
      </w:r>
      <w:r w:rsidRPr="00752797">
        <w:rPr>
          <w:lang w:val="en-US"/>
        </w:rPr>
        <w:t>. The dissipation term is then computed as the sum of the dissipation per vegetation layer (Suzuki et al, 2011):</w:t>
      </w:r>
    </w:p>
    <w:p w14:paraId="2D2EAE14"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w14:anchorId="67F75C13">
          <v:shape id="_x0000_i1051" type="#_x0000_t75" style="width:61pt;height:35pt" o:ole="">
            <v:imagedata r:id="rId86" o:title=""/>
          </v:shape>
          <o:OLEObject Type="Embed" ProgID="Equation.DSMT4" ShapeID="_x0000_i1051" DrawAspect="Content" ObjectID="_1362569551" r:id="rId8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24</w:instrText>
      </w:r>
      <w:r w:rsidRPr="00752797">
        <w:rPr>
          <w:lang w:val="en-US"/>
        </w:rPr>
        <w:fldChar w:fldCharType="end"/>
      </w:r>
      <w:r w:rsidRPr="00752797">
        <w:rPr>
          <w:lang w:val="en-US"/>
        </w:rPr>
        <w:instrText>)</w:instrText>
      </w:r>
      <w:r w:rsidRPr="00752797">
        <w:rPr>
          <w:lang w:val="en-US"/>
        </w:rPr>
        <w:fldChar w:fldCharType="end"/>
      </w:r>
    </w:p>
    <w:p w14:paraId="72D90FDA" w14:textId="77777777" w:rsidR="00AA1803" w:rsidRPr="00752797" w:rsidRDefault="00AA1803" w:rsidP="00AA1803">
      <w:pPr>
        <w:rPr>
          <w:lang w:val="en-US"/>
        </w:rPr>
      </w:pPr>
    </w:p>
    <w:p w14:paraId="0C420F31" w14:textId="77777777" w:rsidR="00995779" w:rsidRPr="00752797" w:rsidRDefault="00995779" w:rsidP="00995779">
      <w:pPr>
        <w:rPr>
          <w:lang w:val="en-US"/>
        </w:rPr>
      </w:pPr>
      <w:r w:rsidRPr="00752797">
        <w:rPr>
          <w:lang w:val="en-US"/>
        </w:rPr>
        <w:t xml:space="preserve">where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14:paraId="5D4D7AFA" w14:textId="77777777" w:rsidR="00995779" w:rsidRPr="00752797" w:rsidRDefault="00995779" w:rsidP="00995779">
      <w:pPr>
        <w:rPr>
          <w:lang w:val="en-US"/>
        </w:rPr>
      </w:pPr>
    </w:p>
    <w:p w14:paraId="0073C129" w14:textId="77777777"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w14:anchorId="179438E5">
          <v:shape id="_x0000_i1052" type="#_x0000_t75" style="width:283pt;height:73pt" o:ole="">
            <v:imagedata r:id="rId88" o:title=""/>
          </v:shape>
          <o:OLEObject Type="Embed" ProgID="Equation.DSMT4" ShapeID="_x0000_i1052" DrawAspect="Content" ObjectID="_1362569552" r:id="rId8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25</w:instrText>
      </w:r>
      <w:r w:rsidRPr="00752797">
        <w:rPr>
          <w:lang w:val="en-US"/>
        </w:rPr>
        <w:fldChar w:fldCharType="end"/>
      </w:r>
      <w:r w:rsidRPr="00752797">
        <w:rPr>
          <w:lang w:val="en-US"/>
        </w:rPr>
        <w:instrText>)</w:instrText>
      </w:r>
      <w:r w:rsidRPr="00752797">
        <w:rPr>
          <w:lang w:val="en-US"/>
        </w:rPr>
        <w:fldChar w:fldCharType="end"/>
      </w:r>
    </w:p>
    <w:p w14:paraId="73C5EA6E" w14:textId="77777777" w:rsidR="00995779" w:rsidRPr="00752797" w:rsidRDefault="00995779" w:rsidP="00995779">
      <w:pPr>
        <w:rPr>
          <w:lang w:val="en-US"/>
        </w:rPr>
      </w:pPr>
    </w:p>
    <w:p w14:paraId="0ABF6212" w14:textId="77777777" w:rsidR="00995779" w:rsidRPr="00752797" w:rsidRDefault="00995779" w:rsidP="00995779">
      <w:pPr>
        <w:rPr>
          <w:lang w:val="en-US"/>
        </w:rPr>
      </w:pPr>
      <w:r w:rsidRPr="00752797">
        <w:rPr>
          <w:lang w:val="en-US"/>
        </w:rPr>
        <w:t xml:space="preserve">where </w:t>
      </w:r>
      <w:r w:rsidRPr="00752797">
        <w:rPr>
          <w:position w:val="-8"/>
          <w:lang w:val="en-US"/>
        </w:rPr>
        <w:object w:dxaOrig="360" w:dyaOrig="360" w14:anchorId="2C576390">
          <v:shape id="_x0000_i1053" type="#_x0000_t75" style="width:17pt;height:17pt" o:ole="">
            <v:imagedata r:id="rId90" o:title=""/>
          </v:shape>
          <o:OLEObject Type="Embed" ProgID="Equation.DSMT4" ShapeID="_x0000_i1053" DrawAspect="Content" ObjectID="_1362569553" r:id="rId91"/>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14:paraId="6B21FEF7" w14:textId="77777777" w:rsidR="00995779" w:rsidRPr="00752797" w:rsidRDefault="00995779" w:rsidP="00995779">
      <w:pPr>
        <w:pStyle w:val="Heading3"/>
        <w:jc w:val="both"/>
        <w:rPr>
          <w:lang w:val="en-US"/>
        </w:rPr>
      </w:pPr>
      <w:bookmarkStart w:id="74" w:name="_Toc412623817"/>
      <w:bookmarkStart w:id="75" w:name="_Toc413610987"/>
      <w:r w:rsidRPr="00752797">
        <w:rPr>
          <w:lang w:val="en-US"/>
        </w:rPr>
        <w:t>Radiation stresses</w:t>
      </w:r>
      <w:bookmarkEnd w:id="74"/>
      <w:bookmarkEnd w:id="75"/>
    </w:p>
    <w:p w14:paraId="123F2CF0" w14:textId="77777777"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14:paraId="1CABB98C" w14:textId="77777777" w:rsidR="00995779" w:rsidRPr="00752797" w:rsidRDefault="00995779" w:rsidP="00AA1803">
      <w:pPr>
        <w:rPr>
          <w:lang w:val="en-US"/>
        </w:rPr>
      </w:pPr>
    </w:p>
    <w:p w14:paraId="02F9F8D8" w14:textId="77777777"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w14:anchorId="2F9351E5">
          <v:shape id="_x0000_i1054" type="#_x0000_t75" style="width:215pt;height:70pt" o:ole="">
            <v:imagedata r:id="rId92" o:title=""/>
          </v:shape>
          <o:OLEObject Type="Embed" ProgID="Equation.DSMT4" ShapeID="_x0000_i1054" DrawAspect="Content" ObjectID="_1362569554" r:id="rId9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26</w:instrText>
      </w:r>
      <w:r w:rsidRPr="00752797">
        <w:rPr>
          <w:lang w:val="en-US"/>
        </w:rPr>
        <w:fldChar w:fldCharType="end"/>
      </w:r>
      <w:r w:rsidRPr="00752797">
        <w:rPr>
          <w:lang w:val="en-US"/>
        </w:rPr>
        <w:instrText>)</w:instrText>
      </w:r>
      <w:r w:rsidRPr="00752797">
        <w:rPr>
          <w:lang w:val="en-US"/>
        </w:rPr>
        <w:fldChar w:fldCharType="end"/>
      </w:r>
    </w:p>
    <w:p w14:paraId="4ACC26CC" w14:textId="77777777" w:rsidR="00995779" w:rsidRPr="00752797" w:rsidRDefault="00995779" w:rsidP="00995779">
      <w:pPr>
        <w:pStyle w:val="Heading3"/>
        <w:jc w:val="both"/>
        <w:rPr>
          <w:lang w:val="en-US"/>
        </w:rPr>
      </w:pPr>
      <w:bookmarkStart w:id="76" w:name="_Toc412623818"/>
      <w:bookmarkStart w:id="77" w:name="_Ref412651014"/>
      <w:bookmarkStart w:id="78" w:name="_Toc413610988"/>
      <w:r w:rsidRPr="00752797">
        <w:rPr>
          <w:lang w:val="en-US"/>
        </w:rPr>
        <w:t>Wave shape</w:t>
      </w:r>
      <w:bookmarkEnd w:id="76"/>
      <w:bookmarkEnd w:id="77"/>
      <w:bookmarkEnd w:id="78"/>
    </w:p>
    <w:p w14:paraId="14F94006" w14:textId="77777777"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14:paraId="3919DD7A" w14:textId="77777777" w:rsidR="00995779" w:rsidRPr="00752797" w:rsidRDefault="00995779" w:rsidP="00995779">
      <w:pPr>
        <w:rPr>
          <w:lang w:val="en-US"/>
        </w:rPr>
      </w:pPr>
    </w:p>
    <w:p w14:paraId="30526D1C" w14:textId="77777777" w:rsidR="00995779" w:rsidRPr="00752797" w:rsidRDefault="00995779" w:rsidP="00995779">
      <w:pPr>
        <w:rPr>
          <w:lang w:val="en-US"/>
        </w:rPr>
      </w:pPr>
      <w:r w:rsidRPr="00752797">
        <w:rPr>
          <w:lang w:val="en-US"/>
        </w:rPr>
        <w:t>There are two wave forms implemented to take this non-linearity into account:</w:t>
      </w:r>
    </w:p>
    <w:p w14:paraId="65309234" w14:textId="77777777"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14:paraId="1365B63A" w14:textId="77777777"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14:paraId="400C80AC" w14:textId="77777777" w:rsidR="00995779" w:rsidRPr="00752797" w:rsidRDefault="00995779" w:rsidP="00995779">
      <w:pPr>
        <w:rPr>
          <w:lang w:val="en-US"/>
        </w:rPr>
      </w:pPr>
    </w:p>
    <w:p w14:paraId="3AB129C4" w14:textId="77777777"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r w:rsidRPr="00752797">
        <w:rPr>
          <w:i/>
          <w:lang w:val="en-US"/>
        </w:rPr>
        <w:t>S</w:t>
      </w:r>
      <w:r w:rsidRPr="00752797">
        <w:rPr>
          <w:i/>
          <w:vertAlign w:val="subscript"/>
          <w:lang w:val="en-US"/>
        </w:rPr>
        <w:t>k</w:t>
      </w:r>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14:paraId="399C1188" w14:textId="77777777" w:rsidR="00995779" w:rsidRPr="00752797" w:rsidRDefault="00995779" w:rsidP="00995779">
      <w:pPr>
        <w:rPr>
          <w:lang w:val="en-US"/>
        </w:rPr>
      </w:pPr>
    </w:p>
    <w:p w14:paraId="33595344" w14:textId="77777777" w:rsidR="00995779" w:rsidRPr="00752797" w:rsidRDefault="00995779" w:rsidP="00995779">
      <w:pPr>
        <w:pStyle w:val="MTDisplayEquation"/>
        <w:rPr>
          <w:lang w:val="en-US"/>
        </w:rPr>
      </w:pPr>
      <w:r w:rsidRPr="00752797">
        <w:rPr>
          <w:lang w:val="en-US"/>
        </w:rPr>
        <w:lastRenderedPageBreak/>
        <w:tab/>
      </w:r>
      <w:r w:rsidRPr="00752797">
        <w:rPr>
          <w:position w:val="-28"/>
          <w:lang w:val="en-US"/>
        </w:rPr>
        <w:object w:dxaOrig="1500" w:dyaOrig="660" w14:anchorId="41B99C14">
          <v:shape id="_x0000_i1055" type="#_x0000_t75" style="width:75pt;height:33pt" o:ole="">
            <v:imagedata r:id="rId94" o:title=""/>
          </v:shape>
          <o:OLEObject Type="Embed" ProgID="Equation.DSMT4" ShapeID="_x0000_i1055" DrawAspect="Content" ObjectID="_1362569555" r:id="rId9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27</w:instrText>
      </w:r>
      <w:r w:rsidRPr="00752797">
        <w:rPr>
          <w:lang w:val="en-US"/>
        </w:rPr>
        <w:fldChar w:fldCharType="end"/>
      </w:r>
      <w:r w:rsidRPr="00752797">
        <w:rPr>
          <w:lang w:val="en-US"/>
        </w:rPr>
        <w:instrText>)</w:instrText>
      </w:r>
      <w:r w:rsidRPr="00752797">
        <w:rPr>
          <w:lang w:val="en-US"/>
        </w:rPr>
        <w:fldChar w:fldCharType="end"/>
      </w:r>
    </w:p>
    <w:p w14:paraId="04DC2EC6" w14:textId="77777777" w:rsidR="00995779" w:rsidRPr="00752797" w:rsidRDefault="00995779" w:rsidP="00995779">
      <w:pPr>
        <w:rPr>
          <w:lang w:val="en-US"/>
        </w:rPr>
      </w:pPr>
    </w:p>
    <w:p w14:paraId="0DFB17F5" w14:textId="77777777"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14:paraId="74D2C40E" w14:textId="77777777" w:rsidR="00995779" w:rsidRPr="00752797" w:rsidRDefault="00995779" w:rsidP="00995779">
      <w:pPr>
        <w:rPr>
          <w:lang w:val="en-US"/>
        </w:rPr>
      </w:pPr>
    </w:p>
    <w:p w14:paraId="54B833D0"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w14:anchorId="08A57599">
          <v:shape id="_x0000_i1056" type="#_x0000_t75" style="width:155pt;height:107pt" o:ole="">
            <v:imagedata r:id="rId96" o:title=""/>
          </v:shape>
          <o:OLEObject Type="Embed" ProgID="Equation.DSMT4" ShapeID="_x0000_i1056" DrawAspect="Content" ObjectID="_1362569556" r:id="rId9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28</w:instrText>
      </w:r>
      <w:r w:rsidRPr="00752797">
        <w:rPr>
          <w:lang w:val="en-US"/>
        </w:rPr>
        <w:fldChar w:fldCharType="end"/>
      </w:r>
      <w:r w:rsidRPr="00752797">
        <w:rPr>
          <w:lang w:val="en-US"/>
        </w:rPr>
        <w:instrText>)</w:instrText>
      </w:r>
      <w:r w:rsidRPr="00752797">
        <w:rPr>
          <w:lang w:val="en-US"/>
        </w:rPr>
        <w:fldChar w:fldCharType="end"/>
      </w:r>
      <w:bookmarkStart w:id="79" w:name="_Toc412623819"/>
    </w:p>
    <w:p w14:paraId="39A88D9A" w14:textId="77777777" w:rsidR="00995779" w:rsidRPr="00752797" w:rsidRDefault="00995779" w:rsidP="00995779">
      <w:pPr>
        <w:rPr>
          <w:lang w:val="en-US"/>
        </w:rPr>
      </w:pPr>
    </w:p>
    <w:p w14:paraId="124D1B06" w14:textId="77777777"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14:paraId="331272FF" w14:textId="77777777" w:rsidR="00995779" w:rsidRPr="00752797" w:rsidRDefault="00995779" w:rsidP="00995779">
      <w:pPr>
        <w:rPr>
          <w:lang w:val="en-US"/>
        </w:rPr>
      </w:pPr>
    </w:p>
    <w:p w14:paraId="65D274DB"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w14:anchorId="4E9D2940">
          <v:shape id="_x0000_i1057" type="#_x0000_t75" style="width:199pt;height:35pt" o:ole="">
            <v:imagedata r:id="rId98" o:title=""/>
          </v:shape>
          <o:OLEObject Type="Embed" ProgID="Equation.DSMT4" ShapeID="_x0000_i1057" DrawAspect="Content" ObjectID="_1362569557" r:id="rId9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29</w:instrText>
      </w:r>
      <w:r w:rsidRPr="00752797">
        <w:rPr>
          <w:lang w:val="en-US"/>
        </w:rPr>
        <w:fldChar w:fldCharType="end"/>
      </w:r>
      <w:r w:rsidRPr="00752797">
        <w:rPr>
          <w:lang w:val="en-US"/>
        </w:rPr>
        <w:instrText>)</w:instrText>
      </w:r>
      <w:r w:rsidRPr="00752797">
        <w:rPr>
          <w:lang w:val="en-US"/>
        </w:rPr>
        <w:fldChar w:fldCharType="end"/>
      </w:r>
    </w:p>
    <w:p w14:paraId="55D9D5B1" w14:textId="77777777" w:rsidR="00995779" w:rsidRPr="00752797" w:rsidRDefault="00995779" w:rsidP="00995779">
      <w:pPr>
        <w:rPr>
          <w:lang w:val="en-US"/>
        </w:rPr>
      </w:pPr>
    </w:p>
    <w:p w14:paraId="20E7C2DE" w14:textId="77777777" w:rsidR="00995779" w:rsidRPr="00752797" w:rsidRDefault="00995779" w:rsidP="00995779">
      <w:pPr>
        <w:rPr>
          <w:lang w:val="en-US"/>
        </w:rPr>
      </w:pPr>
      <w:r w:rsidRPr="00752797">
        <w:rPr>
          <w:lang w:val="en-US"/>
        </w:rPr>
        <w:t>where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14:paraId="762B70C6" w14:textId="77777777" w:rsidR="00995779" w:rsidRPr="00752797" w:rsidRDefault="00995779" w:rsidP="00995779">
      <w:pPr>
        <w:rPr>
          <w:lang w:val="en-US"/>
        </w:rPr>
      </w:pPr>
    </w:p>
    <w:p w14:paraId="7B92499F" w14:textId="77777777" w:rsidR="00995779" w:rsidRPr="00752797" w:rsidRDefault="00995779" w:rsidP="00995779">
      <w:pPr>
        <w:rPr>
          <w:lang w:val="en-US"/>
        </w:rPr>
      </w:pPr>
      <w:r w:rsidRPr="00752797">
        <w:rPr>
          <w:lang w:val="en-US"/>
        </w:rPr>
        <w:t xml:space="preserve">The wave skewness of near bed flow velocities is computed according to </w:t>
      </w:r>
      <w:r w:rsidRPr="00752797">
        <w:rPr>
          <w:lang w:val="en-US"/>
        </w:rPr>
        <w:fldChar w:fldCharType="begin"/>
      </w:r>
      <w:r w:rsidRPr="00752797">
        <w:rPr>
          <w:lang w:val="en-US"/>
        </w:rPr>
        <w:instrText xml:space="preserve"> GOTOBUTTON ZEqnNum619512  \* MERGEFORMAT </w:instrText>
      </w:r>
      <w:r w:rsidRPr="00752797">
        <w:rPr>
          <w:lang w:val="en-US"/>
        </w:rPr>
        <w:fldChar w:fldCharType="begin"/>
      </w:r>
      <w:r w:rsidRPr="00752797">
        <w:rPr>
          <w:lang w:val="en-US"/>
        </w:rPr>
        <w:instrText xml:space="preserve"> REF ZEqnNum619512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14:paraId="361F55F8" w14:textId="77777777" w:rsidR="00995779" w:rsidRPr="00752797" w:rsidRDefault="00995779" w:rsidP="00995779">
      <w:pPr>
        <w:rPr>
          <w:lang w:val="en-US"/>
        </w:rPr>
      </w:pPr>
    </w:p>
    <w:p w14:paraId="6B31D2A6" w14:textId="77777777"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w14:anchorId="7E445EB4">
          <v:shape id="_x0000_i1058" type="#_x0000_t75" style="width:50pt;height:40pt" o:ole="">
            <v:imagedata r:id="rId100" o:title=""/>
          </v:shape>
          <o:OLEObject Type="Embed" ProgID="Equation.DSMT4" ShapeID="_x0000_i1058" DrawAspect="Content" ObjectID="_1362569558" r:id="rId1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0" w:name="ZEqnNum61951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30</w:instrText>
      </w:r>
      <w:r w:rsidRPr="00752797">
        <w:rPr>
          <w:lang w:val="en-US"/>
        </w:rPr>
        <w:fldChar w:fldCharType="end"/>
      </w:r>
      <w:r w:rsidRPr="00752797">
        <w:rPr>
          <w:lang w:val="en-US"/>
        </w:rPr>
        <w:instrText>)</w:instrText>
      </w:r>
      <w:bookmarkEnd w:id="80"/>
      <w:r w:rsidRPr="00752797">
        <w:rPr>
          <w:lang w:val="en-US"/>
        </w:rPr>
        <w:fldChar w:fldCharType="end"/>
      </w:r>
    </w:p>
    <w:p w14:paraId="716B160D" w14:textId="77777777" w:rsidR="00995779" w:rsidRPr="00752797" w:rsidRDefault="00995779" w:rsidP="00995779">
      <w:pPr>
        <w:rPr>
          <w:lang w:val="en-US"/>
        </w:rPr>
      </w:pPr>
    </w:p>
    <w:p w14:paraId="3439D25B" w14:textId="77777777"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14:paraId="2947BA9C" w14:textId="77777777" w:rsidR="00995779" w:rsidRPr="00752797" w:rsidRDefault="00995779" w:rsidP="00995779">
      <w:pPr>
        <w:rPr>
          <w:lang w:val="en-US"/>
        </w:rPr>
      </w:pPr>
    </w:p>
    <w:p w14:paraId="3FCECC70"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3220" w:dyaOrig="760" w14:anchorId="1FF21328">
          <v:shape id="_x0000_i1059" type="#_x0000_t75" style="width:161pt;height:38pt" o:ole="">
            <v:imagedata r:id="rId102" o:title=""/>
          </v:shape>
          <o:OLEObject Type="Embed" ProgID="Equation.DSMT4" ShapeID="_x0000_i1059" DrawAspect="Content" ObjectID="_1362569559" r:id="rId1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31</w:instrText>
      </w:r>
      <w:r w:rsidRPr="00752797">
        <w:rPr>
          <w:lang w:val="en-US"/>
        </w:rPr>
        <w:fldChar w:fldCharType="end"/>
      </w:r>
      <w:r w:rsidRPr="00752797">
        <w:rPr>
          <w:lang w:val="en-US"/>
        </w:rPr>
        <w:instrText>)</w:instrText>
      </w:r>
      <w:r w:rsidRPr="00752797">
        <w:rPr>
          <w:lang w:val="en-US"/>
        </w:rPr>
        <w:fldChar w:fldCharType="end"/>
      </w:r>
    </w:p>
    <w:p w14:paraId="7B85AF63" w14:textId="77777777" w:rsidR="00995779" w:rsidRPr="00752797" w:rsidRDefault="00995779" w:rsidP="00995779">
      <w:pPr>
        <w:rPr>
          <w:lang w:val="en-US"/>
        </w:rPr>
      </w:pPr>
    </w:p>
    <w:p w14:paraId="52A66CD6" w14:textId="77777777" w:rsidR="00995779" w:rsidRPr="00752797" w:rsidRDefault="00995779" w:rsidP="00995779">
      <w:pPr>
        <w:rPr>
          <w:lang w:val="en-US"/>
        </w:rPr>
      </w:pPr>
      <w:r w:rsidRPr="00752797">
        <w:rPr>
          <w:lang w:val="en-US"/>
        </w:rPr>
        <w:lastRenderedPageBreak/>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14:paraId="55AA41F4" w14:textId="77777777" w:rsidR="00995779" w:rsidRPr="00752797" w:rsidRDefault="00995779" w:rsidP="00995779">
      <w:pPr>
        <w:pStyle w:val="Heading3"/>
        <w:jc w:val="both"/>
        <w:rPr>
          <w:lang w:val="en-US"/>
        </w:rPr>
      </w:pPr>
      <w:bookmarkStart w:id="81" w:name="_Toc413610989"/>
      <w:r w:rsidRPr="00752797">
        <w:rPr>
          <w:lang w:val="en-US"/>
        </w:rPr>
        <w:t>Turbulence</w:t>
      </w:r>
      <w:bookmarkEnd w:id="79"/>
      <w:bookmarkEnd w:id="81"/>
    </w:p>
    <w:p w14:paraId="7FB12346" w14:textId="77777777"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14:paraId="49A33B60" w14:textId="77777777" w:rsidR="00995779" w:rsidRPr="00752797" w:rsidRDefault="00995779" w:rsidP="00995779">
      <w:pPr>
        <w:rPr>
          <w:lang w:val="en-US"/>
        </w:rPr>
      </w:pPr>
    </w:p>
    <w:p w14:paraId="1629B0F6"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w14:anchorId="24D5B170">
          <v:shape id="_x0000_i1060" type="#_x0000_t75" style="width:104pt;height:35pt" o:ole="">
            <v:imagedata r:id="rId104" o:title=""/>
          </v:shape>
          <o:OLEObject Type="Embed" ProgID="Equation.DSMT4" ShapeID="_x0000_i1060" DrawAspect="Content" ObjectID="_1362569560" r:id="rId1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32</w:instrText>
      </w:r>
      <w:r w:rsidRPr="00752797">
        <w:rPr>
          <w:lang w:val="en-US"/>
        </w:rPr>
        <w:fldChar w:fldCharType="end"/>
      </w:r>
      <w:r w:rsidRPr="00752797">
        <w:rPr>
          <w:lang w:val="en-US"/>
        </w:rPr>
        <w:instrText>)</w:instrText>
      </w:r>
      <w:r w:rsidRPr="00752797">
        <w:rPr>
          <w:lang w:val="en-US"/>
        </w:rPr>
        <w:fldChar w:fldCharType="end"/>
      </w:r>
    </w:p>
    <w:p w14:paraId="58769419" w14:textId="77777777" w:rsidR="00995779" w:rsidRPr="00752797" w:rsidRDefault="00995779" w:rsidP="00995779">
      <w:pPr>
        <w:rPr>
          <w:lang w:val="en-US"/>
        </w:rPr>
      </w:pPr>
    </w:p>
    <w:p w14:paraId="581C6EE7" w14:textId="77777777" w:rsidR="00995779" w:rsidRPr="00752797" w:rsidRDefault="00995779" w:rsidP="00995779">
      <w:pPr>
        <w:rPr>
          <w:lang w:val="en-US"/>
        </w:rPr>
      </w:pPr>
      <w:r w:rsidRPr="00752797">
        <w:rPr>
          <w:lang w:val="en-US"/>
        </w:rPr>
        <w:t xml:space="preserve">where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14:paraId="55D77C5E" w14:textId="77777777" w:rsidR="00995779" w:rsidRPr="00752797" w:rsidRDefault="00995779" w:rsidP="00995779">
      <w:pPr>
        <w:rPr>
          <w:lang w:val="en-US"/>
        </w:rPr>
      </w:pPr>
    </w:p>
    <w:p w14:paraId="46CB03EE" w14:textId="77777777"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14:paraId="75629CDF" w14:textId="77777777" w:rsidR="00995779" w:rsidRPr="00752797" w:rsidRDefault="00995779" w:rsidP="00995779">
      <w:pPr>
        <w:rPr>
          <w:lang w:val="en-US"/>
        </w:rPr>
      </w:pPr>
    </w:p>
    <w:p w14:paraId="632907ED" w14:textId="77777777"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14:paraId="3822051C"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w14:anchorId="3504C93D">
          <v:shape id="_x0000_i1061" type="#_x0000_t75" style="width:100pt;height:37pt" o:ole="">
            <v:imagedata r:id="rId106" o:title=""/>
          </v:shape>
          <o:OLEObject Type="Embed" ProgID="Equation.DSMT4" ShapeID="_x0000_i1061" DrawAspect="Content" ObjectID="_1362569561" r:id="rId1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33</w:instrText>
      </w:r>
      <w:r w:rsidRPr="00752797">
        <w:rPr>
          <w:lang w:val="en-US"/>
        </w:rPr>
        <w:fldChar w:fldCharType="end"/>
      </w:r>
      <w:r w:rsidRPr="00752797">
        <w:rPr>
          <w:lang w:val="en-US"/>
        </w:rPr>
        <w:instrText>)</w:instrText>
      </w:r>
      <w:r w:rsidRPr="00752797">
        <w:rPr>
          <w:lang w:val="en-US"/>
        </w:rPr>
        <w:fldChar w:fldCharType="end"/>
      </w:r>
    </w:p>
    <w:p w14:paraId="0C2AE03C" w14:textId="77777777" w:rsidR="00995779" w:rsidRPr="00752797" w:rsidRDefault="00995779" w:rsidP="00995779">
      <w:pPr>
        <w:rPr>
          <w:lang w:val="en-US"/>
        </w:rPr>
      </w:pPr>
    </w:p>
    <w:p w14:paraId="63E92833" w14:textId="77777777"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14:paraId="02B81488"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w14:anchorId="13A901CE">
          <v:shape id="_x0000_i1062" type="#_x0000_t75" style="width:100pt;height:38pt" o:ole="">
            <v:imagedata r:id="rId108" o:title=""/>
          </v:shape>
          <o:OLEObject Type="Embed" ProgID="Equation.DSMT4" ShapeID="_x0000_i1062" DrawAspect="Content" ObjectID="_1362569562" r:id="rId1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34</w:instrText>
      </w:r>
      <w:r w:rsidRPr="00752797">
        <w:rPr>
          <w:lang w:val="en-US"/>
        </w:rPr>
        <w:fldChar w:fldCharType="end"/>
      </w:r>
      <w:r w:rsidRPr="00752797">
        <w:rPr>
          <w:lang w:val="en-US"/>
        </w:rPr>
        <w:instrText>)</w:instrText>
      </w:r>
      <w:r w:rsidRPr="00752797">
        <w:rPr>
          <w:lang w:val="en-US"/>
        </w:rPr>
        <w:fldChar w:fldCharType="end"/>
      </w:r>
    </w:p>
    <w:p w14:paraId="6AF85D60" w14:textId="77777777" w:rsidR="00995779" w:rsidRPr="00752797" w:rsidRDefault="00995779" w:rsidP="00995779">
      <w:pPr>
        <w:rPr>
          <w:lang w:val="en-US"/>
        </w:rPr>
      </w:pPr>
    </w:p>
    <w:p w14:paraId="55232004" w14:textId="77777777"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14:paraId="3F9018D6" w14:textId="77777777" w:rsidR="00995779" w:rsidRPr="00752797" w:rsidRDefault="00995779" w:rsidP="00995779">
      <w:pPr>
        <w:rPr>
          <w:lang w:val="en-US"/>
        </w:rPr>
      </w:pPr>
    </w:p>
    <w:p w14:paraId="1615AC5A" w14:textId="77777777"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14:paraId="5881ADAB" w14:textId="77777777" w:rsidR="00995779" w:rsidRPr="00752797" w:rsidRDefault="00995779" w:rsidP="00995779">
      <w:pPr>
        <w:rPr>
          <w:lang w:val="en-US"/>
        </w:rPr>
      </w:pPr>
    </w:p>
    <w:p w14:paraId="01F0631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w14:anchorId="55B6EABD">
          <v:shape id="_x0000_i1063" type="#_x0000_t75" style="width:80pt;height:22pt" o:ole="">
            <v:imagedata r:id="rId110" o:title=""/>
          </v:shape>
          <o:OLEObject Type="Embed" ProgID="Equation.DSMT4" ShapeID="_x0000_i1063" DrawAspect="Content" ObjectID="_1362569563" r:id="rId11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35</w:instrText>
      </w:r>
      <w:r w:rsidRPr="00752797">
        <w:rPr>
          <w:lang w:val="en-US"/>
        </w:rPr>
        <w:fldChar w:fldCharType="end"/>
      </w:r>
      <w:r w:rsidRPr="00752797">
        <w:rPr>
          <w:lang w:val="en-US"/>
        </w:rPr>
        <w:instrText>)</w:instrText>
      </w:r>
      <w:r w:rsidRPr="00752797">
        <w:rPr>
          <w:lang w:val="en-US"/>
        </w:rPr>
        <w:fldChar w:fldCharType="end"/>
      </w:r>
    </w:p>
    <w:p w14:paraId="7E157D3B" w14:textId="77777777" w:rsidR="00995779" w:rsidRPr="00752797" w:rsidRDefault="00995779" w:rsidP="00995779">
      <w:pPr>
        <w:rPr>
          <w:lang w:val="en-US"/>
        </w:rPr>
      </w:pPr>
    </w:p>
    <w:p w14:paraId="19723C85" w14:textId="77777777"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14:paraId="4E887D14" w14:textId="77777777" w:rsidR="00995779" w:rsidRPr="00752797" w:rsidRDefault="00995779" w:rsidP="00995779">
      <w:pPr>
        <w:rPr>
          <w:lang w:val="en-US"/>
        </w:rPr>
      </w:pPr>
    </w:p>
    <w:p w14:paraId="65333C09"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80" w14:anchorId="6558499F">
          <v:shape id="_x0000_i1064" type="#_x0000_t75" style="width:111pt;height:39pt" o:ole="">
            <v:imagedata r:id="rId112" o:title=""/>
          </v:shape>
          <o:OLEObject Type="Embed" ProgID="Equation.DSMT4" ShapeID="_x0000_i1064" DrawAspect="Content" ObjectID="_1362569564" r:id="rId11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36</w:instrText>
      </w:r>
      <w:r w:rsidRPr="00752797">
        <w:rPr>
          <w:lang w:val="en-US"/>
        </w:rPr>
        <w:fldChar w:fldCharType="end"/>
      </w:r>
      <w:r w:rsidRPr="00752797">
        <w:rPr>
          <w:lang w:val="en-US"/>
        </w:rPr>
        <w:instrText>)</w:instrText>
      </w:r>
      <w:r w:rsidRPr="00752797">
        <w:rPr>
          <w:lang w:val="en-US"/>
        </w:rPr>
        <w:fldChar w:fldCharType="end"/>
      </w:r>
    </w:p>
    <w:p w14:paraId="799301F4" w14:textId="77777777" w:rsidR="00995779" w:rsidRPr="00752797" w:rsidRDefault="00995779" w:rsidP="00995779">
      <w:pPr>
        <w:pStyle w:val="Heading3"/>
        <w:jc w:val="both"/>
        <w:rPr>
          <w:lang w:val="en-US"/>
        </w:rPr>
      </w:pPr>
      <w:bookmarkStart w:id="82" w:name="_Toc412623820"/>
      <w:bookmarkStart w:id="83" w:name="_Ref413405462"/>
      <w:bookmarkStart w:id="84" w:name="_Toc413610990"/>
      <w:r w:rsidRPr="00752797">
        <w:rPr>
          <w:lang w:val="en-US"/>
        </w:rPr>
        <w:lastRenderedPageBreak/>
        <w:t>Roller energy balance</w:t>
      </w:r>
      <w:bookmarkEnd w:id="82"/>
      <w:bookmarkEnd w:id="83"/>
      <w:bookmarkEnd w:id="84"/>
    </w:p>
    <w:p w14:paraId="17BEE1EF" w14:textId="77777777"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14:paraId="10EE3DB5" w14:textId="77777777" w:rsidR="00995779" w:rsidRPr="00752797" w:rsidRDefault="00995779" w:rsidP="00995779">
      <w:pPr>
        <w:rPr>
          <w:lang w:val="en-US"/>
        </w:rPr>
      </w:pPr>
    </w:p>
    <w:p w14:paraId="1EC1FEDB" w14:textId="77777777"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14:paraId="135AD095" w14:textId="77777777" w:rsidR="00995779" w:rsidRPr="00752797" w:rsidRDefault="00995779" w:rsidP="00995779">
      <w:pPr>
        <w:pStyle w:val="NoSpacing"/>
        <w:rPr>
          <w:lang w:val="en-US"/>
        </w:rPr>
      </w:pPr>
    </w:p>
    <w:p w14:paraId="1E00A06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w14:anchorId="070D475C">
          <v:shape id="_x0000_i1065" type="#_x0000_t75" style="width:75pt;height:31pt" o:ole="">
            <v:imagedata r:id="rId114" o:title=""/>
          </v:shape>
          <o:OLEObject Type="Embed" ProgID="Equation.DSMT4" ShapeID="_x0000_i1065" DrawAspect="Content" ObjectID="_1362569565" r:id="rId11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5" w:name="ZEqnNum14554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37</w:instrText>
      </w:r>
      <w:r w:rsidRPr="00752797">
        <w:rPr>
          <w:lang w:val="en-US"/>
        </w:rPr>
        <w:fldChar w:fldCharType="end"/>
      </w:r>
      <w:r w:rsidRPr="00752797">
        <w:rPr>
          <w:lang w:val="en-US"/>
        </w:rPr>
        <w:instrText>)</w:instrText>
      </w:r>
      <w:bookmarkEnd w:id="85"/>
      <w:r w:rsidRPr="00752797">
        <w:rPr>
          <w:lang w:val="en-US"/>
        </w:rPr>
        <w:fldChar w:fldCharType="end"/>
      </w:r>
    </w:p>
    <w:p w14:paraId="191537DA" w14:textId="77777777" w:rsidR="00995779" w:rsidRPr="00752797" w:rsidRDefault="00995779" w:rsidP="00995779">
      <w:pPr>
        <w:pStyle w:val="NoSpacing"/>
        <w:rPr>
          <w:lang w:val="en-US"/>
        </w:rPr>
      </w:pPr>
    </w:p>
    <w:p w14:paraId="5E0C69C7" w14:textId="77777777" w:rsidR="00995779" w:rsidRPr="00752797" w:rsidRDefault="00995779" w:rsidP="00995779">
      <w:pPr>
        <w:rPr>
          <w:lang w:val="en-US"/>
        </w:rPr>
      </w:pPr>
      <w:r w:rsidRPr="00752797">
        <w:rPr>
          <w:lang w:val="en-US"/>
        </w:rPr>
        <w:t xml:space="preserve">where </w:t>
      </w:r>
      <w:r w:rsidRPr="00752797">
        <w:rPr>
          <w:position w:val="-12"/>
          <w:lang w:val="en-US"/>
        </w:rPr>
        <w:object w:dxaOrig="279" w:dyaOrig="360" w14:anchorId="23774BCC">
          <v:shape id="_x0000_i1066" type="#_x0000_t75" style="width:14pt;height:18pt" o:ole="">
            <v:imagedata r:id="rId116" o:title=""/>
          </v:shape>
          <o:OLEObject Type="Embed" ProgID="Equation.DSMT4" ShapeID="_x0000_i1066" DrawAspect="Content" ObjectID="_1362569566" r:id="rId117"/>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14:paraId="1D42F15B" w14:textId="77777777" w:rsidR="00995779" w:rsidRPr="00752797" w:rsidRDefault="00995779" w:rsidP="00995779">
      <w:pPr>
        <w:pStyle w:val="NoSpacing"/>
        <w:rPr>
          <w:lang w:val="en-US"/>
        </w:rPr>
      </w:pPr>
    </w:p>
    <w:p w14:paraId="2C31DF6A"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w14:anchorId="32A38D81">
          <v:shape id="_x0000_i1067" type="#_x0000_t75" style="width:122pt;height:35pt" o:ole="">
            <v:imagedata r:id="rId118" o:title=""/>
          </v:shape>
          <o:OLEObject Type="Embed" ProgID="Equation.DSMT4" ShapeID="_x0000_i1067" DrawAspect="Content" ObjectID="_1362569567" r:id="rId11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6" w:name="ZEqnNum9924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38</w:instrText>
      </w:r>
      <w:r w:rsidRPr="00752797">
        <w:rPr>
          <w:lang w:val="en-US"/>
        </w:rPr>
        <w:fldChar w:fldCharType="end"/>
      </w:r>
      <w:r w:rsidRPr="00752797">
        <w:rPr>
          <w:lang w:val="en-US"/>
        </w:rPr>
        <w:instrText>)</w:instrText>
      </w:r>
      <w:bookmarkEnd w:id="86"/>
      <w:r w:rsidRPr="00752797">
        <w:rPr>
          <w:lang w:val="en-US"/>
        </w:rPr>
        <w:fldChar w:fldCharType="end"/>
      </w:r>
    </w:p>
    <w:p w14:paraId="1054B78F" w14:textId="77777777" w:rsidR="00995779" w:rsidRPr="00752797" w:rsidRDefault="00995779" w:rsidP="00995779">
      <w:pPr>
        <w:pStyle w:val="NoSpacing"/>
        <w:rPr>
          <w:lang w:val="en-US"/>
        </w:rPr>
      </w:pPr>
    </w:p>
    <w:p w14:paraId="1D129875" w14:textId="77777777" w:rsidR="00995779" w:rsidRPr="00752797" w:rsidRDefault="00995779" w:rsidP="00995779">
      <w:pPr>
        <w:rPr>
          <w:lang w:val="en-US"/>
        </w:rPr>
      </w:pPr>
      <w:r w:rsidRPr="00752797">
        <w:rPr>
          <w:lang w:val="en-US"/>
        </w:rPr>
        <w:t>and a contribution to the radiation stress equal to:</w:t>
      </w:r>
    </w:p>
    <w:p w14:paraId="6D6F7A1F" w14:textId="77777777" w:rsidR="00995779" w:rsidRPr="00752797" w:rsidRDefault="00995779" w:rsidP="00995779">
      <w:pPr>
        <w:pStyle w:val="NoSpacing"/>
        <w:rPr>
          <w:lang w:val="en-US"/>
        </w:rPr>
      </w:pPr>
    </w:p>
    <w:p w14:paraId="68ACEB4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w14:anchorId="477850C6">
          <v:shape id="_x0000_i1068" type="#_x0000_t75" style="width:116pt;height:38pt" o:ole="">
            <v:imagedata r:id="rId120" o:title=""/>
          </v:shape>
          <o:OLEObject Type="Embed" ProgID="Equation.DSMT4" ShapeID="_x0000_i1068" DrawAspect="Content" ObjectID="_1362569568" r:id="rId12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39</w:instrText>
      </w:r>
      <w:r w:rsidRPr="00752797">
        <w:rPr>
          <w:lang w:val="en-US"/>
        </w:rPr>
        <w:fldChar w:fldCharType="end"/>
      </w:r>
      <w:r w:rsidRPr="00752797">
        <w:rPr>
          <w:lang w:val="en-US"/>
        </w:rPr>
        <w:instrText>)</w:instrText>
      </w:r>
      <w:r w:rsidRPr="00752797">
        <w:rPr>
          <w:lang w:val="en-US"/>
        </w:rPr>
        <w:fldChar w:fldCharType="end"/>
      </w:r>
    </w:p>
    <w:p w14:paraId="4CC9D6FB" w14:textId="77777777" w:rsidR="00995779" w:rsidRPr="00752797" w:rsidRDefault="00995779" w:rsidP="00995779">
      <w:pPr>
        <w:pStyle w:val="NoSpacing"/>
        <w:rPr>
          <w:lang w:val="en-US"/>
        </w:rPr>
      </w:pPr>
    </w:p>
    <w:p w14:paraId="76494820" w14:textId="77777777" w:rsidR="00995779" w:rsidRPr="00752797" w:rsidRDefault="00995779" w:rsidP="00995779">
      <w:pPr>
        <w:rPr>
          <w:lang w:val="en-US"/>
        </w:rPr>
      </w:pPr>
      <w:r w:rsidRPr="00752797">
        <w:rPr>
          <w:lang w:val="en-US"/>
        </w:rPr>
        <w:t>We can now formulate an energy balance for the roller as follows:</w:t>
      </w:r>
    </w:p>
    <w:p w14:paraId="7460F7DF" w14:textId="77777777" w:rsidR="00995779" w:rsidRPr="00752797" w:rsidRDefault="00995779" w:rsidP="00995779">
      <w:pPr>
        <w:pStyle w:val="NoSpacing"/>
        <w:rPr>
          <w:lang w:val="en-US"/>
        </w:rPr>
      </w:pPr>
    </w:p>
    <w:p w14:paraId="471216C7"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w14:anchorId="6DBF9DA2">
          <v:shape id="_x0000_i1069" type="#_x0000_t75" style="width:206pt;height:37pt" o:ole="">
            <v:imagedata r:id="rId122" o:title=""/>
          </v:shape>
          <o:OLEObject Type="Embed" ProgID="Equation.3" ShapeID="_x0000_i1069" DrawAspect="Content" ObjectID="_1362569569" r:id="rId12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7" w:name="ZEqnNum92344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40</w:instrText>
      </w:r>
      <w:r w:rsidRPr="00752797">
        <w:rPr>
          <w:lang w:val="en-US"/>
        </w:rPr>
        <w:fldChar w:fldCharType="end"/>
      </w:r>
      <w:r w:rsidRPr="00752797">
        <w:rPr>
          <w:lang w:val="en-US"/>
        </w:rPr>
        <w:instrText>)</w:instrText>
      </w:r>
      <w:bookmarkEnd w:id="87"/>
      <w:r w:rsidRPr="00752797">
        <w:rPr>
          <w:lang w:val="en-US"/>
        </w:rPr>
        <w:fldChar w:fldCharType="end"/>
      </w:r>
    </w:p>
    <w:p w14:paraId="1C00B85F" w14:textId="77777777" w:rsidR="00995779" w:rsidRPr="00752797" w:rsidRDefault="00995779" w:rsidP="00995779">
      <w:pPr>
        <w:pStyle w:val="NoSpacing"/>
        <w:rPr>
          <w:lang w:val="en-US"/>
        </w:rPr>
      </w:pPr>
    </w:p>
    <w:p w14:paraId="62ADD373" w14:textId="77777777" w:rsidR="00995779" w:rsidRPr="00752797" w:rsidRDefault="00995779" w:rsidP="00995779">
      <w:pPr>
        <w:rPr>
          <w:lang w:val="en-US"/>
        </w:rPr>
      </w:pPr>
      <w:r w:rsidRPr="00752797">
        <w:rPr>
          <w:lang w:val="en-US"/>
        </w:rPr>
        <w:t xml:space="preserve">where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14:paraId="4195D2CC" w14:textId="77777777" w:rsidR="00995779" w:rsidRPr="00752797" w:rsidRDefault="00995779" w:rsidP="00995779">
      <w:pPr>
        <w:pStyle w:val="NoSpacing"/>
        <w:rPr>
          <w:lang w:val="en-US"/>
        </w:rPr>
      </w:pPr>
    </w:p>
    <w:p w14:paraId="2BC4A4CB"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w14:anchorId="6B0F4AA8">
          <v:shape id="_x0000_i1070" type="#_x0000_t75" style="width:60pt;height:20pt" o:ole="">
            <v:imagedata r:id="rId124" o:title=""/>
          </v:shape>
          <o:OLEObject Type="Embed" ProgID="Equation.DSMT4" ShapeID="_x0000_i1070" DrawAspect="Content" ObjectID="_1362569570" r:id="rId12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8" w:name="ZEqnNum821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41</w:instrText>
      </w:r>
      <w:r w:rsidRPr="00752797">
        <w:rPr>
          <w:lang w:val="en-US"/>
        </w:rPr>
        <w:fldChar w:fldCharType="end"/>
      </w:r>
      <w:r w:rsidRPr="00752797">
        <w:rPr>
          <w:lang w:val="en-US"/>
        </w:rPr>
        <w:instrText>)</w:instrText>
      </w:r>
      <w:bookmarkEnd w:id="88"/>
      <w:r w:rsidRPr="00752797">
        <w:rPr>
          <w:lang w:val="en-US"/>
        </w:rPr>
        <w:fldChar w:fldCharType="end"/>
      </w:r>
    </w:p>
    <w:p w14:paraId="31F2BA91" w14:textId="77777777" w:rsidR="00995779" w:rsidRPr="00752797" w:rsidRDefault="00995779" w:rsidP="00995779">
      <w:pPr>
        <w:pStyle w:val="NoSpacing"/>
        <w:rPr>
          <w:lang w:val="en-US"/>
        </w:rPr>
      </w:pPr>
    </w:p>
    <w:p w14:paraId="47EC16B4" w14:textId="77777777" w:rsidR="00995779" w:rsidRPr="00752797" w:rsidRDefault="00995779" w:rsidP="00995779">
      <w:pPr>
        <w:pStyle w:val="NoSpacing"/>
        <w:rPr>
          <w:lang w:val="en-US"/>
        </w:rPr>
      </w:pPr>
      <w:r w:rsidRPr="00752797">
        <w:rPr>
          <w:lang w:val="en-US"/>
        </w:rPr>
        <w:t xml:space="preserve">Given the complex motion in the breaking waves, we can only give approximate estimates of the order of magnitude of the parameters in the equations </w:t>
      </w:r>
      <w:r w:rsidRPr="00752797">
        <w:rPr>
          <w:lang w:val="en-US"/>
        </w:rPr>
        <w:fldChar w:fldCharType="begin"/>
      </w:r>
      <w:r w:rsidRPr="00752797">
        <w:rPr>
          <w:lang w:val="en-US"/>
        </w:rPr>
        <w:instrText xml:space="preserve"> GOTOBUTTON ZEqnNum145546  \* MERGEFORMAT </w:instrText>
      </w:r>
      <w:r w:rsidRPr="00752797">
        <w:rPr>
          <w:lang w:val="en-US"/>
        </w:rPr>
        <w:fldChar w:fldCharType="begin"/>
      </w:r>
      <w:r w:rsidRPr="00752797">
        <w:rPr>
          <w:lang w:val="en-US"/>
        </w:rPr>
        <w:instrText xml:space="preserve"> REF ZEqnNum145546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37</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till </w:t>
      </w:r>
      <w:r w:rsidRPr="00752797">
        <w:rPr>
          <w:lang w:val="en-US"/>
        </w:rPr>
        <w:fldChar w:fldCharType="begin"/>
      </w:r>
      <w:r w:rsidRPr="00752797">
        <w:rPr>
          <w:lang w:val="en-US"/>
        </w:rPr>
        <w:instrText xml:space="preserve"> GOTOBUTTON ZEqnNum821204  \* MERGEFORMAT </w:instrText>
      </w:r>
      <w:r w:rsidRPr="00752797">
        <w:rPr>
          <w:lang w:val="en-US"/>
        </w:rPr>
        <w:fldChar w:fldCharType="begin"/>
      </w:r>
      <w:r w:rsidRPr="00752797">
        <w:rPr>
          <w:lang w:val="en-US"/>
        </w:rPr>
        <w:instrText xml:space="preserve"> REF ZEqnNum821204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14:paraId="472FE2EA" w14:textId="77777777" w:rsidR="00995779" w:rsidRPr="00752797" w:rsidRDefault="00995779" w:rsidP="00995779">
      <w:pPr>
        <w:pStyle w:val="NoSpacing"/>
        <w:rPr>
          <w:lang w:val="en-US"/>
        </w:rPr>
      </w:pPr>
    </w:p>
    <w:p w14:paraId="1320F796"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320" w:dyaOrig="380" w14:anchorId="44B00425">
          <v:shape id="_x0000_i1071" type="#_x0000_t75" style="width:65pt;height:19pt" o:ole="">
            <v:imagedata r:id="rId126" o:title=""/>
          </v:shape>
          <o:OLEObject Type="Embed" ProgID="Equation.DSMT4" ShapeID="_x0000_i1071" DrawAspect="Content" ObjectID="_1362569571" r:id="rId12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42</w:instrText>
      </w:r>
      <w:r w:rsidRPr="00752797">
        <w:rPr>
          <w:lang w:val="en-US"/>
        </w:rPr>
        <w:fldChar w:fldCharType="end"/>
      </w:r>
      <w:r w:rsidRPr="00752797">
        <w:rPr>
          <w:lang w:val="en-US"/>
        </w:rPr>
        <w:instrText>)</w:instrText>
      </w:r>
      <w:r w:rsidRPr="00752797">
        <w:rPr>
          <w:lang w:val="en-US"/>
        </w:rPr>
        <w:fldChar w:fldCharType="end"/>
      </w:r>
    </w:p>
    <w:p w14:paraId="72C70164" w14:textId="77777777" w:rsidR="00995779" w:rsidRPr="00752797" w:rsidRDefault="00995779" w:rsidP="00995779">
      <w:pPr>
        <w:pStyle w:val="NoSpacing"/>
        <w:rPr>
          <w:lang w:val="en-US"/>
        </w:rPr>
      </w:pPr>
    </w:p>
    <w:p w14:paraId="578D599B" w14:textId="77777777" w:rsidR="00995779" w:rsidRPr="00752797" w:rsidRDefault="00995779" w:rsidP="00995779">
      <w:pPr>
        <w:rPr>
          <w:lang w:val="en-US"/>
        </w:rPr>
      </w:pPr>
      <w:r w:rsidRPr="00752797">
        <w:rPr>
          <w:lang w:val="en-US"/>
        </w:rPr>
        <w:t xml:space="preserve">However, this must be seen as an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xml:space="preserve">. Nairn et al. (1990) showed that the conceptual model of </w:t>
      </w:r>
      <w:r w:rsidRPr="00752797">
        <w:rPr>
          <w:lang w:val="en-US"/>
        </w:rPr>
        <w:lastRenderedPageBreak/>
        <w:t xml:space="preserve">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 (1990) in equation </w:t>
      </w:r>
      <w:r w:rsidRPr="00752797">
        <w:rPr>
          <w:lang w:val="en-US"/>
        </w:rPr>
        <w:fldChar w:fldCharType="begin"/>
      </w:r>
      <w:r w:rsidRPr="00752797">
        <w:rPr>
          <w:lang w:val="en-US"/>
        </w:rPr>
        <w:instrText xml:space="preserve"> GOTOBUTTON ZEqnNum156223  \* MERGEFORMAT </w:instrText>
      </w:r>
      <w:r w:rsidRPr="00752797">
        <w:rPr>
          <w:lang w:val="en-US"/>
        </w:rPr>
        <w:fldChar w:fldCharType="begin"/>
      </w:r>
      <w:r w:rsidRPr="00752797">
        <w:rPr>
          <w:lang w:val="en-US"/>
        </w:rPr>
        <w:instrText xml:space="preserve"> REF ZEqnNum156223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roller contribution to the radiation stress:</w:t>
      </w:r>
    </w:p>
    <w:p w14:paraId="64B367F2" w14:textId="77777777" w:rsidR="00995779" w:rsidRPr="00752797" w:rsidRDefault="00995779" w:rsidP="00995779">
      <w:pPr>
        <w:pStyle w:val="NoSpacing"/>
        <w:rPr>
          <w:lang w:val="en-US"/>
        </w:rPr>
      </w:pPr>
    </w:p>
    <w:p w14:paraId="51A7AA8C"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w14:anchorId="2F9BD5AF">
          <v:shape id="_x0000_i1072" type="#_x0000_t75" style="width:109pt;height:64pt" o:ole="">
            <v:imagedata r:id="rId128" o:title=""/>
          </v:shape>
          <o:OLEObject Type="Embed" ProgID="Equation.3" ShapeID="_x0000_i1072" DrawAspect="Content" ObjectID="_1362569572" r:id="rId12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9" w:name="ZEqnNum15622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43</w:instrText>
      </w:r>
      <w:r w:rsidRPr="00752797">
        <w:rPr>
          <w:lang w:val="en-US"/>
        </w:rPr>
        <w:fldChar w:fldCharType="end"/>
      </w:r>
      <w:r w:rsidRPr="00752797">
        <w:rPr>
          <w:lang w:val="en-US"/>
        </w:rPr>
        <w:instrText>)</w:instrText>
      </w:r>
      <w:bookmarkEnd w:id="89"/>
      <w:r w:rsidRPr="00752797">
        <w:rPr>
          <w:lang w:val="en-US"/>
        </w:rPr>
        <w:fldChar w:fldCharType="end"/>
      </w:r>
    </w:p>
    <w:p w14:paraId="28468B76" w14:textId="77777777" w:rsidR="00995779" w:rsidRPr="00752797" w:rsidRDefault="00995779" w:rsidP="00995779">
      <w:pPr>
        <w:pStyle w:val="NoSpacing"/>
        <w:rPr>
          <w:lang w:val="en-US"/>
        </w:rPr>
      </w:pPr>
    </w:p>
    <w:p w14:paraId="3560F619" w14:textId="77777777"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14:paraId="63CDFAD1" w14:textId="77777777" w:rsidR="00995779" w:rsidRPr="00752797" w:rsidRDefault="00995779" w:rsidP="00995779">
      <w:pPr>
        <w:pStyle w:val="NoSpacing"/>
        <w:rPr>
          <w:lang w:val="en-US"/>
        </w:rPr>
      </w:pPr>
    </w:p>
    <w:p w14:paraId="701C06AE"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w14:anchorId="0861770A">
          <v:shape id="_x0000_i1073" type="#_x0000_t75" style="width:109pt;height:24pt" o:ole="">
            <v:imagedata r:id="rId130" o:title=""/>
          </v:shape>
          <o:OLEObject Type="Embed" ProgID="Equation.DSMT4" ShapeID="_x0000_i1073" DrawAspect="Content" ObjectID="_1362569573" r:id="rId13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0" w:name="ZEqnNum15700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44</w:instrText>
      </w:r>
      <w:r w:rsidRPr="00752797">
        <w:rPr>
          <w:lang w:val="en-US"/>
        </w:rPr>
        <w:fldChar w:fldCharType="end"/>
      </w:r>
      <w:r w:rsidRPr="00752797">
        <w:rPr>
          <w:lang w:val="en-US"/>
        </w:rPr>
        <w:instrText>)</w:instrText>
      </w:r>
      <w:bookmarkEnd w:id="90"/>
      <w:r w:rsidRPr="00752797">
        <w:rPr>
          <w:lang w:val="en-US"/>
        </w:rPr>
        <w:fldChar w:fldCharType="end"/>
      </w:r>
    </w:p>
    <w:p w14:paraId="7E392A7B" w14:textId="77777777" w:rsidR="00995779" w:rsidRPr="00752797" w:rsidRDefault="00995779" w:rsidP="00995779">
      <w:pPr>
        <w:pStyle w:val="NoSpacing"/>
        <w:rPr>
          <w:lang w:val="en-US"/>
        </w:rPr>
      </w:pPr>
    </w:p>
    <w:p w14:paraId="721FB8D3" w14:textId="77777777" w:rsidR="00995779" w:rsidRPr="00752797" w:rsidRDefault="00995779" w:rsidP="00995779">
      <w:pPr>
        <w:pStyle w:val="NoSpacing"/>
        <w:rPr>
          <w:lang w:val="en-US"/>
        </w:rPr>
      </w:pPr>
      <w:r w:rsidRPr="00752797">
        <w:rPr>
          <w:lang w:val="en-US"/>
        </w:rPr>
        <w:t xml:space="preserve">Combining this with equations </w:t>
      </w:r>
      <w:r w:rsidRPr="00752797">
        <w:rPr>
          <w:lang w:val="en-US"/>
        </w:rPr>
        <w:fldChar w:fldCharType="begin"/>
      </w:r>
      <w:r w:rsidRPr="00752797">
        <w:rPr>
          <w:lang w:val="en-US"/>
        </w:rPr>
        <w:instrText xml:space="preserve"> GOTOBUTTON ZEqnNum992472  \* MERGEFORMAT </w:instrText>
      </w:r>
      <w:r w:rsidRPr="00752797">
        <w:rPr>
          <w:lang w:val="en-US"/>
        </w:rPr>
        <w:fldChar w:fldCharType="begin"/>
      </w:r>
      <w:r w:rsidRPr="00752797">
        <w:rPr>
          <w:lang w:val="en-US"/>
        </w:rPr>
        <w:instrText xml:space="preserve"> REF ZEqnNum992472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ZEqnNum157006  \* MERGEFORMAT </w:instrText>
      </w:r>
      <w:r w:rsidRPr="00752797">
        <w:rPr>
          <w:lang w:val="en-US"/>
        </w:rPr>
        <w:fldChar w:fldCharType="begin"/>
      </w:r>
      <w:r w:rsidRPr="00752797">
        <w:rPr>
          <w:lang w:val="en-US"/>
        </w:rPr>
        <w:instrText xml:space="preserve"> REF ZEqnNum157006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44</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we then find:</w:t>
      </w:r>
    </w:p>
    <w:p w14:paraId="46027881" w14:textId="77777777" w:rsidR="00995779" w:rsidRPr="00752797" w:rsidRDefault="00995779" w:rsidP="00995779">
      <w:pPr>
        <w:pStyle w:val="NoSpacing"/>
        <w:rPr>
          <w:lang w:val="en-US"/>
        </w:rPr>
      </w:pPr>
    </w:p>
    <w:p w14:paraId="67D5BE75"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w14:anchorId="1E2073A8">
          <v:shape id="_x0000_i1074" type="#_x0000_t75" style="width:85pt;height:35pt" o:ole="">
            <v:imagedata r:id="rId132" o:title=""/>
          </v:shape>
          <o:OLEObject Type="Embed" ProgID="Equation.DSMT4" ShapeID="_x0000_i1074" DrawAspect="Content" ObjectID="_1362569574" r:id="rId13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45</w:instrText>
      </w:r>
      <w:r w:rsidRPr="00752797">
        <w:rPr>
          <w:lang w:val="en-US"/>
        </w:rPr>
        <w:fldChar w:fldCharType="end"/>
      </w:r>
      <w:r w:rsidRPr="00752797">
        <w:rPr>
          <w:lang w:val="en-US"/>
        </w:rPr>
        <w:instrText>)</w:instrText>
      </w:r>
      <w:r w:rsidRPr="00752797">
        <w:rPr>
          <w:lang w:val="en-US"/>
        </w:rPr>
        <w:fldChar w:fldCharType="end"/>
      </w:r>
    </w:p>
    <w:p w14:paraId="0DF8874B" w14:textId="77777777" w:rsidR="00995779" w:rsidRPr="00752797" w:rsidRDefault="00995779" w:rsidP="00995779">
      <w:pPr>
        <w:pStyle w:val="NoSpacing"/>
        <w:rPr>
          <w:lang w:val="en-US"/>
        </w:rPr>
      </w:pPr>
    </w:p>
    <w:p w14:paraId="126AF43B" w14:textId="77777777"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w14:anchorId="5E01B046">
          <v:shape id="_x0000_i1075" type="#_x0000_t75" style="width:14pt;height:18pt" o:ole="">
            <v:imagedata r:id="rId134" o:title=""/>
          </v:shape>
          <o:OLEObject Type="Embed" ProgID="Equation.DSMT4" ShapeID="_x0000_i1075" DrawAspect="Content" ObjectID="_1362569575" r:id="rId135"/>
        </w:object>
      </w:r>
      <w:r w:rsidRPr="00752797">
        <w:rPr>
          <w:lang w:val="en-US"/>
        </w:rPr>
        <w:t xml:space="preserve"> and </w:t>
      </w:r>
      <w:r w:rsidRPr="00752797">
        <w:rPr>
          <w:position w:val="-12"/>
          <w:lang w:val="en-US"/>
        </w:rPr>
        <w:object w:dxaOrig="300" w:dyaOrig="360" w14:anchorId="01D448C5">
          <v:shape id="_x0000_i1076" type="#_x0000_t75" style="width:15pt;height:18pt" o:ole="">
            <v:imagedata r:id="rId136" o:title=""/>
          </v:shape>
          <o:OLEObject Type="Embed" ProgID="Equation.DSMT4" ShapeID="_x0000_i1076" DrawAspect="Content" ObjectID="_1362569576" r:id="rId137"/>
        </w:object>
      </w:r>
      <w:r w:rsidRPr="00752797">
        <w:rPr>
          <w:position w:val="-12"/>
          <w:lang w:val="en-US"/>
        </w:rPr>
        <w:t xml:space="preserve"> </w:t>
      </w:r>
      <w:r w:rsidRPr="00752797">
        <w:rPr>
          <w:lang w:val="en-US"/>
        </w:rPr>
        <w:t xml:space="preserve">are usually lumped together into a single coefficient. This coefficient β is in the O(0.1)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Pr="00752797">
        <w:rPr>
          <w:lang w:val="en-US"/>
        </w:rPr>
        <w:fldChar w:fldCharType="begin"/>
      </w:r>
      <w:r w:rsidRPr="00752797">
        <w:rPr>
          <w:lang w:val="en-US"/>
        </w:rPr>
        <w:instrText xml:space="preserve"> GOTOBUTTON ZEqnNum871591  \* MERGEFORMAT </w:instrText>
      </w:r>
      <w:r w:rsidRPr="00752797">
        <w:rPr>
          <w:lang w:val="en-US"/>
        </w:rPr>
        <w:fldChar w:fldCharType="begin"/>
      </w:r>
      <w:r w:rsidRPr="00752797">
        <w:rPr>
          <w:lang w:val="en-US"/>
        </w:rPr>
        <w:instrText xml:space="preserve"> REF ZEqnNum871591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ZEqnNum923440  \* MERGEFORMAT </w:instrText>
      </w:r>
      <w:r w:rsidRPr="00752797">
        <w:rPr>
          <w:lang w:val="en-US"/>
        </w:rPr>
        <w:fldChar w:fldCharType="begin"/>
      </w:r>
      <w:r w:rsidRPr="00752797">
        <w:rPr>
          <w:lang w:val="en-US"/>
        </w:rPr>
        <w:instrText xml:space="preserve"> REF ZEqnNum923440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2C2846D0" w14:textId="77777777" w:rsidR="00995779" w:rsidRPr="00752797" w:rsidRDefault="00995779" w:rsidP="00995779">
      <w:pPr>
        <w:pStyle w:val="NoSpacing"/>
        <w:rPr>
          <w:lang w:val="en-US"/>
        </w:rPr>
      </w:pPr>
      <w:r w:rsidRPr="00752797">
        <w:rPr>
          <w:lang w:val="en-US"/>
        </w:rPr>
        <w:tab/>
      </w:r>
    </w:p>
    <w:p w14:paraId="20316910" w14:textId="77777777"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w14:anchorId="47F87127">
          <v:shape id="_x0000_i1077" type="#_x0000_t75" style="width:295pt;height:151pt" o:ole="">
            <v:imagedata r:id="rId138" o:title=""/>
          </v:shape>
          <o:OLEObject Type="Embed" ProgID="Equation.DSMT4" ShapeID="_x0000_i1077" DrawAspect="Content" ObjectID="_1362569577" r:id="rId1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46</w:instrText>
      </w:r>
      <w:r w:rsidRPr="00752797">
        <w:rPr>
          <w:lang w:val="en-US"/>
        </w:rPr>
        <w:fldChar w:fldCharType="end"/>
      </w:r>
      <w:r w:rsidRPr="00752797">
        <w:rPr>
          <w:lang w:val="en-US"/>
        </w:rPr>
        <w:instrText>)</w:instrText>
      </w:r>
      <w:r w:rsidRPr="00752797">
        <w:rPr>
          <w:lang w:val="en-US"/>
        </w:rPr>
        <w:fldChar w:fldCharType="end"/>
      </w:r>
    </w:p>
    <w:p w14:paraId="229859F0" w14:textId="77777777" w:rsidR="00995779" w:rsidRPr="00752797" w:rsidRDefault="00995779" w:rsidP="00995779">
      <w:pPr>
        <w:rPr>
          <w:lang w:val="en-US"/>
        </w:rPr>
      </w:pPr>
    </w:p>
    <w:p w14:paraId="49BF1ED5" w14:textId="77777777" w:rsidR="00995779" w:rsidRPr="00752797" w:rsidRDefault="00995779" w:rsidP="00995779">
      <w:pPr>
        <w:pStyle w:val="NoSpacing"/>
        <w:rPr>
          <w:lang w:val="en-US"/>
        </w:rPr>
      </w:pPr>
      <w:r w:rsidRPr="00752797">
        <w:rPr>
          <w:lang w:val="en-US"/>
        </w:rPr>
        <w:t>In a longshore uniform situation, according to Snell’s law, the first term on the right-hand side equals zero; the second term exactly equals the sum of the wave energy dissipation and the roller energy input and dissipation terms, so the forcing term reduces to:</w:t>
      </w:r>
    </w:p>
    <w:p w14:paraId="440EB8A1" w14:textId="77777777" w:rsidR="00995779" w:rsidRPr="00752797" w:rsidRDefault="00995779" w:rsidP="00995779">
      <w:pPr>
        <w:pStyle w:val="NoSpacing"/>
        <w:rPr>
          <w:lang w:val="en-US"/>
        </w:rPr>
      </w:pPr>
    </w:p>
    <w:p w14:paraId="03CDDDDF" w14:textId="77777777"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3980" w:dyaOrig="620" w14:anchorId="2119B8DE">
          <v:shape id="_x0000_i1078" type="#_x0000_t75" style="width:199pt;height:31pt" o:ole="">
            <v:imagedata r:id="rId140" o:title=""/>
          </v:shape>
          <o:OLEObject Type="Embed" ProgID="Equation.DSMT4" ShapeID="_x0000_i1078" DrawAspect="Content" ObjectID="_1362569578" r:id="rId1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1" w:name="ZEqnNum5153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47</w:instrText>
      </w:r>
      <w:r w:rsidRPr="00752797">
        <w:rPr>
          <w:lang w:val="en-US"/>
        </w:rPr>
        <w:fldChar w:fldCharType="end"/>
      </w:r>
      <w:r w:rsidRPr="00752797">
        <w:rPr>
          <w:lang w:val="en-US"/>
        </w:rPr>
        <w:instrText>)</w:instrText>
      </w:r>
      <w:bookmarkEnd w:id="91"/>
      <w:r w:rsidRPr="00752797">
        <w:rPr>
          <w:lang w:val="en-US"/>
        </w:rPr>
        <w:fldChar w:fldCharType="end"/>
      </w:r>
    </w:p>
    <w:p w14:paraId="0BC55E46" w14:textId="77777777" w:rsidR="00995779" w:rsidRPr="00752797" w:rsidRDefault="00995779" w:rsidP="00995779">
      <w:pPr>
        <w:pStyle w:val="Heading2"/>
        <w:jc w:val="both"/>
        <w:rPr>
          <w:lang w:val="en-US"/>
        </w:rPr>
      </w:pPr>
      <w:bookmarkStart w:id="92" w:name="_Toc412623821"/>
      <w:bookmarkStart w:id="93" w:name="_Ref413406030"/>
      <w:bookmarkStart w:id="94" w:name="_Toc413610991"/>
      <w:r w:rsidRPr="00752797">
        <w:rPr>
          <w:lang w:val="en-US"/>
        </w:rPr>
        <w:t>Shallow water equations</w:t>
      </w:r>
      <w:bookmarkEnd w:id="92"/>
      <w:bookmarkEnd w:id="93"/>
      <w:bookmarkEnd w:id="94"/>
    </w:p>
    <w:p w14:paraId="2DBE67FE" w14:textId="77777777"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14:paraId="7CA83677" w14:textId="77777777" w:rsidR="00995779" w:rsidRPr="00752797" w:rsidRDefault="00995779" w:rsidP="00995779">
      <w:pPr>
        <w:rPr>
          <w:lang w:val="en-US"/>
        </w:rPr>
      </w:pPr>
    </w:p>
    <w:p w14:paraId="5C3E601A" w14:textId="77777777"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w14:anchorId="72D5E301">
          <v:shape id="_x0000_i1079" type="#_x0000_t75" style="width:160pt;height:17pt" o:ole="">
            <v:imagedata r:id="rId142" o:title=""/>
          </v:shape>
          <o:OLEObject Type="Embed" ProgID="Equation.DSMT4" ShapeID="_x0000_i1079" DrawAspect="Content" ObjectID="_1362569579" r:id="rId1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48</w:instrText>
      </w:r>
      <w:r w:rsidRPr="00752797">
        <w:rPr>
          <w:lang w:val="en-US"/>
        </w:rPr>
        <w:fldChar w:fldCharType="end"/>
      </w:r>
      <w:r w:rsidRPr="00752797">
        <w:rPr>
          <w:lang w:val="en-US"/>
        </w:rPr>
        <w:instrText>)</w:instrText>
      </w:r>
      <w:r w:rsidRPr="00752797">
        <w:rPr>
          <w:lang w:val="en-US"/>
        </w:rPr>
        <w:fldChar w:fldCharType="end"/>
      </w:r>
    </w:p>
    <w:p w14:paraId="5FF99C6F" w14:textId="77777777" w:rsidR="00995779" w:rsidRPr="00752797" w:rsidRDefault="00995779" w:rsidP="00995779">
      <w:pPr>
        <w:rPr>
          <w:lang w:val="en-US"/>
        </w:rPr>
      </w:pPr>
    </w:p>
    <w:p w14:paraId="05F34A1C" w14:textId="77777777" w:rsidR="00995779" w:rsidRPr="00752797" w:rsidRDefault="00995779" w:rsidP="00995779">
      <w:pPr>
        <w:rPr>
          <w:lang w:val="en-US"/>
        </w:rPr>
      </w:pPr>
      <w:r w:rsidRPr="00752797">
        <w:rPr>
          <w:lang w:val="en-US"/>
        </w:rPr>
        <w:t>where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r w:rsidRPr="00752797">
        <w:rPr>
          <w:lang w:val="en-US"/>
        </w:rPr>
        <w:fldChar w:fldCharType="begin"/>
      </w:r>
      <w:r w:rsidRPr="00752797">
        <w:rPr>
          <w:lang w:val="en-US"/>
        </w:rPr>
        <w:instrText xml:space="preserve"> GOTOBUTTON ZEqnNum369529  \* MERGEFORMAT </w:instrText>
      </w:r>
      <w:r w:rsidRPr="00752797">
        <w:rPr>
          <w:lang w:val="en-US"/>
        </w:rPr>
        <w:fldChar w:fldCharType="begin"/>
      </w:r>
      <w:r w:rsidRPr="00752797">
        <w:rPr>
          <w:lang w:val="en-US"/>
        </w:rPr>
        <w:instrText xml:space="preserve"> REF ZEqnNum369529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which the wave-group varying short wave energy </w:t>
      </w:r>
      <w:r w:rsidRPr="00752797">
        <w:rPr>
          <w:i/>
          <w:lang w:val="en-US"/>
        </w:rPr>
        <w:t>E</w:t>
      </w:r>
      <w:r w:rsidRPr="00752797">
        <w:rPr>
          <w:i/>
          <w:vertAlign w:val="subscript"/>
          <w:lang w:val="en-US"/>
        </w:rPr>
        <w:t>w</w:t>
      </w:r>
      <w:r w:rsidRPr="00752797">
        <w:rPr>
          <w:lang w:val="en-US"/>
        </w:rPr>
        <w:t xml:space="preserve"> and direction are obtained from the wave-action balance.</w:t>
      </w:r>
    </w:p>
    <w:p w14:paraId="616ECA58" w14:textId="77777777" w:rsidR="00995779" w:rsidRPr="00752797" w:rsidRDefault="00995779" w:rsidP="00995779">
      <w:pPr>
        <w:rPr>
          <w:lang w:val="en-US"/>
        </w:rPr>
      </w:pPr>
    </w:p>
    <w:p w14:paraId="72557851"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w14:anchorId="12728CB6">
          <v:shape id="_x0000_i1080" type="#_x0000_t75" style="width:174pt;height:34pt" o:ole="">
            <v:imagedata r:id="rId144" o:title=""/>
          </v:shape>
          <o:OLEObject Type="Embed" ProgID="Equation.DSMT4" ShapeID="_x0000_i1080" DrawAspect="Content" ObjectID="_1362569580" r:id="rId1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5" w:name="ZEqnNum3695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49</w:instrText>
      </w:r>
      <w:r w:rsidRPr="00752797">
        <w:rPr>
          <w:lang w:val="en-US"/>
        </w:rPr>
        <w:fldChar w:fldCharType="end"/>
      </w:r>
      <w:r w:rsidRPr="00752797">
        <w:rPr>
          <w:lang w:val="en-US"/>
        </w:rPr>
        <w:instrText>)</w:instrText>
      </w:r>
      <w:bookmarkEnd w:id="95"/>
      <w:r w:rsidRPr="00752797">
        <w:rPr>
          <w:lang w:val="en-US"/>
        </w:rPr>
        <w:fldChar w:fldCharType="end"/>
      </w:r>
    </w:p>
    <w:p w14:paraId="53F5C046" w14:textId="77777777" w:rsidR="00995779" w:rsidRPr="00752797" w:rsidRDefault="00995779" w:rsidP="00995779">
      <w:pPr>
        <w:rPr>
          <w:lang w:val="en-US"/>
        </w:rPr>
      </w:pPr>
    </w:p>
    <w:p w14:paraId="15DE1938" w14:textId="77777777" w:rsidR="00995779" w:rsidRPr="00752797" w:rsidRDefault="00995779" w:rsidP="00995779">
      <w:pPr>
        <w:rPr>
          <w:lang w:val="en-US"/>
        </w:rPr>
      </w:pPr>
      <w:r w:rsidRPr="00752797">
        <w:rPr>
          <w:lang w:val="en-US"/>
        </w:rPr>
        <w:t xml:space="preserve">The resulting GLM-momentum equations are given by:  </w:t>
      </w:r>
    </w:p>
    <w:p w14:paraId="047A4061" w14:textId="77777777" w:rsidR="00995779" w:rsidRPr="00752797" w:rsidRDefault="00995779" w:rsidP="00995779">
      <w:pPr>
        <w:rPr>
          <w:lang w:val="en-US"/>
        </w:rPr>
      </w:pPr>
    </w:p>
    <w:p w14:paraId="61048435" w14:textId="77777777"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w14:anchorId="4F8CD298">
          <v:shape id="_x0000_i1081" type="#_x0000_t75" style="width:383pt;height:113pt" o:ole="">
            <v:imagedata r:id="rId146" o:title=""/>
          </v:shape>
          <o:OLEObject Type="Embed" ProgID="Equation.DSMT4" ShapeID="_x0000_i1081" DrawAspect="Content" ObjectID="_1362569581" r:id="rId14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6" w:name="ZEqnNum48851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50</w:instrText>
      </w:r>
      <w:r w:rsidRPr="00752797">
        <w:rPr>
          <w:lang w:val="en-US"/>
        </w:rPr>
        <w:fldChar w:fldCharType="end"/>
      </w:r>
      <w:r w:rsidRPr="00752797">
        <w:rPr>
          <w:lang w:val="en-US"/>
        </w:rPr>
        <w:instrText>)</w:instrText>
      </w:r>
      <w:bookmarkEnd w:id="96"/>
      <w:r w:rsidRPr="00752797">
        <w:rPr>
          <w:lang w:val="en-US"/>
        </w:rPr>
        <w:fldChar w:fldCharType="end"/>
      </w:r>
    </w:p>
    <w:p w14:paraId="0550BD39" w14:textId="77777777" w:rsidR="00995779" w:rsidRPr="00752797" w:rsidRDefault="00995779" w:rsidP="00995779">
      <w:pPr>
        <w:rPr>
          <w:lang w:val="en-US"/>
        </w:rPr>
      </w:pPr>
    </w:p>
    <w:p w14:paraId="0577F0A1" w14:textId="77777777"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in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r w:rsidR="00BB3951" w:rsidRPr="00752797">
        <w:rPr>
          <w:lang w:val="en-US"/>
        </w:rPr>
        <w:t xml:space="preserve"> </w:t>
      </w:r>
    </w:p>
    <w:p w14:paraId="6556F773" w14:textId="77777777" w:rsidR="00995779" w:rsidRPr="00752797" w:rsidRDefault="00995779" w:rsidP="00995779">
      <w:pPr>
        <w:pStyle w:val="Heading3"/>
        <w:jc w:val="both"/>
        <w:rPr>
          <w:lang w:val="en-US"/>
        </w:rPr>
      </w:pPr>
      <w:bookmarkStart w:id="97" w:name="_Toc412623822"/>
      <w:bookmarkStart w:id="98" w:name="_Toc413610992"/>
      <w:r w:rsidRPr="00752797">
        <w:rPr>
          <w:lang w:val="en-US"/>
        </w:rPr>
        <w:t>Horizontal viscosity</w:t>
      </w:r>
      <w:bookmarkEnd w:id="97"/>
      <w:bookmarkEnd w:id="98"/>
      <w:r w:rsidRPr="00752797">
        <w:rPr>
          <w:lang w:val="en-US"/>
        </w:rPr>
        <w:t xml:space="preserve"> </w:t>
      </w:r>
    </w:p>
    <w:p w14:paraId="545FE200" w14:textId="77777777"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14:paraId="7D6DF110" w14:textId="77777777" w:rsidR="00995779" w:rsidRPr="00752797" w:rsidRDefault="00995779" w:rsidP="00995779">
      <w:pPr>
        <w:spacing w:line="240" w:lineRule="auto"/>
        <w:rPr>
          <w:lang w:val="en-US"/>
        </w:rPr>
      </w:pPr>
    </w:p>
    <w:p w14:paraId="7DC5F58F"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4800" w:dyaOrig="840" w14:anchorId="6877FF10">
          <v:shape id="_x0000_i1082" type="#_x0000_t75" style="width:241pt;height:42pt" o:ole="">
            <v:imagedata r:id="rId148" o:title=""/>
          </v:shape>
          <o:OLEObject Type="Embed" ProgID="Equation.DSMT4" ShapeID="_x0000_i1082" DrawAspect="Content" ObjectID="_1362569582" r:id="rId1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9" w:name="ZEqnNum52546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51</w:instrText>
      </w:r>
      <w:r w:rsidRPr="00752797">
        <w:rPr>
          <w:lang w:val="en-US"/>
        </w:rPr>
        <w:fldChar w:fldCharType="end"/>
      </w:r>
      <w:r w:rsidRPr="00752797">
        <w:rPr>
          <w:lang w:val="en-US"/>
        </w:rPr>
        <w:instrText>)</w:instrText>
      </w:r>
      <w:bookmarkEnd w:id="99"/>
      <w:r w:rsidRPr="00752797">
        <w:rPr>
          <w:lang w:val="en-US"/>
        </w:rPr>
        <w:fldChar w:fldCharType="end"/>
      </w:r>
    </w:p>
    <w:p w14:paraId="2E6A6DCE" w14:textId="77777777" w:rsidR="00995779" w:rsidRPr="00752797" w:rsidRDefault="00995779" w:rsidP="00995779">
      <w:pPr>
        <w:spacing w:line="240" w:lineRule="auto"/>
        <w:rPr>
          <w:lang w:val="en-US"/>
        </w:rPr>
      </w:pPr>
    </w:p>
    <w:p w14:paraId="44033F3E"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ZEqnNum525463  \* MERGEFORMAT </w:instrText>
      </w:r>
      <w:r w:rsidRPr="00752797">
        <w:rPr>
          <w:lang w:val="en-US"/>
        </w:rPr>
        <w:fldChar w:fldCharType="begin"/>
      </w:r>
      <w:r w:rsidRPr="00752797">
        <w:rPr>
          <w:lang w:val="en-US"/>
        </w:rPr>
        <w:instrText xml:space="preserve"> REF ZEqnNum525463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i/>
          <w:vertAlign w:val="subscript"/>
          <w:lang w:val="en-US"/>
        </w:rPr>
        <w:t>S</w:t>
      </w:r>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w:t>
      </w:r>
      <w:r w:rsidRPr="00752797">
        <w:rPr>
          <w:lang w:val="en-US"/>
        </w:rPr>
        <w:lastRenderedPageBreak/>
        <w:t xml:space="preserve">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14:paraId="4B9E0B55" w14:textId="77777777" w:rsidR="00995779" w:rsidRPr="00752797" w:rsidRDefault="00995779" w:rsidP="00995779">
      <w:pPr>
        <w:pStyle w:val="Heading3"/>
        <w:jc w:val="both"/>
        <w:rPr>
          <w:lang w:val="en-US"/>
        </w:rPr>
      </w:pPr>
      <w:bookmarkStart w:id="100" w:name="_Toc412623823"/>
      <w:bookmarkStart w:id="101" w:name="_Toc413610993"/>
      <w:r w:rsidRPr="00752797">
        <w:rPr>
          <w:lang w:val="en-US"/>
        </w:rPr>
        <w:t>Bed shear stress</w:t>
      </w:r>
      <w:bookmarkEnd w:id="100"/>
      <w:bookmarkEnd w:id="101"/>
    </w:p>
    <w:p w14:paraId="0925A59B" w14:textId="77777777"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14:paraId="044EEA1A" w14:textId="77777777" w:rsidR="00995779" w:rsidRPr="00752797" w:rsidRDefault="00995779" w:rsidP="00995779">
      <w:pPr>
        <w:rPr>
          <w:lang w:val="en-US"/>
        </w:rPr>
      </w:pPr>
    </w:p>
    <w:p w14:paraId="6277A329" w14:textId="77777777"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w14:anchorId="5E80ED97">
          <v:shape id="_x0000_i1083" type="#_x0000_t75" style="width:181pt;height:52pt" o:ole="">
            <v:imagedata r:id="rId150" o:title=""/>
          </v:shape>
          <o:OLEObject Type="Embed" ProgID="Equation.DSMT4" ShapeID="_x0000_i1083" DrawAspect="Content" ObjectID="_1362569583" r:id="rId1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52</w:instrText>
      </w:r>
      <w:r w:rsidRPr="00752797">
        <w:rPr>
          <w:lang w:val="en-US"/>
        </w:rPr>
        <w:fldChar w:fldCharType="end"/>
      </w:r>
      <w:r w:rsidRPr="00752797">
        <w:rPr>
          <w:lang w:val="en-US"/>
        </w:rPr>
        <w:instrText>)</w:instrText>
      </w:r>
      <w:r w:rsidRPr="00752797">
        <w:rPr>
          <w:lang w:val="en-US"/>
        </w:rPr>
        <w:fldChar w:fldCharType="end"/>
      </w:r>
    </w:p>
    <w:p w14:paraId="22BB532F" w14:textId="77777777" w:rsidR="00995779" w:rsidRPr="00752797" w:rsidRDefault="00995779" w:rsidP="00995779">
      <w:pPr>
        <w:rPr>
          <w:lang w:val="en-US"/>
        </w:rPr>
      </w:pPr>
    </w:p>
    <w:p w14:paraId="0772EC26" w14:textId="77777777" w:rsidR="00995779" w:rsidRPr="00752797" w:rsidRDefault="00995779" w:rsidP="00995779">
      <w:pPr>
        <w:rPr>
          <w:lang w:val="en-US"/>
        </w:rPr>
      </w:pPr>
      <w:r w:rsidRPr="00752797">
        <w:rPr>
          <w:lang w:val="en-US"/>
        </w:rPr>
        <w:t xml:space="preserve">There are 5 different formulations in order to determine the dimensionless bed friction coefficient </w:t>
      </w:r>
      <w:r w:rsidRPr="00752797">
        <w:rPr>
          <w:i/>
          <w:lang w:val="en-US"/>
        </w:rPr>
        <w:t>c</w:t>
      </w:r>
      <w:r w:rsidRPr="00752797">
        <w:rPr>
          <w:i/>
          <w:vertAlign w:val="subscript"/>
          <w:lang w:val="en-US"/>
        </w:rPr>
        <w:t>f</w:t>
      </w:r>
      <w:r w:rsidRPr="00752797">
        <w:rPr>
          <w:lang w:val="en-US"/>
        </w:rPr>
        <w:t xml:space="preserve"> (keyword: </w:t>
      </w:r>
      <w:r w:rsidRPr="00752797">
        <w:rPr>
          <w:i/>
          <w:lang w:val="en-US"/>
        </w:rPr>
        <w:t>bedfriction</w:t>
      </w:r>
      <w:r w:rsidRPr="00752797">
        <w:rPr>
          <w:lang w:val="en-US"/>
        </w:rPr>
        <w:t>) implemented in XBeach (</w:t>
      </w:r>
      <w:r w:rsidRPr="00752797">
        <w:rPr>
          <w:lang w:val="en-US"/>
        </w:rPr>
        <w:fldChar w:fldCharType="begin"/>
      </w:r>
      <w:r w:rsidRPr="00752797">
        <w:rPr>
          <w:lang w:val="en-US"/>
        </w:rPr>
        <w:instrText xml:space="preserve"> REF _Ref287251660 \h </w:instrText>
      </w:r>
      <w:r w:rsidRPr="00752797">
        <w:rPr>
          <w:lang w:val="en-US"/>
        </w:rPr>
      </w:r>
      <w:r w:rsidRPr="00752797">
        <w:rPr>
          <w:lang w:val="en-US"/>
        </w:rPr>
        <w:fldChar w:fldCharType="separate"/>
      </w:r>
      <w:r w:rsidR="002D6E55" w:rsidRPr="00752797">
        <w:rPr>
          <w:lang w:val="en-US"/>
        </w:rPr>
        <w:t xml:space="preserve">Table </w:t>
      </w:r>
      <w:r w:rsidR="002D6E55">
        <w:rPr>
          <w:noProof/>
          <w:lang w:val="en-US"/>
        </w:rPr>
        <w:t>2</w:t>
      </w:r>
      <w:r w:rsidR="002D6E55">
        <w:rPr>
          <w:lang w:val="en-US"/>
        </w:rPr>
        <w:t>.</w:t>
      </w:r>
      <w:r w:rsidR="002D6E55">
        <w:rPr>
          <w:noProof/>
          <w:lang w:val="en-US"/>
        </w:rPr>
        <w:t>2</w:t>
      </w:r>
      <w:r w:rsidRPr="00752797">
        <w:rPr>
          <w:lang w:val="en-US"/>
        </w:rPr>
        <w:fldChar w:fldCharType="end"/>
      </w:r>
      <w:r w:rsidRPr="00752797">
        <w:rPr>
          <w:lang w:val="en-US"/>
        </w:rPr>
        <w:t>).</w:t>
      </w:r>
    </w:p>
    <w:p w14:paraId="5EDA1883" w14:textId="77777777" w:rsidR="00995779" w:rsidRPr="00752797" w:rsidRDefault="00995779" w:rsidP="00995779">
      <w:pPr>
        <w:rPr>
          <w:lang w:val="en-US"/>
        </w:rPr>
      </w:pPr>
    </w:p>
    <w:p w14:paraId="6FEB47F5" w14:textId="77777777" w:rsidR="00995779" w:rsidRPr="00752797" w:rsidRDefault="00995779" w:rsidP="00995779">
      <w:pPr>
        <w:pStyle w:val="Caption"/>
        <w:rPr>
          <w:lang w:val="en-US"/>
        </w:rPr>
      </w:pPr>
      <w:bookmarkStart w:id="102" w:name="_Ref287251660"/>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w:t>
      </w:r>
      <w:r w:rsidR="001935AF">
        <w:rPr>
          <w:lang w:val="en-US"/>
        </w:rPr>
        <w:fldChar w:fldCharType="end"/>
      </w:r>
      <w:bookmarkEnd w:id="102"/>
      <w:r w:rsidRPr="00752797">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995779" w:rsidRPr="00752797" w14:paraId="2DF1109C" w14:textId="77777777" w:rsidTr="00995779">
        <w:trPr>
          <w:cnfStyle w:val="100000000000" w:firstRow="1" w:lastRow="0" w:firstColumn="0" w:lastColumn="0" w:oddVBand="0" w:evenVBand="0" w:oddHBand="0" w:evenHBand="0" w:firstRowFirstColumn="0" w:firstRowLastColumn="0" w:lastRowFirstColumn="0" w:lastRowLastColumn="0"/>
          <w:jc w:val="center"/>
        </w:trPr>
        <w:tc>
          <w:tcPr>
            <w:tcW w:w="3510" w:type="dxa"/>
          </w:tcPr>
          <w:p w14:paraId="30347133" w14:textId="77777777" w:rsidR="00995779" w:rsidRPr="00752797" w:rsidRDefault="00995779" w:rsidP="00995779">
            <w:pPr>
              <w:rPr>
                <w:lang w:val="en-US"/>
              </w:rPr>
            </w:pPr>
            <w:r w:rsidRPr="00752797">
              <w:rPr>
                <w:lang w:val="en-US"/>
              </w:rPr>
              <w:t>Bed friction formulation</w:t>
            </w:r>
          </w:p>
        </w:tc>
        <w:tc>
          <w:tcPr>
            <w:tcW w:w="2317" w:type="dxa"/>
          </w:tcPr>
          <w:p w14:paraId="66E77A48" w14:textId="77777777"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14:paraId="594B044E" w14:textId="77777777" w:rsidR="00995779" w:rsidRPr="00752797" w:rsidRDefault="00995779" w:rsidP="00995779">
            <w:pPr>
              <w:rPr>
                <w:lang w:val="en-US"/>
              </w:rPr>
            </w:pPr>
            <w:r w:rsidRPr="00752797">
              <w:rPr>
                <w:lang w:val="en-US"/>
              </w:rPr>
              <w:t>keyword</w:t>
            </w:r>
          </w:p>
        </w:tc>
      </w:tr>
      <w:tr w:rsidR="00995779" w:rsidRPr="00752797" w14:paraId="0B06E136" w14:textId="77777777" w:rsidTr="00995779">
        <w:trPr>
          <w:jc w:val="center"/>
        </w:trPr>
        <w:tc>
          <w:tcPr>
            <w:tcW w:w="3510" w:type="dxa"/>
          </w:tcPr>
          <w:p w14:paraId="1416F635" w14:textId="77777777" w:rsidR="00995779" w:rsidRPr="00752797" w:rsidRDefault="00995779" w:rsidP="00995779">
            <w:pPr>
              <w:rPr>
                <w:lang w:val="en-US"/>
              </w:rPr>
            </w:pPr>
            <w:r w:rsidRPr="00752797">
              <w:rPr>
                <w:lang w:val="en-US"/>
              </w:rPr>
              <w:t>Dimensionless friction coefficient</w:t>
            </w:r>
          </w:p>
        </w:tc>
        <w:tc>
          <w:tcPr>
            <w:tcW w:w="2317" w:type="dxa"/>
          </w:tcPr>
          <w:p w14:paraId="4FF0184F" w14:textId="77777777"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14:paraId="48E16C5C" w14:textId="77777777" w:rsidR="00995779" w:rsidRPr="00752797" w:rsidRDefault="00995779" w:rsidP="00995779">
            <w:pPr>
              <w:rPr>
                <w:lang w:val="en-US"/>
              </w:rPr>
            </w:pPr>
            <w:r w:rsidRPr="00752797">
              <w:rPr>
                <w:lang w:val="en-US"/>
              </w:rPr>
              <w:t>cf</w:t>
            </w:r>
          </w:p>
        </w:tc>
      </w:tr>
      <w:tr w:rsidR="00995779" w:rsidRPr="00752797" w14:paraId="62FA68FD" w14:textId="77777777" w:rsidTr="00995779">
        <w:trPr>
          <w:jc w:val="center"/>
        </w:trPr>
        <w:tc>
          <w:tcPr>
            <w:tcW w:w="3510" w:type="dxa"/>
          </w:tcPr>
          <w:p w14:paraId="21FA9BA7" w14:textId="77777777"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14:paraId="263210A3" w14:textId="77777777" w:rsidR="00995779" w:rsidRPr="00752797" w:rsidRDefault="00995779" w:rsidP="00995779">
            <w:pPr>
              <w:jc w:val="center"/>
              <w:rPr>
                <w:lang w:val="en-US"/>
              </w:rPr>
            </w:pPr>
            <w:r w:rsidRPr="00752797">
              <w:rPr>
                <w:lang w:val="en-US"/>
              </w:rPr>
              <w:t>C</w:t>
            </w:r>
          </w:p>
        </w:tc>
        <w:tc>
          <w:tcPr>
            <w:tcW w:w="2714" w:type="dxa"/>
          </w:tcPr>
          <w:p w14:paraId="69B5152E" w14:textId="77777777" w:rsidR="00995779" w:rsidRPr="00752797" w:rsidRDefault="00995779" w:rsidP="00995779">
            <w:pPr>
              <w:rPr>
                <w:lang w:val="en-US"/>
              </w:rPr>
            </w:pPr>
            <w:r w:rsidRPr="00752797">
              <w:rPr>
                <w:lang w:val="en-US"/>
              </w:rPr>
              <w:t>chezy</w:t>
            </w:r>
          </w:p>
        </w:tc>
      </w:tr>
      <w:tr w:rsidR="00995779" w:rsidRPr="00752797" w14:paraId="5E780C4E" w14:textId="77777777" w:rsidTr="00995779">
        <w:trPr>
          <w:jc w:val="center"/>
        </w:trPr>
        <w:tc>
          <w:tcPr>
            <w:tcW w:w="3510" w:type="dxa"/>
          </w:tcPr>
          <w:p w14:paraId="3B9AA59A" w14:textId="77777777" w:rsidR="00995779" w:rsidRPr="00752797" w:rsidRDefault="00995779" w:rsidP="00995779">
            <w:pPr>
              <w:rPr>
                <w:lang w:val="en-US"/>
              </w:rPr>
            </w:pPr>
            <w:r w:rsidRPr="00752797">
              <w:rPr>
                <w:lang w:val="en-US"/>
              </w:rPr>
              <w:t>Manning</w:t>
            </w:r>
          </w:p>
        </w:tc>
        <w:tc>
          <w:tcPr>
            <w:tcW w:w="2317" w:type="dxa"/>
          </w:tcPr>
          <w:p w14:paraId="36CFC9CE" w14:textId="77777777" w:rsidR="00995779" w:rsidRPr="00752797" w:rsidRDefault="00995779" w:rsidP="00995779">
            <w:pPr>
              <w:jc w:val="center"/>
              <w:rPr>
                <w:lang w:val="en-US"/>
              </w:rPr>
            </w:pPr>
            <w:r w:rsidRPr="00752797">
              <w:rPr>
                <w:lang w:val="en-US"/>
              </w:rPr>
              <w:t>n</w:t>
            </w:r>
          </w:p>
        </w:tc>
        <w:tc>
          <w:tcPr>
            <w:tcW w:w="2714" w:type="dxa"/>
          </w:tcPr>
          <w:p w14:paraId="5C7DBAE7" w14:textId="77777777" w:rsidR="00995779" w:rsidRPr="00752797" w:rsidRDefault="00995779" w:rsidP="00995779">
            <w:pPr>
              <w:rPr>
                <w:lang w:val="en-US"/>
              </w:rPr>
            </w:pPr>
            <w:r w:rsidRPr="00752797">
              <w:rPr>
                <w:lang w:val="en-US"/>
              </w:rPr>
              <w:t>manning</w:t>
            </w:r>
          </w:p>
        </w:tc>
      </w:tr>
      <w:tr w:rsidR="00995779" w:rsidRPr="00752797" w14:paraId="36DDEEA1" w14:textId="77777777" w:rsidTr="00995779">
        <w:trPr>
          <w:jc w:val="center"/>
        </w:trPr>
        <w:tc>
          <w:tcPr>
            <w:tcW w:w="3510" w:type="dxa"/>
          </w:tcPr>
          <w:p w14:paraId="3E7CE4C0" w14:textId="77777777" w:rsidR="00995779" w:rsidRPr="00752797" w:rsidRDefault="00995779" w:rsidP="00995779">
            <w:pPr>
              <w:rPr>
                <w:lang w:val="en-US"/>
              </w:rPr>
            </w:pPr>
            <w:r w:rsidRPr="00752797">
              <w:rPr>
                <w:lang w:val="en-US"/>
              </w:rPr>
              <w:t>White-Colebrook</w:t>
            </w:r>
          </w:p>
        </w:tc>
        <w:tc>
          <w:tcPr>
            <w:tcW w:w="2317" w:type="dxa"/>
          </w:tcPr>
          <w:p w14:paraId="5860807A" w14:textId="77777777"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14:paraId="092DA349" w14:textId="77777777" w:rsidR="00995779" w:rsidRPr="00752797" w:rsidRDefault="00995779" w:rsidP="00995779">
            <w:pPr>
              <w:rPr>
                <w:lang w:val="en-US"/>
              </w:rPr>
            </w:pPr>
            <w:r w:rsidRPr="00752797">
              <w:rPr>
                <w:lang w:val="en-US"/>
              </w:rPr>
              <w:t>white-colebrook</w:t>
            </w:r>
          </w:p>
        </w:tc>
      </w:tr>
      <w:tr w:rsidR="00995779" w:rsidRPr="00752797" w14:paraId="3E8FFC81" w14:textId="77777777" w:rsidTr="00995779">
        <w:trPr>
          <w:jc w:val="center"/>
        </w:trPr>
        <w:tc>
          <w:tcPr>
            <w:tcW w:w="3510" w:type="dxa"/>
          </w:tcPr>
          <w:p w14:paraId="7B18586C" w14:textId="77777777"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14:paraId="70052171" w14:textId="77777777" w:rsidR="00995779" w:rsidRPr="00752797" w:rsidRDefault="00995779" w:rsidP="00995779">
            <w:pPr>
              <w:jc w:val="center"/>
              <w:rPr>
                <w:lang w:val="en-US"/>
              </w:rPr>
            </w:pPr>
            <w:r w:rsidRPr="00752797">
              <w:rPr>
                <w:lang w:val="en-US"/>
              </w:rPr>
              <w:t>D90</w:t>
            </w:r>
          </w:p>
        </w:tc>
        <w:tc>
          <w:tcPr>
            <w:tcW w:w="2714" w:type="dxa"/>
          </w:tcPr>
          <w:p w14:paraId="0FE0CFC9" w14:textId="77777777" w:rsidR="00995779" w:rsidRPr="00752797" w:rsidRDefault="00995779" w:rsidP="00995779">
            <w:pPr>
              <w:rPr>
                <w:lang w:val="en-US"/>
              </w:rPr>
            </w:pPr>
            <w:r w:rsidRPr="00752797">
              <w:rPr>
                <w:lang w:val="en-US"/>
              </w:rPr>
              <w:t>white-colebrook-grainsize</w:t>
            </w:r>
          </w:p>
        </w:tc>
      </w:tr>
    </w:tbl>
    <w:p w14:paraId="34D6BA54" w14:textId="77777777" w:rsidR="00995779" w:rsidRPr="00752797" w:rsidRDefault="00995779" w:rsidP="00995779">
      <w:pPr>
        <w:rPr>
          <w:lang w:val="en-US"/>
        </w:rPr>
      </w:pPr>
    </w:p>
    <w:p w14:paraId="2CB6FDB6" w14:textId="77777777"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Pr="00752797">
        <w:rPr>
          <w:lang w:val="en-US"/>
        </w:rPr>
        <w:t>zy value with equation</w:t>
      </w:r>
      <w:r w:rsidR="00AA1803" w:rsidRPr="00752797">
        <w:rPr>
          <w:lang w:val="en-US"/>
        </w:rPr>
        <w:t xml:space="preserve"> </w:t>
      </w:r>
      <w:r w:rsidR="00AA1803" w:rsidRPr="00752797">
        <w:rPr>
          <w:lang w:val="en-US"/>
        </w:rPr>
        <w:fldChar w:fldCharType="begin"/>
      </w:r>
      <w:r w:rsidR="00AA1803" w:rsidRPr="00752797">
        <w:rPr>
          <w:lang w:val="en-US"/>
        </w:rPr>
        <w:instrText xml:space="preserve"> GOTOBUTTON ZEqnNum120068  \* MERGEFORMAT </w:instrText>
      </w:r>
      <w:r w:rsidR="00AA1803" w:rsidRPr="00752797">
        <w:rPr>
          <w:lang w:val="en-US"/>
        </w:rPr>
        <w:fldChar w:fldCharType="begin"/>
      </w:r>
      <w:r w:rsidR="00AA1803" w:rsidRPr="00752797">
        <w:rPr>
          <w:lang w:val="en-US"/>
        </w:rPr>
        <w:instrText xml:space="preserve"> REF ZEqnNum120068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53</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zy value is in the order of 55 m</w:t>
      </w:r>
      <w:r w:rsidRPr="00752797">
        <w:rPr>
          <w:vertAlign w:val="superscript"/>
          <w:lang w:val="en-US"/>
        </w:rPr>
        <w:t>1/2</w:t>
      </w:r>
      <w:r w:rsidRPr="00752797">
        <w:rPr>
          <w:lang w:val="en-US"/>
        </w:rPr>
        <w:t>/s.</w:t>
      </w:r>
    </w:p>
    <w:p w14:paraId="032FF6C1" w14:textId="77777777" w:rsidR="00995779" w:rsidRPr="00752797" w:rsidRDefault="00995779" w:rsidP="00995779">
      <w:pPr>
        <w:rPr>
          <w:lang w:val="en-US"/>
        </w:rPr>
      </w:pPr>
    </w:p>
    <w:p w14:paraId="6219F01A" w14:textId="77777777" w:rsidR="00995779" w:rsidRPr="00752797" w:rsidRDefault="00995779" w:rsidP="00995779">
      <w:pPr>
        <w:pStyle w:val="MTDisplayEquation"/>
        <w:rPr>
          <w:lang w:val="en-US"/>
        </w:rPr>
      </w:pPr>
      <w:r w:rsidRPr="00752797">
        <w:rPr>
          <w:lang w:val="en-US"/>
        </w:rPr>
        <w:tab/>
      </w:r>
      <w:r w:rsidRPr="00752797">
        <w:rPr>
          <w:position w:val="-26"/>
          <w:lang w:val="en-US"/>
        </w:rPr>
        <w:object w:dxaOrig="1020" w:dyaOrig="700" w14:anchorId="13279F76">
          <v:shape id="_x0000_i1084" type="#_x0000_t75" style="width:50pt;height:35pt" o:ole="">
            <v:imagedata r:id="rId152" o:title=""/>
          </v:shape>
          <o:OLEObject Type="Embed" ProgID="Equation.DSMT4" ShapeID="_x0000_i1084" DrawAspect="Content" ObjectID="_1362569584" r:id="rId1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3" w:name="ZEqnNum1200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53</w:instrText>
      </w:r>
      <w:r w:rsidRPr="00752797">
        <w:rPr>
          <w:lang w:val="en-US"/>
        </w:rPr>
        <w:fldChar w:fldCharType="end"/>
      </w:r>
      <w:r w:rsidRPr="00752797">
        <w:rPr>
          <w:lang w:val="en-US"/>
        </w:rPr>
        <w:instrText>)</w:instrText>
      </w:r>
      <w:bookmarkEnd w:id="103"/>
      <w:r w:rsidRPr="00752797">
        <w:rPr>
          <w:lang w:val="en-US"/>
        </w:rPr>
        <w:fldChar w:fldCharType="end"/>
      </w:r>
    </w:p>
    <w:p w14:paraId="181CF2D0" w14:textId="77777777" w:rsidR="00995779" w:rsidRPr="00752797" w:rsidRDefault="00995779" w:rsidP="00995779">
      <w:pPr>
        <w:rPr>
          <w:lang w:val="en-US"/>
        </w:rPr>
      </w:pPr>
    </w:p>
    <w:p w14:paraId="299BC61E" w14:textId="77777777"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r w:rsidR="00AA1803" w:rsidRPr="00752797">
        <w:rPr>
          <w:lang w:val="en-US"/>
        </w:rPr>
        <w:t xml:space="preserve">equation </w:t>
      </w:r>
      <w:r w:rsidR="00AA1803" w:rsidRPr="00752797">
        <w:rPr>
          <w:lang w:val="en-US"/>
        </w:rPr>
        <w:fldChar w:fldCharType="begin"/>
      </w:r>
      <w:r w:rsidR="00AA1803" w:rsidRPr="00752797">
        <w:rPr>
          <w:lang w:val="en-US"/>
        </w:rPr>
        <w:instrText xml:space="preserve"> GOTOBUTTON ZEqnNum752543  \* MERGEFORMAT </w:instrText>
      </w:r>
      <w:r w:rsidR="00AA1803" w:rsidRPr="00752797">
        <w:rPr>
          <w:lang w:val="en-US"/>
        </w:rPr>
        <w:fldChar w:fldCharType="begin"/>
      </w:r>
      <w:r w:rsidR="00AA1803" w:rsidRPr="00752797">
        <w:rPr>
          <w:lang w:val="en-US"/>
        </w:rPr>
        <w:instrText xml:space="preserve"> REF ZEqnNum752543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54</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zy value and a typical Manning value would be in the order of 0.02 s/m</w:t>
      </w:r>
      <w:r w:rsidRPr="00752797">
        <w:rPr>
          <w:vertAlign w:val="superscript"/>
          <w:lang w:val="en-US"/>
        </w:rPr>
        <w:t>1/3</w:t>
      </w:r>
      <w:r w:rsidRPr="00752797">
        <w:rPr>
          <w:lang w:val="en-US"/>
        </w:rPr>
        <w:t>.</w:t>
      </w:r>
    </w:p>
    <w:p w14:paraId="580C3B59" w14:textId="77777777" w:rsidR="00995779" w:rsidRPr="00752797" w:rsidRDefault="00995779" w:rsidP="00995779">
      <w:pPr>
        <w:rPr>
          <w:lang w:val="en-US"/>
        </w:rPr>
      </w:pPr>
    </w:p>
    <w:p w14:paraId="684DA5FD" w14:textId="77777777"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w14:anchorId="721D3107">
          <v:shape id="_x0000_i1085" type="#_x0000_t75" style="width:57pt;height:37pt" o:ole="">
            <v:imagedata r:id="rId154" o:title=""/>
          </v:shape>
          <o:OLEObject Type="Embed" ProgID="Equation.DSMT4" ShapeID="_x0000_i1085" DrawAspect="Content" ObjectID="_1362569585" r:id="rId1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4" w:name="ZEqnNum75254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54</w:instrText>
      </w:r>
      <w:r w:rsidRPr="00752797">
        <w:rPr>
          <w:lang w:val="en-US"/>
        </w:rPr>
        <w:fldChar w:fldCharType="end"/>
      </w:r>
      <w:r w:rsidRPr="00752797">
        <w:rPr>
          <w:lang w:val="en-US"/>
        </w:rPr>
        <w:instrText>)</w:instrText>
      </w:r>
      <w:bookmarkEnd w:id="104"/>
      <w:r w:rsidRPr="00752797">
        <w:rPr>
          <w:lang w:val="en-US"/>
        </w:rPr>
        <w:fldChar w:fldCharType="end"/>
      </w:r>
    </w:p>
    <w:p w14:paraId="05E5C0E4" w14:textId="77777777" w:rsidR="00995779" w:rsidRPr="00752797" w:rsidRDefault="00995779" w:rsidP="00995779">
      <w:pPr>
        <w:rPr>
          <w:lang w:val="en-US"/>
        </w:rPr>
      </w:pPr>
    </w:p>
    <w:p w14:paraId="5A25A678" w14:textId="77777777"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r w:rsidR="00AA1803" w:rsidRPr="00752797">
        <w:rPr>
          <w:lang w:val="en-US"/>
        </w:rPr>
        <w:fldChar w:fldCharType="begin"/>
      </w:r>
      <w:r w:rsidR="00AA1803" w:rsidRPr="00752797">
        <w:rPr>
          <w:lang w:val="en-US"/>
        </w:rPr>
        <w:instrText xml:space="preserve"> GOTOBUTTON ZEqnNum849150  \* MERGEFORMAT </w:instrText>
      </w:r>
      <w:r w:rsidR="00AA1803" w:rsidRPr="00752797">
        <w:rPr>
          <w:lang w:val="en-US"/>
        </w:rPr>
        <w:fldChar w:fldCharType="begin"/>
      </w:r>
      <w:r w:rsidR="00AA1803" w:rsidRPr="00752797">
        <w:rPr>
          <w:lang w:val="en-US"/>
        </w:rPr>
        <w:instrText xml:space="preserve"> REF ZEqnNum849150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55</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would be in the order of 0.01 - 0.15 m. </w:t>
      </w:r>
    </w:p>
    <w:p w14:paraId="717039E9" w14:textId="77777777" w:rsidR="00995779" w:rsidRPr="00752797" w:rsidRDefault="00995779" w:rsidP="00995779">
      <w:pPr>
        <w:rPr>
          <w:lang w:val="en-US"/>
        </w:rPr>
      </w:pPr>
    </w:p>
    <w:p w14:paraId="796A8432" w14:textId="77777777" w:rsidR="00995779" w:rsidRPr="00752797" w:rsidRDefault="00995779" w:rsidP="00995779">
      <w:pPr>
        <w:pStyle w:val="MTDisplayEquation"/>
        <w:rPr>
          <w:lang w:val="en-US"/>
        </w:rPr>
      </w:pPr>
      <w:r w:rsidRPr="00752797">
        <w:rPr>
          <w:lang w:val="en-US"/>
        </w:rPr>
        <w:tab/>
      </w:r>
      <w:r w:rsidRPr="00752797">
        <w:rPr>
          <w:position w:val="-78"/>
          <w:lang w:val="en-US"/>
        </w:rPr>
        <w:object w:dxaOrig="2280" w:dyaOrig="1219" w14:anchorId="64EEDE77">
          <v:shape id="_x0000_i1086" type="#_x0000_t75" style="width:114pt;height:61pt" o:ole="">
            <v:imagedata r:id="rId156" o:title=""/>
          </v:shape>
          <o:OLEObject Type="Embed" ProgID="Equation.DSMT4" ShapeID="_x0000_i1086" DrawAspect="Content" ObjectID="_1362569586" r:id="rId1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5" w:name="ZEqnNum84915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55</w:instrText>
      </w:r>
      <w:r w:rsidRPr="00752797">
        <w:rPr>
          <w:lang w:val="en-US"/>
        </w:rPr>
        <w:fldChar w:fldCharType="end"/>
      </w:r>
      <w:r w:rsidRPr="00752797">
        <w:rPr>
          <w:lang w:val="en-US"/>
        </w:rPr>
        <w:instrText>)</w:instrText>
      </w:r>
      <w:bookmarkEnd w:id="105"/>
      <w:r w:rsidRPr="00752797">
        <w:rPr>
          <w:lang w:val="en-US"/>
        </w:rPr>
        <w:fldChar w:fldCharType="end"/>
      </w:r>
    </w:p>
    <w:p w14:paraId="065E6961" w14:textId="77777777" w:rsidR="00995779" w:rsidRPr="00752797" w:rsidRDefault="00995779" w:rsidP="00995779">
      <w:pPr>
        <w:rPr>
          <w:lang w:val="en-US"/>
        </w:rPr>
      </w:pPr>
      <w:bookmarkStart w:id="106" w:name="_Toc412623824"/>
    </w:p>
    <w:p w14:paraId="6EFD6169" w14:textId="77777777" w:rsidR="00995779" w:rsidRPr="00752797" w:rsidRDefault="00995779" w:rsidP="00995779">
      <w:pPr>
        <w:rPr>
          <w:lang w:val="en-US"/>
        </w:rPr>
      </w:pPr>
      <w:r w:rsidRPr="00752797">
        <w:rPr>
          <w:lang w:val="en-US"/>
        </w:rPr>
        <w:lastRenderedPageBreak/>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layer and the geometrical roughness of Nikuradse according to </w:t>
      </w:r>
      <w:r w:rsidR="00AA1803" w:rsidRPr="00752797">
        <w:rPr>
          <w:lang w:val="en-US"/>
        </w:rPr>
        <w:fldChar w:fldCharType="begin"/>
      </w:r>
      <w:r w:rsidR="00AA1803" w:rsidRPr="00752797">
        <w:rPr>
          <w:lang w:val="en-US"/>
        </w:rPr>
        <w:instrText xml:space="preserve"> GOTOBUTTON ZEqnNum532913  \* MERGEFORMAT </w:instrText>
      </w:r>
      <w:r w:rsidR="00AA1803" w:rsidRPr="00752797">
        <w:rPr>
          <w:lang w:val="en-US"/>
        </w:rPr>
        <w:fldChar w:fldCharType="begin"/>
      </w:r>
      <w:r w:rsidR="00AA1803" w:rsidRPr="00752797">
        <w:rPr>
          <w:lang w:val="en-US"/>
        </w:rPr>
        <w:instrText xml:space="preserve"> REF ZEqnNum532913 \* Charformat \! \* MERGEFORMAT </w:instrText>
      </w:r>
      <w:r w:rsidR="00AA1803"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56</w:instrText>
      </w:r>
      <w:r w:rsidR="002D6E55"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w:t>
      </w:r>
      <w:r w:rsidRPr="00752797">
        <w:rPr>
          <w:lang w:val="en-US"/>
        </w:rPr>
        <w:t>The user doesn’t have to specify a value for the bed friction coefficient.</w:t>
      </w:r>
    </w:p>
    <w:p w14:paraId="098EFBAC" w14:textId="77777777" w:rsidR="00995779" w:rsidRPr="00752797" w:rsidRDefault="00995779" w:rsidP="00995779">
      <w:pPr>
        <w:rPr>
          <w:lang w:val="en-US"/>
        </w:rPr>
      </w:pPr>
    </w:p>
    <w:p w14:paraId="4D59B925" w14:textId="77777777"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w14:anchorId="3AD95E10">
          <v:shape id="_x0000_i1087" type="#_x0000_t75" style="width:119pt;height:61pt" o:ole="">
            <v:imagedata r:id="rId158" o:title=""/>
          </v:shape>
          <o:OLEObject Type="Embed" ProgID="Equation.DSMT4" ShapeID="_x0000_i1087" DrawAspect="Content" ObjectID="_1362569587" r:id="rId1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7" w:name="ZEqnNum53291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56</w:instrText>
      </w:r>
      <w:r w:rsidRPr="00752797">
        <w:rPr>
          <w:lang w:val="en-US"/>
        </w:rPr>
        <w:fldChar w:fldCharType="end"/>
      </w:r>
      <w:r w:rsidRPr="00752797">
        <w:rPr>
          <w:lang w:val="en-US"/>
        </w:rPr>
        <w:instrText>)</w:instrText>
      </w:r>
      <w:bookmarkEnd w:id="107"/>
      <w:r w:rsidRPr="00752797">
        <w:rPr>
          <w:lang w:val="en-US"/>
        </w:rPr>
        <w:fldChar w:fldCharType="end"/>
      </w:r>
    </w:p>
    <w:p w14:paraId="06209B1C" w14:textId="77777777" w:rsidR="00995779" w:rsidRPr="00752797" w:rsidRDefault="00995779" w:rsidP="00995779">
      <w:pPr>
        <w:rPr>
          <w:lang w:val="en-US"/>
        </w:rPr>
      </w:pPr>
    </w:p>
    <w:p w14:paraId="2BEB2C68" w14:textId="77777777"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p>
    <w:p w14:paraId="78136433" w14:textId="77777777" w:rsidR="00995779" w:rsidRPr="00752797" w:rsidRDefault="00995779" w:rsidP="00AA1803">
      <w:pPr>
        <w:pStyle w:val="Heading3"/>
        <w:rPr>
          <w:lang w:val="en-US"/>
        </w:rPr>
      </w:pPr>
      <w:bookmarkStart w:id="108" w:name="_Toc413610994"/>
      <w:r w:rsidRPr="00752797">
        <w:rPr>
          <w:lang w:val="en-US"/>
        </w:rPr>
        <w:t>Damping by vegetation</w:t>
      </w:r>
      <w:bookmarkEnd w:id="106"/>
      <w:bookmarkEnd w:id="108"/>
    </w:p>
    <w:p w14:paraId="1AF7F13D" w14:textId="77777777"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The presence of aquatic vegetation within the area of wave propagation or wave breaking may not only result in short wave dissipation (section </w:t>
      </w:r>
      <w:r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Pr="00752797">
        <w:rPr>
          <w:rFonts w:ascii="Arial" w:hAnsi="Arial" w:cs="Arial"/>
          <w:sz w:val="21"/>
          <w:szCs w:val="24"/>
        </w:rPr>
      </w:r>
      <w:r w:rsidRPr="00752797">
        <w:rPr>
          <w:rFonts w:ascii="Arial" w:hAnsi="Arial" w:cs="Arial"/>
          <w:sz w:val="21"/>
          <w:szCs w:val="24"/>
        </w:rPr>
        <w:fldChar w:fldCharType="separate"/>
      </w:r>
      <w:r w:rsidR="002D6E55">
        <w:rPr>
          <w:rFonts w:ascii="Arial" w:hAnsi="Arial" w:cs="Arial"/>
          <w:sz w:val="21"/>
          <w:szCs w:val="24"/>
        </w:rPr>
        <w:t>2.3.2.3</w:t>
      </w:r>
      <w:r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equations (Van Rooijen et al., 2015, equation </w: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AA1803" w:rsidRPr="00752797">
        <w:rPr>
          <w:rFonts w:ascii="Arial" w:hAnsi="Arial" w:cs="Arial"/>
          <w:sz w:val="21"/>
          <w:szCs w:val="24"/>
        </w:rPr>
        <w:fldChar w:fldCharType="separate"/>
      </w:r>
      <w:r w:rsidR="002D6E55" w:rsidRPr="002D6E55">
        <w:rPr>
          <w:rFonts w:ascii="Arial" w:hAnsi="Arial" w:cs="Arial"/>
          <w:sz w:val="21"/>
          <w:szCs w:val="24"/>
        </w:rPr>
        <w:instrText>(2.50)</w:instrText>
      </w:r>
      <w:r w:rsidR="00AA1803" w:rsidRPr="00752797">
        <w:rPr>
          <w:rFonts w:ascii="Arial" w:hAnsi="Arial" w:cs="Arial"/>
          <w:sz w:val="21"/>
          <w:szCs w:val="24"/>
        </w:rPr>
        <w:fldChar w:fldCharType="end"/>
      </w:r>
      <w:r w:rsidR="00AA1803" w:rsidRPr="00752797">
        <w:rPr>
          <w:rFonts w:ascii="Arial" w:hAnsi="Arial" w:cs="Arial"/>
          <w:sz w:val="21"/>
          <w:szCs w:val="24"/>
        </w:rPr>
        <w:fldChar w:fldCharType="end"/>
      </w:r>
      <w:r w:rsidRPr="00752797">
        <w:rPr>
          <w:rFonts w:ascii="Arial" w:hAnsi="Arial" w:cs="Arial"/>
          <w:sz w:val="21"/>
          <w:szCs w:val="24"/>
        </w:rPr>
        <w:t>):</w:t>
      </w:r>
    </w:p>
    <w:p w14:paraId="34EE7C9D" w14:textId="77777777" w:rsidR="00995779" w:rsidRPr="00752797" w:rsidRDefault="00995779" w:rsidP="00995779">
      <w:pPr>
        <w:rPr>
          <w:lang w:val="en-US"/>
        </w:rPr>
      </w:pPr>
    </w:p>
    <w:p w14:paraId="3C2F698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w14:anchorId="3FFA55B1">
          <v:shape id="_x0000_i1088" type="#_x0000_t75" style="width:119pt;height:31pt" o:ole="">
            <v:imagedata r:id="rId160" o:title=""/>
          </v:shape>
          <o:OLEObject Type="Embed" ProgID="Equation.DSMT4" ShapeID="_x0000_i1088" DrawAspect="Content" ObjectID="_1362569588" r:id="rId1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57</w:instrText>
      </w:r>
      <w:r w:rsidRPr="00752797">
        <w:rPr>
          <w:lang w:val="en-US"/>
        </w:rPr>
        <w:fldChar w:fldCharType="end"/>
      </w:r>
      <w:r w:rsidRPr="00752797">
        <w:rPr>
          <w:lang w:val="en-US"/>
        </w:rPr>
        <w:instrText>)</w:instrText>
      </w:r>
      <w:r w:rsidRPr="00752797">
        <w:rPr>
          <w:lang w:val="en-US"/>
        </w:rPr>
        <w:fldChar w:fldCharType="end"/>
      </w:r>
    </w:p>
    <w:p w14:paraId="01EF44DF" w14:textId="77777777" w:rsidR="00995779" w:rsidRPr="00752797" w:rsidRDefault="00995779" w:rsidP="00995779">
      <w:pPr>
        <w:pStyle w:val="07paragraphs"/>
        <w:spacing w:line="240" w:lineRule="auto"/>
        <w:rPr>
          <w:rFonts w:ascii="Arial" w:hAnsi="Arial" w:cs="Arial"/>
          <w:sz w:val="21"/>
          <w:szCs w:val="24"/>
        </w:rPr>
      </w:pPr>
    </w:p>
    <w:p w14:paraId="5331CBAB" w14:textId="77777777"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r w:rsidRPr="00752797">
        <w:rPr>
          <w:rFonts w:ascii="Arial" w:hAnsi="Arial" w:cs="Arial"/>
          <w:i/>
          <w:sz w:val="21"/>
          <w:szCs w:val="24"/>
        </w:rPr>
        <w:t>b</w:t>
      </w:r>
      <w:r w:rsidRPr="00752797">
        <w:rPr>
          <w:rFonts w:ascii="Arial" w:hAnsi="Arial" w:cs="Arial"/>
          <w:i/>
          <w:sz w:val="21"/>
          <w:szCs w:val="24"/>
          <w:vertAlign w:val="subscript"/>
        </w:rPr>
        <w:t>v</w:t>
      </w:r>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14:paraId="385F42DB"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w14:anchorId="01B644E4">
          <v:shape id="_x0000_i1089" type="#_x0000_t75" style="width:178pt;height:65pt" o:ole="">
            <v:imagedata r:id="rId162" o:title=""/>
          </v:shape>
          <o:OLEObject Type="Embed" ProgID="Equation.DSMT4" ShapeID="_x0000_i1089" DrawAspect="Content" ObjectID="_1362569589" r:id="rId1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58</w:instrText>
      </w:r>
      <w:r w:rsidRPr="00752797">
        <w:rPr>
          <w:lang w:val="en-US"/>
        </w:rPr>
        <w:fldChar w:fldCharType="end"/>
      </w:r>
      <w:r w:rsidRPr="00752797">
        <w:rPr>
          <w:lang w:val="en-US"/>
        </w:rPr>
        <w:instrText>)</w:instrText>
      </w:r>
      <w:r w:rsidRPr="00752797">
        <w:rPr>
          <w:lang w:val="en-US"/>
        </w:rPr>
        <w:fldChar w:fldCharType="end"/>
      </w:r>
    </w:p>
    <w:p w14:paraId="39948CF9" w14:textId="77777777" w:rsidR="00AA1803" w:rsidRPr="00752797" w:rsidRDefault="00AA1803" w:rsidP="00AA1803">
      <w:pPr>
        <w:rPr>
          <w:lang w:val="en-US"/>
        </w:rPr>
      </w:pPr>
    </w:p>
    <w:p w14:paraId="12F0F5E4" w14:textId="77777777" w:rsidR="00995779" w:rsidRPr="00752797" w:rsidRDefault="00995779" w:rsidP="00995779">
      <w:pPr>
        <w:rPr>
          <w:lang w:val="en-US"/>
        </w:rPr>
      </w:pPr>
      <w:r w:rsidRPr="00752797">
        <w:rPr>
          <w:lang w:val="en-US"/>
        </w:rPr>
        <w:t xml:space="preserve">where </w:t>
      </w:r>
      <w:r w:rsidRPr="00752797">
        <w:rPr>
          <w:position w:val="-8"/>
          <w:lang w:val="en-US"/>
        </w:rPr>
        <w:object w:dxaOrig="360" w:dyaOrig="360" w14:anchorId="487D8D49">
          <v:shape id="_x0000_i1090" type="#_x0000_t75" style="width:17pt;height:17pt" o:ole="">
            <v:imagedata r:id="rId164" o:title=""/>
          </v:shape>
          <o:OLEObject Type="Embed" ProgID="Equation.DSMT4" ShapeID="_x0000_i1090" DrawAspect="Content" ObjectID="_1362569590" r:id="rId165"/>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14:paraId="4115DF9B" w14:textId="77777777" w:rsidR="00727EAA" w:rsidRPr="00752797" w:rsidRDefault="00727EAA" w:rsidP="002603CC">
      <w:pPr>
        <w:pStyle w:val="Heading3"/>
        <w:jc w:val="both"/>
        <w:rPr>
          <w:lang w:val="en-US"/>
        </w:rPr>
      </w:pPr>
      <w:bookmarkStart w:id="109" w:name="_Toc413610995"/>
      <w:r w:rsidRPr="00752797">
        <w:rPr>
          <w:lang w:val="en-US"/>
        </w:rPr>
        <w:t>Wind</w:t>
      </w:r>
      <w:bookmarkEnd w:id="109"/>
    </w:p>
    <w:p w14:paraId="7F30047D" w14:textId="77777777" w:rsidR="00E87FFC" w:rsidRPr="00752797" w:rsidRDefault="00E87FFC" w:rsidP="00E87FFC">
      <w:pPr>
        <w:rPr>
          <w:lang w:val="en-US"/>
        </w:rPr>
      </w:pPr>
      <w:r w:rsidRPr="00752797">
        <w:rPr>
          <w:lang w:val="en-US"/>
        </w:rPr>
        <w:t xml:space="preserve">The first term on the right hand side of the momentum equations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represents the forcing due to the wind stress. These forcing terms due to the wind are formulated as:</w:t>
      </w:r>
    </w:p>
    <w:p w14:paraId="70291EAD" w14:textId="77777777" w:rsidR="00E87FFC" w:rsidRPr="00752797" w:rsidRDefault="00E87FFC" w:rsidP="00E87FFC">
      <w:pPr>
        <w:rPr>
          <w:lang w:val="en-US"/>
        </w:rPr>
      </w:pPr>
    </w:p>
    <w:p w14:paraId="748AC902" w14:textId="77777777"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w14:anchorId="13A1F4AE">
          <v:shape id="_x0000_i1091" type="#_x0000_t75" style="width:82pt;height:20pt" o:ole="">
            <v:imagedata r:id="rId166" o:title=""/>
          </v:shape>
          <o:OLEObject Type="Embed" ProgID="Equation.DSMT4" ShapeID="_x0000_i1091" DrawAspect="Content" ObjectID="_1362569591" r:id="rId16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59</w:instrText>
      </w:r>
      <w:r w:rsidRPr="00752797">
        <w:rPr>
          <w:lang w:val="en-US"/>
        </w:rPr>
        <w:fldChar w:fldCharType="end"/>
      </w:r>
      <w:r w:rsidRPr="00752797">
        <w:rPr>
          <w:lang w:val="en-US"/>
        </w:rPr>
        <w:instrText>)</w:instrText>
      </w:r>
      <w:r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14:paraId="0B4E3CCD" w14:textId="77777777"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w14:anchorId="47346272">
          <v:shape id="_x0000_i1092" type="#_x0000_t75" style="width:82pt;height:22pt" o:ole="">
            <v:imagedata r:id="rId168" o:title=""/>
          </v:shape>
          <o:OLEObject Type="Embed" ProgID="Equation.DSMT4" ShapeID="_x0000_i1092" DrawAspect="Content" ObjectID="_1362569592" r:id="rId169"/>
        </w:object>
      </w:r>
      <w:r w:rsidRPr="00752797">
        <w:rPr>
          <w:lang w:val="en-US"/>
        </w:rPr>
        <w:t xml:space="preserve">                                                                                                                </w:t>
      </w:r>
    </w:p>
    <w:p w14:paraId="537F4DAD" w14:textId="77777777" w:rsidR="00995779" w:rsidRPr="00752797" w:rsidRDefault="00995779" w:rsidP="00E87FFC">
      <w:pPr>
        <w:rPr>
          <w:lang w:val="en-US"/>
        </w:rPr>
      </w:pPr>
    </w:p>
    <w:p w14:paraId="55D3D172" w14:textId="77777777" w:rsidR="00E87FFC" w:rsidRPr="00752797" w:rsidRDefault="00E87FFC" w:rsidP="00E87FFC">
      <w:pPr>
        <w:rPr>
          <w:lang w:val="en-US"/>
        </w:rPr>
      </w:pPr>
      <w:r w:rsidRPr="00752797">
        <w:rPr>
          <w:lang w:val="en-US"/>
        </w:rPr>
        <w:t xml:space="preserve">where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14:paraId="3A16D5F6" w14:textId="77777777" w:rsidR="00BC356B" w:rsidRPr="00752797" w:rsidRDefault="00BC356B" w:rsidP="00BC356B">
      <w:pPr>
        <w:pStyle w:val="Heading2"/>
        <w:rPr>
          <w:lang w:val="en-US"/>
        </w:rPr>
      </w:pPr>
      <w:bookmarkStart w:id="110" w:name="_Toc413610996"/>
      <w:r w:rsidRPr="00752797">
        <w:rPr>
          <w:lang w:val="en-US"/>
        </w:rPr>
        <w:t>Non-hydrostatic pressure correction</w:t>
      </w:r>
      <w:bookmarkEnd w:id="110"/>
    </w:p>
    <w:p w14:paraId="191B0627" w14:textId="77777777"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14:paraId="3CC7BA18" w14:textId="77777777" w:rsidR="00995779" w:rsidRPr="00752797" w:rsidRDefault="00995779" w:rsidP="00995779">
      <w:pPr>
        <w:spacing w:line="240" w:lineRule="auto"/>
        <w:rPr>
          <w:lang w:val="en-US"/>
        </w:rPr>
      </w:pPr>
    </w:p>
    <w:p w14:paraId="553AFFD6"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w14:anchorId="3FB181D6">
          <v:shape id="_x0000_i1093" type="#_x0000_t75" style="width:65pt;height:31pt" o:ole="">
            <v:imagedata r:id="rId170" o:title=""/>
          </v:shape>
          <o:OLEObject Type="Embed" ProgID="Equation.DSMT4" ShapeID="_x0000_i1093" DrawAspect="Content" ObjectID="_1362569593" r:id="rId1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1" w:name="ZEqnNum829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60</w:instrText>
      </w:r>
      <w:r w:rsidRPr="00752797">
        <w:rPr>
          <w:lang w:val="en-US"/>
        </w:rPr>
        <w:fldChar w:fldCharType="end"/>
      </w:r>
      <w:r w:rsidRPr="00752797">
        <w:rPr>
          <w:lang w:val="en-US"/>
        </w:rPr>
        <w:instrText>)</w:instrText>
      </w:r>
      <w:bookmarkEnd w:id="111"/>
      <w:r w:rsidRPr="00752797">
        <w:rPr>
          <w:lang w:val="en-US"/>
        </w:rPr>
        <w:fldChar w:fldCharType="end"/>
      </w:r>
    </w:p>
    <w:p w14:paraId="53759BC5" w14:textId="77777777" w:rsidR="00995779" w:rsidRPr="00752797" w:rsidRDefault="00995779" w:rsidP="00995779">
      <w:pPr>
        <w:pStyle w:val="MTDisplayEquation"/>
        <w:rPr>
          <w:lang w:val="en-US"/>
        </w:rPr>
      </w:pPr>
    </w:p>
    <w:p w14:paraId="61E5A50A" w14:textId="77777777" w:rsidR="00995779" w:rsidRPr="00752797" w:rsidRDefault="00995779" w:rsidP="00995779">
      <w:pPr>
        <w:pStyle w:val="MTDisplayEquation"/>
        <w:rPr>
          <w:lang w:val="en-US"/>
        </w:rPr>
      </w:pPr>
      <w:r w:rsidRPr="00752797">
        <w:rPr>
          <w:lang w:val="en-US"/>
        </w:rPr>
        <w:t xml:space="preserve">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14:paraId="41F94D9E" w14:textId="77777777" w:rsidR="00995779" w:rsidRPr="00752797" w:rsidRDefault="00995779" w:rsidP="00995779">
      <w:pPr>
        <w:rPr>
          <w:lang w:val="en-US"/>
        </w:rPr>
      </w:pPr>
    </w:p>
    <w:p w14:paraId="14239033"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w14:anchorId="17CEC117">
          <v:shape id="_x0000_i1094" type="#_x0000_t75" style="width:79pt;height:31pt" o:ole="">
            <v:imagedata r:id="rId172" o:title=""/>
          </v:shape>
          <o:OLEObject Type="Embed" ProgID="Equation.DSMT4" ShapeID="_x0000_i1094" DrawAspect="Content" ObjectID="_1362569594" r:id="rId17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2" w:name="ZEqnNum9397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61</w:instrText>
      </w:r>
      <w:r w:rsidRPr="00752797">
        <w:rPr>
          <w:lang w:val="en-US"/>
        </w:rPr>
        <w:fldChar w:fldCharType="end"/>
      </w:r>
      <w:r w:rsidRPr="00752797">
        <w:rPr>
          <w:lang w:val="en-US"/>
        </w:rPr>
        <w:instrText>)</w:instrText>
      </w:r>
      <w:bookmarkEnd w:id="112"/>
      <w:r w:rsidRPr="00752797">
        <w:rPr>
          <w:lang w:val="en-US"/>
        </w:rPr>
        <w:fldChar w:fldCharType="end"/>
      </w:r>
    </w:p>
    <w:p w14:paraId="335FBA49" w14:textId="77777777" w:rsidR="00995779" w:rsidRPr="00752797" w:rsidRDefault="00995779" w:rsidP="00995779">
      <w:pPr>
        <w:spacing w:line="240" w:lineRule="auto"/>
        <w:rPr>
          <w:lang w:val="en-US"/>
        </w:rPr>
      </w:pPr>
    </w:p>
    <w:p w14:paraId="7A7A607A" w14:textId="77777777"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14:paraId="43D41FFB" w14:textId="77777777" w:rsidR="00995779" w:rsidRPr="00752797" w:rsidRDefault="00995779" w:rsidP="00995779">
      <w:pPr>
        <w:spacing w:line="240" w:lineRule="auto"/>
        <w:rPr>
          <w:lang w:val="en-US"/>
        </w:rPr>
      </w:pPr>
    </w:p>
    <w:p w14:paraId="3BDBBD2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w14:anchorId="71D25ABB">
          <v:shape id="_x0000_i1095" type="#_x0000_t75" style="width:112pt;height:38pt" o:ole="">
            <v:imagedata r:id="rId174" o:title=""/>
          </v:shape>
          <o:OLEObject Type="Embed" ProgID="Equation.DSMT4" ShapeID="_x0000_i1095" DrawAspect="Content" ObjectID="_1362569595" r:id="rId17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3" w:name="ZEqnNum4662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62</w:instrText>
      </w:r>
      <w:r w:rsidRPr="00752797">
        <w:rPr>
          <w:lang w:val="en-US"/>
        </w:rPr>
        <w:fldChar w:fldCharType="end"/>
      </w:r>
      <w:r w:rsidRPr="00752797">
        <w:rPr>
          <w:lang w:val="en-US"/>
        </w:rPr>
        <w:instrText>)</w:instrText>
      </w:r>
      <w:bookmarkEnd w:id="113"/>
      <w:r w:rsidRPr="00752797">
        <w:rPr>
          <w:lang w:val="en-US"/>
        </w:rPr>
        <w:fldChar w:fldCharType="end"/>
      </w:r>
    </w:p>
    <w:p w14:paraId="77F5046B" w14:textId="77777777" w:rsidR="00995779" w:rsidRPr="00752797" w:rsidRDefault="00995779" w:rsidP="00995779">
      <w:pPr>
        <w:spacing w:line="240" w:lineRule="auto"/>
        <w:rPr>
          <w:lang w:val="en-US"/>
        </w:rPr>
      </w:pPr>
    </w:p>
    <w:p w14:paraId="0DB768FF" w14:textId="77777777" w:rsidR="00995779" w:rsidRPr="00752797" w:rsidRDefault="00995779" w:rsidP="00995779">
      <w:pPr>
        <w:spacing w:line="240" w:lineRule="auto"/>
        <w:rPr>
          <w:lang w:val="en-US"/>
        </w:rPr>
      </w:pPr>
      <w:r w:rsidRPr="00752797">
        <w:rPr>
          <w:lang w:val="en-US"/>
        </w:rPr>
        <w:t xml:space="preserve">Substituting </w:t>
      </w:r>
      <w:r w:rsidRPr="00752797">
        <w:rPr>
          <w:lang w:val="en-US"/>
        </w:rPr>
        <w:fldChar w:fldCharType="begin"/>
      </w:r>
      <w:r w:rsidRPr="00752797">
        <w:rPr>
          <w:lang w:val="en-US"/>
        </w:rPr>
        <w:instrText xml:space="preserve"> GOTOBUTTON ZEqnNum939704  \* MERGEFORMAT </w:instrText>
      </w:r>
      <w:r w:rsidRPr="00752797">
        <w:rPr>
          <w:lang w:val="en-US"/>
        </w:rPr>
        <w:fldChar w:fldCharType="begin"/>
      </w:r>
      <w:r w:rsidRPr="00752797">
        <w:rPr>
          <w:lang w:val="en-US"/>
        </w:rPr>
        <w:instrText xml:space="preserve"> REF ZEqnNum939704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allows the vertical momentum balance at the surface to be described by:</w:t>
      </w:r>
    </w:p>
    <w:p w14:paraId="5043B64F" w14:textId="77777777" w:rsidR="00995779" w:rsidRPr="00752797" w:rsidRDefault="00995779" w:rsidP="00995779">
      <w:pPr>
        <w:spacing w:line="240" w:lineRule="auto"/>
        <w:rPr>
          <w:lang w:val="en-US"/>
        </w:rPr>
      </w:pPr>
    </w:p>
    <w:p w14:paraId="50B5CCF7"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w14:anchorId="2DEFADCC">
          <v:shape id="_x0000_i1096" type="#_x0000_t75" style="width:88pt;height:31pt" o:ole="">
            <v:imagedata r:id="rId176" o:title=""/>
          </v:shape>
          <o:OLEObject Type="Embed" ProgID="Equation.DSMT4" ShapeID="_x0000_i1096" DrawAspect="Content" ObjectID="_1362569596" r:id="rId17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4" w:name="ZEqnNum8013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63</w:instrText>
      </w:r>
      <w:r w:rsidRPr="00752797">
        <w:rPr>
          <w:lang w:val="en-US"/>
        </w:rPr>
        <w:fldChar w:fldCharType="end"/>
      </w:r>
      <w:r w:rsidRPr="00752797">
        <w:rPr>
          <w:lang w:val="en-US"/>
        </w:rPr>
        <w:instrText>)</w:instrText>
      </w:r>
      <w:bookmarkEnd w:id="114"/>
      <w:r w:rsidRPr="00752797">
        <w:rPr>
          <w:lang w:val="en-US"/>
        </w:rPr>
        <w:fldChar w:fldCharType="end"/>
      </w:r>
    </w:p>
    <w:p w14:paraId="6984F885" w14:textId="77777777" w:rsidR="00995779" w:rsidRPr="00752797" w:rsidRDefault="00995779" w:rsidP="00995779">
      <w:pPr>
        <w:spacing w:line="240" w:lineRule="auto"/>
        <w:rPr>
          <w:lang w:val="en-US"/>
        </w:rPr>
      </w:pPr>
    </w:p>
    <w:p w14:paraId="2D3EE986"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ZEqnNum801359  \* MERGEFORMAT </w:instrText>
      </w:r>
      <w:r w:rsidRPr="00752797">
        <w:rPr>
          <w:lang w:val="en-US"/>
        </w:rPr>
        <w:fldChar w:fldCharType="begin"/>
      </w:r>
      <w:r w:rsidRPr="00752797">
        <w:rPr>
          <w:lang w:val="en-US"/>
        </w:rPr>
        <w:instrText xml:space="preserve"> REF ZEqnNum801359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Pr="00752797">
        <w:rPr>
          <w:lang w:val="en-US"/>
        </w:rPr>
        <w:fldChar w:fldCharType="begin"/>
      </w:r>
      <w:r w:rsidRPr="00752797">
        <w:rPr>
          <w:lang w:val="en-US"/>
        </w:rPr>
        <w:instrText xml:space="preserve"> GOTOBUTTON ZEqnNum466261  \* MERGEFORMAT </w:instrText>
      </w:r>
      <w:r w:rsidRPr="00752797">
        <w:rPr>
          <w:lang w:val="en-US"/>
        </w:rPr>
        <w:fldChar w:fldCharType="begin"/>
      </w:r>
      <w:r w:rsidRPr="00752797">
        <w:rPr>
          <w:lang w:val="en-US"/>
        </w:rPr>
        <w:instrText xml:space="preserve"> REF ZEqnNum466261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62</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local continuity equation:</w:t>
      </w:r>
    </w:p>
    <w:p w14:paraId="61918009" w14:textId="77777777" w:rsidR="00995779" w:rsidRPr="00752797" w:rsidRDefault="00995779" w:rsidP="00995779">
      <w:pPr>
        <w:spacing w:line="240" w:lineRule="auto"/>
        <w:rPr>
          <w:lang w:val="en-US"/>
        </w:rPr>
      </w:pPr>
    </w:p>
    <w:p w14:paraId="25E9C89D"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680" w:dyaOrig="620" w14:anchorId="5EEB3A4F">
          <v:shape id="_x0000_i1097" type="#_x0000_t75" style="width:85pt;height:31pt" o:ole="">
            <v:imagedata r:id="rId178" o:title=""/>
          </v:shape>
          <o:OLEObject Type="Embed" ProgID="Equation.DSMT4" ShapeID="_x0000_i1097" DrawAspect="Content" ObjectID="_1362569597" r:id="rId1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64</w:instrText>
      </w:r>
      <w:r w:rsidRPr="00752797">
        <w:rPr>
          <w:lang w:val="en-US"/>
        </w:rPr>
        <w:fldChar w:fldCharType="end"/>
      </w:r>
      <w:r w:rsidRPr="00752797">
        <w:rPr>
          <w:lang w:val="en-US"/>
        </w:rPr>
        <w:instrText>)</w:instrText>
      </w:r>
      <w:r w:rsidRPr="00752797">
        <w:rPr>
          <w:lang w:val="en-US"/>
        </w:rPr>
        <w:fldChar w:fldCharType="end"/>
      </w:r>
    </w:p>
    <w:p w14:paraId="14C205BB" w14:textId="77777777" w:rsidR="00995779" w:rsidRPr="00752797" w:rsidRDefault="00995779" w:rsidP="00995779">
      <w:pPr>
        <w:spacing w:line="240" w:lineRule="auto"/>
        <w:rPr>
          <w:lang w:val="en-US"/>
        </w:rPr>
      </w:pPr>
    </w:p>
    <w:p w14:paraId="7262907A" w14:textId="77777777" w:rsidR="00995779" w:rsidRPr="00752797" w:rsidRDefault="00995779" w:rsidP="00995779">
      <w:pPr>
        <w:spacing w:line="240" w:lineRule="auto"/>
        <w:rPr>
          <w:lang w:val="en-US"/>
        </w:rPr>
      </w:pPr>
      <w:r w:rsidRPr="00752797">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w:t>
      </w:r>
      <w:r w:rsidRPr="00752797">
        <w:rPr>
          <w:lang w:val="en-US"/>
        </w:rPr>
        <w:lastRenderedPageBreak/>
        <w:t xml:space="preserve">et al. (2013), we consider hydrostatic bores if </w:t>
      </w:r>
      <w:r w:rsidRPr="00752797">
        <w:rPr>
          <w:position w:val="-24"/>
          <w:lang w:val="en-US"/>
        </w:rPr>
        <w:object w:dxaOrig="920" w:dyaOrig="620" w14:anchorId="0128C251">
          <v:shape id="_x0000_i1098" type="#_x0000_t75" style="width:45pt;height:31pt" o:ole="">
            <v:imagedata r:id="rId180" o:title=""/>
          </v:shape>
          <o:OLEObject Type="Embed" ProgID="Equation.DSMT4" ShapeID="_x0000_i1098" DrawAspect="Content" ObjectID="_1362569598" r:id="rId181"/>
        </w:object>
      </w:r>
      <w:r w:rsidRPr="00752797">
        <w:rPr>
          <w:lang w:val="en-US"/>
        </w:rPr>
        <w:t xml:space="preserve"> and reform if </w:t>
      </w:r>
      <w:r w:rsidRPr="00752797">
        <w:rPr>
          <w:position w:val="-24"/>
          <w:lang w:val="en-US"/>
        </w:rPr>
        <w:object w:dxaOrig="900" w:dyaOrig="620" w14:anchorId="13B35A32">
          <v:shape id="_x0000_i1099" type="#_x0000_t75" style="width:45pt;height:31pt" o:ole="">
            <v:imagedata r:id="rId182" o:title=""/>
          </v:shape>
          <o:OLEObject Type="Embed" ProgID="Equation.DSMT4" ShapeID="_x0000_i1099" DrawAspect="Content" ObjectID="_1362569599" r:id="rId183"/>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14:paraId="4A4D8557" w14:textId="77777777" w:rsidR="00995779" w:rsidRPr="00752797" w:rsidRDefault="00995779" w:rsidP="00995779">
      <w:pPr>
        <w:spacing w:line="240" w:lineRule="auto"/>
        <w:rPr>
          <w:lang w:val="en-US"/>
        </w:rPr>
      </w:pPr>
    </w:p>
    <w:p w14:paraId="1B013F89" w14:textId="77777777"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14:paraId="19EF37F3" w14:textId="77777777" w:rsidR="00995779" w:rsidRPr="00752797" w:rsidRDefault="00995779" w:rsidP="00995779">
      <w:pPr>
        <w:pStyle w:val="Heading2"/>
        <w:jc w:val="both"/>
        <w:rPr>
          <w:lang w:val="en-US"/>
        </w:rPr>
      </w:pPr>
      <w:bookmarkStart w:id="115" w:name="_Toc412197875"/>
      <w:bookmarkStart w:id="116" w:name="_Toc412623827"/>
      <w:bookmarkStart w:id="117" w:name="_Toc413610997"/>
      <w:r w:rsidRPr="00752797">
        <w:rPr>
          <w:lang w:val="en-US"/>
        </w:rPr>
        <w:t>Groundwater flow</w:t>
      </w:r>
      <w:bookmarkEnd w:id="115"/>
      <w:bookmarkEnd w:id="116"/>
      <w:bookmarkEnd w:id="117"/>
    </w:p>
    <w:p w14:paraId="09421C34" w14:textId="77777777"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14:paraId="4840AFD6" w14:textId="77777777" w:rsidR="00995779" w:rsidRPr="00752797" w:rsidRDefault="00995779" w:rsidP="00995779">
      <w:pPr>
        <w:pStyle w:val="Heading3"/>
        <w:jc w:val="both"/>
        <w:rPr>
          <w:lang w:val="en-US"/>
        </w:rPr>
      </w:pPr>
      <w:bookmarkStart w:id="118" w:name="_Toc412197876"/>
      <w:bookmarkStart w:id="119" w:name="_Toc412623828"/>
      <w:bookmarkStart w:id="120" w:name="_Toc413610998"/>
      <w:r w:rsidRPr="00752797">
        <w:rPr>
          <w:lang w:val="en-US"/>
        </w:rPr>
        <w:t>Continuity</w:t>
      </w:r>
      <w:bookmarkEnd w:id="118"/>
      <w:bookmarkEnd w:id="119"/>
      <w:bookmarkEnd w:id="120"/>
    </w:p>
    <w:p w14:paraId="74A68060" w14:textId="77777777"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14:paraId="3297E8B3" w14:textId="77777777" w:rsidR="00995779" w:rsidRPr="00752797" w:rsidRDefault="00995779" w:rsidP="00995779">
      <w:pPr>
        <w:rPr>
          <w:lang w:val="en-US"/>
        </w:rPr>
      </w:pPr>
    </w:p>
    <w:p w14:paraId="08C6DE64" w14:textId="77777777"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w14:anchorId="6297EF8E">
          <v:shape id="_x0000_i1100" type="#_x0000_t75" style="width:40pt;height:14pt" o:ole="">
            <v:imagedata r:id="rId184" o:title=""/>
          </v:shape>
          <o:OLEObject Type="Embed" ProgID="Equation.DSMT4" ShapeID="_x0000_i1100" DrawAspect="Content" ObjectID="_1362569600" r:id="rId1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1" w:name="ZEqnNum11325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65</w:instrText>
      </w:r>
      <w:r w:rsidRPr="00752797">
        <w:rPr>
          <w:lang w:val="en-US"/>
        </w:rPr>
        <w:fldChar w:fldCharType="end"/>
      </w:r>
      <w:r w:rsidRPr="00752797">
        <w:rPr>
          <w:lang w:val="en-US"/>
        </w:rPr>
        <w:instrText>)</w:instrText>
      </w:r>
      <w:bookmarkEnd w:id="121"/>
      <w:r w:rsidRPr="00752797">
        <w:rPr>
          <w:lang w:val="en-US"/>
        </w:rPr>
        <w:fldChar w:fldCharType="end"/>
      </w:r>
    </w:p>
    <w:p w14:paraId="504E611E" w14:textId="77777777" w:rsidR="00995779" w:rsidRPr="00752797" w:rsidRDefault="00995779" w:rsidP="00995779">
      <w:pPr>
        <w:rPr>
          <w:lang w:val="en-US"/>
        </w:rPr>
      </w:pPr>
    </w:p>
    <w:p w14:paraId="69F09DFA" w14:textId="77777777" w:rsidR="00995779" w:rsidRPr="00752797" w:rsidRDefault="00995779" w:rsidP="00995779">
      <w:pPr>
        <w:rPr>
          <w:lang w:val="en-US"/>
        </w:rPr>
      </w:pPr>
      <w:r w:rsidRPr="00752797">
        <w:rPr>
          <w:lang w:val="en-US"/>
        </w:rPr>
        <w:t xml:space="preserve">where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14:paraId="4EE9771B" w14:textId="77777777" w:rsidR="00995779" w:rsidRPr="00752797" w:rsidRDefault="00995779" w:rsidP="00995779">
      <w:pPr>
        <w:rPr>
          <w:lang w:val="en-US"/>
        </w:rPr>
      </w:pPr>
    </w:p>
    <w:p w14:paraId="6D8B273D" w14:textId="77777777" w:rsidR="00995779" w:rsidRPr="00752797" w:rsidRDefault="00995779" w:rsidP="00995779">
      <w:pPr>
        <w:pStyle w:val="MTDisplayEquation"/>
        <w:rPr>
          <w:lang w:val="en-US"/>
        </w:rPr>
      </w:pPr>
      <w:r w:rsidRPr="00752797">
        <w:rPr>
          <w:lang w:val="en-US"/>
        </w:rPr>
        <w:tab/>
      </w:r>
      <w:r w:rsidRPr="00752797">
        <w:rPr>
          <w:position w:val="-50"/>
          <w:lang w:val="en-US"/>
        </w:rPr>
        <w:object w:dxaOrig="880" w:dyaOrig="1120" w14:anchorId="79CDF32F">
          <v:shape id="_x0000_i1101" type="#_x0000_t75" style="width:44pt;height:55pt" o:ole="">
            <v:imagedata r:id="rId186" o:title=""/>
          </v:shape>
          <o:OLEObject Type="Embed" ProgID="Equation.DSMT4" ShapeID="_x0000_i1101" DrawAspect="Content" ObjectID="_1362569601" r:id="rId18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66</w:instrText>
      </w:r>
      <w:r w:rsidRPr="00752797">
        <w:rPr>
          <w:lang w:val="en-US"/>
        </w:rPr>
        <w:fldChar w:fldCharType="end"/>
      </w:r>
      <w:r w:rsidRPr="00752797">
        <w:rPr>
          <w:lang w:val="en-US"/>
        </w:rPr>
        <w:instrText>)</w:instrText>
      </w:r>
      <w:r w:rsidRPr="00752797">
        <w:rPr>
          <w:lang w:val="en-US"/>
        </w:rPr>
        <w:fldChar w:fldCharType="end"/>
      </w:r>
    </w:p>
    <w:p w14:paraId="0E6D4699" w14:textId="77777777" w:rsidR="00995779" w:rsidRPr="00752797" w:rsidRDefault="00995779" w:rsidP="00995779">
      <w:pPr>
        <w:rPr>
          <w:lang w:val="en-US"/>
        </w:rPr>
      </w:pPr>
    </w:p>
    <w:p w14:paraId="113A23BE" w14:textId="77777777" w:rsidR="00995779" w:rsidRPr="00752797" w:rsidRDefault="00995779" w:rsidP="00995779">
      <w:pPr>
        <w:pStyle w:val="Heading3"/>
        <w:jc w:val="both"/>
        <w:rPr>
          <w:lang w:val="en-US"/>
        </w:rPr>
      </w:pPr>
      <w:bookmarkStart w:id="122" w:name="_Toc412197877"/>
      <w:bookmarkStart w:id="123" w:name="_Toc412623829"/>
      <w:bookmarkStart w:id="124" w:name="_Toc413610999"/>
      <w:r w:rsidRPr="00752797">
        <w:rPr>
          <w:lang w:val="en-US"/>
        </w:rPr>
        <w:t>Equation of motions</w:t>
      </w:r>
      <w:bookmarkEnd w:id="122"/>
      <w:bookmarkEnd w:id="123"/>
      <w:bookmarkEnd w:id="124"/>
    </w:p>
    <w:p w14:paraId="7E79E06C" w14:textId="77777777"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14:paraId="24A39C7A" w14:textId="77777777" w:rsidR="00995779" w:rsidRPr="00752797" w:rsidRDefault="00995779" w:rsidP="00995779">
      <w:pPr>
        <w:rPr>
          <w:lang w:val="en-US"/>
        </w:rPr>
      </w:pPr>
    </w:p>
    <w:p w14:paraId="33B6B6EF" w14:textId="77777777"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w14:anchorId="6CF75D70">
          <v:shape id="_x0000_i1102" type="#_x0000_t75" style="width:69pt;height:98pt" o:ole="">
            <v:imagedata r:id="rId188" o:title=""/>
          </v:shape>
          <o:OLEObject Type="Embed" ProgID="Equation.DSMT4" ShapeID="_x0000_i1102" DrawAspect="Content" ObjectID="_1362569602" r:id="rId18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5" w:name="ZEqnNum95335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67</w:instrText>
      </w:r>
      <w:r w:rsidRPr="00752797">
        <w:rPr>
          <w:lang w:val="en-US"/>
        </w:rPr>
        <w:fldChar w:fldCharType="end"/>
      </w:r>
      <w:r w:rsidRPr="00752797">
        <w:rPr>
          <w:lang w:val="en-US"/>
        </w:rPr>
        <w:instrText>)</w:instrText>
      </w:r>
      <w:bookmarkEnd w:id="125"/>
      <w:r w:rsidRPr="00752797">
        <w:rPr>
          <w:lang w:val="en-US"/>
        </w:rPr>
        <w:fldChar w:fldCharType="end"/>
      </w:r>
    </w:p>
    <w:p w14:paraId="0394B4A9" w14:textId="77777777" w:rsidR="00995779" w:rsidRPr="00752797" w:rsidRDefault="00995779" w:rsidP="00995779">
      <w:pPr>
        <w:rPr>
          <w:lang w:val="en-US"/>
        </w:rPr>
      </w:pPr>
    </w:p>
    <w:p w14:paraId="7AE375F5" w14:textId="77777777" w:rsidR="00995779" w:rsidRPr="00752797" w:rsidRDefault="00995779" w:rsidP="00995779">
      <w:pPr>
        <w:rPr>
          <w:lang w:val="en-US"/>
        </w:rPr>
      </w:pPr>
      <w:r w:rsidRPr="00752797">
        <w:rPr>
          <w:lang w:val="en-US"/>
        </w:rPr>
        <w:t xml:space="preserve">in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14:paraId="03312B8C" w14:textId="77777777" w:rsidR="00995779" w:rsidRPr="00752797" w:rsidRDefault="00995779" w:rsidP="00995779">
      <w:pPr>
        <w:rPr>
          <w:lang w:val="en-US"/>
        </w:rPr>
      </w:pPr>
    </w:p>
    <w:p w14:paraId="106050EF" w14:textId="77777777"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xml:space="preserve">) that is comparable with the USGS MODFLOW-2005 groundwater model (Harbaugh </w:t>
      </w:r>
      <w:r w:rsidRPr="00752797">
        <w:rPr>
          <w:lang w:val="en-US"/>
        </w:rPr>
        <w:lastRenderedPageBreak/>
        <w:t>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14:paraId="5A0DA7B5" w14:textId="77777777" w:rsidR="00995779" w:rsidRPr="00752797" w:rsidRDefault="00995779" w:rsidP="00995779">
      <w:pPr>
        <w:rPr>
          <w:lang w:val="en-US"/>
        </w:rPr>
      </w:pPr>
    </w:p>
    <w:p w14:paraId="58E7B527" w14:textId="77777777"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w14:anchorId="68C88C31">
          <v:shape id="_x0000_i1103" type="#_x0000_t75" style="width:208pt;height:94pt" o:ole="">
            <v:imagedata r:id="rId190" o:title=""/>
          </v:shape>
          <o:OLEObject Type="Embed" ProgID="Equation.DSMT4" ShapeID="_x0000_i1103" DrawAspect="Content" ObjectID="_1362569603" r:id="rId19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6" w:name="ZEqnNum2183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68</w:instrText>
      </w:r>
      <w:r w:rsidRPr="00752797">
        <w:rPr>
          <w:lang w:val="en-US"/>
        </w:rPr>
        <w:fldChar w:fldCharType="end"/>
      </w:r>
      <w:r w:rsidRPr="00752797">
        <w:rPr>
          <w:lang w:val="en-US"/>
        </w:rPr>
        <w:instrText>)</w:instrText>
      </w:r>
      <w:bookmarkEnd w:id="126"/>
      <w:r w:rsidRPr="00752797">
        <w:rPr>
          <w:lang w:val="en-US"/>
        </w:rPr>
        <w:fldChar w:fldCharType="end"/>
      </w:r>
    </w:p>
    <w:p w14:paraId="4C1D704F" w14:textId="77777777" w:rsidR="00995779" w:rsidRPr="00752797" w:rsidRDefault="00995779" w:rsidP="00995779">
      <w:pPr>
        <w:rPr>
          <w:lang w:val="en-US"/>
        </w:rPr>
      </w:pPr>
    </w:p>
    <w:p w14:paraId="206A6A0E"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ZEqnNum218388  \* MERGEFORMAT </w:instrText>
      </w:r>
      <w:r w:rsidRPr="00752797">
        <w:rPr>
          <w:lang w:val="en-US"/>
        </w:rPr>
        <w:fldChar w:fldCharType="begin"/>
      </w:r>
      <w:r w:rsidRPr="00752797">
        <w:rPr>
          <w:lang w:val="en-US"/>
        </w:rPr>
        <w:instrText xml:space="preserve"> REF ZEqnNum218388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14:paraId="2D736F62" w14:textId="77777777" w:rsidR="00995779" w:rsidRPr="00752797" w:rsidRDefault="00995779" w:rsidP="00995779">
      <w:pPr>
        <w:rPr>
          <w:lang w:val="en-US"/>
        </w:rPr>
      </w:pPr>
    </w:p>
    <w:p w14:paraId="4084C357" w14:textId="77777777"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14:paraId="4046B80C" w14:textId="77777777" w:rsidR="00995779" w:rsidRPr="00752797" w:rsidRDefault="00995779" w:rsidP="00995779">
      <w:pPr>
        <w:pStyle w:val="Heading4"/>
        <w:jc w:val="both"/>
        <w:rPr>
          <w:lang w:val="en-US"/>
        </w:rPr>
      </w:pPr>
      <w:r w:rsidRPr="00752797">
        <w:rPr>
          <w:lang w:val="en-US"/>
        </w:rPr>
        <w:t>Determination of the groundwater head</w:t>
      </w:r>
    </w:p>
    <w:p w14:paraId="740F7D39" w14:textId="77777777"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14:paraId="1143DDE2" w14:textId="77777777" w:rsidR="00995779" w:rsidRPr="00752797" w:rsidRDefault="00995779" w:rsidP="00995779">
      <w:pPr>
        <w:rPr>
          <w:lang w:val="en-US"/>
        </w:rPr>
      </w:pPr>
    </w:p>
    <w:p w14:paraId="73A3E969" w14:textId="77777777" w:rsidR="00995779" w:rsidRPr="00752797" w:rsidRDefault="00995779" w:rsidP="00995779">
      <w:pPr>
        <w:rPr>
          <w:i/>
          <w:lang w:val="en-US"/>
        </w:rPr>
      </w:pPr>
      <w:r w:rsidRPr="00752797">
        <w:rPr>
          <w:i/>
          <w:lang w:val="en-US"/>
        </w:rPr>
        <w:t>Hydrostatic approach</w:t>
      </w:r>
    </w:p>
    <w:p w14:paraId="723E57D4" w14:textId="77777777" w:rsidR="00995779" w:rsidRPr="00752797" w:rsidRDefault="00995779" w:rsidP="00995779">
      <w:pPr>
        <w:spacing w:line="240" w:lineRule="auto"/>
        <w:rPr>
          <w:lang w:val="en-US"/>
        </w:rPr>
      </w:pPr>
      <w:r w:rsidRPr="00752797">
        <w:rPr>
          <w:lang w:val="en-US"/>
        </w:rPr>
        <w:t>In the hydrostatic approach, the groundwater head is computed as follows:</w:t>
      </w:r>
    </w:p>
    <w:p w14:paraId="5CBC556D" w14:textId="77777777" w:rsidR="00995779" w:rsidRPr="00752797" w:rsidRDefault="00995779" w:rsidP="00995779">
      <w:pPr>
        <w:spacing w:line="240" w:lineRule="auto"/>
        <w:rPr>
          <w:lang w:val="en-US"/>
        </w:rPr>
      </w:pPr>
    </w:p>
    <w:p w14:paraId="402628B7" w14:textId="77777777"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14:paraId="12F4C076"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14:paraId="52882963"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14:paraId="4CA88F7C" w14:textId="77777777"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14:paraId="79955DB0" w14:textId="77777777" w:rsidR="00995779" w:rsidRPr="00752797" w:rsidRDefault="00995779" w:rsidP="00995779">
      <w:pPr>
        <w:rPr>
          <w:lang w:val="en-US"/>
        </w:rPr>
      </w:pPr>
    </w:p>
    <w:p w14:paraId="72381A60" w14:textId="77777777"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14:paraId="6D58D560" w14:textId="77777777" w:rsidR="00995779" w:rsidRPr="00752797" w:rsidRDefault="00995779" w:rsidP="00995779">
      <w:pPr>
        <w:rPr>
          <w:lang w:val="en-US"/>
        </w:rPr>
      </w:pPr>
    </w:p>
    <w:p w14:paraId="03FEB180" w14:textId="77777777" w:rsidR="00995779" w:rsidRPr="00752797" w:rsidRDefault="00995779" w:rsidP="00995779">
      <w:pPr>
        <w:rPr>
          <w:i/>
          <w:lang w:val="en-US"/>
        </w:rPr>
      </w:pPr>
      <w:r w:rsidRPr="00752797">
        <w:rPr>
          <w:i/>
          <w:lang w:val="en-US"/>
        </w:rPr>
        <w:t>Non-hydrostatic approach</w:t>
      </w:r>
    </w:p>
    <w:p w14:paraId="5CEC2515" w14:textId="77777777"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14:paraId="6A578F90" w14:textId="77777777" w:rsidR="00995779" w:rsidRPr="00752797" w:rsidRDefault="00995779" w:rsidP="00995779">
      <w:pPr>
        <w:rPr>
          <w:i/>
          <w:lang w:val="en-US"/>
        </w:rPr>
      </w:pPr>
    </w:p>
    <w:p w14:paraId="3C2B6799" w14:textId="77777777" w:rsidR="00995779" w:rsidRPr="00752797" w:rsidRDefault="00995779" w:rsidP="00995779">
      <w:pPr>
        <w:rPr>
          <w:lang w:val="en-US"/>
        </w:rPr>
      </w:pPr>
      <w:r w:rsidRPr="00752797">
        <w:rPr>
          <w:lang w:val="en-US"/>
        </w:rPr>
        <w:lastRenderedPageBreak/>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14:paraId="68321BB7" w14:textId="77777777" w:rsidR="00995779" w:rsidRPr="00752797" w:rsidRDefault="00995779" w:rsidP="00995779">
      <w:pPr>
        <w:rPr>
          <w:lang w:val="en-US"/>
        </w:rPr>
      </w:pPr>
    </w:p>
    <w:p w14:paraId="655E3217" w14:textId="77777777"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14:paraId="69B48ACC" w14:textId="77777777"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14:paraId="4E3DAA45" w14:textId="77777777"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14:paraId="2EBA0411" w14:textId="77777777" w:rsidR="00995779" w:rsidRPr="00752797" w:rsidRDefault="00995779" w:rsidP="00995779">
      <w:pPr>
        <w:rPr>
          <w:lang w:val="en-US"/>
        </w:rPr>
      </w:pPr>
    </w:p>
    <w:p w14:paraId="313AC257" w14:textId="77777777"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14:paraId="363E45FE" w14:textId="77777777" w:rsidR="00995779" w:rsidRPr="00752797" w:rsidRDefault="00995779" w:rsidP="00995779">
      <w:pPr>
        <w:rPr>
          <w:lang w:val="en-US"/>
        </w:rPr>
      </w:pPr>
    </w:p>
    <w:p w14:paraId="0E0FF891"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w14:anchorId="70B73367">
          <v:shape id="_x0000_i1104" type="#_x0000_t75" style="width:173pt;height:39pt" o:ole="">
            <v:imagedata r:id="rId192" o:title=""/>
          </v:shape>
          <o:OLEObject Type="Embed" ProgID="Equation.DSMT4" ShapeID="_x0000_i1104" DrawAspect="Content" ObjectID="_1362569604" r:id="rId19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7" w:name="ZEqnNum57625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69</w:instrText>
      </w:r>
      <w:r w:rsidRPr="00752797">
        <w:rPr>
          <w:lang w:val="en-US"/>
        </w:rPr>
        <w:fldChar w:fldCharType="end"/>
      </w:r>
      <w:r w:rsidRPr="00752797">
        <w:rPr>
          <w:lang w:val="en-US"/>
        </w:rPr>
        <w:instrText>)</w:instrText>
      </w:r>
      <w:bookmarkEnd w:id="127"/>
      <w:r w:rsidRPr="00752797">
        <w:rPr>
          <w:lang w:val="en-US"/>
        </w:rPr>
        <w:fldChar w:fldCharType="end"/>
      </w:r>
    </w:p>
    <w:p w14:paraId="15BF9D9B" w14:textId="77777777" w:rsidR="00995779" w:rsidRPr="00752797" w:rsidRDefault="00995779" w:rsidP="00995779">
      <w:pPr>
        <w:rPr>
          <w:lang w:val="en-US"/>
        </w:rPr>
      </w:pPr>
    </w:p>
    <w:p w14:paraId="730E0F5C"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14:paraId="7D702445" w14:textId="77777777" w:rsidR="00995779" w:rsidRPr="00752797" w:rsidRDefault="00995779" w:rsidP="00995779">
      <w:pPr>
        <w:rPr>
          <w:lang w:val="en-US"/>
        </w:rPr>
      </w:pPr>
    </w:p>
    <w:p w14:paraId="522C61FA" w14:textId="77777777"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solved using the coupled equations for continuity </w:t>
      </w:r>
      <w:r w:rsidRPr="00752797">
        <w:rPr>
          <w:lang w:val="en-US"/>
        </w:rPr>
        <w:fldChar w:fldCharType="begin"/>
      </w:r>
      <w:r w:rsidRPr="00752797">
        <w:rPr>
          <w:lang w:val="en-US"/>
        </w:rPr>
        <w:instrText xml:space="preserve"> GOTOBUTTON ZEqnNum113258  \* MERGEFORMAT </w:instrText>
      </w:r>
      <w:r w:rsidRPr="00752797">
        <w:rPr>
          <w:lang w:val="en-US"/>
        </w:rPr>
        <w:fldChar w:fldCharType="begin"/>
      </w:r>
      <w:r w:rsidRPr="00752797">
        <w:rPr>
          <w:lang w:val="en-US"/>
        </w:rPr>
        <w:instrText xml:space="preserve"> REF ZEqnNum113258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65</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motion </w:t>
      </w:r>
      <w:r w:rsidRPr="00752797">
        <w:rPr>
          <w:lang w:val="en-US"/>
        </w:rPr>
        <w:fldChar w:fldCharType="begin"/>
      </w:r>
      <w:r w:rsidRPr="00752797">
        <w:rPr>
          <w:lang w:val="en-US"/>
        </w:rPr>
        <w:instrText xml:space="preserve"> GOTOBUTTON ZEqnNum953353  \* MERGEFORMAT </w:instrText>
      </w:r>
      <w:r w:rsidRPr="00752797">
        <w:rPr>
          <w:lang w:val="en-US"/>
        </w:rPr>
        <w:fldChar w:fldCharType="begin"/>
      </w:r>
      <w:r w:rsidRPr="00752797">
        <w:rPr>
          <w:lang w:val="en-US"/>
        </w:rPr>
        <w:instrText xml:space="preserve"> REF ZEqnNum953353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67</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thereby producing the depth-average horizontal groundwater head gradients and vertical head gradients at the groundwater surface.</w:t>
      </w:r>
    </w:p>
    <w:p w14:paraId="0BB797DA" w14:textId="77777777" w:rsidR="00995779" w:rsidRPr="00752797" w:rsidRDefault="00995779" w:rsidP="00995779">
      <w:pPr>
        <w:rPr>
          <w:lang w:val="en-US"/>
        </w:rPr>
      </w:pPr>
    </w:p>
    <w:p w14:paraId="1D494C7B" w14:textId="77777777"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14:paraId="2007CCB3" w14:textId="77777777" w:rsidR="00995779" w:rsidRPr="00752797" w:rsidRDefault="00995779" w:rsidP="00995779">
      <w:pPr>
        <w:pStyle w:val="Heading4"/>
        <w:jc w:val="both"/>
        <w:rPr>
          <w:lang w:val="en-US"/>
        </w:rPr>
      </w:pPr>
      <w:r w:rsidRPr="00752797">
        <w:rPr>
          <w:lang w:val="en-US"/>
        </w:rPr>
        <w:t>Exchange with surface water</w:t>
      </w:r>
    </w:p>
    <w:p w14:paraId="6644A37A" w14:textId="77777777"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14:paraId="72405EDA" w14:textId="77777777" w:rsidR="00995779" w:rsidRPr="00752797" w:rsidRDefault="00995779" w:rsidP="00995779">
      <w:pPr>
        <w:rPr>
          <w:lang w:val="en-US"/>
        </w:rPr>
      </w:pPr>
    </w:p>
    <w:p w14:paraId="2A83C1BD" w14:textId="77777777"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14:paraId="1BAC42E8" w14:textId="77777777" w:rsidR="00995779" w:rsidRPr="00752797" w:rsidRDefault="00995779" w:rsidP="00995779">
      <w:pPr>
        <w:rPr>
          <w:lang w:val="en-US"/>
        </w:rPr>
      </w:pPr>
    </w:p>
    <w:p w14:paraId="3A8F908E" w14:textId="77777777" w:rsidR="00995779" w:rsidRPr="00752797" w:rsidRDefault="00995779" w:rsidP="00995779">
      <w:pPr>
        <w:pStyle w:val="MTDisplayEquation"/>
        <w:rPr>
          <w:lang w:val="en-US"/>
        </w:rPr>
      </w:pPr>
      <w:r w:rsidRPr="00752797">
        <w:rPr>
          <w:lang w:val="en-US"/>
        </w:rPr>
        <w:lastRenderedPageBreak/>
        <w:tab/>
      </w:r>
      <w:r w:rsidRPr="00752797">
        <w:rPr>
          <w:position w:val="-74"/>
          <w:lang w:val="en-US"/>
        </w:rPr>
        <w:object w:dxaOrig="2520" w:dyaOrig="1600" w14:anchorId="3F3BDD12">
          <v:shape id="_x0000_i1105" type="#_x0000_t75" style="width:126pt;height:82pt" o:ole="">
            <v:imagedata r:id="rId194" o:title=""/>
          </v:shape>
          <o:OLEObject Type="Embed" ProgID="Equation.DSMT4" ShapeID="_x0000_i1105" DrawAspect="Content" ObjectID="_1362569605" r:id="rId19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8" w:name="ZEqnNum4184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70</w:instrText>
      </w:r>
      <w:r w:rsidRPr="00752797">
        <w:rPr>
          <w:lang w:val="en-US"/>
        </w:rPr>
        <w:fldChar w:fldCharType="end"/>
      </w:r>
      <w:r w:rsidRPr="00752797">
        <w:rPr>
          <w:lang w:val="en-US"/>
        </w:rPr>
        <w:instrText>)</w:instrText>
      </w:r>
      <w:bookmarkEnd w:id="128"/>
      <w:r w:rsidRPr="00752797">
        <w:rPr>
          <w:lang w:val="en-US"/>
        </w:rPr>
        <w:fldChar w:fldCharType="end"/>
      </w:r>
    </w:p>
    <w:p w14:paraId="30A95BFF"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w14:anchorId="769CCFAE">
          <v:shape id="_x0000_i1106" type="#_x0000_t75" style="width:26pt;height:22pt" o:ole="">
            <v:imagedata r:id="rId196" o:title=""/>
          </v:shape>
          <o:OLEObject Type="Embed" ProgID="Equation.DSMT4" ShapeID="_x0000_i1106" DrawAspect="Content" ObjectID="_1362569606" r:id="rId197"/>
        </w:object>
      </w:r>
      <w:r w:rsidRPr="00752797">
        <w:rPr>
          <w:lang w:val="en-US"/>
        </w:rPr>
        <w:t>) and the thickness of the wetting front (</w:t>
      </w:r>
      <w:r w:rsidRPr="00752797">
        <w:rPr>
          <w:i/>
          <w:position w:val="-14"/>
          <w:lang w:val="en-US"/>
        </w:rPr>
        <w:object w:dxaOrig="460" w:dyaOrig="380" w14:anchorId="78D845BC">
          <v:shape id="_x0000_i1107" type="#_x0000_t75" style="width:24pt;height:19pt" o:ole="">
            <v:imagedata r:id="rId198" o:title=""/>
          </v:shape>
          <o:OLEObject Type="Embed" ProgID="Equation.DSMT4" ShapeID="_x0000_i1107" DrawAspect="Content" ObjectID="_1362569607" r:id="rId199"/>
        </w:object>
      </w:r>
      <w:r w:rsidRPr="00752797">
        <w:rPr>
          <w:lang w:val="en-US"/>
        </w:rPr>
        <w:t>).</w:t>
      </w:r>
    </w:p>
    <w:p w14:paraId="6C3B1941" w14:textId="77777777" w:rsidR="00995779" w:rsidRPr="00752797" w:rsidRDefault="00995779" w:rsidP="00995779">
      <w:pPr>
        <w:rPr>
          <w:lang w:val="en-US"/>
        </w:rPr>
      </w:pPr>
    </w:p>
    <w:p w14:paraId="3244C7BA" w14:textId="77777777"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14:paraId="13AF00D1" w14:textId="77777777" w:rsidR="00995779" w:rsidRPr="00752797" w:rsidRDefault="00995779" w:rsidP="00995779">
      <w:pPr>
        <w:spacing w:line="240" w:lineRule="auto"/>
        <w:rPr>
          <w:lang w:val="en-US"/>
        </w:rPr>
      </w:pPr>
    </w:p>
    <w:p w14:paraId="3BBF0806" w14:textId="77777777"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14:paraId="2AA3AD91" w14:textId="77777777" w:rsidR="00995779" w:rsidRPr="00752797" w:rsidRDefault="00995779" w:rsidP="00995779">
      <w:pPr>
        <w:spacing w:line="240" w:lineRule="auto"/>
        <w:rPr>
          <w:lang w:val="en-US"/>
        </w:rPr>
      </w:pPr>
    </w:p>
    <w:p w14:paraId="64464FEB"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980" w:dyaOrig="660" w14:anchorId="1BF8437F">
          <v:shape id="_x0000_i1108" type="#_x0000_t75" style="width:100pt;height:33pt" o:ole="">
            <v:imagedata r:id="rId200" o:title=""/>
          </v:shape>
          <o:OLEObject Type="Embed" ProgID="Equation.DSMT4" ShapeID="_x0000_i1108" DrawAspect="Content" ObjectID="_1362569608" r:id="rId2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71</w:instrText>
      </w:r>
      <w:r w:rsidRPr="00752797">
        <w:rPr>
          <w:lang w:val="en-US"/>
        </w:rPr>
        <w:fldChar w:fldCharType="end"/>
      </w:r>
      <w:r w:rsidRPr="00752797">
        <w:rPr>
          <w:lang w:val="en-US"/>
        </w:rPr>
        <w:instrText>)</w:instrText>
      </w:r>
      <w:r w:rsidRPr="00752797">
        <w:rPr>
          <w:lang w:val="en-US"/>
        </w:rPr>
        <w:fldChar w:fldCharType="end"/>
      </w:r>
    </w:p>
    <w:p w14:paraId="7874C5B5" w14:textId="77777777" w:rsidR="00995779" w:rsidRPr="00752797" w:rsidRDefault="00995779" w:rsidP="00995779">
      <w:pPr>
        <w:spacing w:line="240" w:lineRule="auto"/>
        <w:rPr>
          <w:lang w:val="en-US"/>
        </w:rPr>
      </w:pPr>
    </w:p>
    <w:p w14:paraId="32D19AB4" w14:textId="77777777"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14:paraId="2E28BF3D" w14:textId="77777777" w:rsidR="00995779" w:rsidRPr="00752797" w:rsidRDefault="00995779" w:rsidP="00995779">
      <w:pPr>
        <w:rPr>
          <w:lang w:val="en-US"/>
        </w:rPr>
      </w:pPr>
    </w:p>
    <w:p w14:paraId="6C3D447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w14:anchorId="1E421EE7">
          <v:shape id="_x0000_i1109" type="#_x0000_t75" style="width:1in;height:19pt" o:ole="">
            <v:imagedata r:id="rId202" o:title=""/>
          </v:shape>
          <o:OLEObject Type="Embed" ProgID="Equation.DSMT4" ShapeID="_x0000_i1109" DrawAspect="Content" ObjectID="_1362569609" r:id="rId2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72</w:instrText>
      </w:r>
      <w:r w:rsidRPr="00752797">
        <w:rPr>
          <w:lang w:val="en-US"/>
        </w:rPr>
        <w:fldChar w:fldCharType="end"/>
      </w:r>
      <w:r w:rsidRPr="00752797">
        <w:rPr>
          <w:lang w:val="en-US"/>
        </w:rPr>
        <w:instrText>)</w:instrText>
      </w:r>
      <w:r w:rsidRPr="00752797">
        <w:rPr>
          <w:lang w:val="en-US"/>
        </w:rPr>
        <w:fldChar w:fldCharType="end"/>
      </w:r>
    </w:p>
    <w:p w14:paraId="0577DFF3" w14:textId="77777777" w:rsidR="00995779" w:rsidRPr="00752797" w:rsidRDefault="00995779" w:rsidP="00995779">
      <w:pPr>
        <w:rPr>
          <w:lang w:val="en-US"/>
        </w:rPr>
      </w:pPr>
    </w:p>
    <w:p w14:paraId="62D71D9B" w14:textId="77777777"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14:paraId="7197A337" w14:textId="77777777" w:rsidR="00995779" w:rsidRPr="00752797" w:rsidRDefault="00995779" w:rsidP="00995779">
      <w:pPr>
        <w:spacing w:line="240" w:lineRule="auto"/>
        <w:rPr>
          <w:lang w:val="en-US"/>
        </w:rPr>
      </w:pPr>
    </w:p>
    <w:p w14:paraId="615D6200" w14:textId="77777777"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14:paraId="56857EED" w14:textId="77777777" w:rsidR="00995779" w:rsidRPr="00752797" w:rsidRDefault="00995779" w:rsidP="00995779">
      <w:pPr>
        <w:spacing w:line="240" w:lineRule="auto"/>
        <w:rPr>
          <w:lang w:val="en-US"/>
        </w:rPr>
      </w:pPr>
    </w:p>
    <w:p w14:paraId="5A633DA3" w14:textId="77777777"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660" w:dyaOrig="620" w14:anchorId="69A84D7F">
          <v:shape id="_x0000_i1110" type="#_x0000_t75" style="width:83pt;height:31pt" o:ole="">
            <v:imagedata r:id="rId204" o:title=""/>
          </v:shape>
          <o:OLEObject Type="Embed" ProgID="Equation.DSMT4" ShapeID="_x0000_i1110" DrawAspect="Content" ObjectID="_1362569610" r:id="rId2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73</w:instrText>
      </w:r>
      <w:r w:rsidRPr="00752797">
        <w:rPr>
          <w:lang w:val="en-US"/>
        </w:rPr>
        <w:fldChar w:fldCharType="end"/>
      </w:r>
      <w:r w:rsidRPr="00752797">
        <w:rPr>
          <w:lang w:val="en-US"/>
        </w:rPr>
        <w:instrText>)</w:instrText>
      </w:r>
      <w:r w:rsidRPr="00752797">
        <w:rPr>
          <w:lang w:val="en-US"/>
        </w:rPr>
        <w:fldChar w:fldCharType="end"/>
      </w:r>
    </w:p>
    <w:p w14:paraId="2C407381" w14:textId="77777777" w:rsidR="00995779" w:rsidRPr="00752797" w:rsidRDefault="00995779" w:rsidP="00995779">
      <w:pPr>
        <w:spacing w:line="240" w:lineRule="auto"/>
        <w:rPr>
          <w:lang w:val="en-US"/>
        </w:rPr>
      </w:pPr>
    </w:p>
    <w:p w14:paraId="3F9BD4CF" w14:textId="77777777" w:rsidR="00995779" w:rsidRPr="00752797" w:rsidRDefault="00995779" w:rsidP="00995779">
      <w:pPr>
        <w:spacing w:line="240" w:lineRule="auto"/>
        <w:rPr>
          <w:lang w:val="en-US"/>
        </w:rPr>
      </w:pPr>
      <w:r w:rsidRPr="00752797">
        <w:rPr>
          <w:lang w:val="en-US"/>
        </w:rPr>
        <w:t xml:space="preserve">where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14:paraId="583FE4D6" w14:textId="77777777" w:rsidR="00995779" w:rsidRPr="00752797" w:rsidRDefault="00995779" w:rsidP="00995779">
      <w:pPr>
        <w:pStyle w:val="Heading4"/>
        <w:jc w:val="both"/>
        <w:rPr>
          <w:lang w:val="en-US"/>
        </w:rPr>
      </w:pPr>
      <w:r w:rsidRPr="00752797">
        <w:rPr>
          <w:lang w:val="en-US"/>
        </w:rPr>
        <w:t>Calculation of groundwater and surface water levels</w:t>
      </w:r>
    </w:p>
    <w:p w14:paraId="263AC534" w14:textId="77777777" w:rsidR="00995779" w:rsidRPr="00752797" w:rsidRDefault="00995779" w:rsidP="00995779">
      <w:pPr>
        <w:rPr>
          <w:lang w:val="en-US"/>
        </w:rPr>
      </w:pPr>
      <w:r w:rsidRPr="00752797">
        <w:rPr>
          <w:lang w:val="en-US"/>
        </w:rPr>
        <w:t>Groundwater levels are updated through the continuity relation:</w:t>
      </w:r>
    </w:p>
    <w:p w14:paraId="37AC1F1A" w14:textId="77777777" w:rsidR="00995779" w:rsidRPr="00752797" w:rsidRDefault="00995779" w:rsidP="00995779">
      <w:pPr>
        <w:rPr>
          <w:lang w:val="en-US"/>
        </w:rPr>
      </w:pPr>
    </w:p>
    <w:p w14:paraId="6131FFA9"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w14:anchorId="78B1E935">
          <v:shape id="_x0000_i1111" type="#_x0000_t75" style="width:256pt;height:35pt" o:ole="">
            <v:imagedata r:id="rId206" o:title=""/>
          </v:shape>
          <o:OLEObject Type="Embed" ProgID="Equation.DSMT4" ShapeID="_x0000_i1111" DrawAspect="Content" ObjectID="_1362569611" r:id="rId2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74</w:instrText>
      </w:r>
      <w:r w:rsidRPr="00752797">
        <w:rPr>
          <w:lang w:val="en-US"/>
        </w:rPr>
        <w:fldChar w:fldCharType="end"/>
      </w:r>
      <w:r w:rsidRPr="00752797">
        <w:rPr>
          <w:lang w:val="en-US"/>
        </w:rPr>
        <w:instrText>)</w:instrText>
      </w:r>
      <w:r w:rsidRPr="00752797">
        <w:rPr>
          <w:lang w:val="en-US"/>
        </w:rPr>
        <w:fldChar w:fldCharType="end"/>
      </w:r>
    </w:p>
    <w:p w14:paraId="5629E0B7" w14:textId="77777777" w:rsidR="00995779" w:rsidRPr="00752797" w:rsidRDefault="00995779" w:rsidP="00995779">
      <w:pPr>
        <w:rPr>
          <w:lang w:val="en-US"/>
        </w:rPr>
      </w:pPr>
    </w:p>
    <w:p w14:paraId="1F9EC305" w14:textId="77777777" w:rsidR="00995779" w:rsidRPr="00752797" w:rsidRDefault="00995779" w:rsidP="00995779">
      <w:pPr>
        <w:rPr>
          <w:lang w:val="en-US"/>
        </w:rPr>
      </w:pPr>
      <w:r w:rsidRPr="00752797">
        <w:rPr>
          <w:lang w:val="en-US"/>
        </w:rPr>
        <w:t>In these same areas the surface water level is modified to account for exchange fluxes:</w:t>
      </w:r>
    </w:p>
    <w:p w14:paraId="28AC57EE" w14:textId="77777777" w:rsidR="00995779" w:rsidRPr="00752797" w:rsidRDefault="00995779" w:rsidP="00995779">
      <w:pPr>
        <w:rPr>
          <w:lang w:val="en-US"/>
        </w:rPr>
      </w:pPr>
    </w:p>
    <w:p w14:paraId="76B6196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w14:anchorId="5C4CA1EB">
          <v:shape id="_x0000_i1112" type="#_x0000_t75" style="width:137pt;height:31pt" o:ole="">
            <v:imagedata r:id="rId208" o:title=""/>
          </v:shape>
          <o:OLEObject Type="Embed" ProgID="Equation.DSMT4" ShapeID="_x0000_i1112" DrawAspect="Content" ObjectID="_1362569612" r:id="rId2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75</w:instrText>
      </w:r>
      <w:r w:rsidRPr="00752797">
        <w:rPr>
          <w:lang w:val="en-US"/>
        </w:rPr>
        <w:fldChar w:fldCharType="end"/>
      </w:r>
      <w:r w:rsidRPr="00752797">
        <w:rPr>
          <w:lang w:val="en-US"/>
        </w:rPr>
        <w:instrText>)</w:instrText>
      </w:r>
      <w:r w:rsidRPr="00752797">
        <w:rPr>
          <w:lang w:val="en-US"/>
        </w:rPr>
        <w:fldChar w:fldCharType="end"/>
      </w:r>
    </w:p>
    <w:p w14:paraId="42F888DD" w14:textId="77777777" w:rsidR="00995779" w:rsidRPr="00752797" w:rsidRDefault="00995779" w:rsidP="00995779">
      <w:pPr>
        <w:pStyle w:val="Heading4"/>
        <w:jc w:val="both"/>
        <w:rPr>
          <w:lang w:val="en-US"/>
        </w:rPr>
      </w:pPr>
      <w:r w:rsidRPr="00752797">
        <w:rPr>
          <w:lang w:val="en-US"/>
        </w:rPr>
        <w:t>Boundary conditions</w:t>
      </w:r>
    </w:p>
    <w:p w14:paraId="53A74C0B" w14:textId="77777777"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14:paraId="541D1FF5" w14:textId="77777777"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14:paraId="7C5FCB4C" w14:textId="77777777" w:rsidR="00995779" w:rsidRPr="00752797" w:rsidRDefault="00995779" w:rsidP="00995779">
      <w:pPr>
        <w:pStyle w:val="ListBullet"/>
        <w:rPr>
          <w:lang w:val="en-US"/>
        </w:rPr>
      </w:pPr>
      <w:r w:rsidRPr="00752797">
        <w:rPr>
          <w:lang w:val="en-US"/>
        </w:rPr>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14:paraId="020725E3" w14:textId="77777777" w:rsidR="009F2210" w:rsidRPr="00752797" w:rsidRDefault="009F2210" w:rsidP="009F2210">
      <w:pPr>
        <w:pStyle w:val="Heading2"/>
        <w:jc w:val="both"/>
        <w:rPr>
          <w:lang w:val="en-US"/>
        </w:rPr>
      </w:pPr>
      <w:bookmarkStart w:id="129" w:name="_Toc412623830"/>
      <w:bookmarkStart w:id="130" w:name="_Ref413406902"/>
      <w:bookmarkStart w:id="131" w:name="_Toc413611000"/>
      <w:r w:rsidRPr="00752797">
        <w:rPr>
          <w:lang w:val="en-US"/>
        </w:rPr>
        <w:t>Sediment transport</w:t>
      </w:r>
      <w:bookmarkEnd w:id="129"/>
      <w:bookmarkEnd w:id="130"/>
      <w:bookmarkEnd w:id="131"/>
    </w:p>
    <w:p w14:paraId="674531EE" w14:textId="77777777" w:rsidR="009F2210" w:rsidRPr="00752797" w:rsidRDefault="009F2210" w:rsidP="009F2210">
      <w:pPr>
        <w:pStyle w:val="Heading3"/>
        <w:jc w:val="both"/>
        <w:rPr>
          <w:lang w:val="en-US"/>
        </w:rPr>
      </w:pPr>
      <w:bookmarkStart w:id="132" w:name="_Toc412623831"/>
      <w:bookmarkStart w:id="133" w:name="_Toc413611001"/>
      <w:r w:rsidRPr="00752797">
        <w:rPr>
          <w:lang w:val="en-US"/>
        </w:rPr>
        <w:t>Advection-diffusion equation</w:t>
      </w:r>
      <w:bookmarkEnd w:id="132"/>
      <w:bookmarkEnd w:id="133"/>
    </w:p>
    <w:p w14:paraId="649967B4" w14:textId="77777777"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14:paraId="6C2C58FA" w14:textId="77777777" w:rsidR="009F2210" w:rsidRPr="00752797" w:rsidRDefault="009F2210" w:rsidP="009F2210">
      <w:pPr>
        <w:rPr>
          <w:lang w:val="en-US"/>
        </w:rPr>
      </w:pPr>
    </w:p>
    <w:p w14:paraId="7C5E60EF" w14:textId="77777777"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w14:anchorId="02ECA465">
          <v:shape id="_x0000_i1113" type="#_x0000_t75" style="width:323pt;height:37pt" o:ole="">
            <v:imagedata r:id="rId210" o:title=""/>
          </v:shape>
          <o:OLEObject Type="Embed" ProgID="Equation.DSMT4" ShapeID="_x0000_i1113" DrawAspect="Content" ObjectID="_1362569613" r:id="rId21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4" w:name="ZEqnNum93482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76</w:instrText>
      </w:r>
      <w:r w:rsidRPr="00752797">
        <w:rPr>
          <w:lang w:val="en-US"/>
        </w:rPr>
        <w:fldChar w:fldCharType="end"/>
      </w:r>
      <w:r w:rsidRPr="00752797">
        <w:rPr>
          <w:lang w:val="en-US"/>
        </w:rPr>
        <w:instrText>)</w:instrText>
      </w:r>
      <w:bookmarkEnd w:id="134"/>
      <w:r w:rsidRPr="00752797">
        <w:rPr>
          <w:lang w:val="en-US"/>
        </w:rPr>
        <w:fldChar w:fldCharType="end"/>
      </w:r>
    </w:p>
    <w:p w14:paraId="4BB9A33D" w14:textId="77777777" w:rsidR="009F2210" w:rsidRPr="00752797" w:rsidRDefault="009F2210" w:rsidP="009F2210">
      <w:pPr>
        <w:rPr>
          <w:lang w:val="en-US"/>
        </w:rPr>
      </w:pPr>
    </w:p>
    <w:p w14:paraId="2BB84316" w14:textId="77777777" w:rsidR="009F2210" w:rsidRPr="00752797" w:rsidRDefault="009F2210" w:rsidP="009F2210">
      <w:pPr>
        <w:rPr>
          <w:lang w:val="en-US"/>
        </w:rPr>
      </w:pPr>
      <w:r w:rsidRPr="00752797">
        <w:rPr>
          <w:lang w:val="en-US"/>
        </w:rPr>
        <w:t xml:space="preserve">In </w:t>
      </w:r>
      <w:r w:rsidRPr="00752797">
        <w:rPr>
          <w:lang w:val="en-US"/>
        </w:rPr>
        <w:fldChar w:fldCharType="begin"/>
      </w:r>
      <w:r w:rsidRPr="00752797">
        <w:rPr>
          <w:lang w:val="en-US"/>
        </w:rPr>
        <w:instrText xml:space="preserve"> GOTOBUTTON ZEqnNum934820  \* MERGEFORMAT </w:instrText>
      </w:r>
      <w:r w:rsidRPr="00752797">
        <w:rPr>
          <w:lang w:val="en-US"/>
        </w:rPr>
        <w:fldChar w:fldCharType="begin"/>
      </w:r>
      <w:r w:rsidRPr="00752797">
        <w:rPr>
          <w:lang w:val="en-US"/>
        </w:rPr>
        <w:instrText xml:space="preserve"> REF ZEqnNum934820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76</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r w:rsidRPr="00752797">
        <w:rPr>
          <w:i/>
          <w:lang w:val="en-US"/>
        </w:rPr>
        <w:t>D</w:t>
      </w:r>
      <w:r w:rsidRPr="00752797">
        <w:rPr>
          <w:i/>
          <w:vertAlign w:val="subscript"/>
          <w:lang w:val="en-US"/>
        </w:rPr>
        <w:t>h</w:t>
      </w:r>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that </w:t>
      </w:r>
      <w:r w:rsidRPr="00752797">
        <w:rPr>
          <w:i/>
          <w:lang w:val="en-US"/>
        </w:rPr>
        <w:t>w</w:t>
      </w:r>
      <w:r w:rsidRPr="00752797">
        <w:rPr>
          <w:i/>
          <w:vertAlign w:val="subscript"/>
          <w:lang w:val="en-US"/>
        </w:rPr>
        <w:t>s</w:t>
      </w:r>
      <w:r w:rsidRPr="00752797">
        <w:rPr>
          <w:lang w:val="en-US"/>
        </w:rPr>
        <w:t xml:space="preserve"> is determined on depth-averaged data (keyword: </w:t>
      </w:r>
      <w:r w:rsidRPr="00752797">
        <w:rPr>
          <w:i/>
          <w:lang w:val="en-US"/>
        </w:rPr>
        <w:t>tsfac</w:t>
      </w:r>
      <w:r w:rsidRPr="00752797">
        <w:rPr>
          <w:lang w:val="en-US"/>
        </w:rPr>
        <w:t>).</w:t>
      </w:r>
    </w:p>
    <w:p w14:paraId="56F27A5C" w14:textId="77777777" w:rsidR="009F2210" w:rsidRPr="00752797" w:rsidRDefault="009F2210" w:rsidP="009F2210">
      <w:pPr>
        <w:rPr>
          <w:lang w:val="en-US"/>
        </w:rPr>
      </w:pPr>
    </w:p>
    <w:p w14:paraId="2F4CED52"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w14:anchorId="4B6B5902">
          <v:shape id="_x0000_i1114" type="#_x0000_t75" style="width:121pt;height:38pt" o:ole="">
            <v:imagedata r:id="rId212" o:title=""/>
          </v:shape>
          <o:OLEObject Type="Embed" ProgID="Equation.DSMT4" ShapeID="_x0000_i1114" DrawAspect="Content" ObjectID="_1362569614" r:id="rId21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77</w:instrText>
      </w:r>
      <w:r w:rsidRPr="00752797">
        <w:rPr>
          <w:lang w:val="en-US"/>
        </w:rPr>
        <w:fldChar w:fldCharType="end"/>
      </w:r>
      <w:r w:rsidRPr="00752797">
        <w:rPr>
          <w:lang w:val="en-US"/>
        </w:rPr>
        <w:instrText>)</w:instrText>
      </w:r>
      <w:r w:rsidRPr="00752797">
        <w:rPr>
          <w:lang w:val="en-US"/>
        </w:rPr>
        <w:fldChar w:fldCharType="end"/>
      </w:r>
    </w:p>
    <w:p w14:paraId="35392AB9" w14:textId="77777777" w:rsidR="009F2210" w:rsidRPr="00752797" w:rsidRDefault="009F2210" w:rsidP="009F2210">
      <w:pPr>
        <w:rPr>
          <w:lang w:val="en-US"/>
        </w:rPr>
      </w:pPr>
    </w:p>
    <w:p w14:paraId="6D28BD11" w14:textId="77777777" w:rsidR="009F2210" w:rsidRPr="00752797" w:rsidRDefault="009F2210" w:rsidP="009F2210">
      <w:pPr>
        <w:rPr>
          <w:lang w:val="en-US"/>
        </w:rPr>
      </w:pPr>
      <w:r w:rsidRPr="00752797">
        <w:rPr>
          <w:lang w:val="en-US"/>
        </w:rPr>
        <w:lastRenderedPageBreak/>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14:paraId="4EEA286A" w14:textId="77777777" w:rsidR="009F2210" w:rsidRPr="00752797" w:rsidRDefault="009F2210" w:rsidP="009F2210">
      <w:pPr>
        <w:pStyle w:val="Heading3"/>
        <w:jc w:val="both"/>
        <w:rPr>
          <w:lang w:val="en-US"/>
        </w:rPr>
      </w:pPr>
      <w:bookmarkStart w:id="135" w:name="_Toc412623832"/>
      <w:bookmarkStart w:id="136" w:name="_Toc413611002"/>
      <w:r w:rsidRPr="00752797">
        <w:rPr>
          <w:lang w:val="en-US"/>
        </w:rPr>
        <w:t>General parameters</w:t>
      </w:r>
      <w:bookmarkEnd w:id="135"/>
      <w:bookmarkEnd w:id="136"/>
    </w:p>
    <w:p w14:paraId="081D5270" w14:textId="77777777"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14:paraId="67F043B0" w14:textId="77777777" w:rsidR="009F2210" w:rsidRPr="00752797" w:rsidRDefault="009F2210" w:rsidP="009F2210">
      <w:pPr>
        <w:spacing w:line="240" w:lineRule="auto"/>
        <w:rPr>
          <w:lang w:val="en-US"/>
        </w:rPr>
      </w:pPr>
    </w:p>
    <w:p w14:paraId="0761AF34" w14:textId="77777777"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in </w:t>
      </w:r>
      <w:r w:rsidRPr="00752797">
        <w:rPr>
          <w:lang w:val="en-US"/>
        </w:rPr>
        <w:fldChar w:fldCharType="begin"/>
      </w:r>
      <w:r w:rsidRPr="00752797">
        <w:rPr>
          <w:lang w:val="en-US"/>
        </w:rPr>
        <w:instrText xml:space="preserve"> GOTOBUTTON ZEqnNum872304  \* MERGEFORMAT </w:instrText>
      </w:r>
      <w:r w:rsidRPr="00752797">
        <w:rPr>
          <w:lang w:val="en-US"/>
        </w:rPr>
        <w:fldChar w:fldCharType="begin"/>
      </w:r>
      <w:r w:rsidRPr="00752797">
        <w:rPr>
          <w:lang w:val="en-US"/>
        </w:rPr>
        <w:instrText xml:space="preserve"> REF ZEqnNum872304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498AFF75" w14:textId="77777777" w:rsidR="009F2210" w:rsidRPr="00752797" w:rsidRDefault="009F2210" w:rsidP="009F2210">
      <w:pPr>
        <w:spacing w:line="240" w:lineRule="auto"/>
        <w:rPr>
          <w:lang w:val="en-US"/>
        </w:rPr>
      </w:pPr>
    </w:p>
    <w:p w14:paraId="747713BA" w14:textId="77777777"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w14:anchorId="704282E9">
          <v:shape id="_x0000_i1115" type="#_x0000_t75" style="width:103pt;height:28pt" o:ole="">
            <v:imagedata r:id="rId214" o:title=""/>
          </v:shape>
          <o:OLEObject Type="Embed" ProgID="Equation.DSMT4" ShapeID="_x0000_i1115" DrawAspect="Content" ObjectID="_1362569615" r:id="rId21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7" w:name="ZEqnNum8723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78</w:instrText>
      </w:r>
      <w:r w:rsidRPr="00752797">
        <w:rPr>
          <w:lang w:val="en-US"/>
        </w:rPr>
        <w:fldChar w:fldCharType="end"/>
      </w:r>
      <w:r w:rsidRPr="00752797">
        <w:rPr>
          <w:lang w:val="en-US"/>
        </w:rPr>
        <w:instrText>)</w:instrText>
      </w:r>
      <w:bookmarkEnd w:id="137"/>
      <w:r w:rsidRPr="00752797">
        <w:rPr>
          <w:lang w:val="en-US"/>
        </w:rPr>
        <w:fldChar w:fldCharType="end"/>
      </w:r>
    </w:p>
    <w:p w14:paraId="173CB9D0" w14:textId="77777777" w:rsidR="009F2210" w:rsidRPr="00752797" w:rsidRDefault="009F2210" w:rsidP="009F2210">
      <w:pPr>
        <w:spacing w:line="240" w:lineRule="auto"/>
        <w:rPr>
          <w:lang w:val="en-US"/>
        </w:rPr>
      </w:pPr>
    </w:p>
    <w:p w14:paraId="0FB12221" w14:textId="77777777"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14:paraId="1976FCFE" w14:textId="77777777" w:rsidR="009F2210" w:rsidRPr="00752797" w:rsidRDefault="009F2210" w:rsidP="009F2210">
      <w:pPr>
        <w:spacing w:line="240" w:lineRule="auto"/>
        <w:rPr>
          <w:lang w:val="en-US"/>
        </w:rPr>
      </w:pPr>
    </w:p>
    <w:p w14:paraId="04D46E2D"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w14:anchorId="42A505AD">
          <v:shape id="_x0000_i1116" type="#_x0000_t75" style="width:236pt;height:41pt" o:ole="">
            <v:imagedata r:id="rId216" o:title=""/>
          </v:shape>
          <o:OLEObject Type="Embed" ProgID="Equation.DSMT4" ShapeID="_x0000_i1116" DrawAspect="Content" ObjectID="_1362569616" r:id="rId21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79</w:instrText>
      </w:r>
      <w:r w:rsidRPr="00752797">
        <w:rPr>
          <w:lang w:val="en-US"/>
        </w:rPr>
        <w:fldChar w:fldCharType="end"/>
      </w:r>
      <w:r w:rsidRPr="00752797">
        <w:rPr>
          <w:lang w:val="en-US"/>
        </w:rPr>
        <w:instrText>)</w:instrText>
      </w:r>
      <w:r w:rsidRPr="00752797">
        <w:rPr>
          <w:lang w:val="en-US"/>
        </w:rPr>
        <w:fldChar w:fldCharType="end"/>
      </w:r>
    </w:p>
    <w:p w14:paraId="649355EA" w14:textId="77777777" w:rsidR="009F2210" w:rsidRPr="00752797" w:rsidRDefault="009F2210" w:rsidP="009F2210">
      <w:pPr>
        <w:spacing w:line="240" w:lineRule="auto"/>
        <w:rPr>
          <w:lang w:val="en-US"/>
        </w:rPr>
      </w:pPr>
    </w:p>
    <w:p w14:paraId="0353DA3D" w14:textId="77777777"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14:paraId="42E7FCAC" w14:textId="77777777" w:rsidR="009F2210" w:rsidRPr="00752797" w:rsidRDefault="009F2210" w:rsidP="009F2210">
      <w:pPr>
        <w:spacing w:line="240" w:lineRule="auto"/>
        <w:rPr>
          <w:lang w:val="en-US"/>
        </w:rPr>
      </w:pPr>
    </w:p>
    <w:p w14:paraId="58D53A43"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w14:anchorId="4FD7A061">
          <v:shape id="_x0000_i1117" type="#_x0000_t75" style="width:154pt;height:37pt" o:ole="">
            <v:imagedata r:id="rId218" o:title=""/>
          </v:shape>
          <o:OLEObject Type="Embed" ProgID="Equation.DSMT4" ShapeID="_x0000_i1117" DrawAspect="Content" ObjectID="_1362569617" r:id="rId21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80</w:instrText>
      </w:r>
      <w:r w:rsidRPr="00752797">
        <w:rPr>
          <w:lang w:val="en-US"/>
        </w:rPr>
        <w:fldChar w:fldCharType="end"/>
      </w:r>
      <w:r w:rsidRPr="00752797">
        <w:rPr>
          <w:lang w:val="en-US"/>
        </w:rPr>
        <w:instrText>)</w:instrText>
      </w:r>
      <w:r w:rsidRPr="00752797">
        <w:rPr>
          <w:lang w:val="en-US"/>
        </w:rPr>
        <w:fldChar w:fldCharType="end"/>
      </w:r>
    </w:p>
    <w:p w14:paraId="0728FCC7" w14:textId="77777777" w:rsidR="009F2210" w:rsidRPr="00752797" w:rsidRDefault="009F2210" w:rsidP="009F2210">
      <w:pPr>
        <w:rPr>
          <w:lang w:val="en-US"/>
        </w:rPr>
      </w:pPr>
    </w:p>
    <w:p w14:paraId="4A760900" w14:textId="77777777"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14:paraId="2D44335F" w14:textId="77777777" w:rsidR="009F2210" w:rsidRPr="00752797" w:rsidRDefault="009F2210" w:rsidP="009F2210">
      <w:pPr>
        <w:rPr>
          <w:lang w:val="en-US"/>
        </w:rPr>
      </w:pPr>
    </w:p>
    <w:p w14:paraId="2C738C58" w14:textId="77777777"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w14:anchorId="1E307D9C">
          <v:shape id="_x0000_i1118" type="#_x0000_t75" style="width:98pt;height:20pt" o:ole="">
            <v:imagedata r:id="rId220" o:title=""/>
          </v:shape>
          <o:OLEObject Type="Embed" ProgID="Equation.DSMT4" ShapeID="_x0000_i1118" DrawAspect="Content" ObjectID="_1362569618" r:id="rId22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81</w:instrText>
      </w:r>
      <w:r w:rsidRPr="00752797">
        <w:rPr>
          <w:lang w:val="en-US"/>
        </w:rPr>
        <w:fldChar w:fldCharType="end"/>
      </w:r>
      <w:r w:rsidRPr="00752797">
        <w:rPr>
          <w:lang w:val="en-US"/>
        </w:rPr>
        <w:instrText>)</w:instrText>
      </w:r>
      <w:r w:rsidRPr="00752797">
        <w:rPr>
          <w:lang w:val="en-US"/>
        </w:rPr>
        <w:fldChar w:fldCharType="end"/>
      </w:r>
    </w:p>
    <w:p w14:paraId="67DBD4B9" w14:textId="77777777" w:rsidR="009F2210" w:rsidRPr="00752797" w:rsidRDefault="009F2210" w:rsidP="009F2210">
      <w:pPr>
        <w:rPr>
          <w:lang w:val="en-US"/>
        </w:rPr>
      </w:pPr>
    </w:p>
    <w:p w14:paraId="777CA55B" w14:textId="77777777" w:rsidR="009F2210" w:rsidRPr="00752797"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Ahrens (2000) which are derived based on a relationship suggested by Hallermeier (1981):</w:t>
      </w:r>
    </w:p>
    <w:p w14:paraId="03E08055" w14:textId="77777777" w:rsidR="009F2210" w:rsidRPr="00752797" w:rsidRDefault="009F2210" w:rsidP="009F2210">
      <w:pPr>
        <w:rPr>
          <w:lang w:val="en-US"/>
        </w:rPr>
      </w:pPr>
    </w:p>
    <w:p w14:paraId="56A8027C"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w14:anchorId="454F9161">
          <v:shape id="_x0000_i1119" type="#_x0000_t75" style="width:134pt;height:34pt" o:ole="">
            <v:imagedata r:id="rId222" o:title=""/>
          </v:shape>
          <o:OLEObject Type="Embed" ProgID="Equation.DSMT4" ShapeID="_x0000_i1119" DrawAspect="Content" ObjectID="_1362569619" r:id="rId22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82</w:instrText>
      </w:r>
      <w:r w:rsidRPr="00752797">
        <w:rPr>
          <w:lang w:val="en-US"/>
        </w:rPr>
        <w:fldChar w:fldCharType="end"/>
      </w:r>
      <w:r w:rsidRPr="00752797">
        <w:rPr>
          <w:lang w:val="en-US"/>
        </w:rPr>
        <w:instrText>)</w:instrText>
      </w:r>
      <w:r w:rsidRPr="00752797">
        <w:rPr>
          <w:lang w:val="en-US"/>
        </w:rPr>
        <w:fldChar w:fldCharType="end"/>
      </w:r>
    </w:p>
    <w:p w14:paraId="06744570"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w14:anchorId="18890990">
          <v:shape id="_x0000_i1120" type="#_x0000_t75" style="width:201pt;height:23pt" o:ole="">
            <v:imagedata r:id="rId224" o:title=""/>
          </v:shape>
          <o:OLEObject Type="Embed" ProgID="Equation.DSMT4" ShapeID="_x0000_i1120" DrawAspect="Content" ObjectID="_1362569620" r:id="rId22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83</w:instrText>
      </w:r>
      <w:r w:rsidRPr="00752797">
        <w:rPr>
          <w:lang w:val="en-US"/>
        </w:rPr>
        <w:fldChar w:fldCharType="end"/>
      </w:r>
      <w:r w:rsidRPr="00752797">
        <w:rPr>
          <w:lang w:val="en-US"/>
        </w:rPr>
        <w:instrText>)</w:instrText>
      </w:r>
      <w:r w:rsidRPr="00752797">
        <w:rPr>
          <w:lang w:val="en-US"/>
        </w:rPr>
        <w:fldChar w:fldCharType="end"/>
      </w:r>
    </w:p>
    <w:p w14:paraId="35988CDD"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w14:anchorId="5C408C30">
          <v:shape id="_x0000_i1121" type="#_x0000_t75" style="width:204pt;height:23pt" o:ole="">
            <v:imagedata r:id="rId226" o:title=""/>
          </v:shape>
          <o:OLEObject Type="Embed" ProgID="Equation.DSMT4" ShapeID="_x0000_i1121" DrawAspect="Content" ObjectID="_1362569621" r:id="rId22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84</w:instrText>
      </w:r>
      <w:r w:rsidRPr="00752797">
        <w:rPr>
          <w:lang w:val="en-US"/>
        </w:rPr>
        <w:fldChar w:fldCharType="end"/>
      </w:r>
      <w:r w:rsidRPr="00752797">
        <w:rPr>
          <w:lang w:val="en-US"/>
        </w:rPr>
        <w:instrText>)</w:instrText>
      </w:r>
      <w:r w:rsidRPr="00752797">
        <w:rPr>
          <w:lang w:val="en-US"/>
        </w:rPr>
        <w:fldChar w:fldCharType="end"/>
      </w:r>
    </w:p>
    <w:p w14:paraId="3860D673" w14:textId="77777777" w:rsidR="009F2210" w:rsidRPr="00752797" w:rsidRDefault="009F2210" w:rsidP="009F2210">
      <w:pPr>
        <w:rPr>
          <w:lang w:val="en-US"/>
        </w:rPr>
      </w:pPr>
      <w:r w:rsidRPr="00752797">
        <w:rPr>
          <w:lang w:val="en-US"/>
        </w:rPr>
        <w:lastRenderedPageBreak/>
        <w:t xml:space="preserve">For high sediment concentrations, the fall velocity is reduced (keyword: </w:t>
      </w:r>
      <w:r w:rsidRPr="00752797">
        <w:rPr>
          <w:i/>
          <w:lang w:val="en-US"/>
        </w:rPr>
        <w:t>fallvelred = 1</w:t>
      </w:r>
      <w:r w:rsidRPr="00752797">
        <w:rPr>
          <w:lang w:val="en-US"/>
        </w:rPr>
        <w:t>) using the expression of Richardson and Zaki (1954):</w:t>
      </w:r>
    </w:p>
    <w:p w14:paraId="760FBD49" w14:textId="77777777" w:rsidR="009F2210" w:rsidRPr="00752797" w:rsidRDefault="009F2210" w:rsidP="009F2210">
      <w:pPr>
        <w:rPr>
          <w:lang w:val="en-US"/>
        </w:rPr>
      </w:pPr>
    </w:p>
    <w:p w14:paraId="54DD8C9C" w14:textId="77777777" w:rsidR="009F2210" w:rsidRPr="00752797" w:rsidRDefault="009F2210" w:rsidP="009F2210">
      <w:pPr>
        <w:pStyle w:val="MTDisplayEquation"/>
        <w:rPr>
          <w:lang w:val="en-US"/>
        </w:rPr>
      </w:pPr>
      <w:r w:rsidRPr="00752797">
        <w:rPr>
          <w:lang w:val="en-US"/>
        </w:rPr>
        <w:tab/>
      </w:r>
      <w:r w:rsidRPr="00752797">
        <w:rPr>
          <w:position w:val="-14"/>
          <w:lang w:val="en-US"/>
        </w:rPr>
        <w:object w:dxaOrig="2079" w:dyaOrig="440" w14:anchorId="334EF417">
          <v:shape id="_x0000_i1122" type="#_x0000_t75" style="width:105pt;height:23pt" o:ole="">
            <v:imagedata r:id="rId228" o:title=""/>
          </v:shape>
          <o:OLEObject Type="Embed" ProgID="Equation.DSMT4" ShapeID="_x0000_i1122" DrawAspect="Content" ObjectID="_1362569622" r:id="rId22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85</w:instrText>
      </w:r>
      <w:r w:rsidRPr="00752797">
        <w:rPr>
          <w:lang w:val="en-US"/>
        </w:rPr>
        <w:fldChar w:fldCharType="end"/>
      </w:r>
      <w:r w:rsidRPr="00752797">
        <w:rPr>
          <w:lang w:val="en-US"/>
        </w:rPr>
        <w:instrText>)</w:instrText>
      </w:r>
      <w:r w:rsidRPr="00752797">
        <w:rPr>
          <w:lang w:val="en-US"/>
        </w:rPr>
        <w:fldChar w:fldCharType="end"/>
      </w:r>
    </w:p>
    <w:p w14:paraId="52681683" w14:textId="77777777" w:rsidR="009F2210" w:rsidRPr="00752797" w:rsidRDefault="009F2210" w:rsidP="009F2210">
      <w:pPr>
        <w:rPr>
          <w:lang w:val="en-US"/>
        </w:rPr>
      </w:pPr>
    </w:p>
    <w:p w14:paraId="7E347142" w14:textId="77777777" w:rsidR="009F2210" w:rsidRPr="00752797" w:rsidRDefault="009F2210" w:rsidP="009F2210">
      <w:pPr>
        <w:autoSpaceDE w:val="0"/>
        <w:autoSpaceDN w:val="0"/>
        <w:adjustRightInd w:val="0"/>
        <w:spacing w:line="240" w:lineRule="auto"/>
        <w:jc w:val="left"/>
        <w:rPr>
          <w:rFonts w:ascii="NimbusSanL-Regu" w:hAnsi="NimbusSanL-Regu" w:cs="NimbusSanL-Regu"/>
          <w:szCs w:val="21"/>
          <w:lang w:val="en-US" w:eastAsia="nl-NL"/>
        </w:rPr>
      </w:pPr>
      <w:r w:rsidRPr="00752797">
        <w:rPr>
          <w:rFonts w:ascii="NimbusSanL-Regu" w:hAnsi="NimbusSanL-Regu" w:cs="NimbusSanL-Regu"/>
          <w:szCs w:val="21"/>
          <w:lang w:val="en-US" w:eastAsia="nl-NL"/>
        </w:rPr>
        <w:t xml:space="preserve">The exponent α is estimated using the equation of Rowe (1987), which depends purely on the Reynolds particle number </w:t>
      </w:r>
      <w:r w:rsidRPr="00752797">
        <w:rPr>
          <w:rFonts w:ascii="CMBX10" w:hAnsi="CMBX10" w:cs="CMBX10"/>
          <w:szCs w:val="21"/>
          <w:lang w:val="en-US" w:eastAsia="nl-NL"/>
        </w:rPr>
        <w:t>R</w:t>
      </w:r>
      <w:r w:rsidRPr="00752797">
        <w:rPr>
          <w:rFonts w:ascii="NimbusSanL-Regu" w:hAnsi="NimbusSanL-Regu" w:cs="NimbusSanL-Regu"/>
          <w:szCs w:val="21"/>
          <w:lang w:val="en-US" w:eastAsia="nl-NL"/>
        </w:rPr>
        <w:t>:</w:t>
      </w:r>
    </w:p>
    <w:p w14:paraId="3CE9F0BB" w14:textId="77777777" w:rsidR="009F2210" w:rsidRPr="00752797" w:rsidRDefault="009F2210" w:rsidP="009F2210">
      <w:pPr>
        <w:rPr>
          <w:lang w:val="en-US"/>
        </w:rPr>
      </w:pPr>
    </w:p>
    <w:p w14:paraId="75C5043B"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w14:anchorId="76F6EA59">
          <v:shape id="_x0000_i1123" type="#_x0000_t75" style="width:112pt;height:34pt" o:ole="">
            <v:imagedata r:id="rId230" o:title=""/>
          </v:shape>
          <o:OLEObject Type="Embed" ProgID="Equation.DSMT4" ShapeID="_x0000_i1123" DrawAspect="Content" ObjectID="_1362569623" r:id="rId23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86</w:instrText>
      </w:r>
      <w:r w:rsidRPr="00752797">
        <w:rPr>
          <w:lang w:val="en-US"/>
        </w:rPr>
        <w:fldChar w:fldCharType="end"/>
      </w:r>
      <w:r w:rsidRPr="00752797">
        <w:rPr>
          <w:lang w:val="en-US"/>
        </w:rPr>
        <w:instrText>)</w:instrText>
      </w:r>
      <w:r w:rsidRPr="00752797">
        <w:rPr>
          <w:lang w:val="en-US"/>
        </w:rPr>
        <w:fldChar w:fldCharType="end"/>
      </w:r>
    </w:p>
    <w:p w14:paraId="22404485"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w14:anchorId="798949EC">
          <v:shape id="_x0000_i1124" type="#_x0000_t75" style="width:55pt;height:32pt" o:ole="">
            <v:imagedata r:id="rId232" o:title=""/>
          </v:shape>
          <o:OLEObject Type="Embed" ProgID="Equation.DSMT4" ShapeID="_x0000_i1124" DrawAspect="Content" ObjectID="_1362569624" r:id="rId23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87</w:instrText>
      </w:r>
      <w:r w:rsidRPr="00752797">
        <w:rPr>
          <w:lang w:val="en-US"/>
        </w:rPr>
        <w:fldChar w:fldCharType="end"/>
      </w:r>
      <w:r w:rsidRPr="00752797">
        <w:rPr>
          <w:lang w:val="en-US"/>
        </w:rPr>
        <w:instrText>)</w:instrText>
      </w:r>
      <w:r w:rsidRPr="00752797">
        <w:rPr>
          <w:lang w:val="en-US"/>
        </w:rPr>
        <w:fldChar w:fldCharType="end"/>
      </w:r>
    </w:p>
    <w:p w14:paraId="16916A2D" w14:textId="77777777" w:rsidR="009F2210" w:rsidRPr="00752797" w:rsidRDefault="009F2210" w:rsidP="009F2210">
      <w:pPr>
        <w:pStyle w:val="Heading3"/>
        <w:jc w:val="both"/>
        <w:rPr>
          <w:lang w:val="en-US"/>
        </w:rPr>
      </w:pPr>
      <w:bookmarkStart w:id="138" w:name="_Toc412623833"/>
      <w:bookmarkStart w:id="139" w:name="_Toc413611003"/>
      <w:r w:rsidRPr="00752797">
        <w:rPr>
          <w:lang w:val="en-US"/>
        </w:rPr>
        <w:t>Transport formulations</w:t>
      </w:r>
      <w:bookmarkEnd w:id="138"/>
      <w:bookmarkEnd w:id="139"/>
    </w:p>
    <w:p w14:paraId="63A2FB3D" w14:textId="77777777"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with </w:t>
      </w:r>
      <w:r w:rsidRPr="00752797">
        <w:rPr>
          <w:lang w:val="en-US"/>
        </w:rPr>
        <w:fldChar w:fldCharType="begin"/>
      </w:r>
      <w:r w:rsidRPr="00752797">
        <w:rPr>
          <w:lang w:val="en-US"/>
        </w:rPr>
        <w:instrText xml:space="preserve"> GOTOBUTTON ZEqnNum890759  \* MERGEFORMAT </w:instrText>
      </w:r>
      <w:r w:rsidRPr="00752797">
        <w:rPr>
          <w:lang w:val="en-US"/>
        </w:rPr>
        <w:fldChar w:fldCharType="begin"/>
      </w:r>
      <w:r w:rsidRPr="00752797">
        <w:rPr>
          <w:lang w:val="en-US"/>
        </w:rPr>
        <w:instrText xml:space="preserve"> REF ZEqnNum890759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88</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14:paraId="7E8D4A84" w14:textId="77777777" w:rsidR="009F2210" w:rsidRPr="00752797" w:rsidRDefault="009F2210" w:rsidP="009F2210">
      <w:pPr>
        <w:rPr>
          <w:lang w:val="en-US"/>
        </w:rPr>
      </w:pPr>
    </w:p>
    <w:p w14:paraId="0D70B7B9"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w14:anchorId="22E5CAA9">
          <v:shape id="_x0000_i1125" type="#_x0000_t75" style="width:263pt;height:32pt" o:ole="">
            <v:imagedata r:id="rId234" o:title=""/>
          </v:shape>
          <o:OLEObject Type="Embed" ProgID="Equation.DSMT4" ShapeID="_x0000_i1125" DrawAspect="Content" ObjectID="_1362569625" r:id="rId23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0" w:name="ZEqnNum8907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88</w:instrText>
      </w:r>
      <w:r w:rsidRPr="00752797">
        <w:rPr>
          <w:lang w:val="en-US"/>
        </w:rPr>
        <w:fldChar w:fldCharType="end"/>
      </w:r>
      <w:r w:rsidRPr="00752797">
        <w:rPr>
          <w:lang w:val="en-US"/>
        </w:rPr>
        <w:instrText>)</w:instrText>
      </w:r>
      <w:bookmarkEnd w:id="140"/>
      <w:r w:rsidRPr="00752797">
        <w:rPr>
          <w:lang w:val="en-US"/>
        </w:rPr>
        <w:fldChar w:fldCharType="end"/>
      </w:r>
    </w:p>
    <w:p w14:paraId="3844DACC" w14:textId="77777777" w:rsidR="009F2210" w:rsidRPr="00752797" w:rsidRDefault="009F2210" w:rsidP="009F2210">
      <w:pPr>
        <w:rPr>
          <w:lang w:val="en-US"/>
        </w:rPr>
      </w:pPr>
    </w:p>
    <w:p w14:paraId="448A8C7D" w14:textId="77777777"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Pr="00752797">
        <w:rPr>
          <w:lang w:val="en-US"/>
        </w:rPr>
        <w:fldChar w:fldCharType="begin"/>
      </w:r>
      <w:r w:rsidRPr="00752797">
        <w:rPr>
          <w:lang w:val="en-US"/>
        </w:rPr>
        <w:instrText xml:space="preserve"> REF _Ref413398989 \r \h </w:instrText>
      </w:r>
      <w:r w:rsidRPr="00752797">
        <w:rPr>
          <w:lang w:val="en-US"/>
        </w:rPr>
      </w:r>
      <w:r w:rsidRPr="00752797">
        <w:rPr>
          <w:lang w:val="en-US"/>
        </w:rPr>
        <w:fldChar w:fldCharType="separate"/>
      </w:r>
      <w:r w:rsidR="002D6E55">
        <w:rPr>
          <w:lang w:val="en-US"/>
        </w:rPr>
        <w:t>2.7.6</w:t>
      </w:r>
      <w:r w:rsidRPr="00752797">
        <w:rPr>
          <w:lang w:val="en-US"/>
        </w:rPr>
        <w:fldChar w:fldCharType="end"/>
      </w:r>
      <w:r w:rsidRPr="00752797">
        <w:rPr>
          <w:lang w:val="en-US"/>
        </w:rPr>
        <w:t xml:space="preserve">) will be calculated </w:t>
      </w:r>
    </w:p>
    <w:p w14:paraId="123C8316" w14:textId="77777777" w:rsidR="009F2210" w:rsidRPr="00752797" w:rsidRDefault="009F2210" w:rsidP="009F2210">
      <w:pPr>
        <w:pStyle w:val="Heading4"/>
        <w:jc w:val="both"/>
        <w:rPr>
          <w:lang w:val="en-US"/>
        </w:rPr>
      </w:pPr>
      <w:r w:rsidRPr="00752797">
        <w:rPr>
          <w:lang w:val="en-US"/>
        </w:rPr>
        <w:t>Soulsby-Van Rijn</w:t>
      </w:r>
    </w:p>
    <w:p w14:paraId="367D9725" w14:textId="77777777"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14:paraId="0B1C2A1B" w14:textId="77777777" w:rsidR="009F2210" w:rsidRPr="00752797" w:rsidRDefault="009F2210" w:rsidP="009F2210">
      <w:pPr>
        <w:rPr>
          <w:lang w:val="en-US"/>
        </w:rPr>
      </w:pPr>
    </w:p>
    <w:p w14:paraId="5288021C" w14:textId="77777777"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w14:anchorId="649C8CD5">
          <v:shape id="_x0000_i1126" type="#_x0000_t75" style="width:200pt;height:97pt" o:ole="">
            <v:imagedata r:id="rId236" o:title=""/>
          </v:shape>
          <o:OLEObject Type="Embed" ProgID="Equation.DSMT4" ShapeID="_x0000_i1126" DrawAspect="Content" ObjectID="_1362569626" r:id="rId23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89</w:instrText>
      </w:r>
      <w:r w:rsidRPr="00752797">
        <w:rPr>
          <w:lang w:val="en-US"/>
        </w:rPr>
        <w:fldChar w:fldCharType="end"/>
      </w:r>
      <w:r w:rsidRPr="00752797">
        <w:rPr>
          <w:lang w:val="en-US"/>
        </w:rPr>
        <w:instrText>)</w:instrText>
      </w:r>
      <w:r w:rsidRPr="00752797">
        <w:rPr>
          <w:lang w:val="en-US"/>
        </w:rPr>
        <w:fldChar w:fldCharType="end"/>
      </w:r>
    </w:p>
    <w:p w14:paraId="46C5BDC5" w14:textId="77777777" w:rsidR="009F2210" w:rsidRPr="00752797" w:rsidRDefault="009F2210" w:rsidP="009F2210">
      <w:pPr>
        <w:rPr>
          <w:lang w:val="en-US"/>
        </w:rPr>
      </w:pPr>
    </w:p>
    <w:p w14:paraId="2B0E00FD" w14:textId="77777777" w:rsidR="009F2210" w:rsidRPr="00752797" w:rsidRDefault="009F2210" w:rsidP="009F2210">
      <w:pPr>
        <w:rPr>
          <w:lang w:val="en-US"/>
        </w:rPr>
      </w:pPr>
      <w:r w:rsidRPr="00752797">
        <w:rPr>
          <w:lang w:val="en-US"/>
        </w:rPr>
        <w:t>For which the bed load and suspended load coefficients are calculated with:</w:t>
      </w:r>
    </w:p>
    <w:p w14:paraId="5348BC41" w14:textId="77777777" w:rsidR="009F2210" w:rsidRPr="00752797" w:rsidRDefault="009F2210" w:rsidP="009F2210">
      <w:pPr>
        <w:rPr>
          <w:lang w:val="en-US"/>
        </w:rPr>
      </w:pPr>
    </w:p>
    <w:p w14:paraId="286AFB5B"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5060" w:dyaOrig="800" w14:anchorId="64D3C69B">
          <v:shape id="_x0000_i1127" type="#_x0000_t75" style="width:253pt;height:41pt" o:ole="">
            <v:imagedata r:id="rId238" o:title=""/>
          </v:shape>
          <o:OLEObject Type="Embed" ProgID="Equation.DSMT4" ShapeID="_x0000_i1127" DrawAspect="Content" ObjectID="_1362569627" r:id="rId2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90</w:instrText>
      </w:r>
      <w:r w:rsidRPr="00752797">
        <w:rPr>
          <w:lang w:val="en-US"/>
        </w:rPr>
        <w:fldChar w:fldCharType="end"/>
      </w:r>
      <w:r w:rsidRPr="00752797">
        <w:rPr>
          <w:lang w:val="en-US"/>
        </w:rPr>
        <w:instrText>)</w:instrText>
      </w:r>
      <w:r w:rsidRPr="00752797">
        <w:rPr>
          <w:lang w:val="en-US"/>
        </w:rPr>
        <w:fldChar w:fldCharType="end"/>
      </w:r>
    </w:p>
    <w:p w14:paraId="2B39A18F" w14:textId="77777777" w:rsidR="009F2210" w:rsidRPr="00752797" w:rsidRDefault="009F2210" w:rsidP="009F2210">
      <w:pPr>
        <w:rPr>
          <w:lang w:val="en-US"/>
        </w:rPr>
      </w:pPr>
      <w:r w:rsidRPr="00752797">
        <w:rPr>
          <w:lang w:val="en-US"/>
        </w:rPr>
        <w:lastRenderedPageBreak/>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14:paraId="5CF7BA12" w14:textId="77777777" w:rsidR="009F2210" w:rsidRPr="00752797" w:rsidRDefault="009F2210" w:rsidP="009F2210">
      <w:pPr>
        <w:rPr>
          <w:lang w:val="en-US"/>
        </w:rPr>
      </w:pPr>
    </w:p>
    <w:p w14:paraId="26AA3D8D" w14:textId="77777777"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w14:anchorId="2B77127C">
          <v:shape id="_x0000_i1128" type="#_x0000_t75" style="width:85pt;height:34pt" o:ole="">
            <v:imagedata r:id="rId240" o:title=""/>
          </v:shape>
          <o:OLEObject Type="Embed" ProgID="Equation.DSMT4" ShapeID="_x0000_i1128" DrawAspect="Content" ObjectID="_1362569628" r:id="rId2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91</w:instrText>
      </w:r>
      <w:r w:rsidRPr="00752797">
        <w:rPr>
          <w:lang w:val="en-US"/>
        </w:rPr>
        <w:fldChar w:fldCharType="end"/>
      </w:r>
      <w:r w:rsidRPr="00752797">
        <w:rPr>
          <w:lang w:val="en-US"/>
        </w:rPr>
        <w:instrText>)</w:instrText>
      </w:r>
      <w:r w:rsidRPr="00752797">
        <w:rPr>
          <w:lang w:val="en-US"/>
        </w:rPr>
        <w:fldChar w:fldCharType="end"/>
      </w:r>
    </w:p>
    <w:p w14:paraId="6C080B1C" w14:textId="77777777" w:rsidR="009F2210" w:rsidRPr="00752797" w:rsidRDefault="009F2210" w:rsidP="009F2210">
      <w:pPr>
        <w:rPr>
          <w:lang w:val="en-US"/>
        </w:rPr>
      </w:pPr>
    </w:p>
    <w:p w14:paraId="0B9F168E" w14:textId="77777777"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14:paraId="7130EFEB" w14:textId="77777777" w:rsidR="009F2210" w:rsidRPr="00752797" w:rsidRDefault="009F2210" w:rsidP="009F2210">
      <w:pPr>
        <w:rPr>
          <w:lang w:val="en-US"/>
        </w:rPr>
      </w:pPr>
    </w:p>
    <w:p w14:paraId="7D70FC42" w14:textId="77777777"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w14:anchorId="120CE149">
          <v:shape id="_x0000_i1129" type="#_x0000_t75" style="width:223pt;height:77pt" o:ole="">
            <v:imagedata r:id="rId242" o:title=""/>
          </v:shape>
          <o:OLEObject Type="Embed" ProgID="Equation.DSMT4" ShapeID="_x0000_i1129" DrawAspect="Content" ObjectID="_1362569629" r:id="rId2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92</w:instrText>
      </w:r>
      <w:r w:rsidRPr="00752797">
        <w:rPr>
          <w:lang w:val="en-US"/>
        </w:rPr>
        <w:fldChar w:fldCharType="end"/>
      </w:r>
      <w:r w:rsidRPr="00752797">
        <w:rPr>
          <w:lang w:val="en-US"/>
        </w:rPr>
        <w:instrText>)</w:instrText>
      </w:r>
      <w:r w:rsidRPr="00752797">
        <w:rPr>
          <w:lang w:val="en-US"/>
        </w:rPr>
        <w:fldChar w:fldCharType="end"/>
      </w:r>
    </w:p>
    <w:p w14:paraId="728A73C6" w14:textId="77777777" w:rsidR="009F2210" w:rsidRPr="00752797" w:rsidRDefault="009F2210" w:rsidP="009F2210">
      <w:pPr>
        <w:rPr>
          <w:lang w:val="en-US"/>
        </w:rPr>
      </w:pPr>
    </w:p>
    <w:p w14:paraId="44886040" w14:textId="77777777"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Pr="00752797">
        <w:rPr>
          <w:lang w:val="en-US"/>
        </w:rPr>
        <w:t xml:space="preserve">) is calculated with equation </w:t>
      </w:r>
      <w:r w:rsidRPr="00752797">
        <w:rPr>
          <w:lang w:val="en-US"/>
        </w:rPr>
        <w:fldChar w:fldCharType="begin"/>
      </w:r>
      <w:r w:rsidRPr="00752797">
        <w:rPr>
          <w:lang w:val="en-US"/>
        </w:rPr>
        <w:instrText xml:space="preserve"> GOTOBUTTON ZEqnNum280790  \* MERGEFORMAT </w:instrText>
      </w:r>
      <w:r w:rsidRPr="00752797">
        <w:rPr>
          <w:lang w:val="en-US"/>
        </w:rPr>
        <w:fldChar w:fldCharType="begin"/>
      </w:r>
      <w:r w:rsidRPr="00752797">
        <w:rPr>
          <w:lang w:val="en-US"/>
        </w:rPr>
        <w:instrText xml:space="preserve"> REF ZEqnNum280790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93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14:paraId="3EE151B0" w14:textId="77777777" w:rsidR="009F2210" w:rsidRPr="00752797" w:rsidRDefault="009F2210" w:rsidP="009F2210">
      <w:pPr>
        <w:rPr>
          <w:lang w:val="en-US"/>
        </w:rPr>
      </w:pPr>
    </w:p>
    <w:p w14:paraId="6507AFFE" w14:textId="77777777" w:rsidR="009F2210" w:rsidRPr="00752797" w:rsidRDefault="009F2210" w:rsidP="009F2210">
      <w:pPr>
        <w:pStyle w:val="MTDisplayEquation"/>
        <w:rPr>
          <w:lang w:val="en-US"/>
        </w:rPr>
      </w:pPr>
      <w:r w:rsidRPr="00752797">
        <w:rPr>
          <w:lang w:val="en-US"/>
        </w:rPr>
        <w:tab/>
      </w:r>
      <w:r w:rsidRPr="00752797">
        <w:rPr>
          <w:position w:val="-70"/>
          <w:lang w:val="en-US"/>
        </w:rPr>
        <w:object w:dxaOrig="2960" w:dyaOrig="1560" w14:anchorId="132B76E1">
          <v:shape id="_x0000_i1130" type="#_x0000_t75" style="width:148pt;height:77pt" o:ole="">
            <v:imagedata r:id="rId244" o:title=""/>
          </v:shape>
          <o:OLEObject Type="Embed" ProgID="Equation.DSMT4" ShapeID="_x0000_i1130" DrawAspect="Content" ObjectID="_1362569630" r:id="rId2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1" w:name="ZEqnNum28079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93</w:instrText>
      </w:r>
      <w:r w:rsidRPr="00752797">
        <w:rPr>
          <w:lang w:val="en-US"/>
        </w:rPr>
        <w:fldChar w:fldCharType="end"/>
      </w:r>
      <w:r w:rsidRPr="00752797">
        <w:rPr>
          <w:lang w:val="en-US"/>
        </w:rPr>
        <w:instrText>)</w:instrText>
      </w:r>
      <w:bookmarkEnd w:id="141"/>
      <w:r w:rsidRPr="00752797">
        <w:rPr>
          <w:lang w:val="en-US"/>
        </w:rPr>
        <w:fldChar w:fldCharType="end"/>
      </w:r>
    </w:p>
    <w:p w14:paraId="72F7820E" w14:textId="77777777" w:rsidR="009F2210" w:rsidRPr="00752797" w:rsidRDefault="009F2210" w:rsidP="009F2210">
      <w:pPr>
        <w:rPr>
          <w:lang w:val="en-US"/>
        </w:rPr>
      </w:pPr>
    </w:p>
    <w:p w14:paraId="1C454AAD" w14:textId="77777777"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w14:anchorId="057C428D">
          <v:shape id="_x0000_i1131" type="#_x0000_t75" style="width:5pt;height:5pt" o:ole="">
            <v:imagedata r:id="rId246" o:title=""/>
          </v:shape>
          <o:OLEObject Type="Embed" ProgID="Equation.DSMT4" ShapeID="_x0000_i1131" DrawAspect="Content" ObjectID="_1362569631" r:id="rId247"/>
        </w:object>
      </w:r>
      <w:r w:rsidRPr="00752797">
        <w:rPr>
          <w:lang w:val="en-US"/>
        </w:rPr>
        <w:t xml:space="preserve"> </w:t>
      </w:r>
      <w:r w:rsidRPr="00752797">
        <w:rPr>
          <w:lang w:val="en-US"/>
        </w:rPr>
        <w:tab/>
      </w:r>
    </w:p>
    <w:p w14:paraId="294E7E6E" w14:textId="77777777" w:rsidR="009F2210" w:rsidRPr="00752797" w:rsidRDefault="009F2210" w:rsidP="009F2210">
      <w:pPr>
        <w:pStyle w:val="Heading4"/>
        <w:jc w:val="both"/>
        <w:rPr>
          <w:lang w:val="en-US"/>
        </w:rPr>
      </w:pPr>
      <w:r w:rsidRPr="00752797">
        <w:rPr>
          <w:lang w:val="en-US"/>
        </w:rPr>
        <w:t>Van Thiel-Van Rijn</w:t>
      </w:r>
    </w:p>
    <w:p w14:paraId="4355028D" w14:textId="77777777" w:rsidR="009F2210" w:rsidRPr="00752797" w:rsidRDefault="009F2210" w:rsidP="009F2210">
      <w:pPr>
        <w:rPr>
          <w:lang w:val="en-US"/>
        </w:rPr>
      </w:pPr>
      <w:r w:rsidRPr="00752797">
        <w:rPr>
          <w:lang w:val="en-US"/>
        </w:rPr>
        <w:t>The second possible sediment</w:t>
      </w:r>
      <w:r w:rsidR="00D5585B" w:rsidRPr="00752797">
        <w:rPr>
          <w:lang w:val="en-US"/>
        </w:rPr>
        <w:t xml:space="preserve"> transport formulation are the </w:t>
      </w:r>
      <w:r w:rsidRPr="00752797">
        <w:rPr>
          <w:lang w:val="en-US"/>
        </w:rPr>
        <w:t xml:space="preserve">Van Thiel-Van Rijn transport equations (keyword: </w:t>
      </w:r>
      <w:r w:rsidRPr="00752797">
        <w:rPr>
          <w:i/>
          <w:lang w:val="en-US"/>
        </w:rPr>
        <w:t>form = vanthiel_vanrijn</w:t>
      </w:r>
      <w:r w:rsidRPr="00752797">
        <w:rPr>
          <w:lang w:val="en-US"/>
        </w:rPr>
        <w:t>) (van Rijn, 2007; van Thiel de Vries, 2009). 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14:paraId="2F4FA4BB" w14:textId="77777777" w:rsidR="009F2210" w:rsidRPr="00752797" w:rsidRDefault="009F2210" w:rsidP="009F2210">
      <w:pPr>
        <w:rPr>
          <w:lang w:val="en-US"/>
        </w:rPr>
      </w:pPr>
    </w:p>
    <w:p w14:paraId="1D6F54AE" w14:textId="77777777" w:rsidR="009F2210" w:rsidRPr="00752797" w:rsidRDefault="009F2210" w:rsidP="009F2210">
      <w:pPr>
        <w:rPr>
          <w:lang w:val="en-US"/>
        </w:rPr>
      </w:pPr>
      <w:r w:rsidRPr="00752797">
        <w:rPr>
          <w:lang w:val="en-US"/>
        </w:rPr>
        <w:t>The equilibrium sediment concentrations are calculated according to</w:t>
      </w:r>
    </w:p>
    <w:p w14:paraId="53105A45" w14:textId="77777777" w:rsidR="009F2210" w:rsidRPr="00752797" w:rsidRDefault="009F2210" w:rsidP="009F2210">
      <w:pPr>
        <w:rPr>
          <w:lang w:val="en-US"/>
        </w:rPr>
      </w:pPr>
    </w:p>
    <w:p w14:paraId="3563F8B6" w14:textId="77777777" w:rsidR="009F2210" w:rsidRPr="00752797" w:rsidRDefault="009F2210" w:rsidP="009F2210">
      <w:pPr>
        <w:pStyle w:val="MTDisplayEquation"/>
        <w:rPr>
          <w:lang w:val="en-US"/>
        </w:rPr>
      </w:pPr>
      <w:r w:rsidRPr="00752797">
        <w:rPr>
          <w:lang w:val="en-US"/>
        </w:rPr>
        <w:tab/>
      </w:r>
      <w:r w:rsidRPr="00752797">
        <w:rPr>
          <w:position w:val="-58"/>
          <w:lang w:val="en-US"/>
        </w:rPr>
        <w:object w:dxaOrig="3660" w:dyaOrig="1280" w14:anchorId="0B11C02A">
          <v:shape id="_x0000_i1132" type="#_x0000_t75" style="width:183pt;height:64pt" o:ole="">
            <v:imagedata r:id="rId248" o:title=""/>
          </v:shape>
          <o:OLEObject Type="Embed" ProgID="Equation.DSMT4" ShapeID="_x0000_i1132" DrawAspect="Content" ObjectID="_1362569632" r:id="rId2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94</w:instrText>
      </w:r>
      <w:r w:rsidRPr="00752797">
        <w:rPr>
          <w:lang w:val="en-US"/>
        </w:rPr>
        <w:fldChar w:fldCharType="end"/>
      </w:r>
      <w:r w:rsidRPr="00752797">
        <w:rPr>
          <w:lang w:val="en-US"/>
        </w:rPr>
        <w:instrText>)</w:instrText>
      </w:r>
      <w:r w:rsidRPr="00752797">
        <w:rPr>
          <w:lang w:val="en-US"/>
        </w:rPr>
        <w:fldChar w:fldCharType="end"/>
      </w:r>
    </w:p>
    <w:p w14:paraId="57492A51" w14:textId="77777777" w:rsidR="00AA1803" w:rsidRPr="00752797" w:rsidRDefault="00AA1803" w:rsidP="00AA1803">
      <w:pPr>
        <w:rPr>
          <w:lang w:val="en-US"/>
        </w:rPr>
      </w:pPr>
    </w:p>
    <w:p w14:paraId="2CE95B37" w14:textId="77777777" w:rsidR="009F2210" w:rsidRPr="00752797" w:rsidRDefault="009F2210" w:rsidP="009F2210">
      <w:pPr>
        <w:rPr>
          <w:lang w:val="en-US"/>
        </w:rPr>
      </w:pPr>
      <w:r w:rsidRPr="00752797">
        <w:rPr>
          <w:lang w:val="en-US"/>
        </w:rPr>
        <w:lastRenderedPageBreak/>
        <w:t>For which the bed-load and suspended load coefficient are calculated with:</w:t>
      </w:r>
    </w:p>
    <w:p w14:paraId="0F5D1524" w14:textId="77777777" w:rsidR="009F2210" w:rsidRPr="00752797" w:rsidRDefault="009F2210" w:rsidP="009F2210">
      <w:pPr>
        <w:rPr>
          <w:lang w:val="en-US"/>
        </w:rPr>
      </w:pPr>
    </w:p>
    <w:p w14:paraId="0100B67C" w14:textId="77777777" w:rsidR="009F2210" w:rsidRPr="00752797" w:rsidRDefault="009F2210" w:rsidP="009F2210">
      <w:pPr>
        <w:pStyle w:val="MTDisplayEquation"/>
        <w:rPr>
          <w:lang w:val="en-US"/>
        </w:rPr>
      </w:pPr>
      <w:r w:rsidRPr="00752797">
        <w:rPr>
          <w:lang w:val="en-US"/>
        </w:rPr>
        <w:tab/>
      </w:r>
      <w:r w:rsidRPr="00752797">
        <w:rPr>
          <w:position w:val="-36"/>
          <w:lang w:val="en-US"/>
        </w:rPr>
        <w:object w:dxaOrig="4959" w:dyaOrig="840" w14:anchorId="4305D3CA">
          <v:shape id="_x0000_i1133" type="#_x0000_t75" style="width:247pt;height:42pt" o:ole="">
            <v:imagedata r:id="rId250" o:title=""/>
          </v:shape>
          <o:OLEObject Type="Embed" ProgID="Equation.DSMT4" ShapeID="_x0000_i1133" DrawAspect="Content" ObjectID="_1362569633" r:id="rId2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95</w:instrText>
      </w:r>
      <w:r w:rsidRPr="00752797">
        <w:rPr>
          <w:lang w:val="en-US"/>
        </w:rPr>
        <w:fldChar w:fldCharType="end"/>
      </w:r>
      <w:r w:rsidRPr="00752797">
        <w:rPr>
          <w:lang w:val="en-US"/>
        </w:rPr>
        <w:instrText>)</w:instrText>
      </w:r>
      <w:r w:rsidRPr="00752797">
        <w:rPr>
          <w:lang w:val="en-US"/>
        </w:rPr>
        <w:fldChar w:fldCharType="end"/>
      </w:r>
    </w:p>
    <w:p w14:paraId="13657390" w14:textId="77777777" w:rsidR="009F2210" w:rsidRPr="00752797" w:rsidRDefault="009F2210" w:rsidP="009F2210">
      <w:pPr>
        <w:rPr>
          <w:lang w:val="en-US"/>
        </w:rPr>
      </w:pPr>
    </w:p>
    <w:p w14:paraId="360F1DDA" w14:textId="77777777"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14:paraId="7CF8FE8F" w14:textId="77777777" w:rsidR="009F2210" w:rsidRPr="00752797" w:rsidRDefault="009F2210" w:rsidP="009F2210">
      <w:pPr>
        <w:rPr>
          <w:lang w:val="en-US"/>
        </w:rPr>
      </w:pPr>
    </w:p>
    <w:p w14:paraId="774AABAE"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w14:anchorId="519ABFA1">
          <v:shape id="_x0000_i1134" type="#_x0000_t75" style="width:243pt;height:37pt" o:ole="">
            <v:imagedata r:id="rId252" o:title=""/>
          </v:shape>
          <o:OLEObject Type="Embed" ProgID="Equation.DSMT4" ShapeID="_x0000_i1134" DrawAspect="Content" ObjectID="_1362569634" r:id="rId2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96</w:instrText>
      </w:r>
      <w:r w:rsidRPr="00752797">
        <w:rPr>
          <w:lang w:val="en-US"/>
        </w:rPr>
        <w:fldChar w:fldCharType="end"/>
      </w:r>
      <w:r w:rsidRPr="00752797">
        <w:rPr>
          <w:lang w:val="en-US"/>
        </w:rPr>
        <w:instrText>)</w:instrText>
      </w:r>
      <w:r w:rsidRPr="00752797">
        <w:rPr>
          <w:lang w:val="en-US"/>
        </w:rPr>
        <w:fldChar w:fldCharType="end"/>
      </w:r>
    </w:p>
    <w:p w14:paraId="06A93C9B" w14:textId="77777777" w:rsidR="009F2210" w:rsidRPr="00752797" w:rsidRDefault="009F2210" w:rsidP="009F2210">
      <w:pPr>
        <w:spacing w:line="240" w:lineRule="auto"/>
        <w:rPr>
          <w:lang w:val="en-US"/>
        </w:rPr>
      </w:pPr>
    </w:p>
    <w:p w14:paraId="2586CCAB" w14:textId="77777777" w:rsidR="009F2210" w:rsidRPr="00752797" w:rsidRDefault="009F2210" w:rsidP="009F2210">
      <w:pPr>
        <w:rPr>
          <w:lang w:val="en-US"/>
        </w:rPr>
      </w:pPr>
      <w:r w:rsidRPr="00752797">
        <w:rPr>
          <w:lang w:val="en-US"/>
        </w:rPr>
        <w:t>The critical velocity for currents is based on Shields (1936):</w:t>
      </w:r>
    </w:p>
    <w:p w14:paraId="3F66851A" w14:textId="77777777" w:rsidR="009F2210" w:rsidRPr="00752797" w:rsidRDefault="009F2210" w:rsidP="009F2210">
      <w:pPr>
        <w:rPr>
          <w:lang w:val="en-US"/>
        </w:rPr>
      </w:pPr>
    </w:p>
    <w:p w14:paraId="5B0D0D23" w14:textId="77777777" w:rsidR="009F2210" w:rsidRPr="00752797" w:rsidRDefault="009F2210" w:rsidP="009F2210">
      <w:pPr>
        <w:pStyle w:val="MTDisplayEquation"/>
        <w:rPr>
          <w:lang w:val="en-US"/>
        </w:rPr>
      </w:pPr>
      <w:r w:rsidRPr="00752797">
        <w:rPr>
          <w:lang w:val="en-US"/>
        </w:rPr>
        <w:tab/>
      </w:r>
      <w:r w:rsidRPr="00752797">
        <w:rPr>
          <w:position w:val="-116"/>
          <w:lang w:val="en-US"/>
        </w:rPr>
        <w:object w:dxaOrig="4720" w:dyaOrig="2439" w14:anchorId="38B655C3">
          <v:shape id="_x0000_i1135" type="#_x0000_t75" style="width:236pt;height:121pt" o:ole="">
            <v:imagedata r:id="rId254" o:title=""/>
          </v:shape>
          <o:OLEObject Type="Embed" ProgID="Equation.DSMT4" ShapeID="_x0000_i1135" DrawAspect="Content" ObjectID="_1362569635" r:id="rId2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97</w:instrText>
      </w:r>
      <w:r w:rsidRPr="00752797">
        <w:rPr>
          <w:lang w:val="en-US"/>
        </w:rPr>
        <w:fldChar w:fldCharType="end"/>
      </w:r>
      <w:r w:rsidRPr="00752797">
        <w:rPr>
          <w:lang w:val="en-US"/>
        </w:rPr>
        <w:instrText>)</w:instrText>
      </w:r>
      <w:r w:rsidRPr="00752797">
        <w:rPr>
          <w:lang w:val="en-US"/>
        </w:rPr>
        <w:fldChar w:fldCharType="end"/>
      </w:r>
    </w:p>
    <w:p w14:paraId="1EBDD7A0" w14:textId="77777777" w:rsidR="009F2210" w:rsidRPr="00752797" w:rsidRDefault="009F2210" w:rsidP="009F2210">
      <w:pPr>
        <w:rPr>
          <w:lang w:val="en-US"/>
        </w:rPr>
      </w:pPr>
    </w:p>
    <w:p w14:paraId="7405DBC8" w14:textId="77777777" w:rsidR="009F2210" w:rsidRPr="00752797" w:rsidRDefault="009F2210" w:rsidP="009F2210">
      <w:pPr>
        <w:rPr>
          <w:lang w:val="en-US"/>
        </w:rPr>
      </w:pPr>
      <w:r w:rsidRPr="00752797">
        <w:rPr>
          <w:lang w:val="en-US"/>
        </w:rPr>
        <w:t>The critical velocity for waves is based on Komer and Miller (1975):</w:t>
      </w:r>
    </w:p>
    <w:p w14:paraId="1FCD6C83" w14:textId="77777777" w:rsidR="009F2210" w:rsidRPr="00752797" w:rsidRDefault="009F2210" w:rsidP="009F2210">
      <w:pPr>
        <w:rPr>
          <w:lang w:val="en-US"/>
        </w:rPr>
      </w:pPr>
    </w:p>
    <w:p w14:paraId="26C8A3F3" w14:textId="77777777"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w14:anchorId="4604DE40">
          <v:shape id="_x0000_i1136" type="#_x0000_t75" style="width:265pt;height:50pt" o:ole="">
            <v:imagedata r:id="rId256" o:title=""/>
          </v:shape>
          <o:OLEObject Type="Embed" ProgID="Equation.DSMT4" ShapeID="_x0000_i1136" DrawAspect="Content" ObjectID="_1362569636" r:id="rId2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98</w:instrText>
      </w:r>
      <w:r w:rsidRPr="00752797">
        <w:rPr>
          <w:lang w:val="en-US"/>
        </w:rPr>
        <w:fldChar w:fldCharType="end"/>
      </w:r>
      <w:r w:rsidRPr="00752797">
        <w:rPr>
          <w:lang w:val="en-US"/>
        </w:rPr>
        <w:instrText>)</w:instrText>
      </w:r>
      <w:r w:rsidRPr="00752797">
        <w:rPr>
          <w:lang w:val="en-US"/>
        </w:rPr>
        <w:fldChar w:fldCharType="end"/>
      </w:r>
    </w:p>
    <w:p w14:paraId="7A466A41" w14:textId="77777777" w:rsidR="009F2210" w:rsidRPr="00752797" w:rsidRDefault="009F2210" w:rsidP="009F2210">
      <w:pPr>
        <w:pStyle w:val="Heading3"/>
        <w:jc w:val="both"/>
        <w:rPr>
          <w:lang w:val="en-US"/>
        </w:rPr>
      </w:pPr>
      <w:bookmarkStart w:id="142" w:name="_Toc412623834"/>
      <w:bookmarkStart w:id="143" w:name="_Toc413611004"/>
      <w:r w:rsidRPr="00752797">
        <w:rPr>
          <w:lang w:val="en-US"/>
        </w:rPr>
        <w:t>Effects of wave nonlinearity</w:t>
      </w:r>
      <w:bookmarkEnd w:id="142"/>
      <w:bookmarkEnd w:id="143"/>
      <w:r w:rsidRPr="00752797">
        <w:rPr>
          <w:lang w:val="en-US"/>
        </w:rPr>
        <w:t xml:space="preserve"> </w:t>
      </w:r>
    </w:p>
    <w:p w14:paraId="7A673CAA" w14:textId="77777777"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14:paraId="658F4C1A" w14:textId="77777777" w:rsidR="009F2210" w:rsidRPr="00752797" w:rsidRDefault="009F2210" w:rsidP="009F2210">
      <w:pPr>
        <w:rPr>
          <w:szCs w:val="21"/>
          <w:lang w:val="en-US"/>
        </w:rPr>
      </w:pPr>
    </w:p>
    <w:p w14:paraId="45677582" w14:textId="77777777"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w14:anchorId="43CF10DF">
          <v:shape id="_x0000_i1137" type="#_x0000_t75" style="width:236pt;height:73pt" o:ole="">
            <v:imagedata r:id="rId258" o:title=""/>
          </v:shape>
          <o:OLEObject Type="Embed" ProgID="Equation.DSMT4" ShapeID="_x0000_i1137" DrawAspect="Content" ObjectID="_1362569637" r:id="rId259"/>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99</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D13E3EE" w14:textId="77777777" w:rsidR="009F2210" w:rsidRPr="00752797" w:rsidRDefault="009F2210" w:rsidP="009F2210">
      <w:pPr>
        <w:rPr>
          <w:szCs w:val="21"/>
          <w:lang w:val="en-US"/>
        </w:rPr>
      </w:pPr>
    </w:p>
    <w:p w14:paraId="6F1BE3EB" w14:textId="77777777"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facSk &amp; facAs</w:t>
      </w:r>
      <w:r w:rsidRPr="00752797">
        <w:rPr>
          <w:szCs w:val="21"/>
          <w:lang w:val="en-US"/>
        </w:rPr>
        <w:t xml:space="preserve">), see equation </w:t>
      </w:r>
      <w:r w:rsidRPr="00752797">
        <w:rPr>
          <w:szCs w:val="21"/>
          <w:lang w:val="en-US"/>
        </w:rPr>
        <w:fldChar w:fldCharType="begin"/>
      </w:r>
      <w:r w:rsidRPr="00752797">
        <w:rPr>
          <w:szCs w:val="21"/>
          <w:lang w:val="en-US"/>
        </w:rPr>
        <w:instrText xml:space="preserve"> GOTOBUTTON ZEqnNum326040  \* MERGEFORMAT </w:instrText>
      </w:r>
      <w:r w:rsidRPr="00752797">
        <w:rPr>
          <w:szCs w:val="21"/>
          <w:lang w:val="en-US"/>
        </w:rPr>
        <w:fldChar w:fldCharType="begin"/>
      </w:r>
      <w:r w:rsidRPr="00752797">
        <w:rPr>
          <w:szCs w:val="21"/>
          <w:lang w:val="en-US"/>
        </w:rPr>
        <w:instrText xml:space="preserve"> REF ZEqnNum326040 \* Charformat \! \* MERGEFORMAT </w:instrText>
      </w:r>
      <w:r w:rsidRPr="00752797">
        <w:rPr>
          <w:szCs w:val="21"/>
          <w:lang w:val="en-US"/>
        </w:rPr>
        <w:fldChar w:fldCharType="separate"/>
      </w:r>
      <w:r w:rsidR="002D6E55" w:rsidRPr="00752797">
        <w:rPr>
          <w:szCs w:val="21"/>
          <w:lang w:val="en-US"/>
        </w:rPr>
        <w:instrText>(</w:instrText>
      </w:r>
      <w:r w:rsidR="002D6E55">
        <w:rPr>
          <w:szCs w:val="21"/>
          <w:lang w:val="en-US"/>
        </w:rPr>
        <w:instrText>2</w:instrText>
      </w:r>
      <w:r w:rsidR="002D6E55" w:rsidRPr="00752797">
        <w:rPr>
          <w:szCs w:val="21"/>
          <w:lang w:val="en-US"/>
        </w:rPr>
        <w:instrText>.</w:instrText>
      </w:r>
      <w:r w:rsidR="002D6E55">
        <w:rPr>
          <w:szCs w:val="21"/>
          <w:lang w:val="en-US"/>
        </w:rPr>
        <w:instrText>100</w:instrText>
      </w:r>
      <w:r w:rsidR="002D6E55" w:rsidRPr="00752797">
        <w:rPr>
          <w:szCs w:val="21"/>
          <w:lang w:val="en-US"/>
        </w:rPr>
        <w:instrText>)</w:instrText>
      </w:r>
      <w:r w:rsidRPr="00752797">
        <w:rPr>
          <w:szCs w:val="21"/>
          <w:lang w:val="en-US"/>
        </w:rPr>
        <w:fldChar w:fldCharType="end"/>
      </w:r>
      <w:r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section </w:t>
      </w:r>
      <w:r w:rsidRPr="00752797">
        <w:rPr>
          <w:szCs w:val="21"/>
          <w:lang w:val="en-US"/>
        </w:rPr>
        <w:fldChar w:fldCharType="begin"/>
      </w:r>
      <w:r w:rsidRPr="00752797">
        <w:rPr>
          <w:szCs w:val="21"/>
          <w:lang w:val="en-US"/>
        </w:rPr>
        <w:instrText xml:space="preserve"> REF _Ref412651014 \r \h </w:instrText>
      </w:r>
      <w:r w:rsidRPr="00752797">
        <w:rPr>
          <w:szCs w:val="21"/>
          <w:lang w:val="en-US"/>
        </w:rPr>
      </w:r>
      <w:r w:rsidRPr="00752797">
        <w:rPr>
          <w:szCs w:val="21"/>
          <w:lang w:val="en-US"/>
        </w:rPr>
        <w:fldChar w:fldCharType="separate"/>
      </w:r>
      <w:r w:rsidR="002D6E55">
        <w:rPr>
          <w:szCs w:val="21"/>
          <w:lang w:val="en-US"/>
        </w:rPr>
        <w:t>2.3.4</w:t>
      </w:r>
      <w:r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14:paraId="1C03B2FF" w14:textId="77777777" w:rsidR="009F2210" w:rsidRPr="00752797" w:rsidRDefault="009F2210" w:rsidP="009F2210">
      <w:pPr>
        <w:rPr>
          <w:szCs w:val="21"/>
          <w:lang w:val="en-US"/>
        </w:rPr>
      </w:pPr>
    </w:p>
    <w:p w14:paraId="54F6A798" w14:textId="77777777"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w14:anchorId="79C709C2">
          <v:shape id="_x0000_i1138" type="#_x0000_t75" style="width:114pt;height:17pt" o:ole="">
            <v:imagedata r:id="rId260" o:title=""/>
          </v:shape>
          <o:OLEObject Type="Embed" ProgID="Equation.DSMT4" ShapeID="_x0000_i1138" DrawAspect="Content" ObjectID="_1362569638" r:id="rId261"/>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bookmarkStart w:id="144" w:name="ZEqnNum326040"/>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100</w:instrText>
      </w:r>
      <w:r w:rsidRPr="00752797">
        <w:rPr>
          <w:szCs w:val="21"/>
          <w:lang w:val="en-US"/>
        </w:rPr>
        <w:fldChar w:fldCharType="end"/>
      </w:r>
      <w:r w:rsidRPr="00752797">
        <w:rPr>
          <w:szCs w:val="21"/>
          <w:lang w:val="en-US"/>
        </w:rPr>
        <w:instrText>)</w:instrText>
      </w:r>
      <w:bookmarkEnd w:id="144"/>
      <w:r w:rsidRPr="00752797">
        <w:rPr>
          <w:szCs w:val="21"/>
          <w:lang w:val="en-US"/>
        </w:rPr>
        <w:fldChar w:fldCharType="end"/>
      </w:r>
    </w:p>
    <w:p w14:paraId="15884C96" w14:textId="77777777" w:rsidR="009F2210" w:rsidRPr="00752797" w:rsidRDefault="009F2210" w:rsidP="009F2210">
      <w:pPr>
        <w:pStyle w:val="Heading3"/>
        <w:jc w:val="both"/>
        <w:rPr>
          <w:lang w:val="en-US"/>
        </w:rPr>
      </w:pPr>
      <w:bookmarkStart w:id="145" w:name="_Toc413611005"/>
      <w:r w:rsidRPr="00752797">
        <w:rPr>
          <w:lang w:val="en-US"/>
        </w:rPr>
        <w:t>Hindered erosion by dilatancy</w:t>
      </w:r>
      <w:bookmarkEnd w:id="145"/>
    </w:p>
    <w:p w14:paraId="28EECC38" w14:textId="77777777"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14:paraId="6C1D3CE2" w14:textId="77777777" w:rsidR="00AA1803" w:rsidRPr="00752797" w:rsidRDefault="00AA1803" w:rsidP="009F2210">
      <w:pPr>
        <w:rPr>
          <w:szCs w:val="21"/>
          <w:lang w:val="en-US"/>
        </w:rPr>
      </w:pPr>
    </w:p>
    <w:p w14:paraId="38B5A150" w14:textId="77777777"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w14:anchorId="63CE5401">
          <v:shape id="_x0000_i1139" type="#_x0000_t75" style="width:145pt;height:35pt" o:ole="">
            <v:imagedata r:id="rId262" o:title=""/>
          </v:shape>
          <o:OLEObject Type="Embed" ProgID="Equation.DSMT4" ShapeID="_x0000_i1139" DrawAspect="Content" ObjectID="_1362569639" r:id="rId263"/>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101</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AFA539A" w14:textId="77777777" w:rsidR="009F2210" w:rsidRPr="00752797" w:rsidRDefault="009F2210" w:rsidP="009F2210">
      <w:pPr>
        <w:spacing w:line="240" w:lineRule="auto"/>
        <w:rPr>
          <w:szCs w:val="21"/>
          <w:lang w:val="en-US"/>
        </w:rPr>
      </w:pPr>
    </w:p>
    <w:p w14:paraId="6066171B" w14:textId="77777777" w:rsidR="009F2210" w:rsidRPr="00752797" w:rsidRDefault="009F2210" w:rsidP="00D5585B">
      <w:pPr>
        <w:spacing w:line="240" w:lineRule="auto"/>
        <w:jc w:val="left"/>
        <w:rPr>
          <w:szCs w:val="21"/>
          <w:lang w:val="en-US"/>
        </w:rPr>
      </w:pPr>
      <w:r w:rsidRPr="00752797">
        <w:rPr>
          <w:szCs w:val="21"/>
          <w:lang w:val="en-US"/>
        </w:rPr>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14:paraId="479150AF" w14:textId="77777777" w:rsidR="009F2210" w:rsidRPr="00752797" w:rsidRDefault="009F2210" w:rsidP="009F2210">
      <w:pPr>
        <w:spacing w:line="240" w:lineRule="auto"/>
        <w:rPr>
          <w:szCs w:val="21"/>
          <w:lang w:val="en-US"/>
        </w:rPr>
      </w:pPr>
    </w:p>
    <w:p w14:paraId="2CD1164D" w14:textId="77777777" w:rsidR="009F2210" w:rsidRPr="00752797" w:rsidRDefault="009F2210" w:rsidP="009F2210">
      <w:pPr>
        <w:spacing w:line="240" w:lineRule="auto"/>
        <w:rPr>
          <w:szCs w:val="21"/>
          <w:lang w:val="en-US"/>
        </w:rPr>
      </w:pPr>
      <w:r w:rsidRPr="00752797">
        <w:rPr>
          <w:szCs w:val="21"/>
          <w:lang w:val="en-US"/>
        </w:rPr>
        <w:t xml:space="preserve">The larger the permeability of the bed, the smaller the dilatancy effect. Van Rhee (2010) suggests </w:t>
      </w:r>
      <w:r w:rsidR="00D5585B" w:rsidRPr="00752797">
        <w:rPr>
          <w:szCs w:val="21"/>
          <w:lang w:val="en-US"/>
        </w:rPr>
        <w:t>using</w:t>
      </w:r>
      <w:r w:rsidRPr="00752797">
        <w:rPr>
          <w:szCs w:val="21"/>
          <w:lang w:val="en-US"/>
        </w:rPr>
        <w:t xml:space="preserve"> the equation proposed by Den Adel (1987):</w:t>
      </w:r>
    </w:p>
    <w:p w14:paraId="6C5161CF" w14:textId="77777777" w:rsidR="009F2210" w:rsidRPr="00752797" w:rsidRDefault="009F2210" w:rsidP="009F2210">
      <w:pPr>
        <w:rPr>
          <w:szCs w:val="21"/>
          <w:lang w:val="en-US"/>
        </w:rPr>
      </w:pPr>
    </w:p>
    <w:p w14:paraId="09223A3D" w14:textId="77777777"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w14:anchorId="7D79A65E">
          <v:shape id="_x0000_i1140" type="#_x0000_t75" style="width:105pt;height:37pt" o:ole="">
            <v:imagedata r:id="rId264" o:title=""/>
          </v:shape>
          <o:OLEObject Type="Embed" ProgID="Equation.DSMT4" ShapeID="_x0000_i1140" DrawAspect="Content" ObjectID="_1362569640" r:id="rId265"/>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102</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0120E957" w14:textId="77777777" w:rsidR="009F2210" w:rsidRPr="00752797" w:rsidRDefault="009F2210" w:rsidP="009F2210">
      <w:pPr>
        <w:spacing w:line="240" w:lineRule="auto"/>
        <w:rPr>
          <w:szCs w:val="21"/>
          <w:lang w:val="en-US"/>
        </w:rPr>
      </w:pPr>
    </w:p>
    <w:p w14:paraId="66A46467" w14:textId="77777777" w:rsidR="009F2210" w:rsidRPr="00752797" w:rsidRDefault="009F2210" w:rsidP="009F2210">
      <w:pPr>
        <w:spacing w:line="240" w:lineRule="auto"/>
        <w:jc w:val="left"/>
        <w:rPr>
          <w:szCs w:val="21"/>
          <w:lang w:val="en-US"/>
        </w:rPr>
      </w:pPr>
      <w:r w:rsidRPr="00752797">
        <w:rPr>
          <w:szCs w:val="21"/>
          <w:lang w:val="en-US"/>
        </w:rPr>
        <w:t xml:space="preserve">Finally, the erosion velocity </w:t>
      </w:r>
      <w:r w:rsidRPr="00752797">
        <w:rPr>
          <w:i/>
          <w:szCs w:val="21"/>
          <w:lang w:val="en-US"/>
        </w:rPr>
        <w:t>v</w:t>
      </w:r>
      <w:r w:rsidRPr="00752797">
        <w:rPr>
          <w:i/>
          <w:szCs w:val="21"/>
          <w:vertAlign w:val="subscript"/>
          <w:lang w:val="en-US"/>
        </w:rPr>
        <w:t>e</w:t>
      </w:r>
      <w:r w:rsidRPr="00752797">
        <w:rPr>
          <w:szCs w:val="21"/>
          <w:lang w:val="en-US"/>
        </w:rPr>
        <w:t>, is the velocity at which the bottom level decreases:</w:t>
      </w:r>
    </w:p>
    <w:p w14:paraId="4BACAD4B" w14:textId="77777777" w:rsidR="009F2210" w:rsidRPr="00752797" w:rsidRDefault="009F2210" w:rsidP="009F2210">
      <w:pPr>
        <w:rPr>
          <w:szCs w:val="21"/>
          <w:lang w:val="en-US"/>
        </w:rPr>
      </w:pPr>
    </w:p>
    <w:p w14:paraId="3A80EE70" w14:textId="77777777"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w14:anchorId="3EF05597">
          <v:shape id="_x0000_i1141" type="#_x0000_t75" style="width:166pt;height:48pt" o:ole="">
            <v:imagedata r:id="rId266" o:title=""/>
          </v:shape>
          <o:OLEObject Type="Embed" ProgID="Equation.DSMT4" ShapeID="_x0000_i1141" DrawAspect="Content" ObjectID="_1362569641" r:id="rId267"/>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2D6E55">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2D6E55">
        <w:rPr>
          <w:noProof/>
          <w:szCs w:val="21"/>
          <w:lang w:val="en-US"/>
        </w:rPr>
        <w:instrText>103</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7F481081" w14:textId="77777777" w:rsidR="009F2210" w:rsidRPr="00752797" w:rsidRDefault="009F2210" w:rsidP="009F2210">
      <w:pPr>
        <w:pStyle w:val="Heading3"/>
        <w:jc w:val="both"/>
        <w:rPr>
          <w:lang w:val="en-US"/>
        </w:rPr>
      </w:pPr>
      <w:bookmarkStart w:id="146" w:name="_Toc412623835"/>
      <w:bookmarkStart w:id="147" w:name="_Ref413398989"/>
      <w:bookmarkStart w:id="148" w:name="_Toc413611006"/>
      <w:r w:rsidRPr="00752797">
        <w:rPr>
          <w:lang w:val="en-US"/>
        </w:rPr>
        <w:t>Bed slope effect</w:t>
      </w:r>
      <w:bookmarkEnd w:id="146"/>
      <w:bookmarkEnd w:id="147"/>
      <w:bookmarkEnd w:id="148"/>
    </w:p>
    <w:p w14:paraId="0AAE328E" w14:textId="77777777" w:rsidR="009F2210" w:rsidRPr="00752797" w:rsidRDefault="009F2210" w:rsidP="009F2210">
      <w:pPr>
        <w:pStyle w:val="MTDisplayEquation"/>
        <w:rPr>
          <w:lang w:val="en-US"/>
        </w:rPr>
      </w:pPr>
      <w:r w:rsidRPr="00752797">
        <w:rPr>
          <w:lang w:val="en-US"/>
        </w:rPr>
        <w:t>The bed slope affects the sediment transport in various ways (Walstra, 2007):</w:t>
      </w:r>
    </w:p>
    <w:p w14:paraId="57D637A5" w14:textId="77777777" w:rsidR="009F2210" w:rsidRPr="00752797" w:rsidRDefault="009F2210" w:rsidP="009F2210">
      <w:pPr>
        <w:rPr>
          <w:lang w:val="en-US"/>
        </w:rPr>
      </w:pPr>
    </w:p>
    <w:p w14:paraId="50218869"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14:paraId="317B0B52"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14:paraId="586E2733"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14:paraId="14E2A446"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14:paraId="55C4D59D" w14:textId="77777777" w:rsidR="009F2210" w:rsidRPr="00752797" w:rsidRDefault="009F2210" w:rsidP="009F2210">
      <w:pPr>
        <w:rPr>
          <w:rFonts w:ascii="NimbusSanL-Regu" w:hAnsi="NimbusSanL-Regu" w:cs="NimbusSanL-Regu"/>
          <w:szCs w:val="21"/>
          <w:lang w:val="en-US" w:eastAsia="nl-NL"/>
        </w:rPr>
      </w:pPr>
    </w:p>
    <w:p w14:paraId="7B43CD1C"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14:paraId="7320ACA5" w14:textId="77777777" w:rsidR="009F2210" w:rsidRPr="00752797" w:rsidRDefault="009F2210" w:rsidP="009F2210">
      <w:pPr>
        <w:rPr>
          <w:rFonts w:ascii="NimbusSanL-Regu" w:hAnsi="NimbusSanL-Regu" w:cs="NimbusSanL-Regu"/>
          <w:szCs w:val="21"/>
          <w:lang w:val="en-US" w:eastAsia="nl-NL"/>
        </w:rPr>
      </w:pPr>
    </w:p>
    <w:p w14:paraId="478C3159"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14:paraId="684E0377" w14:textId="77777777" w:rsidR="009F2210" w:rsidRPr="00752797" w:rsidRDefault="009F2210" w:rsidP="009F2210">
      <w:pPr>
        <w:rPr>
          <w:lang w:val="en-US"/>
        </w:rPr>
      </w:pPr>
    </w:p>
    <w:p w14:paraId="13E7C7CC" w14:textId="77777777" w:rsidR="009F2210" w:rsidRPr="00752797" w:rsidRDefault="009F2210" w:rsidP="009F2210">
      <w:pPr>
        <w:pStyle w:val="MTDisplayEquation"/>
        <w:rPr>
          <w:lang w:val="en-US"/>
        </w:rPr>
      </w:pPr>
      <w:r w:rsidRPr="00752797">
        <w:rPr>
          <w:lang w:val="en-US"/>
        </w:rPr>
        <w:tab/>
      </w:r>
      <w:r w:rsidRPr="00752797">
        <w:rPr>
          <w:position w:val="-60"/>
          <w:lang w:val="en-US"/>
        </w:rPr>
        <w:object w:dxaOrig="3940" w:dyaOrig="1320" w14:anchorId="25105BFF">
          <v:shape id="_x0000_i1142" type="#_x0000_t75" style="width:198pt;height:65pt" o:ole="">
            <v:imagedata r:id="rId268" o:title=""/>
          </v:shape>
          <o:OLEObject Type="Embed" ProgID="Equation.DSMT4" ShapeID="_x0000_i1142" DrawAspect="Content" ObjectID="_1362569642" r:id="rId2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104</w:instrText>
      </w:r>
      <w:r w:rsidRPr="00752797">
        <w:rPr>
          <w:lang w:val="en-US"/>
        </w:rPr>
        <w:fldChar w:fldCharType="end"/>
      </w:r>
      <w:r w:rsidRPr="00752797">
        <w:rPr>
          <w:lang w:val="en-US"/>
        </w:rPr>
        <w:instrText>)</w:instrText>
      </w:r>
      <w:r w:rsidRPr="00752797">
        <w:rPr>
          <w:lang w:val="en-US"/>
        </w:rPr>
        <w:fldChar w:fldCharType="end"/>
      </w:r>
    </w:p>
    <w:p w14:paraId="3DE88F3D" w14:textId="77777777" w:rsidR="009F2210" w:rsidRPr="00752797" w:rsidRDefault="009F2210" w:rsidP="009F2210">
      <w:pPr>
        <w:rPr>
          <w:lang w:val="en-US"/>
        </w:rPr>
      </w:pPr>
    </w:p>
    <w:p w14:paraId="1DCBDE7F" w14:textId="77777777" w:rsidR="009F2210" w:rsidRPr="00752797" w:rsidRDefault="009F2210" w:rsidP="009F2210">
      <w:pPr>
        <w:rPr>
          <w:rFonts w:ascii="NimbusSanL-Regu" w:hAnsi="NimbusSanL-Regu" w:cs="NimbusSanL-Regu"/>
          <w:szCs w:val="21"/>
          <w:lang w:val="en-US" w:eastAsia="nl-NL"/>
        </w:rPr>
      </w:pPr>
      <w:r w:rsidRPr="00752797">
        <w:rPr>
          <w:lang w:val="en-US"/>
        </w:rPr>
        <w:lastRenderedPageBreak/>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14:paraId="31235E9E" w14:textId="77777777" w:rsidR="009F2210" w:rsidRPr="00752797" w:rsidRDefault="009F2210" w:rsidP="009F2210">
      <w:pPr>
        <w:rPr>
          <w:lang w:val="en-US"/>
        </w:rPr>
      </w:pPr>
    </w:p>
    <w:p w14:paraId="34F19AE2" w14:textId="77777777" w:rsidR="009F2210" w:rsidRPr="00752797" w:rsidRDefault="009F2210" w:rsidP="009F2210">
      <w:pPr>
        <w:pStyle w:val="MTDisplayEquation"/>
        <w:rPr>
          <w:lang w:val="en-US"/>
        </w:rPr>
      </w:pPr>
      <w:r w:rsidRPr="00752797">
        <w:rPr>
          <w:lang w:val="en-US"/>
        </w:rPr>
        <w:tab/>
      </w:r>
      <w:r w:rsidRPr="00752797">
        <w:rPr>
          <w:position w:val="-28"/>
          <w:lang w:val="en-US"/>
        </w:rPr>
        <w:object w:dxaOrig="1980" w:dyaOrig="680" w14:anchorId="7FA60CD1">
          <v:shape id="_x0000_i1143" type="#_x0000_t75" style="width:99pt;height:33pt" o:ole="">
            <v:imagedata r:id="rId270" o:title=""/>
          </v:shape>
          <o:OLEObject Type="Embed" ProgID="Equation.DSMT4" ShapeID="_x0000_i1143" DrawAspect="Content" ObjectID="_1362569643" r:id="rId2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105</w:instrText>
      </w:r>
      <w:r w:rsidRPr="00752797">
        <w:rPr>
          <w:lang w:val="en-US"/>
        </w:rPr>
        <w:fldChar w:fldCharType="end"/>
      </w:r>
      <w:r w:rsidRPr="00752797">
        <w:rPr>
          <w:lang w:val="en-US"/>
        </w:rPr>
        <w:instrText>)</w:instrText>
      </w:r>
      <w:r w:rsidRPr="00752797">
        <w:rPr>
          <w:lang w:val="en-US"/>
        </w:rPr>
        <w:fldChar w:fldCharType="end"/>
      </w:r>
    </w:p>
    <w:p w14:paraId="33CF8E85" w14:textId="77777777" w:rsidR="009F2210" w:rsidRPr="00752797" w:rsidRDefault="009F2210" w:rsidP="009F2210">
      <w:pPr>
        <w:rPr>
          <w:lang w:val="en-US"/>
        </w:rPr>
      </w:pPr>
    </w:p>
    <w:p w14:paraId="3C9B438E" w14:textId="77777777"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14:paraId="2B7B841E" w14:textId="77777777" w:rsidR="009F2210" w:rsidRPr="00752797" w:rsidRDefault="009F2210" w:rsidP="009F2210">
      <w:pPr>
        <w:rPr>
          <w:lang w:val="en-US"/>
        </w:rPr>
      </w:pPr>
    </w:p>
    <w:p w14:paraId="3C882B18" w14:textId="77777777" w:rsidR="009F2210" w:rsidRPr="00752797" w:rsidRDefault="009F2210" w:rsidP="009F2210">
      <w:pPr>
        <w:pStyle w:val="MTDisplayEquation"/>
        <w:rPr>
          <w:lang w:val="en-US"/>
        </w:rPr>
      </w:pPr>
      <w:r w:rsidRPr="00752797">
        <w:rPr>
          <w:lang w:val="en-US"/>
        </w:rPr>
        <w:tab/>
      </w:r>
      <w:r w:rsidRPr="00752797">
        <w:rPr>
          <w:position w:val="-54"/>
          <w:lang w:val="en-US"/>
        </w:rPr>
        <w:object w:dxaOrig="3320" w:dyaOrig="1240" w14:anchorId="20469D32">
          <v:shape id="_x0000_i1144" type="#_x0000_t75" style="width:166pt;height:62pt" o:ole="">
            <v:imagedata r:id="rId272" o:title=""/>
          </v:shape>
          <o:OLEObject Type="Embed" ProgID="Equation.DSMT4" ShapeID="_x0000_i1144" DrawAspect="Content" ObjectID="_1362569644" r:id="rId27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106</w:instrText>
      </w:r>
      <w:r w:rsidRPr="00752797">
        <w:rPr>
          <w:lang w:val="en-US"/>
        </w:rPr>
        <w:fldChar w:fldCharType="end"/>
      </w:r>
      <w:r w:rsidRPr="00752797">
        <w:rPr>
          <w:lang w:val="en-US"/>
        </w:rPr>
        <w:instrText>)</w:instrText>
      </w:r>
      <w:r w:rsidRPr="00752797">
        <w:rPr>
          <w:lang w:val="en-US"/>
        </w:rPr>
        <w:fldChar w:fldCharType="end"/>
      </w:r>
    </w:p>
    <w:p w14:paraId="4EEA1A66" w14:textId="77777777"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w14:anchorId="500956F6">
          <v:shape id="_x0000_i1145" type="#_x0000_t75" style="width:119pt;height:37pt" o:ole="">
            <v:imagedata r:id="rId274" o:title=""/>
          </v:shape>
          <o:OLEObject Type="Embed" ProgID="Equation.DSMT4" ShapeID="_x0000_i1145" DrawAspect="Content" ObjectID="_1362569645" r:id="rId27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107</w:instrText>
      </w:r>
      <w:r w:rsidRPr="00752797">
        <w:rPr>
          <w:lang w:val="en-US"/>
        </w:rPr>
        <w:fldChar w:fldCharType="end"/>
      </w:r>
      <w:r w:rsidRPr="00752797">
        <w:rPr>
          <w:lang w:val="en-US"/>
        </w:rPr>
        <w:instrText>)</w:instrText>
      </w:r>
      <w:r w:rsidRPr="00752797">
        <w:rPr>
          <w:lang w:val="en-US"/>
        </w:rPr>
        <w:fldChar w:fldCharType="end"/>
      </w:r>
    </w:p>
    <w:p w14:paraId="06039D5D" w14:textId="77777777"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w14:anchorId="115A065E">
          <v:shape id="_x0000_i1146" type="#_x0000_t75" style="width:102pt;height:44pt" o:ole="">
            <v:imagedata r:id="rId276" o:title=""/>
          </v:shape>
          <o:OLEObject Type="Embed" ProgID="Equation.DSMT4" ShapeID="_x0000_i1146" DrawAspect="Content" ObjectID="_1362569646" r:id="rId27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108</w:instrText>
      </w:r>
      <w:r w:rsidRPr="00752797">
        <w:rPr>
          <w:lang w:val="en-US"/>
        </w:rPr>
        <w:fldChar w:fldCharType="end"/>
      </w:r>
      <w:r w:rsidRPr="00752797">
        <w:rPr>
          <w:lang w:val="en-US"/>
        </w:rPr>
        <w:instrText>)</w:instrText>
      </w:r>
      <w:r w:rsidRPr="00752797">
        <w:rPr>
          <w:lang w:val="en-US"/>
        </w:rPr>
        <w:fldChar w:fldCharType="end"/>
      </w:r>
    </w:p>
    <w:p w14:paraId="53B8B840" w14:textId="77777777" w:rsidR="009F2210" w:rsidRPr="00752797" w:rsidRDefault="009F2210" w:rsidP="009F2210">
      <w:pPr>
        <w:rPr>
          <w:lang w:val="en-US"/>
        </w:rPr>
      </w:pPr>
    </w:p>
    <w:p w14:paraId="70814351" w14:textId="77777777"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14:paraId="2A0072FD" w14:textId="77777777" w:rsidR="009F2210" w:rsidRPr="00752797" w:rsidRDefault="009F2210" w:rsidP="009F2210">
      <w:pPr>
        <w:rPr>
          <w:lang w:val="en-US"/>
        </w:rPr>
      </w:pPr>
    </w:p>
    <w:p w14:paraId="6E48116C"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w14:anchorId="45B3064F">
          <v:shape id="_x0000_i1147" type="#_x0000_t75" style="width:326pt;height:41pt" o:ole="">
            <v:imagedata r:id="rId278" o:title=""/>
          </v:shape>
          <o:OLEObject Type="Embed" ProgID="Equation.DSMT4" ShapeID="_x0000_i1147" DrawAspect="Content" ObjectID="_1362569647" r:id="rId2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109</w:instrText>
      </w:r>
      <w:r w:rsidRPr="00752797">
        <w:rPr>
          <w:lang w:val="en-US"/>
        </w:rPr>
        <w:fldChar w:fldCharType="end"/>
      </w:r>
      <w:r w:rsidRPr="00752797">
        <w:rPr>
          <w:lang w:val="en-US"/>
        </w:rPr>
        <w:instrText>)</w:instrText>
      </w:r>
      <w:r w:rsidRPr="00752797">
        <w:rPr>
          <w:lang w:val="en-US"/>
        </w:rPr>
        <w:fldChar w:fldCharType="end"/>
      </w:r>
    </w:p>
    <w:p w14:paraId="5DD1614E" w14:textId="77777777" w:rsidR="009F2210" w:rsidRPr="00752797" w:rsidRDefault="009F2210" w:rsidP="009F2210">
      <w:pPr>
        <w:rPr>
          <w:lang w:val="en-US"/>
        </w:rPr>
      </w:pPr>
    </w:p>
    <w:p w14:paraId="448EDDF4" w14:textId="77777777"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14:paraId="37E5B3B5" w14:textId="77777777" w:rsidR="009F2210" w:rsidRPr="00752797" w:rsidRDefault="009F2210" w:rsidP="009F2210">
      <w:pPr>
        <w:rPr>
          <w:i/>
          <w:lang w:val="en-US"/>
        </w:rPr>
      </w:pPr>
    </w:p>
    <w:p w14:paraId="022BE6F9" w14:textId="77777777"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14:paraId="6948851E" w14:textId="77777777" w:rsidR="008C2325" w:rsidRPr="00752797" w:rsidRDefault="008C2325" w:rsidP="002603CC">
      <w:pPr>
        <w:pStyle w:val="Heading2"/>
        <w:jc w:val="both"/>
        <w:rPr>
          <w:lang w:val="en-US"/>
        </w:rPr>
      </w:pPr>
      <w:bookmarkStart w:id="149" w:name="_Ref413406912"/>
      <w:bookmarkStart w:id="150" w:name="_Toc413611007"/>
      <w:r w:rsidRPr="00752797">
        <w:rPr>
          <w:lang w:val="en-US"/>
        </w:rPr>
        <w:t>Bottom updating</w:t>
      </w:r>
      <w:bookmarkEnd w:id="149"/>
      <w:bookmarkEnd w:id="150"/>
    </w:p>
    <w:p w14:paraId="1E27C59E" w14:textId="77777777" w:rsidR="00FB2410" w:rsidRPr="00752797" w:rsidRDefault="00FB2410" w:rsidP="00FB2410">
      <w:pPr>
        <w:pStyle w:val="Heading3"/>
        <w:jc w:val="both"/>
        <w:rPr>
          <w:lang w:val="en-US"/>
        </w:rPr>
      </w:pPr>
      <w:bookmarkStart w:id="151" w:name="_Toc412623837"/>
      <w:bookmarkStart w:id="152" w:name="_Toc413611008"/>
      <w:r w:rsidRPr="00752797">
        <w:rPr>
          <w:lang w:val="en-US"/>
        </w:rPr>
        <w:t>Due to sediment fluxes</w:t>
      </w:r>
      <w:bookmarkEnd w:id="151"/>
      <w:bookmarkEnd w:id="152"/>
    </w:p>
    <w:p w14:paraId="76D4F039" w14:textId="77777777" w:rsidR="00FB2410" w:rsidRPr="00752797" w:rsidRDefault="00FB2410" w:rsidP="00FB2410">
      <w:pPr>
        <w:rPr>
          <w:lang w:val="en-US"/>
        </w:rPr>
      </w:pPr>
      <w:r w:rsidRPr="00752797">
        <w:rPr>
          <w:lang w:val="en-US"/>
        </w:rPr>
        <w:t>Based on the gradients in the sediment transport the bed level changes according to:</w:t>
      </w:r>
    </w:p>
    <w:p w14:paraId="6210B2E4" w14:textId="77777777" w:rsidR="00FB2410" w:rsidRPr="00752797" w:rsidRDefault="00FB2410" w:rsidP="00FB2410">
      <w:pPr>
        <w:rPr>
          <w:lang w:val="en-US"/>
        </w:rPr>
      </w:pPr>
    </w:p>
    <w:p w14:paraId="35ABBC28" w14:textId="77777777" w:rsidR="00FB2410" w:rsidRPr="00752797" w:rsidRDefault="00FB2410" w:rsidP="00FB2410">
      <w:pPr>
        <w:pStyle w:val="MTDisplayEquation"/>
        <w:rPr>
          <w:lang w:val="en-US"/>
        </w:rPr>
      </w:pPr>
      <w:r w:rsidRPr="00752797">
        <w:rPr>
          <w:lang w:val="en-US"/>
        </w:rPr>
        <w:tab/>
      </w:r>
      <w:r w:rsidRPr="00752797">
        <w:rPr>
          <w:position w:val="-32"/>
          <w:lang w:val="en-US"/>
        </w:rPr>
        <w:object w:dxaOrig="2880" w:dyaOrig="760" w14:anchorId="0005ED74">
          <v:shape id="_x0000_i1148" type="#_x0000_t75" style="width:2in;height:37pt" o:ole="">
            <v:imagedata r:id="rId280" o:title=""/>
          </v:shape>
          <o:OLEObject Type="Embed" ProgID="Equation.DSMT4" ShapeID="_x0000_i1148" DrawAspect="Content" ObjectID="_1362569648" r:id="rId28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3" w:name="ZEqnNum20233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110</w:instrText>
      </w:r>
      <w:r w:rsidRPr="00752797">
        <w:rPr>
          <w:lang w:val="en-US"/>
        </w:rPr>
        <w:fldChar w:fldCharType="end"/>
      </w:r>
      <w:r w:rsidRPr="00752797">
        <w:rPr>
          <w:lang w:val="en-US"/>
        </w:rPr>
        <w:instrText>)</w:instrText>
      </w:r>
      <w:bookmarkEnd w:id="153"/>
      <w:r w:rsidRPr="00752797">
        <w:rPr>
          <w:lang w:val="en-US"/>
        </w:rPr>
        <w:fldChar w:fldCharType="end"/>
      </w:r>
    </w:p>
    <w:p w14:paraId="185E1084" w14:textId="77777777" w:rsidR="00FB2410" w:rsidRPr="00752797" w:rsidRDefault="00FB2410" w:rsidP="00FB2410">
      <w:pPr>
        <w:rPr>
          <w:lang w:val="en-US"/>
        </w:rPr>
      </w:pPr>
    </w:p>
    <w:p w14:paraId="6BAC6474" w14:textId="77777777" w:rsidR="00FB2410" w:rsidRPr="00752797" w:rsidRDefault="00FB2410" w:rsidP="00FB2410">
      <w:pPr>
        <w:rPr>
          <w:lang w:val="en-US"/>
        </w:rPr>
      </w:pPr>
      <w:r w:rsidRPr="00752797">
        <w:rPr>
          <w:lang w:val="en-US"/>
        </w:rPr>
        <w:lastRenderedPageBreak/>
        <w:t xml:space="preserve">In </w:t>
      </w:r>
      <w:r w:rsidRPr="00752797">
        <w:rPr>
          <w:lang w:val="en-US"/>
        </w:rPr>
        <w:fldChar w:fldCharType="begin"/>
      </w:r>
      <w:r w:rsidRPr="00752797">
        <w:rPr>
          <w:lang w:val="en-US"/>
        </w:rPr>
        <w:instrText xml:space="preserve"> GOTOBUTTON ZEqnNum202334  \* MERGEFORMAT </w:instrText>
      </w:r>
      <w:r w:rsidRPr="00752797">
        <w:rPr>
          <w:lang w:val="en-US"/>
        </w:rPr>
        <w:fldChar w:fldCharType="begin"/>
      </w:r>
      <w:r w:rsidRPr="00752797">
        <w:rPr>
          <w:lang w:val="en-US"/>
        </w:rPr>
        <w:instrText xml:space="preserve"> REF ZEqnNum202334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14:paraId="4F96A170" w14:textId="77777777" w:rsidR="00FB2410" w:rsidRPr="00752797" w:rsidRDefault="00FB2410" w:rsidP="00FB2410">
      <w:pPr>
        <w:rPr>
          <w:lang w:val="en-US"/>
        </w:rPr>
      </w:pPr>
    </w:p>
    <w:p w14:paraId="60BC23B9" w14:textId="77777777"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14:paraId="2CB34879" w14:textId="77777777" w:rsidR="00FB2410" w:rsidRPr="00752797" w:rsidRDefault="00FB2410" w:rsidP="00FB2410">
      <w:pPr>
        <w:rPr>
          <w:lang w:val="en-US"/>
        </w:rPr>
      </w:pPr>
    </w:p>
    <w:p w14:paraId="74F022BF" w14:textId="77777777"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14:paraId="3B71DC98" w14:textId="77777777" w:rsidR="00FB2410" w:rsidRPr="00752797" w:rsidRDefault="00FB2410" w:rsidP="00FB2410">
      <w:pPr>
        <w:pStyle w:val="ListBullet"/>
        <w:numPr>
          <w:ilvl w:val="0"/>
          <w:numId w:val="0"/>
        </w:numPr>
        <w:ind w:left="510"/>
        <w:rPr>
          <w:lang w:val="en-US"/>
        </w:rPr>
      </w:pPr>
    </w:p>
    <w:p w14:paraId="1A287994" w14:textId="77777777" w:rsidR="00FB2410" w:rsidRPr="00752797" w:rsidRDefault="00FB2410" w:rsidP="00FB2410">
      <w:pPr>
        <w:pStyle w:val="ListBullet"/>
        <w:numPr>
          <w:ilvl w:val="0"/>
          <w:numId w:val="0"/>
        </w:numPr>
        <w:ind w:left="510"/>
        <w:rPr>
          <w:lang w:val="en-US"/>
        </w:rPr>
      </w:pPr>
      <w:r w:rsidRPr="00752797">
        <w:rPr>
          <w:lang w:val="en-US"/>
        </w:rPr>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14:paraId="1DCCEBC0" w14:textId="77777777" w:rsidR="00FB2410" w:rsidRPr="00752797" w:rsidRDefault="00FB2410" w:rsidP="00FB2410">
      <w:pPr>
        <w:pStyle w:val="ListBullet"/>
        <w:numPr>
          <w:ilvl w:val="0"/>
          <w:numId w:val="0"/>
        </w:numPr>
        <w:ind w:left="510"/>
        <w:rPr>
          <w:lang w:val="en-US"/>
        </w:rPr>
      </w:pPr>
    </w:p>
    <w:p w14:paraId="597CD514" w14:textId="77777777"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14:paraId="2507402D" w14:textId="77777777" w:rsidR="00FB2410" w:rsidRPr="00752797" w:rsidRDefault="00FB2410" w:rsidP="00FB2410">
      <w:pPr>
        <w:pStyle w:val="ListBullet"/>
        <w:numPr>
          <w:ilvl w:val="0"/>
          <w:numId w:val="0"/>
        </w:numPr>
        <w:ind w:left="510"/>
        <w:rPr>
          <w:lang w:val="en-US"/>
        </w:rPr>
      </w:pPr>
    </w:p>
    <w:p w14:paraId="2235C502" w14:textId="77777777"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14:paraId="03D39C39" w14:textId="77777777" w:rsidR="00FB2410" w:rsidRPr="00752797" w:rsidRDefault="00FB2410" w:rsidP="00FB2410">
      <w:pPr>
        <w:pStyle w:val="Heading3"/>
        <w:jc w:val="both"/>
        <w:rPr>
          <w:lang w:val="en-US"/>
        </w:rPr>
      </w:pPr>
      <w:bookmarkStart w:id="154" w:name="_Toc412623838"/>
      <w:bookmarkStart w:id="155" w:name="_Ref413525986"/>
      <w:bookmarkStart w:id="156" w:name="_Toc413611009"/>
      <w:r w:rsidRPr="00752797">
        <w:rPr>
          <w:lang w:val="en-US"/>
        </w:rPr>
        <w:t>Avalanching</w:t>
      </w:r>
      <w:bookmarkEnd w:id="154"/>
      <w:bookmarkEnd w:id="155"/>
      <w:bookmarkEnd w:id="156"/>
    </w:p>
    <w:p w14:paraId="681CD68D" w14:textId="77777777"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xml:space="preserve">). It is considered that inundated areas are much more prone to slumping and therefore two separate critical slopes for dry and wet points are used. The default values are 1 and 0.3 respectively. When this critical slope is exceeded, material is exchanged between the adjacent cells to the amount needed to bring the slope back to the critical slope. </w:t>
      </w:r>
    </w:p>
    <w:p w14:paraId="355FC0A1" w14:textId="77777777" w:rsidR="00122779" w:rsidRPr="00752797" w:rsidRDefault="00122779" w:rsidP="00122779">
      <w:pPr>
        <w:rPr>
          <w:lang w:val="en-US"/>
        </w:rPr>
      </w:pPr>
    </w:p>
    <w:p w14:paraId="356DBF6C" w14:textId="77777777"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w14:anchorId="7E732C11">
          <v:shape id="_x0000_i1149" type="#_x0000_t75" style="width:52pt;height:35pt" o:ole="">
            <v:imagedata r:id="rId282" o:title=""/>
          </v:shape>
          <o:OLEObject Type="Embed" ProgID="Equation.DSMT4" ShapeID="_x0000_i1149" DrawAspect="Content" ObjectID="_1362569649" r:id="rId28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110</w:instrText>
      </w:r>
      <w:r w:rsidRPr="00752797">
        <w:rPr>
          <w:lang w:val="en-US"/>
        </w:rPr>
        <w:fldChar w:fldCharType="end"/>
      </w:r>
      <w:r w:rsidRPr="00752797">
        <w:rPr>
          <w:lang w:val="en-US"/>
        </w:rPr>
        <w:instrText>)</w:instrText>
      </w:r>
      <w:r w:rsidRPr="00752797">
        <w:rPr>
          <w:lang w:val="en-US"/>
        </w:rPr>
        <w:fldChar w:fldCharType="end"/>
      </w:r>
    </w:p>
    <w:p w14:paraId="4E557165" w14:textId="77777777" w:rsidR="00122779" w:rsidRPr="00752797" w:rsidRDefault="00122779" w:rsidP="00122779">
      <w:pPr>
        <w:rPr>
          <w:lang w:val="en-US"/>
        </w:rPr>
      </w:pPr>
    </w:p>
    <w:p w14:paraId="3EEBFD64" w14:textId="77777777" w:rsidR="00122779" w:rsidRPr="00752797" w:rsidRDefault="00122779" w:rsidP="00122779">
      <w:pPr>
        <w:rPr>
          <w:lang w:val="en-US"/>
        </w:rPr>
      </w:pPr>
      <w:r w:rsidRPr="00752797">
        <w:rPr>
          <w:lang w:val="en-US"/>
        </w:rPr>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Pr="00752797">
        <w:rPr>
          <w:lang w:val="en-US"/>
        </w:rPr>
        <w:fldChar w:fldCharType="begin"/>
      </w:r>
      <w:r w:rsidRPr="00752797">
        <w:rPr>
          <w:lang w:val="en-US"/>
        </w:rPr>
        <w:instrText xml:space="preserve"> GOTOBUTTON ZEqnNum441314  \* MERGEFORMAT </w:instrText>
      </w:r>
      <w:r w:rsidRPr="00752797">
        <w:rPr>
          <w:lang w:val="en-US"/>
        </w:rPr>
        <w:fldChar w:fldCharType="begin"/>
      </w:r>
      <w:r w:rsidRPr="00752797">
        <w:rPr>
          <w:lang w:val="en-US"/>
        </w:rPr>
        <w:instrText xml:space="preserve"> REF ZEqnNum441314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shows the resulting bed level change within one time step. </w:t>
      </w:r>
    </w:p>
    <w:p w14:paraId="7E64CD07" w14:textId="77777777" w:rsidR="00122779" w:rsidRPr="00752797" w:rsidRDefault="00122779" w:rsidP="00122779">
      <w:pPr>
        <w:rPr>
          <w:lang w:val="en-US"/>
        </w:rPr>
      </w:pPr>
    </w:p>
    <w:p w14:paraId="7C1A6E5D" w14:textId="77777777" w:rsidR="00122779" w:rsidRPr="00752797" w:rsidRDefault="00122779" w:rsidP="00122779">
      <w:pPr>
        <w:pStyle w:val="MTDisplayEquation"/>
        <w:rPr>
          <w:lang w:val="en-US"/>
        </w:rPr>
      </w:pPr>
      <w:r w:rsidRPr="00752797">
        <w:rPr>
          <w:lang w:val="en-US"/>
        </w:rPr>
        <w:tab/>
      </w:r>
      <w:r w:rsidRPr="00752797">
        <w:rPr>
          <w:position w:val="-72"/>
          <w:lang w:val="en-US"/>
        </w:rPr>
        <w:object w:dxaOrig="4959" w:dyaOrig="1560" w14:anchorId="236E7979">
          <v:shape id="_x0000_i1150" type="#_x0000_t75" style="width:248pt;height:78pt" o:ole="">
            <v:imagedata r:id="rId284" o:title=""/>
          </v:shape>
          <o:OLEObject Type="Embed" ProgID="Equation.DSMT4" ShapeID="_x0000_i1150" DrawAspect="Content" ObjectID="_1362569650" r:id="rId2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157" w:name="ZEqnNum44131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110</w:instrText>
      </w:r>
      <w:r w:rsidRPr="00752797">
        <w:rPr>
          <w:lang w:val="en-US"/>
        </w:rPr>
        <w:fldChar w:fldCharType="end"/>
      </w:r>
      <w:r w:rsidRPr="00752797">
        <w:rPr>
          <w:lang w:val="en-US"/>
        </w:rPr>
        <w:instrText>)</w:instrText>
      </w:r>
      <w:bookmarkEnd w:id="157"/>
      <w:r w:rsidRPr="00752797">
        <w:rPr>
          <w:lang w:val="en-US"/>
        </w:rPr>
        <w:fldChar w:fldCharType="end"/>
      </w:r>
    </w:p>
    <w:p w14:paraId="1D08EA7C" w14:textId="77777777" w:rsidR="00FB2410" w:rsidRPr="00752797" w:rsidRDefault="00FB2410" w:rsidP="00FB2410">
      <w:pPr>
        <w:pStyle w:val="Heading3"/>
        <w:jc w:val="both"/>
        <w:rPr>
          <w:lang w:val="en-US"/>
        </w:rPr>
      </w:pPr>
      <w:bookmarkStart w:id="158" w:name="_Toc412623839"/>
      <w:bookmarkStart w:id="159" w:name="_Ref413406934"/>
      <w:bookmarkStart w:id="160" w:name="_Toc413611010"/>
      <w:r w:rsidRPr="00752797">
        <w:rPr>
          <w:lang w:val="en-US"/>
        </w:rPr>
        <w:t>Bed composition</w:t>
      </w:r>
      <w:bookmarkEnd w:id="158"/>
      <w:bookmarkEnd w:id="159"/>
      <w:bookmarkEnd w:id="160"/>
    </w:p>
    <w:p w14:paraId="7A1864E5" w14:textId="77777777"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14:paraId="14E39AD5" w14:textId="77777777" w:rsidR="00FB2410" w:rsidRPr="00752797" w:rsidRDefault="00FB2410" w:rsidP="00FB2410">
      <w:pPr>
        <w:pStyle w:val="BodyText"/>
        <w:rPr>
          <w:lang w:val="en-US"/>
        </w:rPr>
      </w:pPr>
      <w:r w:rsidRPr="00752797">
        <w:rPr>
          <w:lang w:val="en-US"/>
        </w:rP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14:paraId="7AB797BF" w14:textId="77777777"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Pr="00752797">
        <w:rPr>
          <w:lang w:val="en-US"/>
        </w:rPr>
        <w:fldChar w:fldCharType="begin"/>
      </w:r>
      <w:r w:rsidRPr="00752797">
        <w:rPr>
          <w:lang w:val="en-US"/>
        </w:rPr>
        <w:instrText xml:space="preserve"> REF _Ref287258163 \h </w:instrText>
      </w:r>
      <w:r w:rsidRPr="00752797">
        <w:rPr>
          <w:lang w:val="en-US"/>
        </w:rPr>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8</w:t>
      </w:r>
      <w:r w:rsidRPr="00752797">
        <w:rPr>
          <w:lang w:val="en-US"/>
        </w:rPr>
        <w:fldChar w:fldCharType="end"/>
      </w:r>
      <w:r w:rsidRPr="00752797">
        <w:rPr>
          <w:lang w:val="en-US"/>
        </w:rPr>
        <w:t>).</w:t>
      </w:r>
    </w:p>
    <w:p w14:paraId="70456754" w14:textId="77777777" w:rsidR="00FB2410" w:rsidRPr="00752797" w:rsidRDefault="00FB2410" w:rsidP="00FB2410">
      <w:pPr>
        <w:spacing w:line="240" w:lineRule="auto"/>
        <w:rPr>
          <w:lang w:val="en-US"/>
        </w:rPr>
      </w:pPr>
      <w:r w:rsidRPr="00752797">
        <w:rPr>
          <w:noProof/>
          <w:lang w:val="en-US"/>
        </w:rPr>
        <w:lastRenderedPageBreak/>
        <w:drawing>
          <wp:inline distT="0" distB="0" distL="0" distR="0" wp14:anchorId="6036CA95" wp14:editId="310695BD">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14:paraId="319A05EA" w14:textId="77777777" w:rsidR="00FB2410" w:rsidRPr="00752797" w:rsidRDefault="00FB2410" w:rsidP="00FB2410">
      <w:pPr>
        <w:pStyle w:val="Caption"/>
        <w:rPr>
          <w:lang w:val="en-US"/>
        </w:rPr>
      </w:pPr>
      <w:bookmarkStart w:id="161" w:name="_Ref287258163"/>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8</w:t>
      </w:r>
      <w:r w:rsidR="001935AF">
        <w:rPr>
          <w:lang w:val="en-US"/>
        </w:rPr>
        <w:fldChar w:fldCharType="end"/>
      </w:r>
      <w:bookmarkEnd w:id="161"/>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14:paraId="7CE1BA58" w14:textId="77777777" w:rsidR="0050022D" w:rsidRPr="00752797" w:rsidRDefault="0050022D" w:rsidP="0050022D">
      <w:pPr>
        <w:pStyle w:val="Heading2"/>
        <w:rPr>
          <w:lang w:val="en-US"/>
        </w:rPr>
      </w:pPr>
      <w:bookmarkStart w:id="162" w:name="_Ref413524197"/>
      <w:bookmarkStart w:id="163" w:name="_Toc413611011"/>
      <w:r w:rsidRPr="00752797">
        <w:rPr>
          <w:lang w:val="en-US"/>
        </w:rPr>
        <w:t>Ship-induced wave motions</w:t>
      </w:r>
      <w:bookmarkEnd w:id="162"/>
      <w:bookmarkEnd w:id="163"/>
    </w:p>
    <w:p w14:paraId="7AB6C816" w14:textId="77777777"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14:paraId="5126F997" w14:textId="77777777" w:rsidR="0050022D" w:rsidRPr="00752797" w:rsidRDefault="0050022D" w:rsidP="0050022D">
      <w:pPr>
        <w:rPr>
          <w:lang w:val="en-US"/>
        </w:rPr>
      </w:pPr>
    </w:p>
    <w:p w14:paraId="5F41EA99" w14:textId="77777777"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14:paraId="7ED1DA20" w14:textId="77777777" w:rsidR="0050022D" w:rsidRPr="00752797" w:rsidRDefault="0050022D" w:rsidP="0050022D">
      <w:pPr>
        <w:rPr>
          <w:lang w:val="en-US"/>
        </w:rPr>
      </w:pPr>
    </w:p>
    <w:p w14:paraId="53AA0911" w14:textId="77777777" w:rsidR="0050022D" w:rsidRPr="00752797" w:rsidRDefault="0050022D" w:rsidP="0050022D">
      <w:pPr>
        <w:rPr>
          <w:lang w:val="en-US"/>
        </w:rPr>
      </w:pPr>
      <w:r w:rsidRPr="00752797">
        <w:rPr>
          <w:lang w:val="en-US"/>
        </w:rPr>
        <w:t xml:space="preserve">In </w:t>
      </w:r>
      <w:r w:rsidRPr="00752797">
        <w:rPr>
          <w:lang w:val="en-US"/>
        </w:rPr>
        <w:fldChar w:fldCharType="begin"/>
      </w:r>
      <w:r w:rsidRPr="00752797">
        <w:rPr>
          <w:lang w:val="en-US"/>
        </w:rPr>
        <w:instrText xml:space="preserve"> REF _Ref413316268 </w:instrText>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9</w:t>
      </w:r>
      <w:r w:rsidRPr="00752797">
        <w:rPr>
          <w:lang w:val="en-US"/>
        </w:rPr>
        <w:fldChar w:fldCharType="end"/>
      </w:r>
      <w:r w:rsidRPr="00752797">
        <w:rPr>
          <w:lang w:val="en-US"/>
        </w:rPr>
        <w:t xml:space="preserve"> an example XBeach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Pr="00752797">
        <w:rPr>
          <w:lang w:val="en-US"/>
        </w:rPr>
        <w:fldChar w:fldCharType="begin"/>
      </w:r>
      <w:r w:rsidRPr="00752797">
        <w:rPr>
          <w:lang w:val="en-US"/>
        </w:rPr>
        <w:instrText xml:space="preserve"> REF _Ref413316395 </w:instrText>
      </w:r>
      <w:r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10</w:t>
      </w:r>
      <w:r w:rsidRPr="00752797">
        <w:rPr>
          <w:lang w:val="en-US"/>
        </w:rPr>
        <w:fldChar w:fldCharType="end"/>
      </w:r>
      <w:r w:rsidRPr="00752797">
        <w:rPr>
          <w:lang w:val="en-US"/>
        </w:rPr>
        <w:t>. The time series was filtered to focus on the computation of the primary ship wave.</w:t>
      </w:r>
    </w:p>
    <w:p w14:paraId="3D2AAC5D" w14:textId="77777777" w:rsidR="0050022D" w:rsidRPr="00752797" w:rsidRDefault="0050022D" w:rsidP="0050022D">
      <w:pPr>
        <w:rPr>
          <w:lang w:val="en-US"/>
        </w:rPr>
      </w:pPr>
    </w:p>
    <w:p w14:paraId="292347CC" w14:textId="77777777" w:rsidR="0050022D" w:rsidRPr="00752797" w:rsidRDefault="0050022D" w:rsidP="0050022D">
      <w:pPr>
        <w:rPr>
          <w:lang w:val="en-US"/>
        </w:rPr>
      </w:pPr>
      <w:r w:rsidRPr="00752797">
        <w:rPr>
          <w:noProof/>
          <w:lang w:val="en-US"/>
        </w:rPr>
        <w:lastRenderedPageBreak/>
        <w:drawing>
          <wp:inline distT="0" distB="0" distL="0" distR="0" wp14:anchorId="64AB44CE" wp14:editId="197B882D">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t xml:space="preserve"> </w:t>
      </w:r>
      <w:r w:rsidRPr="00752797">
        <w:rPr>
          <w:noProof/>
          <w:lang w:val="en-US"/>
        </w:rPr>
        <w:drawing>
          <wp:inline distT="0" distB="0" distL="0" distR="0" wp14:anchorId="3323EB0F" wp14:editId="03FD6795">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8"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p>
    <w:p w14:paraId="4986390C" w14:textId="77777777" w:rsidR="0050022D" w:rsidRPr="00752797" w:rsidRDefault="0050022D" w:rsidP="0050022D">
      <w:pPr>
        <w:pStyle w:val="Caption"/>
        <w:rPr>
          <w:lang w:val="en-US"/>
        </w:rPr>
      </w:pPr>
      <w:bookmarkStart w:id="164" w:name="_Ref413316268"/>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9</w:t>
      </w:r>
      <w:r w:rsidR="001935AF">
        <w:rPr>
          <w:lang w:val="en-US"/>
        </w:rPr>
        <w:fldChar w:fldCharType="end"/>
      </w:r>
      <w:bookmarkEnd w:id="164"/>
      <w:r w:rsidRPr="00752797">
        <w:rPr>
          <w:lang w:val="en-US"/>
        </w:rPr>
        <w:tab/>
        <w:t>Example XBeach setup (left) and result (right) for a ship wave simulation in the Scheldt Estuary (The Netherlands). The ship track (red dashed line) is user-defined, and the measurement location is indicated (magenta dot).</w:t>
      </w:r>
    </w:p>
    <w:p w14:paraId="3D475654" w14:textId="77777777" w:rsidR="0050022D" w:rsidRPr="00752797" w:rsidRDefault="0050022D" w:rsidP="0050022D">
      <w:pPr>
        <w:rPr>
          <w:lang w:val="en-US"/>
        </w:rPr>
      </w:pPr>
    </w:p>
    <w:p w14:paraId="74C7AD9A" w14:textId="77777777" w:rsidR="0050022D" w:rsidRPr="00752797" w:rsidRDefault="0050022D" w:rsidP="0050022D">
      <w:pPr>
        <w:jc w:val="center"/>
        <w:rPr>
          <w:lang w:val="en-US"/>
        </w:rPr>
      </w:pPr>
      <w:r w:rsidRPr="00752797">
        <w:rPr>
          <w:noProof/>
          <w:lang w:val="en-US"/>
        </w:rPr>
        <w:drawing>
          <wp:inline distT="0" distB="0" distL="0" distR="0" wp14:anchorId="2B7B7D65" wp14:editId="3B86635C">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cstate="print"/>
                    <a:stretch>
                      <a:fillRect/>
                    </a:stretch>
                  </pic:blipFill>
                  <pic:spPr>
                    <a:xfrm>
                      <a:off x="0" y="0"/>
                      <a:ext cx="3907964" cy="1624409"/>
                    </a:xfrm>
                    <a:prstGeom prst="rect">
                      <a:avLst/>
                    </a:prstGeom>
                  </pic:spPr>
                </pic:pic>
              </a:graphicData>
            </a:graphic>
          </wp:inline>
        </w:drawing>
      </w:r>
    </w:p>
    <w:p w14:paraId="2B5BEC06" w14:textId="77777777" w:rsidR="0050022D" w:rsidRPr="00752797" w:rsidRDefault="0050022D" w:rsidP="0050022D">
      <w:pPr>
        <w:pStyle w:val="Caption"/>
        <w:rPr>
          <w:lang w:val="en-US"/>
        </w:rPr>
      </w:pPr>
      <w:bookmarkStart w:id="165" w:name="_Ref413316395"/>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2</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10</w:t>
      </w:r>
      <w:r w:rsidR="001935AF">
        <w:rPr>
          <w:lang w:val="en-US"/>
        </w:rPr>
        <w:fldChar w:fldCharType="end"/>
      </w:r>
      <w:bookmarkEnd w:id="165"/>
      <w:r w:rsidRPr="00752797">
        <w:rPr>
          <w:lang w:val="en-US"/>
        </w:rPr>
        <w:tab/>
        <w:t>Example XBeach result for ship-induced waves. Measurements are taken at Bath, in the Scheldt Estuary, The Netherlands (Schroevers et al., 2011).</w:t>
      </w:r>
    </w:p>
    <w:p w14:paraId="007A7E6C" w14:textId="77777777" w:rsidR="0050022D" w:rsidRPr="00752797" w:rsidRDefault="0050022D" w:rsidP="0050022D">
      <w:pPr>
        <w:rPr>
          <w:lang w:val="en-US"/>
        </w:rPr>
      </w:pPr>
    </w:p>
    <w:p w14:paraId="76509959" w14:textId="77777777"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14:paraId="0D17DA4E" w14:textId="77777777" w:rsidR="00E34418" w:rsidRPr="00752797" w:rsidRDefault="00E34418" w:rsidP="001D1117">
      <w:pPr>
        <w:rPr>
          <w:szCs w:val="28"/>
          <w:lang w:val="en-US"/>
        </w:rPr>
      </w:pPr>
      <w:r w:rsidRPr="00752797">
        <w:rPr>
          <w:lang w:val="en-US"/>
        </w:rPr>
        <w:br w:type="page"/>
      </w:r>
    </w:p>
    <w:p w14:paraId="671EA1CC" w14:textId="77777777" w:rsidR="008E05D9" w:rsidRPr="00752797" w:rsidRDefault="008E05D9" w:rsidP="002603CC">
      <w:pPr>
        <w:pStyle w:val="Heading1"/>
        <w:jc w:val="both"/>
        <w:rPr>
          <w:lang w:val="en-US"/>
        </w:rPr>
      </w:pPr>
      <w:bookmarkStart w:id="166" w:name="_Toc413611012"/>
      <w:r w:rsidRPr="00752797">
        <w:rPr>
          <w:lang w:val="en-US"/>
        </w:rPr>
        <w:lastRenderedPageBreak/>
        <w:t>Boundary conditions</w:t>
      </w:r>
      <w:bookmarkEnd w:id="166"/>
    </w:p>
    <w:p w14:paraId="1D32098B" w14:textId="77777777" w:rsidR="00235CE0" w:rsidRPr="00752797" w:rsidRDefault="00235CE0" w:rsidP="002603CC">
      <w:pPr>
        <w:pStyle w:val="Heading2"/>
        <w:spacing w:line="240" w:lineRule="auto"/>
        <w:jc w:val="both"/>
        <w:rPr>
          <w:lang w:val="en-US"/>
        </w:rPr>
      </w:pPr>
      <w:bookmarkStart w:id="167" w:name="_Ref413405504"/>
      <w:bookmarkStart w:id="168" w:name="_Ref413406232"/>
      <w:bookmarkStart w:id="169" w:name="_Toc413611013"/>
      <w:r w:rsidRPr="00752797">
        <w:rPr>
          <w:lang w:val="en-US"/>
        </w:rPr>
        <w:t>Waves</w:t>
      </w:r>
      <w:bookmarkEnd w:id="167"/>
      <w:bookmarkEnd w:id="168"/>
      <w:bookmarkEnd w:id="169"/>
    </w:p>
    <w:p w14:paraId="23A4EBB2" w14:textId="77777777"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r w:rsidRPr="00752797">
        <w:rPr>
          <w:lang w:val="en-US"/>
        </w:rPr>
        <w:fldChar w:fldCharType="begin"/>
      </w:r>
      <w:r w:rsidRPr="00752797">
        <w:rPr>
          <w:lang w:val="en-US"/>
        </w:rPr>
        <w:instrText xml:space="preserve"> REF _Ref410738028 \r \h  \* MERGEFORMAT </w:instrText>
      </w:r>
      <w:r w:rsidRPr="00752797">
        <w:rPr>
          <w:lang w:val="en-US"/>
        </w:rPr>
      </w:r>
      <w:r w:rsidRPr="00752797">
        <w:rPr>
          <w:lang w:val="en-US"/>
        </w:rPr>
        <w:fldChar w:fldCharType="separate"/>
      </w:r>
      <w:r w:rsidR="002D6E55">
        <w:rPr>
          <w:lang w:val="en-US"/>
        </w:rPr>
        <w:t>3.1.1</w:t>
      </w:r>
      <w:r w:rsidRPr="00752797">
        <w:rPr>
          <w:lang w:val="en-US"/>
        </w:rPr>
        <w:fldChar w:fldCharType="end"/>
      </w:r>
      <w:r w:rsidRPr="00752797">
        <w:rPr>
          <w:lang w:val="en-US"/>
        </w:rPr>
        <w:t xml:space="preserve"> the method to specify wave spectra is discussed. Secondly, in </w:t>
      </w:r>
      <w:r w:rsidRPr="00752797">
        <w:rPr>
          <w:lang w:val="en-US"/>
        </w:rPr>
        <w:fldChar w:fldCharType="begin"/>
      </w:r>
      <w:r w:rsidRPr="00752797">
        <w:rPr>
          <w:lang w:val="en-US"/>
        </w:rPr>
        <w:instrText xml:space="preserve"> REF _Ref412015448 \r \h </w:instrText>
      </w:r>
      <w:r w:rsidR="008245B0" w:rsidRPr="00752797">
        <w:rPr>
          <w:lang w:val="en-US"/>
        </w:rPr>
        <w:instrText xml:space="preserve"> \* MERGEFORMAT </w:instrText>
      </w:r>
      <w:r w:rsidRPr="00752797">
        <w:rPr>
          <w:lang w:val="en-US"/>
        </w:rPr>
      </w:r>
      <w:r w:rsidRPr="00752797">
        <w:rPr>
          <w:lang w:val="en-US"/>
        </w:rPr>
        <w:fldChar w:fldCharType="separate"/>
      </w:r>
      <w:r w:rsidR="002D6E55">
        <w:rPr>
          <w:lang w:val="en-US"/>
        </w:rPr>
        <w:t>3.1.2</w:t>
      </w:r>
      <w:r w:rsidRPr="00752797">
        <w:rPr>
          <w:lang w:val="en-US"/>
        </w:rPr>
        <w:fldChar w:fldCharType="end"/>
      </w:r>
      <w:r w:rsidRPr="00752797">
        <w:rPr>
          <w:lang w:val="en-US"/>
        </w:rPr>
        <w:t xml:space="preserve"> the method to apply non-spectra, such as stationary wave conditions or time-series is elaborated. In </w:t>
      </w:r>
      <w:r w:rsidRPr="00752797">
        <w:rPr>
          <w:lang w:val="en-US"/>
        </w:rPr>
        <w:fldChar w:fldCharType="begin"/>
      </w:r>
      <w:r w:rsidRPr="00752797">
        <w:rPr>
          <w:lang w:val="en-US"/>
        </w:rPr>
        <w:instrText xml:space="preserve"> REF _Ref410738048 \r \h  \* MERGEFORMAT </w:instrText>
      </w:r>
      <w:r w:rsidRPr="00752797">
        <w:rPr>
          <w:lang w:val="en-US"/>
        </w:rPr>
      </w:r>
      <w:r w:rsidRPr="00752797">
        <w:rPr>
          <w:lang w:val="en-US"/>
        </w:rPr>
        <w:fldChar w:fldCharType="separate"/>
      </w:r>
      <w:r w:rsidR="002D6E55">
        <w:rPr>
          <w:lang w:val="en-US"/>
        </w:rPr>
        <w:t>3.1.4</w:t>
      </w:r>
      <w:r w:rsidRPr="00752797">
        <w:rPr>
          <w:lang w:val="en-US"/>
        </w:rPr>
        <w:fldChar w:fldCharType="end"/>
      </w:r>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14:paraId="08F2C91C" w14:textId="77777777" w:rsidR="00235CE0" w:rsidRPr="00752797" w:rsidRDefault="00235CE0" w:rsidP="002603CC">
      <w:pPr>
        <w:pStyle w:val="Heading3"/>
        <w:jc w:val="both"/>
        <w:rPr>
          <w:lang w:val="en-US"/>
        </w:rPr>
      </w:pPr>
      <w:bookmarkStart w:id="170" w:name="_Ref410738028"/>
      <w:bookmarkStart w:id="171" w:name="_Toc413611014"/>
      <w:r w:rsidRPr="00752797">
        <w:rPr>
          <w:lang w:val="en-US"/>
        </w:rPr>
        <w:t>Spectra</w:t>
      </w:r>
      <w:bookmarkEnd w:id="170"/>
      <w:r w:rsidR="00E22FE1" w:rsidRPr="00752797">
        <w:rPr>
          <w:lang w:val="en-US"/>
        </w:rPr>
        <w:t>l conditions</w:t>
      </w:r>
      <w:bookmarkEnd w:id="171"/>
    </w:p>
    <w:p w14:paraId="6519E88C" w14:textId="77777777"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r w:rsidR="006E38F6" w:rsidRPr="00752797">
        <w:rPr>
          <w:lang w:val="en-US"/>
        </w:rPr>
        <w:fldChar w:fldCharType="begin"/>
      </w:r>
      <w:r w:rsidR="006E38F6" w:rsidRPr="00752797">
        <w:rPr>
          <w:lang w:val="en-US"/>
        </w:rPr>
        <w:instrText xml:space="preserve"> REF _Ref285375434 \r \h </w:instrText>
      </w:r>
      <w:r w:rsidR="006E38F6" w:rsidRPr="00752797">
        <w:rPr>
          <w:lang w:val="en-US"/>
        </w:rPr>
      </w:r>
      <w:r w:rsidR="006E38F6" w:rsidRPr="00752797">
        <w:rPr>
          <w:lang w:val="en-US"/>
        </w:rPr>
        <w:fldChar w:fldCharType="separate"/>
      </w:r>
      <w:r w:rsidR="002D6E55">
        <w:rPr>
          <w:lang w:val="en-US"/>
        </w:rPr>
        <w:t>4.4.1</w:t>
      </w:r>
      <w:r w:rsidR="006E38F6"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14:paraId="2DFB3799" w14:textId="77777777" w:rsidR="00E15C53" w:rsidRPr="00752797" w:rsidRDefault="00E15C53" w:rsidP="002603CC">
      <w:pPr>
        <w:spacing w:line="240" w:lineRule="auto"/>
        <w:rPr>
          <w:lang w:val="en-US"/>
        </w:rPr>
      </w:pPr>
    </w:p>
    <w:p w14:paraId="1990C246" w14:textId="77777777" w:rsidR="00A61743" w:rsidRPr="00752797" w:rsidRDefault="00235CE0" w:rsidP="00A61743">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With this option you define the boundary condition as parametric spectral input. The parameters (i.e. the spectral shape, the wave period and the directional spreading)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14:paraId="6179BB2A" w14:textId="77777777"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wbctype = jons</w:t>
      </w:r>
      <w:r w:rsidRPr="00752797">
        <w:rPr>
          <w:lang w:val="en-US"/>
        </w:rPr>
        <w:t>)</w:t>
      </w:r>
      <w:r w:rsidR="006E38F6" w:rsidRPr="00752797">
        <w:rPr>
          <w:lang w:val="en-US"/>
        </w:rPr>
        <w:t>.</w:t>
      </w:r>
    </w:p>
    <w:p w14:paraId="160E1BE4" w14:textId="77777777"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14:paraId="3650C74E" w14:textId="77777777" w:rsidR="00235CE0" w:rsidRPr="00752797" w:rsidRDefault="00235CE0" w:rsidP="00A61743">
      <w:pPr>
        <w:spacing w:line="240" w:lineRule="auto"/>
        <w:ind w:left="510"/>
        <w:rPr>
          <w:lang w:val="en-US"/>
        </w:rPr>
      </w:pPr>
    </w:p>
    <w:p w14:paraId="53FACE21" w14:textId="77777777"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 xml:space="preserve">.sp2 files) can be specified. (keyword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14:paraId="57C2BD2D" w14:textId="77777777" w:rsidR="00235CE0" w:rsidRPr="00752797" w:rsidRDefault="00235CE0" w:rsidP="002603CC">
      <w:pPr>
        <w:pStyle w:val="ListParagraph"/>
        <w:rPr>
          <w:lang w:val="en-US"/>
        </w:rPr>
      </w:pPr>
    </w:p>
    <w:p w14:paraId="64E0447B" w14:textId="77777777"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 xml:space="preserve">spectrum can be specified.  (keyword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14:paraId="0AB01A6C" w14:textId="77777777" w:rsidR="00235CE0" w:rsidRPr="00752797" w:rsidRDefault="00235CE0" w:rsidP="002603CC">
      <w:pPr>
        <w:pStyle w:val="Heading3"/>
        <w:jc w:val="both"/>
        <w:rPr>
          <w:lang w:val="en-US"/>
        </w:rPr>
      </w:pPr>
      <w:bookmarkStart w:id="172" w:name="_Ref411847812"/>
      <w:bookmarkStart w:id="173" w:name="_Ref412015448"/>
      <w:bookmarkStart w:id="174" w:name="_Toc413611015"/>
      <w:r w:rsidRPr="00752797">
        <w:rPr>
          <w:lang w:val="en-US"/>
        </w:rPr>
        <w:t>Non-spectra</w:t>
      </w:r>
      <w:bookmarkEnd w:id="172"/>
      <w:bookmarkEnd w:id="173"/>
      <w:r w:rsidR="00E22FE1" w:rsidRPr="00752797">
        <w:rPr>
          <w:lang w:val="en-US"/>
        </w:rPr>
        <w:t xml:space="preserve">l </w:t>
      </w:r>
      <w:r w:rsidR="00F600AE" w:rsidRPr="00752797">
        <w:rPr>
          <w:lang w:val="en-US"/>
        </w:rPr>
        <w:t>conditions</w:t>
      </w:r>
      <w:bookmarkEnd w:id="174"/>
    </w:p>
    <w:p w14:paraId="20F25EC1" w14:textId="77777777"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 xml:space="preserve">The input description of non-spectral wave boundary conditions can be found in </w:t>
      </w:r>
      <w:r w:rsidR="006E38F6" w:rsidRPr="00752797">
        <w:rPr>
          <w:lang w:val="en-US"/>
        </w:rPr>
        <w:fldChar w:fldCharType="begin"/>
      </w:r>
      <w:r w:rsidR="006E38F6" w:rsidRPr="00752797">
        <w:rPr>
          <w:lang w:val="en-US"/>
        </w:rPr>
        <w:instrText xml:space="preserve"> REF _Ref413313396 \r \h </w:instrText>
      </w:r>
      <w:r w:rsidR="006E38F6" w:rsidRPr="00752797">
        <w:rPr>
          <w:lang w:val="en-US"/>
        </w:rPr>
      </w:r>
      <w:r w:rsidR="006E38F6" w:rsidRPr="00752797">
        <w:rPr>
          <w:lang w:val="en-US"/>
        </w:rPr>
        <w:fldChar w:fldCharType="separate"/>
      </w:r>
      <w:r w:rsidR="002D6E55">
        <w:rPr>
          <w:lang w:val="en-US"/>
        </w:rPr>
        <w:t>4.4.2</w:t>
      </w:r>
      <w:r w:rsidR="006E38F6"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14:paraId="0D29CA76" w14:textId="77777777" w:rsidR="00E15C53" w:rsidRPr="00752797" w:rsidRDefault="00E15C53" w:rsidP="002603CC">
      <w:pPr>
        <w:spacing w:line="240" w:lineRule="auto"/>
        <w:rPr>
          <w:lang w:val="en-US"/>
        </w:rPr>
      </w:pPr>
    </w:p>
    <w:p w14:paraId="1748DB20" w14:textId="77777777"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r w:rsidR="003E1DDA" w:rsidRPr="00752797">
        <w:rPr>
          <w:lang w:val="en-US"/>
        </w:rPr>
        <w:t>a uniform</w:t>
      </w:r>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14:paraId="610B0E53" w14:textId="77777777"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14:paraId="00316CBC" w14:textId="77777777"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14:paraId="03250EF7" w14:textId="77777777" w:rsidR="00235CE0" w:rsidRPr="00752797" w:rsidRDefault="00235CE0" w:rsidP="002603CC">
      <w:pPr>
        <w:spacing w:line="240" w:lineRule="auto"/>
        <w:ind w:left="510"/>
        <w:rPr>
          <w:lang w:val="en-US"/>
        </w:rPr>
      </w:pPr>
    </w:p>
    <w:p w14:paraId="3FBBC2B8" w14:textId="77777777"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14:paraId="2129DC68" w14:textId="77777777"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14:paraId="5DF957F3" w14:textId="77777777"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14:paraId="41AFDAC5" w14:textId="77777777" w:rsidR="003E1DDA" w:rsidRPr="00752797" w:rsidRDefault="003E1DDA" w:rsidP="003E1DDA">
      <w:pPr>
        <w:numPr>
          <w:ilvl w:val="1"/>
          <w:numId w:val="8"/>
        </w:numPr>
        <w:spacing w:line="240" w:lineRule="auto"/>
        <w:rPr>
          <w:lang w:val="en-US"/>
        </w:rPr>
      </w:pPr>
      <w:r w:rsidRPr="00752797">
        <w:rPr>
          <w:lang w:val="en-US"/>
        </w:rPr>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14:paraId="12689B13" w14:textId="77777777" w:rsidR="006E38F6" w:rsidRPr="00752797" w:rsidRDefault="006E38F6" w:rsidP="00AA1803">
      <w:pPr>
        <w:pStyle w:val="Heading3"/>
        <w:rPr>
          <w:lang w:val="en-US"/>
        </w:rPr>
      </w:pPr>
      <w:bookmarkStart w:id="175" w:name="_Toc413611016"/>
      <w:r w:rsidRPr="00752797">
        <w:rPr>
          <w:lang w:val="en-US"/>
        </w:rPr>
        <w:lastRenderedPageBreak/>
        <w:t xml:space="preserve">Special </w:t>
      </w:r>
      <w:r w:rsidR="00E22FE1" w:rsidRPr="00752797">
        <w:rPr>
          <w:lang w:val="en-US"/>
        </w:rPr>
        <w:t>conditions</w:t>
      </w:r>
      <w:bookmarkEnd w:id="175"/>
    </w:p>
    <w:p w14:paraId="5211E3C5" w14:textId="77777777"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14:paraId="135BDB6E" w14:textId="77777777" w:rsidR="006E38F6" w:rsidRPr="00752797" w:rsidRDefault="006E38F6" w:rsidP="006E38F6">
      <w:pPr>
        <w:rPr>
          <w:lang w:val="en-US"/>
        </w:rPr>
      </w:pPr>
    </w:p>
    <w:p w14:paraId="45FDBCCA" w14:textId="77777777"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14:paraId="32406335" w14:textId="77777777"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14:paraId="6B2AA937" w14:textId="77777777"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14:paraId="5EAA8F53" w14:textId="77777777" w:rsidR="00235CE0" w:rsidRPr="00752797" w:rsidRDefault="00235CE0" w:rsidP="002603CC">
      <w:pPr>
        <w:pStyle w:val="Heading3"/>
        <w:jc w:val="both"/>
        <w:rPr>
          <w:lang w:val="en-US"/>
        </w:rPr>
      </w:pPr>
      <w:bookmarkStart w:id="176" w:name="_Ref410738048"/>
      <w:bookmarkStart w:id="177" w:name="_Toc413611017"/>
      <w:r w:rsidRPr="00752797">
        <w:rPr>
          <w:lang w:val="en-US"/>
        </w:rPr>
        <w:t>Lateral boundary conditions</w:t>
      </w:r>
      <w:bookmarkEnd w:id="176"/>
      <w:bookmarkEnd w:id="177"/>
    </w:p>
    <w:p w14:paraId="5049562B" w14:textId="77777777" w:rsidR="00892778" w:rsidRPr="00752797" w:rsidRDefault="00892778" w:rsidP="00892778">
      <w:pPr>
        <w:rPr>
          <w:lang w:val="en-US"/>
        </w:rPr>
      </w:pPr>
      <w:r w:rsidRPr="00752797">
        <w:rPr>
          <w:lang w:val="en-US"/>
        </w:rPr>
        <w:t>There are two options to set the lateral boundaries for the wave model:</w:t>
      </w:r>
    </w:p>
    <w:p w14:paraId="287B827E" w14:textId="77777777"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lateralwave = neumann</w:t>
      </w:r>
      <w:r w:rsidR="00A313C3" w:rsidRPr="00752797">
        <w:rPr>
          <w:i/>
          <w:lang w:val="en-US"/>
        </w:rPr>
        <w:t>)</w:t>
      </w:r>
      <w:r w:rsidR="00A313C3" w:rsidRPr="00752797">
        <w:rPr>
          <w:lang w:val="en-US"/>
        </w:rPr>
        <w:t>: here the longshore gradient is set to zero.</w:t>
      </w:r>
    </w:p>
    <w:p w14:paraId="2549F191" w14:textId="77777777"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here the gradient in the wave energy along the wave crest is set to zero.</w:t>
      </w:r>
    </w:p>
    <w:p w14:paraId="20C520B1" w14:textId="77777777" w:rsidR="00892778" w:rsidRPr="00752797" w:rsidRDefault="00892778" w:rsidP="00892778">
      <w:pPr>
        <w:rPr>
          <w:lang w:val="en-US"/>
        </w:rPr>
      </w:pPr>
    </w:p>
    <w:p w14:paraId="4583F80C" w14:textId="77777777"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14:paraId="72CFC4B7" w14:textId="77777777" w:rsidR="00892778" w:rsidRPr="00752797" w:rsidRDefault="00892778" w:rsidP="00892778">
      <w:pPr>
        <w:rPr>
          <w:lang w:val="en-US"/>
        </w:rPr>
      </w:pPr>
    </w:p>
    <w:p w14:paraId="27BA90F3" w14:textId="77777777"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A313C3" w:rsidRPr="00752797">
        <w:rPr>
          <w:lang w:val="en-US"/>
        </w:rPr>
        <w:fldChar w:fldCharType="begin"/>
      </w:r>
      <w:r w:rsidR="00A313C3" w:rsidRPr="00752797">
        <w:rPr>
          <w:lang w:val="en-US"/>
        </w:rPr>
        <w:instrText xml:space="preserve"> REF _Ref413400932 \h </w:instrText>
      </w:r>
      <w:r w:rsidR="00A313C3" w:rsidRPr="00752797">
        <w:rPr>
          <w:lang w:val="en-US"/>
        </w:rPr>
      </w:r>
      <w:r w:rsidR="00A313C3" w:rsidRPr="00752797">
        <w:rPr>
          <w:lang w:val="en-US"/>
        </w:rPr>
        <w:fldChar w:fldCharType="separate"/>
      </w:r>
      <w:r w:rsidR="002D6E55" w:rsidRPr="00752797">
        <w:rPr>
          <w:lang w:val="en-US"/>
        </w:rPr>
        <w:t xml:space="preserve">Figure </w:t>
      </w:r>
      <w:r w:rsidR="002D6E55">
        <w:rPr>
          <w:noProof/>
          <w:lang w:val="en-US"/>
        </w:rPr>
        <w:t>3</w:t>
      </w:r>
      <w:r w:rsidR="002D6E55">
        <w:rPr>
          <w:lang w:val="en-US"/>
        </w:rPr>
        <w:t>.</w:t>
      </w:r>
      <w:r w:rsidR="002D6E55">
        <w:rPr>
          <w:noProof/>
          <w:lang w:val="en-US"/>
        </w:rPr>
        <w:t>1</w:t>
      </w:r>
      <w:r w:rsidR="00A313C3" w:rsidRPr="00752797">
        <w:rPr>
          <w:lang w:val="en-US"/>
        </w:rPr>
        <w:fldChar w:fldCharType="end"/>
      </w:r>
      <w:r w:rsidRPr="00752797">
        <w:rPr>
          <w:lang w:val="en-US"/>
        </w:rPr>
        <w:t xml:space="preserve">. </w:t>
      </w:r>
    </w:p>
    <w:p w14:paraId="3B57867B" w14:textId="77777777" w:rsidR="00DA25E9" w:rsidRPr="00752797" w:rsidRDefault="00DA25E9" w:rsidP="00F600AE">
      <w:pPr>
        <w:keepNext/>
        <w:spacing w:line="240" w:lineRule="auto"/>
        <w:jc w:val="center"/>
        <w:rPr>
          <w:lang w:val="en-US"/>
        </w:rPr>
      </w:pPr>
      <w:r w:rsidRPr="00752797">
        <w:rPr>
          <w:noProof/>
          <w:lang w:val="en-US"/>
        </w:rPr>
        <w:lastRenderedPageBreak/>
        <w:drawing>
          <wp:inline distT="0" distB="0" distL="0" distR="0" wp14:anchorId="2D9E87D4" wp14:editId="35CDADD4">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90"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a:ext>
                    </a:extLst>
                  </pic:spPr>
                </pic:pic>
              </a:graphicData>
            </a:graphic>
          </wp:inline>
        </w:drawing>
      </w:r>
    </w:p>
    <w:p w14:paraId="27CEEC1C" w14:textId="77777777" w:rsidR="00DA25E9" w:rsidRPr="00752797" w:rsidRDefault="00892778" w:rsidP="00892778">
      <w:pPr>
        <w:pStyle w:val="Caption"/>
        <w:rPr>
          <w:lang w:val="en-US"/>
        </w:rPr>
      </w:pPr>
      <w:bookmarkStart w:id="178" w:name="_Ref413400932"/>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3</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178"/>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14:paraId="4844B654" w14:textId="77777777" w:rsidR="008E05D9" w:rsidRPr="00752797" w:rsidRDefault="008E05D9" w:rsidP="002603CC">
      <w:pPr>
        <w:pStyle w:val="Heading2"/>
        <w:jc w:val="both"/>
        <w:rPr>
          <w:lang w:val="en-US"/>
        </w:rPr>
      </w:pPr>
      <w:bookmarkStart w:id="179" w:name="_Toc413611018"/>
      <w:r w:rsidRPr="00752797">
        <w:rPr>
          <w:lang w:val="en-US"/>
        </w:rPr>
        <w:t>Shallow water equations</w:t>
      </w:r>
      <w:bookmarkEnd w:id="179"/>
    </w:p>
    <w:p w14:paraId="0F138B49" w14:textId="77777777" w:rsidR="008E05D9" w:rsidRPr="00752797" w:rsidRDefault="00691D3B" w:rsidP="002603CC">
      <w:pPr>
        <w:pStyle w:val="Heading3"/>
        <w:jc w:val="both"/>
        <w:rPr>
          <w:lang w:val="en-US"/>
        </w:rPr>
      </w:pPr>
      <w:bookmarkStart w:id="180" w:name="_Toc413611019"/>
      <w:r w:rsidRPr="00752797">
        <w:rPr>
          <w:lang w:val="en-US"/>
        </w:rPr>
        <w:t>Offshore boundary</w:t>
      </w:r>
      <w:bookmarkEnd w:id="180"/>
    </w:p>
    <w:p w14:paraId="7BD33008" w14:textId="77777777"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14:paraId="6FE68BCE" w14:textId="77777777" w:rsidR="00005EA8" w:rsidRPr="00752797" w:rsidRDefault="00005EA8" w:rsidP="002603CC">
      <w:pPr>
        <w:spacing w:line="240" w:lineRule="auto"/>
        <w:rPr>
          <w:lang w:val="en-US"/>
        </w:rPr>
      </w:pPr>
    </w:p>
    <w:p w14:paraId="7A8E4310" w14:textId="77777777"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14:paraId="3EAFA5F0" w14:textId="77777777" w:rsidR="00D575A5" w:rsidRPr="00752797" w:rsidRDefault="00D575A5" w:rsidP="002603CC">
      <w:pPr>
        <w:spacing w:line="240" w:lineRule="auto"/>
        <w:rPr>
          <w:lang w:val="en-US"/>
        </w:rPr>
      </w:pPr>
    </w:p>
    <w:p w14:paraId="737DBC08" w14:textId="77777777"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lastRenderedPageBreak/>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14:paraId="39A36290" w14:textId="77777777" w:rsidR="0026108D" w:rsidRPr="00752797" w:rsidRDefault="0026108D" w:rsidP="002603CC">
      <w:pPr>
        <w:spacing w:line="240" w:lineRule="auto"/>
        <w:rPr>
          <w:lang w:val="en-US"/>
        </w:rPr>
      </w:pPr>
    </w:p>
    <w:p w14:paraId="4C08F844" w14:textId="77777777"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14:paraId="0F292D43"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14:paraId="39BA0DAD"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14:paraId="31AB7160" w14:textId="77777777"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14:paraId="19294D50" w14:textId="77777777"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14:paraId="6087BCF1" w14:textId="77777777" w:rsidR="00691D3B" w:rsidRPr="00752797" w:rsidRDefault="00691D3B" w:rsidP="002603CC">
      <w:pPr>
        <w:pStyle w:val="Heading3"/>
        <w:jc w:val="both"/>
        <w:rPr>
          <w:lang w:val="en-US"/>
        </w:rPr>
      </w:pPr>
      <w:bookmarkStart w:id="181" w:name="_Toc413611020"/>
      <w:r w:rsidRPr="00752797">
        <w:rPr>
          <w:lang w:val="en-US"/>
        </w:rPr>
        <w:t>Lateral boundaries</w:t>
      </w:r>
      <w:bookmarkEnd w:id="181"/>
    </w:p>
    <w:p w14:paraId="5268634F" w14:textId="77777777"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14:paraId="09B6ADE9" w14:textId="77777777" w:rsidR="00691D3B" w:rsidRPr="00752797" w:rsidRDefault="00691D3B" w:rsidP="002603CC">
      <w:pPr>
        <w:spacing w:line="240" w:lineRule="auto"/>
        <w:rPr>
          <w:lang w:val="en-US"/>
        </w:rPr>
      </w:pPr>
    </w:p>
    <w:p w14:paraId="403A7FD0" w14:textId="77777777"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r w:rsidRPr="00752797">
        <w:rPr>
          <w:i/>
          <w:lang w:val="en-US"/>
        </w:rPr>
        <w:t>neumann).</w:t>
      </w:r>
      <w:r w:rsidRPr="00752797">
        <w:rPr>
          <w:lang w:val="en-US"/>
        </w:rPr>
        <w:t xml:space="preserve"> </w:t>
      </w:r>
    </w:p>
    <w:p w14:paraId="1F4622EF" w14:textId="77777777" w:rsidR="00691D3B" w:rsidRPr="00752797" w:rsidRDefault="00691D3B" w:rsidP="002603CC">
      <w:pPr>
        <w:spacing w:line="240" w:lineRule="auto"/>
        <w:rPr>
          <w:lang w:val="en-US"/>
        </w:rPr>
      </w:pPr>
    </w:p>
    <w:p w14:paraId="60B6F287" w14:textId="77777777"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14:paraId="65831EB9"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14:paraId="723E9ECF"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14:paraId="675F51D9" w14:textId="77777777"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14:paraId="4ED3EC57" w14:textId="77777777" w:rsidR="00691D3B" w:rsidRPr="00752797" w:rsidRDefault="00691D3B" w:rsidP="002603CC">
      <w:pPr>
        <w:spacing w:line="240" w:lineRule="auto"/>
        <w:rPr>
          <w:color w:val="FF0000"/>
          <w:lang w:val="en-US"/>
        </w:rPr>
      </w:pPr>
    </w:p>
    <w:p w14:paraId="331E9EC5" w14:textId="77777777" w:rsidR="00691D3B" w:rsidRPr="00752797" w:rsidRDefault="00691D3B" w:rsidP="002603CC">
      <w:pPr>
        <w:pStyle w:val="Heading3"/>
        <w:jc w:val="both"/>
        <w:rPr>
          <w:lang w:val="en-US"/>
        </w:rPr>
      </w:pPr>
      <w:bookmarkStart w:id="182" w:name="_Toc413611021"/>
      <w:r w:rsidRPr="00752797">
        <w:rPr>
          <w:lang w:val="en-US"/>
        </w:rPr>
        <w:t>Tide and surge</w:t>
      </w:r>
      <w:bookmarkEnd w:id="182"/>
    </w:p>
    <w:p w14:paraId="38BDCB40" w14:textId="77777777"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14:paraId="642B2E5D" w14:textId="77777777" w:rsidR="00691D3B" w:rsidRPr="00752797" w:rsidRDefault="00691D3B" w:rsidP="002603CC">
      <w:pPr>
        <w:spacing w:line="240" w:lineRule="auto"/>
        <w:rPr>
          <w:lang w:val="en-US"/>
        </w:rPr>
      </w:pPr>
    </w:p>
    <w:p w14:paraId="679E9700" w14:textId="77777777"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14:paraId="4A13C67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14:paraId="73B0EF6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14:paraId="65DC78FC"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14:paraId="561A5B73"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14:paraId="4C3326F0" w14:textId="77777777" w:rsidR="00691D3B" w:rsidRPr="00752797" w:rsidRDefault="00691D3B" w:rsidP="002603CC">
      <w:pPr>
        <w:spacing w:line="240" w:lineRule="auto"/>
        <w:rPr>
          <w:lang w:val="en-US"/>
        </w:rPr>
      </w:pPr>
    </w:p>
    <w:p w14:paraId="6169AF0F" w14:textId="77777777"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14:paraId="2E6DC58A" w14:textId="77777777" w:rsidR="008E05D9" w:rsidRPr="00752797" w:rsidRDefault="008E05D9" w:rsidP="00AA1803">
      <w:pPr>
        <w:pStyle w:val="Heading3"/>
        <w:rPr>
          <w:lang w:val="en-US"/>
        </w:rPr>
      </w:pPr>
      <w:bookmarkStart w:id="183" w:name="_Toc413611022"/>
      <w:r w:rsidRPr="00752797">
        <w:rPr>
          <w:lang w:val="en-US"/>
        </w:rPr>
        <w:t>River and point discharge</w:t>
      </w:r>
      <w:bookmarkEnd w:id="183"/>
    </w:p>
    <w:p w14:paraId="444018F9" w14:textId="77777777"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14:paraId="6A0ADA20" w14:textId="77777777"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14:paraId="3D5EFD61" w14:textId="77777777"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14:paraId="002B4078" w14:textId="77777777" w:rsidR="008E05D9" w:rsidRPr="00752797" w:rsidRDefault="008E05D9" w:rsidP="002603CC">
      <w:pPr>
        <w:pStyle w:val="Heading2"/>
        <w:jc w:val="both"/>
        <w:rPr>
          <w:lang w:val="en-US"/>
        </w:rPr>
      </w:pPr>
      <w:bookmarkStart w:id="184" w:name="_Toc413611023"/>
      <w:r w:rsidRPr="00752797">
        <w:rPr>
          <w:lang w:val="en-US"/>
        </w:rPr>
        <w:t>Sediment transport</w:t>
      </w:r>
      <w:bookmarkEnd w:id="184"/>
    </w:p>
    <w:p w14:paraId="1654E0FC" w14:textId="77777777"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14:paraId="5147EF86" w14:textId="77777777" w:rsidR="008E05D9" w:rsidRPr="00752797" w:rsidRDefault="008E05D9" w:rsidP="002603CC">
      <w:pPr>
        <w:pStyle w:val="Heading1"/>
        <w:jc w:val="both"/>
        <w:rPr>
          <w:lang w:val="en-US"/>
        </w:rPr>
      </w:pPr>
      <w:bookmarkStart w:id="185" w:name="_Toc413611024"/>
      <w:r w:rsidRPr="00752797">
        <w:rPr>
          <w:lang w:val="en-US"/>
        </w:rPr>
        <w:lastRenderedPageBreak/>
        <w:t>Input description</w:t>
      </w:r>
      <w:bookmarkEnd w:id="185"/>
    </w:p>
    <w:p w14:paraId="4FBCD6EE" w14:textId="77777777" w:rsidR="00620A54" w:rsidRPr="00752797" w:rsidRDefault="00620A54" w:rsidP="002603CC">
      <w:pPr>
        <w:pStyle w:val="Heading2"/>
        <w:spacing w:line="240" w:lineRule="auto"/>
        <w:jc w:val="both"/>
        <w:rPr>
          <w:lang w:val="en-US"/>
        </w:rPr>
      </w:pPr>
      <w:bookmarkStart w:id="186" w:name="_Toc285701663"/>
      <w:bookmarkStart w:id="187" w:name="_Ref413526116"/>
      <w:bookmarkStart w:id="188" w:name="_Toc413611025"/>
      <w:r w:rsidRPr="00752797">
        <w:rPr>
          <w:lang w:val="en-US"/>
        </w:rPr>
        <w:t>General</w:t>
      </w:r>
      <w:bookmarkEnd w:id="186"/>
      <w:bookmarkEnd w:id="187"/>
      <w:bookmarkEnd w:id="188"/>
    </w:p>
    <w:p w14:paraId="1A8E400E" w14:textId="77777777"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14:paraId="5E3C1986" w14:textId="77777777"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14:paraId="42AC0B9C" w14:textId="77777777"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r w:rsidRPr="00752797">
        <w:rPr>
          <w:i/>
          <w:lang w:val="en-US"/>
        </w:rPr>
        <w:t>nx</w:t>
      </w:r>
      <w:r w:rsidRPr="00752797">
        <w:rPr>
          <w:lang w:val="en-US"/>
        </w:rPr>
        <w:t xml:space="preserve"> and </w:t>
      </w:r>
      <w:r w:rsidRPr="00752797">
        <w:rPr>
          <w:i/>
          <w:lang w:val="en-US"/>
        </w:rPr>
        <w:t>ny</w:t>
      </w:r>
      <w:r w:rsidRPr="00752797">
        <w:rPr>
          <w:lang w:val="en-US"/>
        </w:rPr>
        <w:t>)</w:t>
      </w:r>
    </w:p>
    <w:p w14:paraId="5D464905" w14:textId="77777777"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14:paraId="6C6C2D7D" w14:textId="77777777"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14:paraId="0D1A0B1A" w14:textId="77777777"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14:paraId="3B288D22" w14:textId="77777777"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jons</w:t>
      </w:r>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14:paraId="1DBB1D08" w14:textId="77777777" w:rsidR="00F9440E" w:rsidRPr="00752797" w:rsidRDefault="00F9440E" w:rsidP="00F9440E">
      <w:pPr>
        <w:pStyle w:val="ListBullet"/>
        <w:numPr>
          <w:ilvl w:val="0"/>
          <w:numId w:val="0"/>
        </w:numPr>
        <w:ind w:left="510"/>
        <w:rPr>
          <w:lang w:val="en-US"/>
        </w:rPr>
      </w:pPr>
    </w:p>
    <w:p w14:paraId="2E5580EB" w14:textId="77777777"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When running XBeach, a file called xbeach.log is created, which lists all the parameters set through the params.txt but also all parameters not set, for which the defaults are used.</w:t>
      </w:r>
      <w:r w:rsidR="00B93D55" w:rsidRPr="00752797">
        <w:rPr>
          <w:lang w:val="en-US"/>
        </w:rPr>
        <w:t xml:space="preserve"> </w:t>
      </w:r>
      <w:r w:rsidR="00E74725" w:rsidRPr="00752797">
        <w:rPr>
          <w:lang w:val="en-US"/>
        </w:rPr>
        <w:t xml:space="preserve">When the user starts the model, it generates a file named XBlog.txt. In this file all the different keyword available are determined. When no keyword is defined the default value will be applied.  </w:t>
      </w:r>
    </w:p>
    <w:p w14:paraId="213F7603" w14:textId="77777777" w:rsidR="00E34418" w:rsidRPr="00752797" w:rsidRDefault="00E34418" w:rsidP="00E34418">
      <w:pPr>
        <w:pStyle w:val="ListBullet"/>
        <w:numPr>
          <w:ilvl w:val="0"/>
          <w:numId w:val="0"/>
        </w:numPr>
        <w:ind w:left="510"/>
        <w:rPr>
          <w:lang w:val="en-US"/>
        </w:rPr>
      </w:pPr>
    </w:p>
    <w:p w14:paraId="1A9F253D" w14:textId="77777777"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astrix (*)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14:paraId="666447F6" w14:textId="77777777"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14:paraId="3029880D" w14:textId="77777777" w:rsidR="00620A54" w:rsidRPr="00752797" w:rsidRDefault="00620A54" w:rsidP="002603CC">
      <w:pPr>
        <w:pStyle w:val="Codeheader"/>
        <w:rPr>
          <w:lang w:val="en-US"/>
        </w:rPr>
      </w:pPr>
      <w:r w:rsidRPr="00752797">
        <w:rPr>
          <w:lang w:val="en-US"/>
        </w:rPr>
        <w:t>params.txt</w:t>
      </w:r>
    </w:p>
    <w:p w14:paraId="445532D7" w14:textId="77777777" w:rsidR="00620A54" w:rsidRPr="00752797" w:rsidRDefault="00620A54" w:rsidP="002603CC">
      <w:pPr>
        <w:pStyle w:val="Code"/>
        <w:jc w:val="both"/>
      </w:pPr>
      <w:r w:rsidRPr="00752797">
        <w:t>%%%%%%%%%%%%%%%%%%%%%%%%%%%%%%%%%%%%%%%%%%%%%%%%%%%%%%%%%%%%%%%%%%%%%%%%%%%</w:t>
      </w:r>
    </w:p>
    <w:p w14:paraId="138C2CF6" w14:textId="77777777" w:rsidR="00620A54" w:rsidRPr="00752797" w:rsidRDefault="00620A54" w:rsidP="002603CC">
      <w:pPr>
        <w:pStyle w:val="Code"/>
        <w:jc w:val="both"/>
      </w:pPr>
      <w:r w:rsidRPr="00752797">
        <w:t>%%% XBeach parameter settings input file                                %%%</w:t>
      </w:r>
    </w:p>
    <w:p w14:paraId="03A59E75" w14:textId="77777777" w:rsidR="00620A54" w:rsidRPr="00752797" w:rsidRDefault="00620A54" w:rsidP="002603CC">
      <w:pPr>
        <w:pStyle w:val="Code"/>
        <w:jc w:val="both"/>
      </w:pPr>
      <w:r w:rsidRPr="00752797">
        <w:t>%%%                                                                     %%%</w:t>
      </w:r>
    </w:p>
    <w:p w14:paraId="03BC8DC1" w14:textId="77777777" w:rsidR="00620A54" w:rsidRPr="00752797" w:rsidRDefault="00620A54" w:rsidP="002603CC">
      <w:pPr>
        <w:pStyle w:val="Code"/>
        <w:jc w:val="both"/>
      </w:pPr>
      <w:r w:rsidRPr="00752797">
        <w:t>%%% date:     01-Jan-2015 12:00                                         %%%</w:t>
      </w:r>
    </w:p>
    <w:p w14:paraId="7396CEC5" w14:textId="77777777" w:rsidR="00620A54" w:rsidRPr="00752797" w:rsidRDefault="00620A54" w:rsidP="002603CC">
      <w:pPr>
        <w:pStyle w:val="Code"/>
        <w:jc w:val="both"/>
      </w:pPr>
      <w:r w:rsidRPr="00752797">
        <w:t>%%% function: xb_write_params                                           %%%</w:t>
      </w:r>
    </w:p>
    <w:p w14:paraId="7B875B77" w14:textId="77777777" w:rsidR="00620A54" w:rsidRPr="00752797" w:rsidRDefault="00620A54" w:rsidP="002603CC">
      <w:pPr>
        <w:pStyle w:val="Code"/>
        <w:jc w:val="both"/>
      </w:pPr>
      <w:r w:rsidRPr="00752797">
        <w:lastRenderedPageBreak/>
        <w:t>%%%%%%%%%%%%%%%%%%%%%%%%%%%%%%%%%%%%%%%%%%%%%%%%%%%%%%%%%%%%%%%%%%%%%%%%%%%</w:t>
      </w:r>
    </w:p>
    <w:p w14:paraId="12CCE6D5" w14:textId="77777777" w:rsidR="00620A54" w:rsidRPr="00752797" w:rsidRDefault="00620A54" w:rsidP="002603CC">
      <w:pPr>
        <w:pStyle w:val="Code"/>
        <w:jc w:val="both"/>
      </w:pPr>
    </w:p>
    <w:p w14:paraId="59C043EE" w14:textId="77777777" w:rsidR="00620A54" w:rsidRPr="00752797" w:rsidRDefault="00620A54" w:rsidP="002603CC">
      <w:pPr>
        <w:pStyle w:val="Code"/>
        <w:jc w:val="both"/>
      </w:pPr>
      <w:r w:rsidRPr="00752797">
        <w:t>%%% Grid parameters %%%%%%%%%%%%%%%%%%%%%%%%%%%%%%%%%%%%%%%%%%%%%%%%%%%%%%%</w:t>
      </w:r>
    </w:p>
    <w:p w14:paraId="3FFAF766" w14:textId="77777777" w:rsidR="00620A54" w:rsidRPr="00752797" w:rsidRDefault="00620A54" w:rsidP="002603CC">
      <w:pPr>
        <w:pStyle w:val="Code"/>
        <w:jc w:val="both"/>
      </w:pPr>
    </w:p>
    <w:p w14:paraId="19F1DA26" w14:textId="77777777" w:rsidR="00620A54" w:rsidRPr="00752797" w:rsidRDefault="00620A54" w:rsidP="002603CC">
      <w:pPr>
        <w:pStyle w:val="Code"/>
        <w:jc w:val="both"/>
      </w:pPr>
      <w:r w:rsidRPr="00752797">
        <w:t>depfile      = bed.dep</w:t>
      </w:r>
    </w:p>
    <w:p w14:paraId="6E4AB254" w14:textId="77777777" w:rsidR="00620A54" w:rsidRPr="00752797" w:rsidRDefault="00620A54" w:rsidP="002603CC">
      <w:pPr>
        <w:pStyle w:val="Code"/>
        <w:jc w:val="both"/>
      </w:pPr>
      <w:r w:rsidRPr="00752797">
        <w:t>posdwn       = 0</w:t>
      </w:r>
    </w:p>
    <w:p w14:paraId="42A82824" w14:textId="77777777" w:rsidR="00620A54" w:rsidRPr="00752797" w:rsidRDefault="00620A54" w:rsidP="002603CC">
      <w:pPr>
        <w:pStyle w:val="Code"/>
        <w:jc w:val="both"/>
      </w:pPr>
      <w:r w:rsidRPr="00752797">
        <w:t>nx           = 265</w:t>
      </w:r>
    </w:p>
    <w:p w14:paraId="4818CF02" w14:textId="77777777" w:rsidR="00620A54" w:rsidRPr="00752797" w:rsidRDefault="00620A54" w:rsidP="002603CC">
      <w:pPr>
        <w:pStyle w:val="Code"/>
        <w:jc w:val="both"/>
      </w:pPr>
      <w:r w:rsidRPr="00752797">
        <w:t>ny           = 0</w:t>
      </w:r>
    </w:p>
    <w:p w14:paraId="7ACA6913" w14:textId="77777777" w:rsidR="00620A54" w:rsidRPr="00752797" w:rsidRDefault="00620A54" w:rsidP="002603CC">
      <w:pPr>
        <w:pStyle w:val="Code"/>
        <w:jc w:val="both"/>
      </w:pPr>
      <w:r w:rsidRPr="00752797">
        <w:t>alfa         = 0</w:t>
      </w:r>
    </w:p>
    <w:p w14:paraId="422DE694" w14:textId="77777777" w:rsidR="00620A54" w:rsidRPr="00752797" w:rsidRDefault="00620A54" w:rsidP="002603CC">
      <w:pPr>
        <w:pStyle w:val="Code"/>
        <w:jc w:val="both"/>
      </w:pPr>
      <w:r w:rsidRPr="00752797">
        <w:t>vardx        = 1</w:t>
      </w:r>
    </w:p>
    <w:p w14:paraId="75F38C29" w14:textId="77777777" w:rsidR="00620A54" w:rsidRPr="00752797" w:rsidRDefault="00620A54" w:rsidP="002603CC">
      <w:pPr>
        <w:pStyle w:val="Code"/>
        <w:jc w:val="both"/>
      </w:pPr>
      <w:r w:rsidRPr="00752797">
        <w:t>xfile        = x.grd</w:t>
      </w:r>
    </w:p>
    <w:p w14:paraId="1B54FD47" w14:textId="77777777" w:rsidR="00620A54" w:rsidRPr="00752797" w:rsidRDefault="00620A54" w:rsidP="002603CC">
      <w:pPr>
        <w:pStyle w:val="Code"/>
        <w:jc w:val="both"/>
      </w:pPr>
      <w:r w:rsidRPr="00752797">
        <w:t>yfile        = y.grd</w:t>
      </w:r>
    </w:p>
    <w:p w14:paraId="2685545A" w14:textId="77777777" w:rsidR="00620A54" w:rsidRPr="00752797" w:rsidRDefault="00620A54" w:rsidP="002603CC">
      <w:pPr>
        <w:pStyle w:val="Code"/>
        <w:jc w:val="both"/>
      </w:pPr>
      <w:r w:rsidRPr="00752797">
        <w:t>thetamin     = -90</w:t>
      </w:r>
    </w:p>
    <w:p w14:paraId="6401C614" w14:textId="77777777" w:rsidR="00620A54" w:rsidRPr="00752797" w:rsidRDefault="00620A54" w:rsidP="002603CC">
      <w:pPr>
        <w:pStyle w:val="Code"/>
        <w:jc w:val="both"/>
      </w:pPr>
      <w:r w:rsidRPr="00752797">
        <w:t>thetamax     = 90</w:t>
      </w:r>
    </w:p>
    <w:p w14:paraId="3318CEC0" w14:textId="77777777" w:rsidR="00620A54" w:rsidRPr="00752797" w:rsidRDefault="00620A54" w:rsidP="002603CC">
      <w:pPr>
        <w:pStyle w:val="Code"/>
        <w:jc w:val="both"/>
      </w:pPr>
      <w:r w:rsidRPr="00752797">
        <w:t>dtheta       = 15</w:t>
      </w:r>
    </w:p>
    <w:p w14:paraId="59C05B4A" w14:textId="77777777" w:rsidR="00620A54" w:rsidRPr="00752797" w:rsidRDefault="00620A54" w:rsidP="002603CC">
      <w:pPr>
        <w:pStyle w:val="Code"/>
        <w:jc w:val="both"/>
      </w:pPr>
      <w:r w:rsidRPr="00752797">
        <w:t>thetanaut    = 0</w:t>
      </w:r>
    </w:p>
    <w:p w14:paraId="437B00EC" w14:textId="77777777" w:rsidR="00620A54" w:rsidRPr="00752797" w:rsidRDefault="00620A54" w:rsidP="002603CC">
      <w:pPr>
        <w:pStyle w:val="Code"/>
        <w:jc w:val="both"/>
      </w:pPr>
    </w:p>
    <w:p w14:paraId="60DF2BCF" w14:textId="77777777" w:rsidR="00620A54" w:rsidRPr="00752797" w:rsidRDefault="00620A54" w:rsidP="002603CC">
      <w:pPr>
        <w:pStyle w:val="Code"/>
        <w:jc w:val="both"/>
      </w:pPr>
      <w:r w:rsidRPr="00752797">
        <w:t>%%% Model time %%%%%%%%%%%%%%%%%%%%%%%%%%%%%%%%%%%%%%%%%%%%%%%%%%%%%%%%%%%%</w:t>
      </w:r>
    </w:p>
    <w:p w14:paraId="6CA08860" w14:textId="77777777" w:rsidR="00620A54" w:rsidRPr="00752797" w:rsidRDefault="00620A54" w:rsidP="002603CC">
      <w:pPr>
        <w:pStyle w:val="Code"/>
        <w:jc w:val="both"/>
      </w:pPr>
    </w:p>
    <w:p w14:paraId="659CC575" w14:textId="77777777" w:rsidR="00620A54" w:rsidRPr="00752797" w:rsidRDefault="00620A54" w:rsidP="002603CC">
      <w:pPr>
        <w:pStyle w:val="Code"/>
        <w:jc w:val="both"/>
      </w:pPr>
      <w:r w:rsidRPr="00752797">
        <w:t>tstop        = 3600</w:t>
      </w:r>
    </w:p>
    <w:p w14:paraId="4A4FF9A3" w14:textId="77777777" w:rsidR="00620A54" w:rsidRPr="00752797" w:rsidRDefault="00620A54" w:rsidP="002603CC">
      <w:pPr>
        <w:pStyle w:val="Code"/>
        <w:jc w:val="both"/>
      </w:pPr>
    </w:p>
    <w:p w14:paraId="7928BDC6" w14:textId="77777777" w:rsidR="00620A54" w:rsidRPr="00752797" w:rsidRDefault="00620A54" w:rsidP="002603CC">
      <w:pPr>
        <w:pStyle w:val="Code"/>
        <w:jc w:val="both"/>
      </w:pPr>
      <w:r w:rsidRPr="00752797">
        <w:t>%%% Physical constants %%%%%%%%%%%%%%%%%%%%%%%%%%%%%%%%%%%%%%%%%%%%%%%%%%%%</w:t>
      </w:r>
    </w:p>
    <w:p w14:paraId="2B0553C9" w14:textId="77777777" w:rsidR="00620A54" w:rsidRPr="00752797" w:rsidRDefault="00620A54" w:rsidP="002603CC">
      <w:pPr>
        <w:pStyle w:val="Code"/>
        <w:jc w:val="both"/>
      </w:pPr>
    </w:p>
    <w:p w14:paraId="066C0D6E" w14:textId="77777777" w:rsidR="00620A54" w:rsidRPr="00752797" w:rsidRDefault="00620A54" w:rsidP="002603CC">
      <w:pPr>
        <w:pStyle w:val="Code"/>
        <w:jc w:val="both"/>
      </w:pPr>
      <w:r w:rsidRPr="00752797">
        <w:t xml:space="preserve">rho          = </w:t>
      </w:r>
      <w:r w:rsidR="00B93D55" w:rsidRPr="00752797">
        <w:t>1025</w:t>
      </w:r>
    </w:p>
    <w:p w14:paraId="7A4BEC68" w14:textId="77777777" w:rsidR="00620A54" w:rsidRPr="00752797" w:rsidRDefault="00620A54" w:rsidP="002603CC">
      <w:pPr>
        <w:pStyle w:val="Code"/>
        <w:jc w:val="both"/>
      </w:pPr>
    </w:p>
    <w:p w14:paraId="4DB93B81" w14:textId="77777777" w:rsidR="00620A54" w:rsidRPr="00752797" w:rsidRDefault="00620A54" w:rsidP="002603CC">
      <w:pPr>
        <w:pStyle w:val="Code"/>
        <w:jc w:val="both"/>
      </w:pPr>
      <w:r w:rsidRPr="00752797">
        <w:t>%%% Tide boundary conditions %%%%%%%%%%%%%%%%%%%%%%%%%%%%%%%%%%%%%%%%%%%%%%</w:t>
      </w:r>
    </w:p>
    <w:p w14:paraId="562CA917" w14:textId="77777777" w:rsidR="0022695A" w:rsidRPr="00752797" w:rsidRDefault="0022695A" w:rsidP="002603CC">
      <w:pPr>
        <w:pStyle w:val="Code"/>
        <w:jc w:val="both"/>
      </w:pPr>
    </w:p>
    <w:p w14:paraId="0A5FC069" w14:textId="77777777" w:rsidR="00620A54" w:rsidRPr="00752797" w:rsidRDefault="0022695A" w:rsidP="002603CC">
      <w:pPr>
        <w:pStyle w:val="Code"/>
        <w:jc w:val="both"/>
      </w:pPr>
      <w:r w:rsidRPr="00752797">
        <w:t>tideloc      = 2</w:t>
      </w:r>
    </w:p>
    <w:p w14:paraId="16652296" w14:textId="77777777" w:rsidR="00620A54" w:rsidRPr="00752797" w:rsidRDefault="00620A54" w:rsidP="002603CC">
      <w:pPr>
        <w:pStyle w:val="Code"/>
        <w:jc w:val="both"/>
      </w:pPr>
      <w:r w:rsidRPr="00752797">
        <w:t>zs0file      = tide.txt</w:t>
      </w:r>
    </w:p>
    <w:p w14:paraId="40EC8EF0" w14:textId="77777777" w:rsidR="00620A54" w:rsidRPr="00752797" w:rsidRDefault="00620A54" w:rsidP="002603CC">
      <w:pPr>
        <w:pStyle w:val="Code"/>
        <w:jc w:val="both"/>
      </w:pPr>
    </w:p>
    <w:p w14:paraId="4E345ABD" w14:textId="77777777" w:rsidR="00620A54" w:rsidRPr="00752797" w:rsidRDefault="00620A54" w:rsidP="002603CC">
      <w:pPr>
        <w:pStyle w:val="Code"/>
        <w:jc w:val="both"/>
      </w:pPr>
      <w:r w:rsidRPr="00752797">
        <w:t>%%% Wave boundary condition parameters %%%%%%%%%%%%%%%%%%%%%%%%%%%%%%%%%%%%</w:t>
      </w:r>
    </w:p>
    <w:p w14:paraId="4989DE6D" w14:textId="77777777" w:rsidR="00620A54" w:rsidRPr="00752797" w:rsidRDefault="00620A54" w:rsidP="002603CC">
      <w:pPr>
        <w:pStyle w:val="Code"/>
        <w:jc w:val="both"/>
      </w:pPr>
    </w:p>
    <w:p w14:paraId="4926C64D" w14:textId="77777777" w:rsidR="00620A54" w:rsidRPr="00752797" w:rsidRDefault="00B709C9" w:rsidP="002603CC">
      <w:pPr>
        <w:pStyle w:val="Code"/>
        <w:jc w:val="both"/>
      </w:pPr>
      <w:r w:rsidRPr="00752797">
        <w:t xml:space="preserve">wbctype      </w:t>
      </w:r>
      <w:r w:rsidR="00620A54" w:rsidRPr="00752797">
        <w:t>= jons</w:t>
      </w:r>
    </w:p>
    <w:p w14:paraId="6F92557B" w14:textId="77777777" w:rsidR="00620A54" w:rsidRPr="00752797" w:rsidRDefault="00620A54" w:rsidP="002603CC">
      <w:pPr>
        <w:pStyle w:val="Code"/>
        <w:jc w:val="both"/>
      </w:pPr>
      <w:r w:rsidRPr="00752797">
        <w:t>bcfile       = filelist.txt</w:t>
      </w:r>
    </w:p>
    <w:p w14:paraId="5BE643E5" w14:textId="77777777" w:rsidR="0022695A" w:rsidRPr="00752797" w:rsidRDefault="0022695A" w:rsidP="002603CC">
      <w:pPr>
        <w:pStyle w:val="Code"/>
        <w:jc w:val="both"/>
      </w:pPr>
    </w:p>
    <w:p w14:paraId="2BC79DE8" w14:textId="77777777" w:rsidR="00620A54" w:rsidRPr="00752797" w:rsidRDefault="00620A54" w:rsidP="002603CC">
      <w:pPr>
        <w:pStyle w:val="Code"/>
        <w:jc w:val="both"/>
      </w:pPr>
      <w:r w:rsidRPr="00752797">
        <w:t>%%% Output variables %%%%%%%%%%%%%%%%%%%%%%%%%%%%%%%%%%%%%%%%%%%%%%%%%%%%%%</w:t>
      </w:r>
    </w:p>
    <w:p w14:paraId="24018E79" w14:textId="77777777" w:rsidR="00620A54" w:rsidRPr="00752797" w:rsidRDefault="00620A54" w:rsidP="002603CC">
      <w:pPr>
        <w:pStyle w:val="Code"/>
        <w:jc w:val="both"/>
      </w:pPr>
    </w:p>
    <w:p w14:paraId="6AC36C7B" w14:textId="77777777" w:rsidR="00620A54" w:rsidRPr="00752797" w:rsidRDefault="00620A54" w:rsidP="002603CC">
      <w:pPr>
        <w:pStyle w:val="Code"/>
        <w:jc w:val="both"/>
      </w:pPr>
      <w:r w:rsidRPr="00752797">
        <w:t>outputformat = netcdf</w:t>
      </w:r>
    </w:p>
    <w:p w14:paraId="6625912F" w14:textId="77777777" w:rsidR="00620A54" w:rsidRPr="00752797" w:rsidRDefault="00620A54" w:rsidP="002603CC">
      <w:pPr>
        <w:pStyle w:val="Code"/>
        <w:jc w:val="both"/>
      </w:pPr>
      <w:r w:rsidRPr="00752797">
        <w:t>tint         = 3600</w:t>
      </w:r>
    </w:p>
    <w:p w14:paraId="4A3FA47F" w14:textId="77777777" w:rsidR="00620A54" w:rsidRPr="00752797" w:rsidRDefault="00620A54" w:rsidP="002603CC">
      <w:pPr>
        <w:pStyle w:val="Code"/>
        <w:jc w:val="both"/>
      </w:pPr>
      <w:r w:rsidRPr="00752797">
        <w:t>tstart       = 0</w:t>
      </w:r>
    </w:p>
    <w:p w14:paraId="06966F9C" w14:textId="77777777" w:rsidR="00620A54" w:rsidRPr="00752797" w:rsidRDefault="00620A54" w:rsidP="002603CC">
      <w:pPr>
        <w:pStyle w:val="Code"/>
        <w:jc w:val="both"/>
      </w:pPr>
    </w:p>
    <w:p w14:paraId="5444747C" w14:textId="77777777" w:rsidR="00620A54" w:rsidRPr="00752797" w:rsidRDefault="00620A54" w:rsidP="002603CC">
      <w:pPr>
        <w:pStyle w:val="Code"/>
        <w:jc w:val="both"/>
      </w:pPr>
      <w:r w:rsidRPr="00752797">
        <w:t>nglobalvar   = 3</w:t>
      </w:r>
    </w:p>
    <w:p w14:paraId="61359774" w14:textId="77777777" w:rsidR="00620A54" w:rsidRPr="00752797" w:rsidRDefault="00620A54" w:rsidP="002603CC">
      <w:pPr>
        <w:pStyle w:val="Code"/>
        <w:jc w:val="both"/>
      </w:pPr>
      <w:r w:rsidRPr="00752797">
        <w:t>zb</w:t>
      </w:r>
    </w:p>
    <w:p w14:paraId="6000383F" w14:textId="77777777" w:rsidR="00620A54" w:rsidRPr="00752797" w:rsidRDefault="00620A54" w:rsidP="002603CC">
      <w:pPr>
        <w:pStyle w:val="Code"/>
        <w:jc w:val="both"/>
      </w:pPr>
      <w:r w:rsidRPr="00752797">
        <w:t>zs</w:t>
      </w:r>
    </w:p>
    <w:p w14:paraId="037AB370" w14:textId="77777777" w:rsidR="00620A54" w:rsidRPr="00752797" w:rsidRDefault="00620A54" w:rsidP="002603CC">
      <w:pPr>
        <w:pStyle w:val="Code"/>
        <w:jc w:val="both"/>
      </w:pPr>
      <w:r w:rsidRPr="00752797">
        <w:t>H</w:t>
      </w:r>
    </w:p>
    <w:p w14:paraId="15428E68" w14:textId="77777777" w:rsidR="00620A54" w:rsidRPr="00752797" w:rsidRDefault="00620A54" w:rsidP="002603CC">
      <w:pPr>
        <w:pStyle w:val="Heading2"/>
        <w:jc w:val="both"/>
        <w:rPr>
          <w:lang w:val="en-US"/>
        </w:rPr>
      </w:pPr>
      <w:bookmarkStart w:id="189" w:name="_Toc285701664"/>
      <w:bookmarkStart w:id="190" w:name="_Toc413611026"/>
      <w:r w:rsidRPr="00752797">
        <w:rPr>
          <w:lang w:val="en-US"/>
        </w:rPr>
        <w:t>Physical processes</w:t>
      </w:r>
      <w:bookmarkEnd w:id="189"/>
      <w:bookmarkEnd w:id="190"/>
    </w:p>
    <w:p w14:paraId="355DE088" w14:textId="77777777"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14:paraId="6D7B9673" w14:textId="77777777" w:rsidR="001B6449" w:rsidRPr="00752797" w:rsidRDefault="001B6449" w:rsidP="001B6449">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w:t>
      </w:r>
      <w:r w:rsidR="001935AF">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752797" w14:paraId="7D5DA561" w14:textId="77777777"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14:paraId="394799D6" w14:textId="77777777" w:rsidR="00620A54" w:rsidRPr="00752797" w:rsidRDefault="00620A54" w:rsidP="002603CC">
            <w:pPr>
              <w:pStyle w:val="PlainText"/>
              <w:jc w:val="both"/>
            </w:pPr>
            <w:r w:rsidRPr="00752797">
              <w:t>keyword</w:t>
            </w:r>
          </w:p>
        </w:tc>
        <w:tc>
          <w:tcPr>
            <w:tcW w:w="2280" w:type="dxa"/>
          </w:tcPr>
          <w:p w14:paraId="0AE57B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20BF2E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4" w:type="dxa"/>
          </w:tcPr>
          <w:p w14:paraId="616B624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6FA6D8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6ED5064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5D613F9"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0C9E7C3E" w14:textId="77777777" w:rsidR="00620A54" w:rsidRPr="00752797" w:rsidRDefault="00620A54" w:rsidP="002603CC">
            <w:pPr>
              <w:pStyle w:val="PlainText"/>
              <w:jc w:val="both"/>
            </w:pPr>
            <w:r w:rsidRPr="00752797">
              <w:t>avalanching</w:t>
            </w:r>
          </w:p>
        </w:tc>
        <w:tc>
          <w:tcPr>
            <w:tcW w:w="2280" w:type="dxa"/>
          </w:tcPr>
          <w:p w14:paraId="37110F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avalanching</w:t>
            </w:r>
          </w:p>
        </w:tc>
        <w:tc>
          <w:tcPr>
            <w:tcW w:w="1258" w:type="dxa"/>
          </w:tcPr>
          <w:p w14:paraId="2493E9D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597ED6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71FA3D0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280368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0A86FAF"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20C8EDDB" w14:textId="77777777" w:rsidR="00620A54" w:rsidRPr="00752797" w:rsidRDefault="00620A54" w:rsidP="002603CC">
            <w:pPr>
              <w:pStyle w:val="PlainText"/>
              <w:jc w:val="both"/>
            </w:pPr>
            <w:r w:rsidRPr="00752797">
              <w:t>flow</w:t>
            </w:r>
          </w:p>
        </w:tc>
        <w:tc>
          <w:tcPr>
            <w:tcW w:w="2280" w:type="dxa"/>
          </w:tcPr>
          <w:p w14:paraId="5759BF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flow calculation</w:t>
            </w:r>
          </w:p>
        </w:tc>
        <w:tc>
          <w:tcPr>
            <w:tcW w:w="1258" w:type="dxa"/>
          </w:tcPr>
          <w:p w14:paraId="2912974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4941C2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7AC314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8EB299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FBF5DC4"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8D16BE2" w14:textId="77777777" w:rsidR="00620A54" w:rsidRPr="00752797" w:rsidRDefault="00620A54" w:rsidP="002603CC">
            <w:pPr>
              <w:pStyle w:val="PlainText"/>
              <w:jc w:val="both"/>
            </w:pPr>
            <w:r w:rsidRPr="00752797">
              <w:t>gwflow</w:t>
            </w:r>
            <w:r w:rsidR="001B6449" w:rsidRPr="00752797">
              <w:t>+</w:t>
            </w:r>
          </w:p>
        </w:tc>
        <w:tc>
          <w:tcPr>
            <w:tcW w:w="2280" w:type="dxa"/>
          </w:tcPr>
          <w:p w14:paraId="552498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groundwater flow</w:t>
            </w:r>
          </w:p>
        </w:tc>
        <w:tc>
          <w:tcPr>
            <w:tcW w:w="1258" w:type="dxa"/>
          </w:tcPr>
          <w:p w14:paraId="78046A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C67EA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199AFB4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9A5912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F10392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B7CE9B1" w14:textId="77777777" w:rsidR="00620A54" w:rsidRPr="00752797" w:rsidRDefault="00620A54" w:rsidP="002603CC">
            <w:pPr>
              <w:pStyle w:val="PlainText"/>
              <w:jc w:val="both"/>
            </w:pPr>
            <w:r w:rsidRPr="00752797">
              <w:t>lwave</w:t>
            </w:r>
          </w:p>
        </w:tc>
        <w:tc>
          <w:tcPr>
            <w:tcW w:w="2280" w:type="dxa"/>
          </w:tcPr>
          <w:p w14:paraId="421DFBB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 forcing on NLSW equations and boundary conditions</w:t>
            </w:r>
          </w:p>
        </w:tc>
        <w:tc>
          <w:tcPr>
            <w:tcW w:w="1258" w:type="dxa"/>
          </w:tcPr>
          <w:p w14:paraId="134DD80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2C660BE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1E3FB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023DFC9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D9ED5C6"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4C6C354D" w14:textId="77777777" w:rsidR="00620A54" w:rsidRPr="00752797" w:rsidRDefault="00620A54" w:rsidP="002603CC">
            <w:pPr>
              <w:pStyle w:val="PlainText"/>
              <w:jc w:val="both"/>
            </w:pPr>
            <w:r w:rsidRPr="00752797">
              <w:t>morphology</w:t>
            </w:r>
          </w:p>
        </w:tc>
        <w:tc>
          <w:tcPr>
            <w:tcW w:w="2280" w:type="dxa"/>
          </w:tcPr>
          <w:p w14:paraId="6E45B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morphology</w:t>
            </w:r>
          </w:p>
        </w:tc>
        <w:tc>
          <w:tcPr>
            <w:tcW w:w="1258" w:type="dxa"/>
          </w:tcPr>
          <w:p w14:paraId="027FBDD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79A28FC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6C72F21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10BDD4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36A319E"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17BFDEC" w14:textId="77777777" w:rsidR="00620A54" w:rsidRPr="00752797" w:rsidRDefault="00620A54" w:rsidP="002603CC">
            <w:pPr>
              <w:pStyle w:val="PlainText"/>
              <w:jc w:val="both"/>
            </w:pPr>
            <w:r w:rsidRPr="00752797">
              <w:t>nonh</w:t>
            </w:r>
            <w:r w:rsidR="001B6449" w:rsidRPr="00752797">
              <w:t>+</w:t>
            </w:r>
          </w:p>
        </w:tc>
        <w:tc>
          <w:tcPr>
            <w:tcW w:w="2280" w:type="dxa"/>
          </w:tcPr>
          <w:p w14:paraId="7CC91D4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non-hydrostatic pressure: 0 = NSWE, 1 = NSW + non-hydrostatic pressure compensation Stelling &amp; Zijlema, 2003</w:t>
            </w:r>
          </w:p>
        </w:tc>
        <w:tc>
          <w:tcPr>
            <w:tcW w:w="1258" w:type="dxa"/>
          </w:tcPr>
          <w:p w14:paraId="4A74FE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055E744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39EAD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496ADB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514E2C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BFE4E8B" w14:textId="77777777" w:rsidR="00620A54" w:rsidRPr="00752797" w:rsidRDefault="00620A54" w:rsidP="002603CC">
            <w:pPr>
              <w:pStyle w:val="PlainText"/>
              <w:jc w:val="both"/>
            </w:pPr>
            <w:r w:rsidRPr="00752797">
              <w:t>sedtrans</w:t>
            </w:r>
          </w:p>
        </w:tc>
        <w:tc>
          <w:tcPr>
            <w:tcW w:w="2280" w:type="dxa"/>
          </w:tcPr>
          <w:p w14:paraId="261803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sediment transport</w:t>
            </w:r>
          </w:p>
        </w:tc>
        <w:tc>
          <w:tcPr>
            <w:tcW w:w="1258" w:type="dxa"/>
          </w:tcPr>
          <w:p w14:paraId="02514A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0393B96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53BAF7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DC6F7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76C123"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0D4BAE81" w14:textId="77777777" w:rsidR="00620A54" w:rsidRPr="00752797" w:rsidRDefault="00620A54" w:rsidP="002603CC">
            <w:pPr>
              <w:pStyle w:val="PlainText"/>
              <w:jc w:val="both"/>
            </w:pPr>
            <w:r w:rsidRPr="00752797">
              <w:t>setbathy</w:t>
            </w:r>
          </w:p>
        </w:tc>
        <w:tc>
          <w:tcPr>
            <w:tcW w:w="2280" w:type="dxa"/>
          </w:tcPr>
          <w:p w14:paraId="2B723AA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Turn on </w:t>
            </w:r>
            <w:r w:rsidR="00AB1A16" w:rsidRPr="00752797">
              <w:t>time series</w:t>
            </w:r>
            <w:r w:rsidRPr="00752797">
              <w:t xml:space="preserve"> of prescribed bathy input</w:t>
            </w:r>
          </w:p>
        </w:tc>
        <w:tc>
          <w:tcPr>
            <w:tcW w:w="1258" w:type="dxa"/>
          </w:tcPr>
          <w:p w14:paraId="5841879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64FC758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4436115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6944FBA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071038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64DC072C" w14:textId="77777777" w:rsidR="00620A54" w:rsidRPr="00752797" w:rsidRDefault="00620A54" w:rsidP="002603CC">
            <w:pPr>
              <w:pStyle w:val="PlainText"/>
              <w:jc w:val="both"/>
            </w:pPr>
            <w:r w:rsidRPr="00752797">
              <w:t>ships</w:t>
            </w:r>
            <w:r w:rsidR="001B6449" w:rsidRPr="00752797">
              <w:t>+</w:t>
            </w:r>
          </w:p>
        </w:tc>
        <w:tc>
          <w:tcPr>
            <w:tcW w:w="2280" w:type="dxa"/>
          </w:tcPr>
          <w:p w14:paraId="680C0A4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ship waves</w:t>
            </w:r>
          </w:p>
        </w:tc>
        <w:tc>
          <w:tcPr>
            <w:tcW w:w="1258" w:type="dxa"/>
          </w:tcPr>
          <w:p w14:paraId="30F465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AD549D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37F68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59CE0A6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7D94A9"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1AA044A8" w14:textId="77777777" w:rsidR="00620A54" w:rsidRPr="00752797" w:rsidRDefault="00620A54" w:rsidP="002603CC">
            <w:pPr>
              <w:pStyle w:val="PlainText"/>
              <w:jc w:val="both"/>
            </w:pPr>
            <w:r w:rsidRPr="00752797">
              <w:t>single_dir</w:t>
            </w:r>
            <w:r w:rsidR="001B6449" w:rsidRPr="00752797">
              <w:t>+</w:t>
            </w:r>
          </w:p>
        </w:tc>
        <w:tc>
          <w:tcPr>
            <w:tcW w:w="2280" w:type="dxa"/>
          </w:tcPr>
          <w:p w14:paraId="11769D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stationary model for refraction, surfbeat based on mean direction</w:t>
            </w:r>
          </w:p>
        </w:tc>
        <w:tc>
          <w:tcPr>
            <w:tcW w:w="1258" w:type="dxa"/>
          </w:tcPr>
          <w:p w14:paraId="0E9360B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46F2D54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CECDB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5AD0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C5DADD0"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1BCFC40" w14:textId="77777777" w:rsidR="00620A54" w:rsidRPr="00752797" w:rsidRDefault="00620A54" w:rsidP="002603CC">
            <w:pPr>
              <w:pStyle w:val="PlainText"/>
              <w:jc w:val="both"/>
            </w:pPr>
            <w:r w:rsidRPr="00752797">
              <w:t>snells</w:t>
            </w:r>
            <w:r w:rsidR="001B6449" w:rsidRPr="00752797">
              <w:t>+</w:t>
            </w:r>
          </w:p>
        </w:tc>
        <w:tc>
          <w:tcPr>
            <w:tcW w:w="2280" w:type="dxa"/>
          </w:tcPr>
          <w:p w14:paraId="1A25E97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Snell's law for wave refraction</w:t>
            </w:r>
          </w:p>
        </w:tc>
        <w:tc>
          <w:tcPr>
            <w:tcW w:w="1258" w:type="dxa"/>
          </w:tcPr>
          <w:p w14:paraId="3B7A0E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49ADF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4800F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4FEFC4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20FEEDA"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0E1C705" w14:textId="77777777" w:rsidR="00620A54" w:rsidRPr="00752797" w:rsidRDefault="00620A54" w:rsidP="002603CC">
            <w:pPr>
              <w:pStyle w:val="PlainText"/>
              <w:jc w:val="both"/>
            </w:pPr>
            <w:r w:rsidRPr="00752797">
              <w:t>swave</w:t>
            </w:r>
          </w:p>
        </w:tc>
        <w:tc>
          <w:tcPr>
            <w:tcW w:w="2280" w:type="dxa"/>
          </w:tcPr>
          <w:p w14:paraId="209D0F7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waves</w:t>
            </w:r>
          </w:p>
        </w:tc>
        <w:tc>
          <w:tcPr>
            <w:tcW w:w="1258" w:type="dxa"/>
          </w:tcPr>
          <w:p w14:paraId="4466290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1E400C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A1CAA7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8C39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7621B5B"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84AFAAA" w14:textId="77777777" w:rsidR="00620A54" w:rsidRPr="00752797" w:rsidRDefault="00620A54" w:rsidP="002603CC">
            <w:pPr>
              <w:pStyle w:val="PlainText"/>
              <w:jc w:val="both"/>
            </w:pPr>
            <w:r w:rsidRPr="00752797">
              <w:t>swrunup</w:t>
            </w:r>
            <w:r w:rsidR="001B6449" w:rsidRPr="00752797">
              <w:t>+</w:t>
            </w:r>
          </w:p>
        </w:tc>
        <w:tc>
          <w:tcPr>
            <w:tcW w:w="2280" w:type="dxa"/>
          </w:tcPr>
          <w:p w14:paraId="0F7EFA9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short wave runup</w:t>
            </w:r>
          </w:p>
        </w:tc>
        <w:tc>
          <w:tcPr>
            <w:tcW w:w="1258" w:type="dxa"/>
          </w:tcPr>
          <w:p w14:paraId="15603A7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7B099C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3D07AB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A3FA9C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8D918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9C02B87" w14:textId="77777777" w:rsidR="00620A54" w:rsidRPr="00752797" w:rsidRDefault="00620A54" w:rsidP="002603CC">
            <w:pPr>
              <w:pStyle w:val="PlainText"/>
              <w:jc w:val="both"/>
            </w:pPr>
            <w:r w:rsidRPr="00752797">
              <w:t>vegetation</w:t>
            </w:r>
            <w:r w:rsidR="001B6449" w:rsidRPr="00752797">
              <w:t>+</w:t>
            </w:r>
          </w:p>
        </w:tc>
        <w:tc>
          <w:tcPr>
            <w:tcW w:w="2280" w:type="dxa"/>
          </w:tcPr>
          <w:p w14:paraId="5C52C0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interaction of waves and flow with vegetation</w:t>
            </w:r>
          </w:p>
        </w:tc>
        <w:tc>
          <w:tcPr>
            <w:tcW w:w="1258" w:type="dxa"/>
          </w:tcPr>
          <w:p w14:paraId="6DA041D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380ACF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1BD34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280998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413B8B5" w14:textId="77777777" w:rsidR="00620A54" w:rsidRPr="00752797" w:rsidRDefault="00620A54" w:rsidP="002603CC">
      <w:pPr>
        <w:pStyle w:val="Heading2"/>
        <w:spacing w:line="240" w:lineRule="auto"/>
        <w:jc w:val="both"/>
        <w:rPr>
          <w:lang w:val="en-US"/>
        </w:rPr>
      </w:pPr>
      <w:bookmarkStart w:id="191" w:name="_Ref285440913"/>
      <w:bookmarkStart w:id="192" w:name="_Ref285440915"/>
      <w:bookmarkStart w:id="193" w:name="_Ref285465495"/>
      <w:bookmarkStart w:id="194" w:name="_Ref285465497"/>
      <w:bookmarkStart w:id="195" w:name="_Toc285701665"/>
      <w:bookmarkStart w:id="196" w:name="_Toc413611027"/>
      <w:r w:rsidRPr="00752797">
        <w:rPr>
          <w:lang w:val="en-US"/>
        </w:rPr>
        <w:t>Grid and bathymetry</w:t>
      </w:r>
      <w:bookmarkEnd w:id="191"/>
      <w:bookmarkEnd w:id="192"/>
      <w:bookmarkEnd w:id="193"/>
      <w:bookmarkEnd w:id="194"/>
      <w:bookmarkEnd w:id="195"/>
      <w:bookmarkEnd w:id="196"/>
    </w:p>
    <w:p w14:paraId="63A1F675" w14:textId="77777777"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r w:rsidRPr="00752797">
        <w:rPr>
          <w:i/>
          <w:lang w:val="en-US"/>
        </w:rPr>
        <w:t>ny</w:t>
      </w:r>
      <w:r w:rsidRPr="00752797">
        <w:rPr>
          <w:lang w:val="en-US"/>
        </w:rPr>
        <w:t xml:space="preserve">. </w:t>
      </w:r>
      <w:r w:rsidR="00E064E8" w:rsidRPr="00752797">
        <w:rPr>
          <w:lang w:val="en-US"/>
        </w:rPr>
        <w:t xml:space="preserve">Here nx are the number of grid points in the cross-shore direction and ny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r w:rsidRPr="00752797">
        <w:rPr>
          <w:i/>
          <w:lang w:val="en-US"/>
        </w:rPr>
        <w:t>ny+1</w:t>
      </w:r>
      <w:r w:rsidRPr="00752797">
        <w:rPr>
          <w:lang w:val="en-US"/>
        </w:rPr>
        <w:t xml:space="preserve"> cells large. The initial bathymetry is provided using a separate file that is referred to by the </w:t>
      </w:r>
      <w:r w:rsidRPr="00752797">
        <w:rPr>
          <w:i/>
          <w:lang w:val="en-US"/>
        </w:rPr>
        <w:t>depfile</w:t>
      </w:r>
      <w:r w:rsidRPr="00752797">
        <w:rPr>
          <w:lang w:val="en-US"/>
        </w:rPr>
        <w:t xml:space="preserve"> keyword</w:t>
      </w:r>
      <w:r w:rsidR="00E064E8" w:rsidRPr="00752797">
        <w:rPr>
          <w:lang w:val="en-US"/>
        </w:rPr>
        <w:t xml:space="preserve">, which has to have a </w:t>
      </w:r>
      <w:r w:rsidR="00E064E8" w:rsidRPr="00752797">
        <w:rPr>
          <w:lang w:val="en-US"/>
        </w:rPr>
        <w:lastRenderedPageBreak/>
        <w:t>size of [nx+1, ny+1]</w:t>
      </w:r>
      <w:r w:rsidRPr="00752797">
        <w:rPr>
          <w:lang w:val="en-US"/>
        </w:rPr>
        <w:t>. This file contains an initial bed level for each grid cell where each line corresponds to a transect in x-direction (cross-shore). The values are positive down by default</w:t>
      </w:r>
      <w:r w:rsidR="00E064E8" w:rsidRPr="00752797">
        <w:rPr>
          <w:lang w:val="en-US"/>
        </w:rPr>
        <w:t xml:space="preserve"> (so e.g. a value of ‘10’ is 10 meters depth)</w:t>
      </w:r>
      <w:r w:rsidRPr="00752797">
        <w:rPr>
          <w:lang w:val="en-US"/>
        </w:rPr>
        <w:t xml:space="preserve">, but this can be changed using the </w:t>
      </w:r>
      <w:r w:rsidRPr="00752797">
        <w:rPr>
          <w:i/>
          <w:lang w:val="en-US"/>
        </w:rPr>
        <w:t>posdwn</w:t>
      </w:r>
      <w:r w:rsidRPr="00752797">
        <w:rPr>
          <w:lang w:val="en-US"/>
        </w:rPr>
        <w:t xml:space="preserve"> keyword.</w:t>
      </w:r>
    </w:p>
    <w:p w14:paraId="5778C643" w14:textId="77777777"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r w:rsidRPr="00752797">
        <w:rPr>
          <w:i/>
          <w:lang w:val="en-US"/>
        </w:rPr>
        <w:t xml:space="preserve">ny=0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r w:rsidRPr="00752797">
        <w:rPr>
          <w:i/>
          <w:lang w:val="en-US"/>
        </w:rPr>
        <w:t xml:space="preserve">ny=2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r w:rsidRPr="00752797">
        <w:rPr>
          <w:i/>
          <w:lang w:val="en-US"/>
        </w:rPr>
        <w:t>ny&gt;2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14:paraId="4F5AD76C" w14:textId="77777777" w:rsidR="00620A54" w:rsidRPr="00752797" w:rsidRDefault="00620A54" w:rsidP="002603CC">
      <w:pPr>
        <w:pStyle w:val="Codeheader"/>
        <w:rPr>
          <w:lang w:val="en-US"/>
        </w:rPr>
      </w:pPr>
      <w:r w:rsidRPr="00752797">
        <w:rPr>
          <w:lang w:val="en-US"/>
        </w:rPr>
        <w:t>bed.dep</w:t>
      </w:r>
    </w:p>
    <w:p w14:paraId="6B073754" w14:textId="77777777" w:rsidR="00620A54" w:rsidRPr="00752797" w:rsidRDefault="00620A54" w:rsidP="002603CC">
      <w:pPr>
        <w:pStyle w:val="Code"/>
        <w:jc w:val="both"/>
      </w:pPr>
      <w:r w:rsidRPr="00752797">
        <w:t>&lt;z 1,1&gt; &lt;z 2,1&gt; &lt;z 3,1&gt; ... &lt;z nx,1&gt; &lt;z nx+1,1&gt;</w:t>
      </w:r>
    </w:p>
    <w:p w14:paraId="0EE27D57" w14:textId="77777777" w:rsidR="00620A54" w:rsidRPr="00752797" w:rsidRDefault="00620A54" w:rsidP="002603CC">
      <w:pPr>
        <w:pStyle w:val="Code"/>
        <w:jc w:val="both"/>
      </w:pPr>
      <w:r w:rsidRPr="00752797">
        <w:t>&lt;z 1,2&gt; &lt;z 2,2&gt; &lt;z 3,2&gt; ... &lt;z nx,2&gt; &lt;z nx+1,2&gt;</w:t>
      </w:r>
    </w:p>
    <w:p w14:paraId="21EF34C5" w14:textId="77777777" w:rsidR="00620A54" w:rsidRPr="00752797" w:rsidRDefault="00620A54" w:rsidP="002603CC">
      <w:pPr>
        <w:pStyle w:val="Code"/>
        <w:jc w:val="both"/>
      </w:pPr>
      <w:r w:rsidRPr="00752797">
        <w:t>&lt;z 1,3&gt; &lt;z 2,3&gt; &lt;z 3,3&gt; ... &lt;z nx,3&gt; &lt;z nx+1,3&gt;</w:t>
      </w:r>
    </w:p>
    <w:p w14:paraId="70C82BF3" w14:textId="77777777" w:rsidR="00620A54" w:rsidRPr="00752797" w:rsidRDefault="00620A54" w:rsidP="002603CC">
      <w:pPr>
        <w:pStyle w:val="Code"/>
        <w:jc w:val="both"/>
      </w:pPr>
      <w:r w:rsidRPr="00752797">
        <w:t>...</w:t>
      </w:r>
    </w:p>
    <w:p w14:paraId="4A4B06EF" w14:textId="77777777" w:rsidR="00620A54" w:rsidRPr="00752797" w:rsidRDefault="00620A54" w:rsidP="002603CC">
      <w:pPr>
        <w:pStyle w:val="Code"/>
        <w:jc w:val="both"/>
      </w:pPr>
      <w:r w:rsidRPr="00752797">
        <w:t>&lt;z 1,ny&gt; &lt;z 2,ny&gt; &lt;z 3,ny&gt; ... &lt;z nx,ny&gt; &lt;z nx+1,ny&gt;</w:t>
      </w:r>
    </w:p>
    <w:p w14:paraId="3B55C9D4" w14:textId="77777777" w:rsidR="00620A54" w:rsidRPr="00752797" w:rsidRDefault="00620A54" w:rsidP="002603CC">
      <w:pPr>
        <w:pStyle w:val="Code"/>
        <w:jc w:val="both"/>
      </w:pPr>
      <w:r w:rsidRPr="00752797">
        <w:t>&lt;z 1,ny+1&gt; &lt;z 2,ny+1&gt; &lt;z 3,ny+1&gt; ... &lt;z nx,ny+1&gt; &lt;z nx+1,ny+1&gt;</w:t>
      </w:r>
    </w:p>
    <w:p w14:paraId="652C9D09" w14:textId="77777777"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r w:rsidRPr="00752797">
        <w:rPr>
          <w:i/>
          <w:lang w:val="en-US"/>
        </w:rPr>
        <w:t>dy</w:t>
      </w:r>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670C1A" w:rsidRPr="00752797">
        <w:rPr>
          <w:lang w:val="en-US"/>
        </w:rPr>
        <w:fldChar w:fldCharType="begin"/>
      </w:r>
      <w:r w:rsidR="00670C1A" w:rsidRPr="00752797">
        <w:rPr>
          <w:lang w:val="en-US"/>
        </w:rPr>
        <w:instrText xml:space="preserve"> REF _Ref413317177 \r \h </w:instrText>
      </w:r>
      <w:r w:rsidR="00670C1A" w:rsidRPr="00752797">
        <w:rPr>
          <w:lang w:val="en-US"/>
        </w:rPr>
      </w:r>
      <w:r w:rsidR="00670C1A" w:rsidRPr="00752797">
        <w:rPr>
          <w:lang w:val="en-US"/>
        </w:rPr>
        <w:fldChar w:fldCharType="separate"/>
      </w:r>
      <w:r w:rsidR="002D6E55">
        <w:rPr>
          <w:lang w:val="en-US"/>
        </w:rPr>
        <w:t>2.1</w:t>
      </w:r>
      <w:r w:rsidR="00670C1A" w:rsidRPr="00752797">
        <w:rPr>
          <w:lang w:val="en-US"/>
        </w:rPr>
        <w:fldChar w:fldCharType="end"/>
      </w:r>
      <w:r w:rsidR="00670C1A" w:rsidRPr="00752797">
        <w:rPr>
          <w:lang w:val="en-US"/>
        </w:rPr>
        <w:t>.</w:t>
      </w:r>
    </w:p>
    <w:p w14:paraId="7B9145FF" w14:textId="77777777"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456AF2" w:rsidRPr="00752797">
        <w:rPr>
          <w:lang w:val="en-US"/>
        </w:rPr>
        <w:fldChar w:fldCharType="begin"/>
      </w:r>
      <w:r w:rsidR="00456AF2" w:rsidRPr="00752797">
        <w:rPr>
          <w:lang w:val="en-US"/>
        </w:rPr>
        <w:instrText xml:space="preserve"> REF _Ref413405375 \r \h </w:instrText>
      </w:r>
      <w:r w:rsidR="00456AF2" w:rsidRPr="00752797">
        <w:rPr>
          <w:lang w:val="en-US"/>
        </w:rPr>
      </w:r>
      <w:r w:rsidR="00456AF2" w:rsidRPr="00752797">
        <w:rPr>
          <w:lang w:val="en-US"/>
        </w:rPr>
        <w:fldChar w:fldCharType="separate"/>
      </w:r>
      <w:r w:rsidR="002D6E55">
        <w:rPr>
          <w:lang w:val="en-US"/>
        </w:rPr>
        <w:t>6.2.11</w:t>
      </w:r>
      <w:r w:rsidR="00456AF2" w:rsidRPr="00752797">
        <w:rPr>
          <w:lang w:val="en-US"/>
        </w:rPr>
        <w:fldChar w:fldCharType="end"/>
      </w:r>
      <w:r w:rsidR="00456AF2" w:rsidRPr="00752797">
        <w:rPr>
          <w:lang w:val="en-US"/>
        </w:rPr>
        <w:t>.</w:t>
      </w:r>
    </w:p>
    <w:p w14:paraId="0F373EC7" w14:textId="77777777"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14:paraId="55700493" w14:textId="77777777"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14:paraId="456C62A7" w14:textId="77777777" w:rsidR="00620A54" w:rsidRPr="00752797" w:rsidRDefault="00AF62FE" w:rsidP="002603CC">
      <w:pPr>
        <w:pStyle w:val="Codeheader"/>
        <w:rPr>
          <w:lang w:val="en-US"/>
        </w:rPr>
      </w:pPr>
      <w:r w:rsidRPr="00752797">
        <w:rPr>
          <w:lang w:val="en-US"/>
        </w:rPr>
        <w:t>d</w:t>
      </w:r>
      <w:r w:rsidR="00105BFA" w:rsidRPr="00752797">
        <w:rPr>
          <w:lang w:val="en-US"/>
        </w:rPr>
        <w:t xml:space="preserve">epfile = </w:t>
      </w:r>
      <w:r w:rsidR="00620A54" w:rsidRPr="00752797">
        <w:rPr>
          <w:lang w:val="en-US"/>
        </w:rPr>
        <w:t>bed.dep</w:t>
      </w:r>
    </w:p>
    <w:p w14:paraId="6A11860B" w14:textId="77777777" w:rsidR="00620A54" w:rsidRPr="00752797" w:rsidRDefault="008B14EC" w:rsidP="002603CC">
      <w:pPr>
        <w:pStyle w:val="Code"/>
        <w:jc w:val="both"/>
      </w:pPr>
      <w:r w:rsidRPr="00752797">
        <w:t xml:space="preserve">-20.00 -20.00 -19.90 -19.80 -19.70 </w:t>
      </w:r>
      <w:r w:rsidR="00620A54" w:rsidRPr="00752797">
        <w:t xml:space="preserve">... </w:t>
      </w:r>
      <w:r w:rsidR="00670C1A" w:rsidRPr="00752797">
        <w:t>14</w:t>
      </w:r>
      <w:r w:rsidR="00620A54" w:rsidRPr="00752797">
        <w:t xml:space="preserve"> </w:t>
      </w:r>
      <w:r w:rsidR="00670C1A" w:rsidRPr="00752797">
        <w:t>14</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p>
    <w:p w14:paraId="3D504AFC" w14:textId="77777777" w:rsidR="00620A54" w:rsidRPr="00752797" w:rsidRDefault="00AF62FE" w:rsidP="002603CC">
      <w:pPr>
        <w:pStyle w:val="Codeheader"/>
        <w:rPr>
          <w:lang w:val="en-US"/>
        </w:rPr>
      </w:pPr>
      <w:r w:rsidRPr="00752797">
        <w:rPr>
          <w:lang w:val="en-US"/>
        </w:rPr>
        <w:t>x</w:t>
      </w:r>
      <w:r w:rsidR="00105BFA" w:rsidRPr="00752797">
        <w:rPr>
          <w:lang w:val="en-US"/>
        </w:rPr>
        <w:t xml:space="preserve">file = </w:t>
      </w:r>
      <w:r w:rsidR="00620A54" w:rsidRPr="00752797">
        <w:rPr>
          <w:lang w:val="en-US"/>
        </w:rPr>
        <w:t>x.grd</w:t>
      </w:r>
    </w:p>
    <w:p w14:paraId="4C596A1B" w14:textId="77777777" w:rsidR="00620A54" w:rsidRPr="00752797" w:rsidRDefault="00620A54" w:rsidP="002603CC">
      <w:pPr>
        <w:pStyle w:val="Code"/>
        <w:jc w:val="both"/>
      </w:pPr>
      <w:r w:rsidRPr="00752797">
        <w:t>0.00 1</w:t>
      </w:r>
      <w:r w:rsidR="008B14EC" w:rsidRPr="00752797">
        <w:t>0</w:t>
      </w:r>
      <w:r w:rsidRPr="00752797">
        <w:t>.</w:t>
      </w:r>
      <w:r w:rsidR="008B14EC" w:rsidRPr="00752797">
        <w:t>00 20</w:t>
      </w:r>
      <w:r w:rsidRPr="00752797">
        <w:t>.</w:t>
      </w:r>
      <w:r w:rsidR="008B14EC" w:rsidRPr="00752797">
        <w:t>00</w:t>
      </w:r>
      <w:r w:rsidRPr="00752797">
        <w:t xml:space="preserve"> </w:t>
      </w:r>
      <w:r w:rsidR="008B14EC" w:rsidRPr="00752797">
        <w:t>30</w:t>
      </w:r>
      <w:r w:rsidRPr="00752797">
        <w:t>.</w:t>
      </w:r>
      <w:r w:rsidR="008B14EC" w:rsidRPr="00752797">
        <w:t>00</w:t>
      </w:r>
      <w:r w:rsidRPr="00752797">
        <w:t xml:space="preserve"> </w:t>
      </w:r>
      <w:r w:rsidR="008B14EC" w:rsidRPr="00752797">
        <w:t>40</w:t>
      </w:r>
      <w:r w:rsidRPr="00752797">
        <w:t>.</w:t>
      </w:r>
      <w:r w:rsidR="008B14EC" w:rsidRPr="00752797">
        <w:t>00</w:t>
      </w:r>
      <w:r w:rsidRPr="00752797">
        <w:t xml:space="preserve"> ... </w:t>
      </w:r>
      <w:r w:rsidR="008B14EC" w:rsidRPr="00752797">
        <w:t>1992.00 1994.00 1996</w:t>
      </w:r>
      <w:r w:rsidRPr="00752797">
        <w:t>.</w:t>
      </w:r>
      <w:r w:rsidR="008B14EC" w:rsidRPr="00752797">
        <w:t>00 1998.00 2000.00</w:t>
      </w:r>
    </w:p>
    <w:p w14:paraId="1D486F5E" w14:textId="77777777" w:rsidR="00620A54" w:rsidRPr="00752797" w:rsidRDefault="00AF62FE" w:rsidP="002603CC">
      <w:pPr>
        <w:pStyle w:val="Codeheader"/>
        <w:rPr>
          <w:lang w:val="en-US"/>
        </w:rPr>
      </w:pPr>
      <w:r w:rsidRPr="00752797">
        <w:rPr>
          <w:lang w:val="en-US"/>
        </w:rPr>
        <w:t>y</w:t>
      </w:r>
      <w:r w:rsidR="00105BFA" w:rsidRPr="00752797">
        <w:rPr>
          <w:lang w:val="en-US"/>
        </w:rPr>
        <w:t xml:space="preserve">file = </w:t>
      </w:r>
      <w:r w:rsidR="00620A54" w:rsidRPr="00752797">
        <w:rPr>
          <w:lang w:val="en-US"/>
        </w:rPr>
        <w:t>y.grd</w:t>
      </w:r>
    </w:p>
    <w:p w14:paraId="7EE52FA7" w14:textId="77777777" w:rsidR="00620A54" w:rsidRPr="00752797" w:rsidRDefault="00620A54" w:rsidP="002603CC">
      <w:pPr>
        <w:pStyle w:val="Code"/>
        <w:jc w:val="both"/>
      </w:pPr>
      <w:r w:rsidRPr="00752797">
        <w:t>0.00 0.00 0.00 0.00 0.00 0.00 0.00 ... 0.00 0.00 0.00 0.00 0.00 0.00 0.00</w:t>
      </w:r>
    </w:p>
    <w:p w14:paraId="396216F3" w14:textId="77777777" w:rsidR="00620A54" w:rsidRPr="00752797" w:rsidRDefault="00620A54" w:rsidP="002603CC">
      <w:pPr>
        <w:pStyle w:val="BodyText"/>
        <w:rPr>
          <w:lang w:val="en-US"/>
        </w:rPr>
      </w:pPr>
      <w:r w:rsidRPr="00752797">
        <w:rPr>
          <w:lang w:val="en-US"/>
        </w:rPr>
        <w:t>All keywords related to grid and bathymetry input are listed in the following table:</w:t>
      </w:r>
    </w:p>
    <w:p w14:paraId="031736BB" w14:textId="77777777" w:rsidR="001B6449" w:rsidRPr="00752797" w:rsidRDefault="001B6449" w:rsidP="001B6449">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w:t>
      </w:r>
      <w:r w:rsidR="001935AF">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752797" w14:paraId="0A45EE2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14:paraId="2C9B5E3B" w14:textId="77777777" w:rsidR="00620A54" w:rsidRPr="00752797" w:rsidRDefault="00620A54" w:rsidP="002603CC">
            <w:pPr>
              <w:pStyle w:val="PlainText"/>
              <w:jc w:val="both"/>
            </w:pPr>
            <w:r w:rsidRPr="00752797">
              <w:t>keyword</w:t>
            </w:r>
          </w:p>
        </w:tc>
        <w:tc>
          <w:tcPr>
            <w:tcW w:w="1199" w:type="pct"/>
          </w:tcPr>
          <w:p w14:paraId="5F7ABD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619" w:type="pct"/>
          </w:tcPr>
          <w:p w14:paraId="02B36E5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199" w:type="pct"/>
          </w:tcPr>
          <w:p w14:paraId="389DF36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548" w:type="pct"/>
          </w:tcPr>
          <w:p w14:paraId="1E8F757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04" w:type="pct"/>
          </w:tcPr>
          <w:p w14:paraId="00990AF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63D491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7CD70BC" w14:textId="77777777" w:rsidR="00620A54" w:rsidRPr="00752797" w:rsidRDefault="00620A54" w:rsidP="002603CC">
            <w:pPr>
              <w:pStyle w:val="PlainText"/>
              <w:jc w:val="both"/>
            </w:pPr>
            <w:r w:rsidRPr="00752797">
              <w:t>alfa</w:t>
            </w:r>
          </w:p>
        </w:tc>
        <w:tc>
          <w:tcPr>
            <w:tcW w:w="1199" w:type="pct"/>
          </w:tcPr>
          <w:p w14:paraId="5F6AA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14:paraId="1AAAEBF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2A2C51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0.0 - 360.0</w:t>
            </w:r>
          </w:p>
        </w:tc>
        <w:tc>
          <w:tcPr>
            <w:tcW w:w="548" w:type="pct"/>
          </w:tcPr>
          <w:p w14:paraId="0150D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16AC2CB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93B2E9E"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829FB6A" w14:textId="77777777" w:rsidR="00620A54" w:rsidRPr="00752797" w:rsidRDefault="00620A54" w:rsidP="002603CC">
            <w:pPr>
              <w:pStyle w:val="PlainText"/>
              <w:jc w:val="both"/>
            </w:pPr>
            <w:r w:rsidRPr="00752797">
              <w:t>depfile</w:t>
            </w:r>
          </w:p>
        </w:tc>
        <w:tc>
          <w:tcPr>
            <w:tcW w:w="1199" w:type="pct"/>
          </w:tcPr>
          <w:p w14:paraId="5D9F03F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input bathymetry file</w:t>
            </w:r>
          </w:p>
        </w:tc>
        <w:tc>
          <w:tcPr>
            <w:tcW w:w="619" w:type="pct"/>
          </w:tcPr>
          <w:p w14:paraId="38693C7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384120C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5936F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741809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1AFF72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4E7846D4" w14:textId="77777777" w:rsidR="00620A54" w:rsidRPr="00752797" w:rsidRDefault="00620A54" w:rsidP="002603CC">
            <w:pPr>
              <w:pStyle w:val="PlainText"/>
              <w:jc w:val="both"/>
            </w:pPr>
            <w:r w:rsidRPr="00752797">
              <w:t>dtheta</w:t>
            </w:r>
          </w:p>
        </w:tc>
        <w:tc>
          <w:tcPr>
            <w:tcW w:w="1199" w:type="pct"/>
          </w:tcPr>
          <w:p w14:paraId="77420E4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Directional resolution</w:t>
            </w:r>
          </w:p>
        </w:tc>
        <w:tc>
          <w:tcPr>
            <w:tcW w:w="619" w:type="pct"/>
          </w:tcPr>
          <w:p w14:paraId="3C2A9CC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199" w:type="pct"/>
          </w:tcPr>
          <w:p w14:paraId="49CD2FD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0.1 - 20.0</w:t>
            </w:r>
          </w:p>
        </w:tc>
        <w:tc>
          <w:tcPr>
            <w:tcW w:w="548" w:type="pct"/>
          </w:tcPr>
          <w:p w14:paraId="5FB067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0D83506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DF459A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6AA53EF" w14:textId="77777777" w:rsidR="00620A54" w:rsidRPr="00752797" w:rsidRDefault="00620A54" w:rsidP="002603CC">
            <w:pPr>
              <w:pStyle w:val="PlainText"/>
              <w:jc w:val="both"/>
            </w:pPr>
            <w:r w:rsidRPr="00752797">
              <w:t>dtheta_s</w:t>
            </w:r>
          </w:p>
        </w:tc>
        <w:tc>
          <w:tcPr>
            <w:tcW w:w="1199" w:type="pct"/>
          </w:tcPr>
          <w:p w14:paraId="5F62E8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Directional resolution in case of stationary refraction </w:t>
            </w:r>
          </w:p>
        </w:tc>
        <w:tc>
          <w:tcPr>
            <w:tcW w:w="619" w:type="pct"/>
          </w:tcPr>
          <w:p w14:paraId="708A877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199" w:type="pct"/>
          </w:tcPr>
          <w:p w14:paraId="0D7BF5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0.1 - 20.0</w:t>
            </w:r>
          </w:p>
        </w:tc>
        <w:tc>
          <w:tcPr>
            <w:tcW w:w="548" w:type="pct"/>
          </w:tcPr>
          <w:p w14:paraId="6793EF1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3147E3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E35B7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12201E0F" w14:textId="77777777" w:rsidR="00620A54" w:rsidRPr="00752797" w:rsidRDefault="00620A54" w:rsidP="002603CC">
            <w:pPr>
              <w:pStyle w:val="PlainText"/>
              <w:jc w:val="both"/>
            </w:pPr>
            <w:r w:rsidRPr="00752797">
              <w:t>dx</w:t>
            </w:r>
          </w:p>
        </w:tc>
        <w:tc>
          <w:tcPr>
            <w:tcW w:w="1199" w:type="pct"/>
          </w:tcPr>
          <w:p w14:paraId="752DD6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Regular grid spacing in x-direction</w:t>
            </w:r>
          </w:p>
        </w:tc>
        <w:tc>
          <w:tcPr>
            <w:tcW w:w="619" w:type="pct"/>
          </w:tcPr>
          <w:p w14:paraId="7A86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199" w:type="pct"/>
          </w:tcPr>
          <w:p w14:paraId="0473C7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0.0 - 1000000000.0</w:t>
            </w:r>
          </w:p>
        </w:tc>
        <w:tc>
          <w:tcPr>
            <w:tcW w:w="548" w:type="pct"/>
          </w:tcPr>
          <w:p w14:paraId="68BFF9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27D008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10F1779"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7399258" w14:textId="77777777" w:rsidR="00620A54" w:rsidRPr="00752797" w:rsidRDefault="00620A54" w:rsidP="002603CC">
            <w:pPr>
              <w:pStyle w:val="PlainText"/>
              <w:jc w:val="both"/>
            </w:pPr>
            <w:r w:rsidRPr="00752797">
              <w:t>dy</w:t>
            </w:r>
          </w:p>
        </w:tc>
        <w:tc>
          <w:tcPr>
            <w:tcW w:w="1199" w:type="pct"/>
          </w:tcPr>
          <w:p w14:paraId="16AFFB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Regular grid spacing in y-direction</w:t>
            </w:r>
          </w:p>
        </w:tc>
        <w:tc>
          <w:tcPr>
            <w:tcW w:w="619" w:type="pct"/>
          </w:tcPr>
          <w:p w14:paraId="785CE7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1F20906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0.0 - 1000000000.0</w:t>
            </w:r>
          </w:p>
        </w:tc>
        <w:tc>
          <w:tcPr>
            <w:tcW w:w="548" w:type="pct"/>
          </w:tcPr>
          <w:p w14:paraId="3F5015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7E626D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7EC202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B04464F" w14:textId="77777777" w:rsidR="00620A54" w:rsidRPr="00752797" w:rsidRDefault="00620A54" w:rsidP="002603CC">
            <w:pPr>
              <w:pStyle w:val="PlainText"/>
              <w:jc w:val="both"/>
            </w:pPr>
            <w:r w:rsidRPr="00752797">
              <w:t>gridform</w:t>
            </w:r>
          </w:p>
        </w:tc>
        <w:tc>
          <w:tcPr>
            <w:tcW w:w="1199" w:type="pct"/>
          </w:tcPr>
          <w:p w14:paraId="4E0A3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Grid definition format</w:t>
            </w:r>
          </w:p>
        </w:tc>
        <w:tc>
          <w:tcPr>
            <w:tcW w:w="619" w:type="pct"/>
          </w:tcPr>
          <w:p w14:paraId="7A024F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w:t>
            </w:r>
          </w:p>
        </w:tc>
        <w:tc>
          <w:tcPr>
            <w:tcW w:w="1199" w:type="pct"/>
          </w:tcPr>
          <w:p w14:paraId="45A160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 delft3d</w:t>
            </w:r>
          </w:p>
        </w:tc>
        <w:tc>
          <w:tcPr>
            <w:tcW w:w="548" w:type="pct"/>
          </w:tcPr>
          <w:p w14:paraId="5B122A1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14:paraId="62E4A07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659255C"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389BA50F" w14:textId="77777777" w:rsidR="00620A54" w:rsidRPr="00752797" w:rsidRDefault="00620A54" w:rsidP="002603CC">
            <w:pPr>
              <w:pStyle w:val="PlainText"/>
              <w:jc w:val="both"/>
            </w:pPr>
            <w:r w:rsidRPr="00752797">
              <w:t>nx</w:t>
            </w:r>
          </w:p>
        </w:tc>
        <w:tc>
          <w:tcPr>
            <w:tcW w:w="1199" w:type="pct"/>
          </w:tcPr>
          <w:p w14:paraId="4617FF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computational cell corners in x-direction</w:t>
            </w:r>
          </w:p>
        </w:tc>
        <w:tc>
          <w:tcPr>
            <w:tcW w:w="619" w:type="pct"/>
          </w:tcPr>
          <w:p w14:paraId="21A61D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w:t>
            </w:r>
          </w:p>
        </w:tc>
        <w:tc>
          <w:tcPr>
            <w:tcW w:w="1199" w:type="pct"/>
          </w:tcPr>
          <w:p w14:paraId="7CCE0B2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2 - 10000</w:t>
            </w:r>
          </w:p>
        </w:tc>
        <w:tc>
          <w:tcPr>
            <w:tcW w:w="548" w:type="pct"/>
          </w:tcPr>
          <w:p w14:paraId="078EE10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0F5BF88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FD4EF6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FB129D" w14:textId="77777777" w:rsidR="00620A54" w:rsidRPr="00752797" w:rsidRDefault="00620A54" w:rsidP="002603CC">
            <w:pPr>
              <w:pStyle w:val="PlainText"/>
              <w:jc w:val="both"/>
            </w:pPr>
            <w:r w:rsidRPr="00752797">
              <w:t>ny</w:t>
            </w:r>
          </w:p>
        </w:tc>
        <w:tc>
          <w:tcPr>
            <w:tcW w:w="1199" w:type="pct"/>
          </w:tcPr>
          <w:p w14:paraId="1F05E2D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cell corners in y-direction</w:t>
            </w:r>
          </w:p>
        </w:tc>
        <w:tc>
          <w:tcPr>
            <w:tcW w:w="619" w:type="pct"/>
          </w:tcPr>
          <w:p w14:paraId="3FDCD2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199" w:type="pct"/>
          </w:tcPr>
          <w:p w14:paraId="159314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0 - 10000</w:t>
            </w:r>
          </w:p>
        </w:tc>
        <w:tc>
          <w:tcPr>
            <w:tcW w:w="548" w:type="pct"/>
          </w:tcPr>
          <w:p w14:paraId="46844C4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5C6F2B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16F79F2"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6F0A799" w14:textId="77777777" w:rsidR="00620A54" w:rsidRPr="00752797" w:rsidRDefault="00620A54" w:rsidP="002603CC">
            <w:pPr>
              <w:pStyle w:val="PlainText"/>
              <w:jc w:val="both"/>
            </w:pPr>
            <w:r w:rsidRPr="00752797">
              <w:t>posdwn</w:t>
            </w:r>
          </w:p>
        </w:tc>
        <w:tc>
          <w:tcPr>
            <w:tcW w:w="1199" w:type="pct"/>
          </w:tcPr>
          <w:p w14:paraId="295A4B0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Bathymetry is specified positive down (1) or positive up (-1)</w:t>
            </w:r>
          </w:p>
        </w:tc>
        <w:tc>
          <w:tcPr>
            <w:tcW w:w="619" w:type="pct"/>
          </w:tcPr>
          <w:p w14:paraId="07FC6E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7A388D2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w:t>
            </w:r>
          </w:p>
        </w:tc>
        <w:tc>
          <w:tcPr>
            <w:tcW w:w="548" w:type="pct"/>
          </w:tcPr>
          <w:p w14:paraId="668D0D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C3AA8E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4845900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CA5F755" w14:textId="77777777" w:rsidR="00620A54" w:rsidRPr="00752797" w:rsidRDefault="00620A54" w:rsidP="002603CC">
            <w:pPr>
              <w:pStyle w:val="PlainText"/>
              <w:jc w:val="both"/>
            </w:pPr>
            <w:r w:rsidRPr="00752797">
              <w:t>thetamax</w:t>
            </w:r>
          </w:p>
        </w:tc>
        <w:tc>
          <w:tcPr>
            <w:tcW w:w="1199" w:type="pct"/>
          </w:tcPr>
          <w:p w14:paraId="760E37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Higher directional limit (angle w.r.t computational x-axis)</w:t>
            </w:r>
          </w:p>
        </w:tc>
        <w:tc>
          <w:tcPr>
            <w:tcW w:w="619" w:type="pct"/>
          </w:tcPr>
          <w:p w14:paraId="1A656A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w:t>
            </w:r>
          </w:p>
        </w:tc>
        <w:tc>
          <w:tcPr>
            <w:tcW w:w="1199" w:type="pct"/>
          </w:tcPr>
          <w:p w14:paraId="3FC3F3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-180.0 - 180.0</w:t>
            </w:r>
          </w:p>
        </w:tc>
        <w:tc>
          <w:tcPr>
            <w:tcW w:w="548" w:type="pct"/>
          </w:tcPr>
          <w:p w14:paraId="5B5E2A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46871BE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B7DAA2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2FB26D93" w14:textId="77777777" w:rsidR="00620A54" w:rsidRPr="00752797" w:rsidRDefault="00620A54" w:rsidP="002603CC">
            <w:pPr>
              <w:pStyle w:val="PlainText"/>
              <w:jc w:val="both"/>
            </w:pPr>
            <w:r w:rsidRPr="00752797">
              <w:t>thetamin</w:t>
            </w:r>
          </w:p>
        </w:tc>
        <w:tc>
          <w:tcPr>
            <w:tcW w:w="1199" w:type="pct"/>
          </w:tcPr>
          <w:p w14:paraId="6B2279D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Lower directional limit (angle w.r.t computational x-axis)</w:t>
            </w:r>
          </w:p>
        </w:tc>
        <w:tc>
          <w:tcPr>
            <w:tcW w:w="619" w:type="pct"/>
          </w:tcPr>
          <w:p w14:paraId="24AA0E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-90.0</w:t>
            </w:r>
          </w:p>
        </w:tc>
        <w:tc>
          <w:tcPr>
            <w:tcW w:w="1199" w:type="pct"/>
          </w:tcPr>
          <w:p w14:paraId="2B083C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-180.0 - 180.0</w:t>
            </w:r>
          </w:p>
        </w:tc>
        <w:tc>
          <w:tcPr>
            <w:tcW w:w="548" w:type="pct"/>
          </w:tcPr>
          <w:p w14:paraId="75F95D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7A8B4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4E2AF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EF54ED8" w14:textId="77777777" w:rsidR="00620A54" w:rsidRPr="00752797" w:rsidRDefault="00620A54" w:rsidP="002603CC">
            <w:pPr>
              <w:pStyle w:val="PlainText"/>
              <w:jc w:val="both"/>
            </w:pPr>
            <w:r w:rsidRPr="00752797">
              <w:t>thetanaut</w:t>
            </w:r>
          </w:p>
        </w:tc>
        <w:tc>
          <w:tcPr>
            <w:tcW w:w="1199" w:type="pct"/>
          </w:tcPr>
          <w:p w14:paraId="13DE82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14:paraId="5A42F2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199" w:type="pct"/>
          </w:tcPr>
          <w:p w14:paraId="5564AB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548" w:type="pct"/>
          </w:tcPr>
          <w:p w14:paraId="12038B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2D04314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9BA1FB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78045B6" w14:textId="77777777" w:rsidR="00620A54" w:rsidRPr="00752797" w:rsidRDefault="00620A54" w:rsidP="002603CC">
            <w:pPr>
              <w:pStyle w:val="PlainText"/>
              <w:jc w:val="both"/>
            </w:pPr>
            <w:r w:rsidRPr="00752797">
              <w:t>vardx</w:t>
            </w:r>
          </w:p>
        </w:tc>
        <w:tc>
          <w:tcPr>
            <w:tcW w:w="1199" w:type="pct"/>
          </w:tcPr>
          <w:p w14:paraId="6EFF2DF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Pr="00752797">
              <w:lastRenderedPageBreak/>
              <w:t>variable grid spacing</w:t>
            </w:r>
          </w:p>
        </w:tc>
        <w:tc>
          <w:tcPr>
            <w:tcW w:w="619" w:type="pct"/>
          </w:tcPr>
          <w:p w14:paraId="4E92FD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w:t>
            </w:r>
          </w:p>
        </w:tc>
        <w:tc>
          <w:tcPr>
            <w:tcW w:w="1199" w:type="pct"/>
          </w:tcPr>
          <w:p w14:paraId="782152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548" w:type="pct"/>
          </w:tcPr>
          <w:p w14:paraId="3170D00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FE906E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6808A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5F5C83" w14:textId="77777777" w:rsidR="00620A54" w:rsidRPr="00752797" w:rsidRDefault="00620A54" w:rsidP="002603CC">
            <w:pPr>
              <w:pStyle w:val="PlainText"/>
              <w:jc w:val="both"/>
            </w:pPr>
            <w:r w:rsidRPr="00752797">
              <w:lastRenderedPageBreak/>
              <w:t>xfile</w:t>
            </w:r>
            <w:r w:rsidR="001B6449" w:rsidRPr="00752797">
              <w:t>*</w:t>
            </w:r>
          </w:p>
        </w:tc>
        <w:tc>
          <w:tcPr>
            <w:tcW w:w="1199" w:type="pct"/>
          </w:tcPr>
          <w:p w14:paraId="496CED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x-coordinates of the calculation grid</w:t>
            </w:r>
          </w:p>
        </w:tc>
        <w:tc>
          <w:tcPr>
            <w:tcW w:w="619" w:type="pct"/>
          </w:tcPr>
          <w:p w14:paraId="72EB8DA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51A5A0F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5A1C522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0B87C3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B6DBF1D"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C216F86" w14:textId="77777777" w:rsidR="00620A54" w:rsidRPr="00752797" w:rsidRDefault="00620A54" w:rsidP="002603CC">
            <w:pPr>
              <w:pStyle w:val="PlainText"/>
              <w:jc w:val="both"/>
            </w:pPr>
            <w:r w:rsidRPr="00752797">
              <w:t>xori</w:t>
            </w:r>
          </w:p>
        </w:tc>
        <w:tc>
          <w:tcPr>
            <w:tcW w:w="1199" w:type="pct"/>
          </w:tcPr>
          <w:p w14:paraId="49C034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X-coordinate of origin of axis</w:t>
            </w:r>
          </w:p>
        </w:tc>
        <w:tc>
          <w:tcPr>
            <w:tcW w:w="619" w:type="pct"/>
          </w:tcPr>
          <w:p w14:paraId="6DAFF3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199" w:type="pct"/>
          </w:tcPr>
          <w:p w14:paraId="12130A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-100000000.0 - 1000000000.0</w:t>
            </w:r>
          </w:p>
        </w:tc>
        <w:tc>
          <w:tcPr>
            <w:tcW w:w="548" w:type="pct"/>
          </w:tcPr>
          <w:p w14:paraId="7F77886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27B87B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8AB7AAA"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6C49B3DE" w14:textId="77777777" w:rsidR="00620A54" w:rsidRPr="00752797" w:rsidRDefault="00620A54" w:rsidP="002603CC">
            <w:pPr>
              <w:pStyle w:val="PlainText"/>
              <w:jc w:val="both"/>
            </w:pPr>
            <w:r w:rsidRPr="00752797">
              <w:t>xyfile</w:t>
            </w:r>
          </w:p>
        </w:tc>
        <w:tc>
          <w:tcPr>
            <w:tcW w:w="1199" w:type="pct"/>
          </w:tcPr>
          <w:p w14:paraId="6286410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Delft3D xy-coordinates of the calculation grid</w:t>
            </w:r>
          </w:p>
        </w:tc>
        <w:tc>
          <w:tcPr>
            <w:tcW w:w="619" w:type="pct"/>
          </w:tcPr>
          <w:p w14:paraId="537ACE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29535CA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7E1653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39901C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39F4D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58DBD34" w14:textId="77777777" w:rsidR="00620A54" w:rsidRPr="00752797" w:rsidRDefault="00620A54" w:rsidP="002603CC">
            <w:pPr>
              <w:pStyle w:val="PlainText"/>
              <w:jc w:val="both"/>
            </w:pPr>
            <w:r w:rsidRPr="00752797">
              <w:t>yfile</w:t>
            </w:r>
            <w:r w:rsidR="001B6449" w:rsidRPr="00752797">
              <w:t>*</w:t>
            </w:r>
          </w:p>
        </w:tc>
        <w:tc>
          <w:tcPr>
            <w:tcW w:w="1199" w:type="pct"/>
          </w:tcPr>
          <w:p w14:paraId="79A0278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file containing y-coordinates of the calculation grid</w:t>
            </w:r>
          </w:p>
        </w:tc>
        <w:tc>
          <w:tcPr>
            <w:tcW w:w="619" w:type="pct"/>
          </w:tcPr>
          <w:p w14:paraId="1018D2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2352A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62210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53ECF3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08331D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E72C0BB" w14:textId="77777777" w:rsidR="00620A54" w:rsidRPr="00752797" w:rsidRDefault="00620A54" w:rsidP="002603CC">
            <w:pPr>
              <w:pStyle w:val="PlainText"/>
              <w:jc w:val="both"/>
            </w:pPr>
            <w:r w:rsidRPr="00752797">
              <w:t>yori</w:t>
            </w:r>
          </w:p>
        </w:tc>
        <w:tc>
          <w:tcPr>
            <w:tcW w:w="1199" w:type="pct"/>
          </w:tcPr>
          <w:p w14:paraId="1358C3F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Y-coordinate of origin of axis</w:t>
            </w:r>
          </w:p>
        </w:tc>
        <w:tc>
          <w:tcPr>
            <w:tcW w:w="619" w:type="pct"/>
          </w:tcPr>
          <w:p w14:paraId="4F62A24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15F8B6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-1000000000.0 - 1000000000.0</w:t>
            </w:r>
          </w:p>
        </w:tc>
        <w:tc>
          <w:tcPr>
            <w:tcW w:w="548" w:type="pct"/>
          </w:tcPr>
          <w:p w14:paraId="017530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07C660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1C9E80" w14:textId="77777777" w:rsidR="00620A54" w:rsidRPr="00752797" w:rsidRDefault="00620A54" w:rsidP="002603CC">
      <w:pPr>
        <w:pStyle w:val="Heading2"/>
        <w:spacing w:line="240" w:lineRule="auto"/>
        <w:jc w:val="both"/>
        <w:rPr>
          <w:lang w:val="en-US"/>
        </w:rPr>
      </w:pPr>
      <w:bookmarkStart w:id="197" w:name="_Toc285701666"/>
      <w:bookmarkStart w:id="198" w:name="_Ref413405485"/>
      <w:bookmarkStart w:id="199" w:name="_Toc413611028"/>
      <w:r w:rsidRPr="00752797">
        <w:rPr>
          <w:lang w:val="en-US"/>
        </w:rPr>
        <w:t>Waves input</w:t>
      </w:r>
      <w:bookmarkEnd w:id="197"/>
      <w:bookmarkEnd w:id="198"/>
      <w:bookmarkEnd w:id="199"/>
    </w:p>
    <w:p w14:paraId="78F960EC" w14:textId="77777777"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621C7E" w:rsidRPr="00752797">
        <w:rPr>
          <w:lang w:val="en-US"/>
        </w:rPr>
        <w:fldChar w:fldCharType="begin"/>
      </w:r>
      <w:r w:rsidR="00621C7E" w:rsidRPr="00752797">
        <w:rPr>
          <w:lang w:val="en-US"/>
        </w:rPr>
        <w:instrText xml:space="preserve"> REF _Ref413405443 \r \h </w:instrText>
      </w:r>
      <w:r w:rsidR="00621C7E" w:rsidRPr="00752797">
        <w:rPr>
          <w:lang w:val="en-US"/>
        </w:rPr>
      </w:r>
      <w:r w:rsidR="00621C7E" w:rsidRPr="00752797">
        <w:rPr>
          <w:lang w:val="en-US"/>
        </w:rPr>
        <w:fldChar w:fldCharType="separate"/>
      </w:r>
      <w:r w:rsidR="002D6E55">
        <w:rPr>
          <w:lang w:val="en-US"/>
        </w:rPr>
        <w:t>2.3.1</w:t>
      </w:r>
      <w:r w:rsidR="00621C7E" w:rsidRPr="00752797">
        <w:rPr>
          <w:lang w:val="en-US"/>
        </w:rPr>
        <w:fldChar w:fldCharType="end"/>
      </w:r>
      <w:r w:rsidR="00D00850" w:rsidRPr="00752797">
        <w:rPr>
          <w:lang w:val="en-US"/>
        </w:rPr>
        <w:t>)</w:t>
      </w:r>
      <w:r w:rsidRPr="00752797">
        <w:rPr>
          <w:lang w:val="en-US"/>
        </w:rPr>
        <w:t>, wave dissipation model (see</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_Ref413405454 \r \h </w:instrText>
      </w:r>
      <w:r w:rsidR="00621C7E" w:rsidRPr="00752797">
        <w:rPr>
          <w:lang w:val="en-US"/>
        </w:rPr>
      </w:r>
      <w:r w:rsidR="00621C7E" w:rsidRPr="00752797">
        <w:rPr>
          <w:lang w:val="en-US"/>
        </w:rPr>
        <w:fldChar w:fldCharType="separate"/>
      </w:r>
      <w:r w:rsidR="002D6E55">
        <w:rPr>
          <w:lang w:val="en-US"/>
        </w:rPr>
        <w:t>0</w:t>
      </w:r>
      <w:r w:rsidR="00621C7E" w:rsidRPr="00752797">
        <w:rPr>
          <w:lang w:val="en-US"/>
        </w:rPr>
        <w:fldChar w:fldCharType="end"/>
      </w:r>
      <w:r w:rsidRPr="00752797">
        <w:rPr>
          <w:lang w:val="en-US"/>
        </w:rPr>
        <w:t xml:space="preserve">) and wave roller model </w:t>
      </w:r>
      <w:r w:rsidR="00AF26A5" w:rsidRPr="00752797">
        <w:rPr>
          <w:lang w:val="en-US"/>
        </w:rPr>
        <w:t>(see</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_Ref413405462 \r \h </w:instrText>
      </w:r>
      <w:r w:rsidR="00621C7E" w:rsidRPr="00752797">
        <w:rPr>
          <w:lang w:val="en-US"/>
        </w:rPr>
      </w:r>
      <w:r w:rsidR="00621C7E" w:rsidRPr="00752797">
        <w:rPr>
          <w:lang w:val="en-US"/>
        </w:rPr>
        <w:fldChar w:fldCharType="separate"/>
      </w:r>
      <w:r w:rsidR="002D6E55">
        <w:rPr>
          <w:lang w:val="en-US"/>
        </w:rPr>
        <w:t>2.3.6</w:t>
      </w:r>
      <w:r w:rsidR="00621C7E" w:rsidRPr="00752797">
        <w:rPr>
          <w:lang w:val="en-US"/>
        </w:rPr>
        <w:fldChar w:fldCharType="end"/>
      </w:r>
      <w:r w:rsidR="00AF26A5" w:rsidRPr="00752797">
        <w:rPr>
          <w:lang w:val="en-US"/>
        </w:rPr>
        <w:t>)</w:t>
      </w:r>
    </w:p>
    <w:p w14:paraId="1208486E" w14:textId="77777777"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621C7E" w:rsidRPr="00752797">
        <w:rPr>
          <w:lang w:val="en-US"/>
        </w:rPr>
        <w:fldChar w:fldCharType="begin"/>
      </w:r>
      <w:r w:rsidR="00621C7E" w:rsidRPr="00752797">
        <w:rPr>
          <w:lang w:val="en-US"/>
        </w:rPr>
        <w:instrText xml:space="preserve"> REF _Ref413405504 \r \h </w:instrText>
      </w:r>
      <w:r w:rsidR="00621C7E" w:rsidRPr="00752797">
        <w:rPr>
          <w:lang w:val="en-US"/>
        </w:rPr>
      </w:r>
      <w:r w:rsidR="00621C7E" w:rsidRPr="00752797">
        <w:rPr>
          <w:lang w:val="en-US"/>
        </w:rPr>
        <w:fldChar w:fldCharType="separate"/>
      </w:r>
      <w:r w:rsidR="002D6E55">
        <w:rPr>
          <w:lang w:val="en-US"/>
        </w:rPr>
        <w:t>3.1</w:t>
      </w:r>
      <w:r w:rsidR="00621C7E" w:rsidRPr="00752797">
        <w:rPr>
          <w:lang w:val="en-US"/>
        </w:rPr>
        <w:fldChar w:fldCharType="end"/>
      </w:r>
      <w:r w:rsidR="00621C7E" w:rsidRPr="00752797">
        <w:rPr>
          <w:lang w:val="en-US"/>
        </w:rPr>
        <w:t xml:space="preserve"> g</w:t>
      </w:r>
      <w:r w:rsidRPr="00752797">
        <w:rPr>
          <w:lang w:val="en-US"/>
        </w:rPr>
        <w:t>ives an overview of all types of wave boundary conditions available for XBeach.</w:t>
      </w:r>
      <w:r w:rsidR="00AF26A5" w:rsidRPr="00752797">
        <w:rPr>
          <w:lang w:val="en-US"/>
        </w:rPr>
        <w:t xml:space="preserve"> </w:t>
      </w:r>
      <w:r w:rsidR="00AF26A5" w:rsidRPr="00752797">
        <w:rPr>
          <w:lang w:val="en-US"/>
        </w:rPr>
        <w:fldChar w:fldCharType="begin"/>
      </w:r>
      <w:r w:rsidR="00AF26A5" w:rsidRPr="00752797">
        <w:rPr>
          <w:lang w:val="en-US"/>
        </w:rPr>
        <w:instrText xml:space="preserve"> REF _Ref413318096 \h </w:instrText>
      </w:r>
      <w:r w:rsidR="00AF26A5" w:rsidRPr="00752797">
        <w:rPr>
          <w:lang w:val="en-US"/>
        </w:rPr>
      </w:r>
      <w:r w:rsidR="00AF26A5" w:rsidRPr="00752797">
        <w:rPr>
          <w:lang w:val="en-US"/>
        </w:rPr>
        <w:fldChar w:fldCharType="separate"/>
      </w:r>
      <w:r w:rsidR="002D6E55" w:rsidRPr="00752797">
        <w:rPr>
          <w:lang w:val="en-US"/>
        </w:rPr>
        <w:t xml:space="preserve">Figure </w:t>
      </w:r>
      <w:r w:rsidR="002D6E55">
        <w:rPr>
          <w:noProof/>
          <w:lang w:val="en-US"/>
        </w:rPr>
        <w:t>4</w:t>
      </w:r>
      <w:r w:rsidR="002D6E55">
        <w:rPr>
          <w:lang w:val="en-US"/>
        </w:rPr>
        <w:t>.</w:t>
      </w:r>
      <w:r w:rsidR="002D6E55">
        <w:rPr>
          <w:noProof/>
          <w:lang w:val="en-US"/>
        </w:rPr>
        <w:t>1</w:t>
      </w:r>
      <w:r w:rsidR="00AF26A5"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00621C7E" w:rsidRPr="00752797">
        <w:rPr>
          <w:lang w:val="en-US"/>
        </w:rPr>
        <w:t>.</w:t>
      </w:r>
    </w:p>
    <w:p w14:paraId="62CF5FD4" w14:textId="77777777" w:rsidR="00620A54" w:rsidRPr="00752797" w:rsidRDefault="00D00850" w:rsidP="00D00850">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3</w:t>
      </w:r>
      <w:r w:rsidR="001935AF">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752797" w14:paraId="4426FA77" w14:textId="77777777" w:rsidTr="00691D3B">
        <w:trPr>
          <w:cnfStyle w:val="100000000000" w:firstRow="1" w:lastRow="0" w:firstColumn="0" w:lastColumn="0" w:oddVBand="0" w:evenVBand="0" w:oddHBand="0" w:evenHBand="0" w:firstRowFirstColumn="0" w:firstRowLastColumn="0" w:lastRowFirstColumn="0" w:lastRowLastColumn="0"/>
        </w:trPr>
        <w:tc>
          <w:tcPr>
            <w:tcW w:w="914" w:type="pct"/>
          </w:tcPr>
          <w:p w14:paraId="489C26E0" w14:textId="77777777" w:rsidR="00DE0FCB" w:rsidRPr="00752797" w:rsidRDefault="00B709C9" w:rsidP="002603CC">
            <w:pPr>
              <w:rPr>
                <w:i/>
                <w:lang w:val="en-US"/>
              </w:rPr>
            </w:pPr>
            <w:r w:rsidRPr="00752797">
              <w:rPr>
                <w:i/>
                <w:lang w:val="en-US"/>
              </w:rPr>
              <w:t>wbctype</w:t>
            </w:r>
          </w:p>
        </w:tc>
        <w:tc>
          <w:tcPr>
            <w:tcW w:w="950" w:type="pct"/>
          </w:tcPr>
          <w:p w14:paraId="298C3791" w14:textId="77777777" w:rsidR="00DE0FCB" w:rsidRPr="00752797" w:rsidRDefault="00DE0FCB" w:rsidP="002603CC">
            <w:pPr>
              <w:rPr>
                <w:lang w:val="en-US"/>
              </w:rPr>
            </w:pPr>
            <w:r w:rsidRPr="00752797">
              <w:rPr>
                <w:lang w:val="en-US"/>
              </w:rPr>
              <w:t>Type</w:t>
            </w:r>
          </w:p>
        </w:tc>
        <w:tc>
          <w:tcPr>
            <w:tcW w:w="3136" w:type="pct"/>
          </w:tcPr>
          <w:p w14:paraId="033C8780" w14:textId="77777777" w:rsidR="00DE0FCB" w:rsidRPr="00752797" w:rsidRDefault="00DE0FCB" w:rsidP="002603CC">
            <w:pPr>
              <w:rPr>
                <w:lang w:val="en-US"/>
              </w:rPr>
            </w:pPr>
            <w:r w:rsidRPr="00752797">
              <w:rPr>
                <w:lang w:val="en-US"/>
              </w:rPr>
              <w:t>description</w:t>
            </w:r>
          </w:p>
        </w:tc>
      </w:tr>
      <w:tr w:rsidR="00DE0FCB" w:rsidRPr="00752797" w14:paraId="613CC7A7"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26636D38" w14:textId="77777777" w:rsidR="00DE0FCB" w:rsidRPr="00752797" w:rsidRDefault="00DE0FCB" w:rsidP="002603CC">
            <w:pPr>
              <w:rPr>
                <w:lang w:val="en-US"/>
              </w:rPr>
            </w:pPr>
            <w:r w:rsidRPr="00752797">
              <w:rPr>
                <w:lang w:val="en-US"/>
              </w:rPr>
              <w:t>off</w:t>
            </w:r>
          </w:p>
        </w:tc>
        <w:tc>
          <w:tcPr>
            <w:tcW w:w="950" w:type="pct"/>
          </w:tcPr>
          <w:p w14:paraId="4F61BA7C" w14:textId="77777777" w:rsidR="00DE0FCB" w:rsidRPr="00752797" w:rsidRDefault="00C944FA" w:rsidP="002603CC">
            <w:pPr>
              <w:rPr>
                <w:lang w:val="en-US"/>
              </w:rPr>
            </w:pPr>
            <w:r w:rsidRPr="00752797">
              <w:rPr>
                <w:lang w:val="en-US"/>
              </w:rPr>
              <w:t>Special</w:t>
            </w:r>
          </w:p>
        </w:tc>
        <w:tc>
          <w:tcPr>
            <w:tcW w:w="3136" w:type="pct"/>
          </w:tcPr>
          <w:p w14:paraId="733C0946" w14:textId="77777777" w:rsidR="00DE0FCB" w:rsidRPr="00752797" w:rsidRDefault="00DE0FCB" w:rsidP="002603CC">
            <w:pPr>
              <w:rPr>
                <w:lang w:val="en-US"/>
              </w:rPr>
            </w:pPr>
            <w:r w:rsidRPr="00752797">
              <w:rPr>
                <w:lang w:val="en-US"/>
              </w:rPr>
              <w:t>no wave boundary condition</w:t>
            </w:r>
          </w:p>
        </w:tc>
      </w:tr>
      <w:tr w:rsidR="00DE0FCB" w:rsidRPr="00752797" w14:paraId="0D3520D4" w14:textId="77777777" w:rsidTr="00691D3B">
        <w:tc>
          <w:tcPr>
            <w:tcW w:w="914" w:type="pct"/>
          </w:tcPr>
          <w:p w14:paraId="73C42A01" w14:textId="77777777" w:rsidR="00DE0FCB" w:rsidRPr="00752797" w:rsidRDefault="00DE0FCB" w:rsidP="002603CC">
            <w:pPr>
              <w:rPr>
                <w:lang w:val="en-US"/>
              </w:rPr>
            </w:pPr>
            <w:r w:rsidRPr="00752797">
              <w:rPr>
                <w:lang w:val="en-US"/>
              </w:rPr>
              <w:t>stat</w:t>
            </w:r>
          </w:p>
        </w:tc>
        <w:tc>
          <w:tcPr>
            <w:tcW w:w="950" w:type="pct"/>
          </w:tcPr>
          <w:p w14:paraId="478C6E7C" w14:textId="77777777" w:rsidR="00DE0FCB" w:rsidRPr="00752797" w:rsidRDefault="00AF26A5" w:rsidP="002603CC">
            <w:pPr>
              <w:rPr>
                <w:lang w:val="en-US"/>
              </w:rPr>
            </w:pPr>
            <w:r w:rsidRPr="00752797">
              <w:rPr>
                <w:lang w:val="en-US"/>
              </w:rPr>
              <w:t>Non-spectral</w:t>
            </w:r>
          </w:p>
        </w:tc>
        <w:tc>
          <w:tcPr>
            <w:tcW w:w="3136" w:type="pct"/>
          </w:tcPr>
          <w:p w14:paraId="71776A47" w14:textId="77777777" w:rsidR="00DE0FCB" w:rsidRPr="00752797" w:rsidRDefault="00DE0FCB" w:rsidP="002603CC">
            <w:pPr>
              <w:rPr>
                <w:lang w:val="en-US"/>
              </w:rPr>
            </w:pPr>
            <w:r w:rsidRPr="00752797">
              <w:rPr>
                <w:lang w:val="en-US"/>
              </w:rPr>
              <w:t>stationary wave boundary condition (sea state)</w:t>
            </w:r>
          </w:p>
        </w:tc>
      </w:tr>
      <w:tr w:rsidR="00DE0FCB" w:rsidRPr="00752797" w14:paraId="2FA080D4"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A392262" w14:textId="77777777" w:rsidR="00DE0FCB" w:rsidRPr="00752797" w:rsidRDefault="00DE0FCB" w:rsidP="002603CC">
            <w:pPr>
              <w:rPr>
                <w:lang w:val="en-US"/>
              </w:rPr>
            </w:pPr>
            <w:r w:rsidRPr="00752797">
              <w:rPr>
                <w:lang w:val="en-US"/>
              </w:rPr>
              <w:t>bichrom</w:t>
            </w:r>
          </w:p>
        </w:tc>
        <w:tc>
          <w:tcPr>
            <w:tcW w:w="950" w:type="pct"/>
          </w:tcPr>
          <w:p w14:paraId="0CE8DA61" w14:textId="77777777" w:rsidR="00DE0FCB" w:rsidRPr="00752797" w:rsidRDefault="00AF62FE" w:rsidP="002603CC">
            <w:pPr>
              <w:rPr>
                <w:lang w:val="en-US"/>
              </w:rPr>
            </w:pPr>
            <w:r w:rsidRPr="00752797">
              <w:rPr>
                <w:lang w:val="en-US"/>
              </w:rPr>
              <w:t>Special</w:t>
            </w:r>
          </w:p>
        </w:tc>
        <w:tc>
          <w:tcPr>
            <w:tcW w:w="3136" w:type="pct"/>
          </w:tcPr>
          <w:p w14:paraId="5C0E675F" w14:textId="77777777" w:rsidR="00DE0FCB" w:rsidRPr="00752797" w:rsidRDefault="00DE0FCB" w:rsidP="002603CC">
            <w:pPr>
              <w:rPr>
                <w:lang w:val="en-US"/>
              </w:rPr>
            </w:pPr>
            <w:r w:rsidRPr="00752797">
              <w:rPr>
                <w:lang w:val="en-US"/>
              </w:rPr>
              <w:t>bichromatic (two wave component) waves</w:t>
            </w:r>
          </w:p>
        </w:tc>
      </w:tr>
      <w:tr w:rsidR="00DE0FCB" w:rsidRPr="00752797" w14:paraId="30433BAB" w14:textId="77777777" w:rsidTr="00691D3B">
        <w:tc>
          <w:tcPr>
            <w:tcW w:w="914" w:type="pct"/>
          </w:tcPr>
          <w:p w14:paraId="3B7B0C46" w14:textId="77777777" w:rsidR="00DE0FCB" w:rsidRPr="00752797" w:rsidRDefault="00DE0FCB" w:rsidP="002603CC">
            <w:pPr>
              <w:rPr>
                <w:lang w:val="en-US"/>
              </w:rPr>
            </w:pPr>
            <w:r w:rsidRPr="00752797">
              <w:rPr>
                <w:lang w:val="en-US"/>
              </w:rPr>
              <w:t>ts_1</w:t>
            </w:r>
          </w:p>
        </w:tc>
        <w:tc>
          <w:tcPr>
            <w:tcW w:w="950" w:type="pct"/>
          </w:tcPr>
          <w:p w14:paraId="7A92A94D" w14:textId="77777777" w:rsidR="00DE0FCB" w:rsidRPr="00752797" w:rsidRDefault="00AF26A5" w:rsidP="002603CC">
            <w:pPr>
              <w:rPr>
                <w:lang w:val="en-US"/>
              </w:rPr>
            </w:pPr>
            <w:r w:rsidRPr="00752797">
              <w:rPr>
                <w:lang w:val="en-US"/>
              </w:rPr>
              <w:t>Non-spectral</w:t>
            </w:r>
          </w:p>
        </w:tc>
        <w:tc>
          <w:tcPr>
            <w:tcW w:w="3136" w:type="pct"/>
          </w:tcPr>
          <w:p w14:paraId="6775E0F0" w14:textId="77777777" w:rsidR="00DE0FCB" w:rsidRPr="00752797" w:rsidRDefault="00DE0FCB" w:rsidP="00AF62FE">
            <w:pPr>
              <w:rPr>
                <w:lang w:val="en-US"/>
              </w:rPr>
            </w:pPr>
            <w:r w:rsidRPr="00752797">
              <w:rPr>
                <w:lang w:val="en-US"/>
              </w:rPr>
              <w:t xml:space="preserve">first-order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09809CD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1E54D8DA" w14:textId="77777777" w:rsidR="00DE0FCB" w:rsidRPr="00752797" w:rsidRDefault="00DE0FCB" w:rsidP="002603CC">
            <w:pPr>
              <w:rPr>
                <w:lang w:val="en-US"/>
              </w:rPr>
            </w:pPr>
            <w:r w:rsidRPr="00752797">
              <w:rPr>
                <w:lang w:val="en-US"/>
              </w:rPr>
              <w:t>ts_2</w:t>
            </w:r>
          </w:p>
        </w:tc>
        <w:tc>
          <w:tcPr>
            <w:tcW w:w="950" w:type="pct"/>
          </w:tcPr>
          <w:p w14:paraId="380FF2D8" w14:textId="77777777" w:rsidR="00DE0FCB" w:rsidRPr="00752797" w:rsidRDefault="00AF26A5" w:rsidP="002603CC">
            <w:pPr>
              <w:rPr>
                <w:lang w:val="en-US"/>
              </w:rPr>
            </w:pPr>
            <w:r w:rsidRPr="00752797">
              <w:rPr>
                <w:lang w:val="en-US"/>
              </w:rPr>
              <w:t>Non-spectral</w:t>
            </w:r>
          </w:p>
        </w:tc>
        <w:tc>
          <w:tcPr>
            <w:tcW w:w="3136" w:type="pct"/>
          </w:tcPr>
          <w:p w14:paraId="56E42587" w14:textId="77777777" w:rsidR="00DE0FCB" w:rsidRPr="00752797" w:rsidRDefault="00DE0FCB" w:rsidP="002603CC">
            <w:pPr>
              <w:rPr>
                <w:lang w:val="en-US"/>
              </w:rPr>
            </w:pPr>
            <w:r w:rsidRPr="00752797">
              <w:rPr>
                <w:lang w:val="en-US"/>
              </w:rPr>
              <w:t xml:space="preserve">second-order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61A0F91E" w14:textId="77777777" w:rsidTr="00691D3B">
        <w:tc>
          <w:tcPr>
            <w:tcW w:w="914" w:type="pct"/>
          </w:tcPr>
          <w:p w14:paraId="260C9934" w14:textId="77777777" w:rsidR="00DE0FCB" w:rsidRPr="00752797" w:rsidRDefault="00DE0FCB" w:rsidP="002603CC">
            <w:pPr>
              <w:rPr>
                <w:lang w:val="en-US"/>
              </w:rPr>
            </w:pPr>
            <w:r w:rsidRPr="00752797">
              <w:rPr>
                <w:lang w:val="en-US"/>
              </w:rPr>
              <w:t>jons</w:t>
            </w:r>
          </w:p>
        </w:tc>
        <w:tc>
          <w:tcPr>
            <w:tcW w:w="950" w:type="pct"/>
          </w:tcPr>
          <w:p w14:paraId="4C5E17DD" w14:textId="77777777" w:rsidR="00DE0FCB" w:rsidRPr="00752797" w:rsidRDefault="00DE0FCB" w:rsidP="002603CC">
            <w:pPr>
              <w:rPr>
                <w:lang w:val="en-US"/>
              </w:rPr>
            </w:pPr>
            <w:r w:rsidRPr="00752797">
              <w:rPr>
                <w:lang w:val="en-US"/>
              </w:rPr>
              <w:t>Spectral</w:t>
            </w:r>
          </w:p>
        </w:tc>
        <w:tc>
          <w:tcPr>
            <w:tcW w:w="3136" w:type="pct"/>
          </w:tcPr>
          <w:p w14:paraId="50C6470F" w14:textId="77777777" w:rsidR="00DE0FCB" w:rsidRPr="00752797" w:rsidRDefault="00DE0FCB" w:rsidP="00AB1A16">
            <w:pPr>
              <w:rPr>
                <w:lang w:val="en-US"/>
              </w:rPr>
            </w:pPr>
            <w:r w:rsidRPr="00752797">
              <w:rPr>
                <w:lang w:val="en-US"/>
              </w:rPr>
              <w:t>wave groups generated using a parametric (</w:t>
            </w:r>
            <w:r w:rsidR="00AB1A16" w:rsidRPr="00752797">
              <w:rPr>
                <w:lang w:val="en-US"/>
              </w:rPr>
              <w:t>JONSWAP</w:t>
            </w:r>
            <w:r w:rsidRPr="00752797">
              <w:rPr>
                <w:lang w:val="en-US"/>
              </w:rPr>
              <w:t>) spectrum</w:t>
            </w:r>
          </w:p>
        </w:tc>
      </w:tr>
      <w:tr w:rsidR="00DE0FCB" w:rsidRPr="00752797" w14:paraId="6175359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7781D899" w14:textId="77777777" w:rsidR="00DE0FCB" w:rsidRPr="00752797" w:rsidRDefault="00DE0FCB" w:rsidP="002603CC">
            <w:pPr>
              <w:rPr>
                <w:lang w:val="en-US"/>
              </w:rPr>
            </w:pPr>
            <w:r w:rsidRPr="00752797">
              <w:rPr>
                <w:lang w:val="en-US"/>
              </w:rPr>
              <w:lastRenderedPageBreak/>
              <w:t>swan</w:t>
            </w:r>
          </w:p>
        </w:tc>
        <w:tc>
          <w:tcPr>
            <w:tcW w:w="950" w:type="pct"/>
          </w:tcPr>
          <w:p w14:paraId="4B5F6A94" w14:textId="77777777" w:rsidR="00DE0FCB" w:rsidRPr="00752797" w:rsidRDefault="00DE0FCB" w:rsidP="002603CC">
            <w:pPr>
              <w:rPr>
                <w:lang w:val="en-US"/>
              </w:rPr>
            </w:pPr>
            <w:r w:rsidRPr="00752797">
              <w:rPr>
                <w:lang w:val="en-US"/>
              </w:rPr>
              <w:t>Spectral</w:t>
            </w:r>
          </w:p>
        </w:tc>
        <w:tc>
          <w:tcPr>
            <w:tcW w:w="3136" w:type="pct"/>
          </w:tcPr>
          <w:p w14:paraId="2688997E" w14:textId="77777777" w:rsidR="00DE0FCB" w:rsidRPr="00752797" w:rsidRDefault="00DE0FCB" w:rsidP="002603CC">
            <w:pPr>
              <w:rPr>
                <w:lang w:val="en-US"/>
              </w:rPr>
            </w:pPr>
            <w:r w:rsidRPr="00752797">
              <w:rPr>
                <w:lang w:val="en-US"/>
              </w:rPr>
              <w:t>wave groups generated using a SWAN 2D output file</w:t>
            </w:r>
          </w:p>
        </w:tc>
      </w:tr>
      <w:tr w:rsidR="00DE0FCB" w:rsidRPr="00752797" w14:paraId="25DA95AB" w14:textId="77777777" w:rsidTr="00691D3B">
        <w:tc>
          <w:tcPr>
            <w:tcW w:w="914" w:type="pct"/>
          </w:tcPr>
          <w:p w14:paraId="6894B764" w14:textId="77777777" w:rsidR="00DE0FCB" w:rsidRPr="00752797" w:rsidRDefault="00DE0FCB" w:rsidP="002603CC">
            <w:pPr>
              <w:rPr>
                <w:lang w:val="en-US"/>
              </w:rPr>
            </w:pPr>
            <w:r w:rsidRPr="00752797">
              <w:rPr>
                <w:lang w:val="en-US"/>
              </w:rPr>
              <w:t>vardens</w:t>
            </w:r>
          </w:p>
        </w:tc>
        <w:tc>
          <w:tcPr>
            <w:tcW w:w="950" w:type="pct"/>
          </w:tcPr>
          <w:p w14:paraId="2C4C6E9E" w14:textId="77777777" w:rsidR="00DE0FCB" w:rsidRPr="00752797" w:rsidRDefault="00DE0FCB" w:rsidP="002603CC">
            <w:pPr>
              <w:rPr>
                <w:lang w:val="en-US"/>
              </w:rPr>
            </w:pPr>
            <w:r w:rsidRPr="00752797">
              <w:rPr>
                <w:lang w:val="en-US"/>
              </w:rPr>
              <w:t>Spectral</w:t>
            </w:r>
          </w:p>
        </w:tc>
        <w:tc>
          <w:tcPr>
            <w:tcW w:w="3136" w:type="pct"/>
          </w:tcPr>
          <w:p w14:paraId="0B3C5D79" w14:textId="77777777" w:rsidR="00DE0FCB" w:rsidRPr="00752797" w:rsidRDefault="00DE0FCB" w:rsidP="002603CC">
            <w:pPr>
              <w:rPr>
                <w:lang w:val="en-US"/>
              </w:rPr>
            </w:pPr>
            <w:r w:rsidRPr="00752797">
              <w:rPr>
                <w:lang w:val="en-US"/>
              </w:rPr>
              <w:t>wave groups generated using a formatted file</w:t>
            </w:r>
          </w:p>
        </w:tc>
      </w:tr>
      <w:tr w:rsidR="00DE0FCB" w:rsidRPr="00752797" w14:paraId="636BE238"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DAC8920" w14:textId="77777777" w:rsidR="00DE0FCB" w:rsidRPr="00752797" w:rsidRDefault="003245CF" w:rsidP="002603CC">
            <w:pPr>
              <w:rPr>
                <w:lang w:val="en-US"/>
              </w:rPr>
            </w:pPr>
            <w:r w:rsidRPr="00752797">
              <w:rPr>
                <w:lang w:val="en-US"/>
              </w:rPr>
              <w:t>ts_</w:t>
            </w:r>
            <w:r w:rsidR="00DE0FCB" w:rsidRPr="00752797">
              <w:rPr>
                <w:lang w:val="en-US"/>
              </w:rPr>
              <w:t>nonh</w:t>
            </w:r>
          </w:p>
        </w:tc>
        <w:tc>
          <w:tcPr>
            <w:tcW w:w="950" w:type="pct"/>
          </w:tcPr>
          <w:p w14:paraId="6F157FD1" w14:textId="77777777" w:rsidR="00DE0FCB" w:rsidRPr="00752797" w:rsidRDefault="00AF26A5" w:rsidP="00AF26A5">
            <w:pPr>
              <w:rPr>
                <w:lang w:val="en-US"/>
              </w:rPr>
            </w:pPr>
            <w:r w:rsidRPr="00752797">
              <w:rPr>
                <w:lang w:val="en-US"/>
              </w:rPr>
              <w:t>Non-spectral</w:t>
            </w:r>
          </w:p>
        </w:tc>
        <w:tc>
          <w:tcPr>
            <w:tcW w:w="3136" w:type="pct"/>
          </w:tcPr>
          <w:p w14:paraId="26D5640C" w14:textId="77777777" w:rsidR="00DE0FCB" w:rsidRPr="00752797" w:rsidRDefault="00DE0FCB" w:rsidP="00AF62FE">
            <w:pPr>
              <w:rPr>
                <w:lang w:val="en-US"/>
              </w:rPr>
            </w:pPr>
            <w:r w:rsidRPr="00752797">
              <w:rPr>
                <w:lang w:val="en-US"/>
              </w:rPr>
              <w:t xml:space="preserve">boundary conditions </w:t>
            </w:r>
            <w:r w:rsidR="00AF62FE" w:rsidRPr="00752797">
              <w:rPr>
                <w:lang w:val="en-US"/>
              </w:rPr>
              <w:t xml:space="preserve">initially meant </w:t>
            </w:r>
            <w:r w:rsidRPr="00752797">
              <w:rPr>
                <w:lang w:val="en-US"/>
              </w:rPr>
              <w:t xml:space="preserve">for </w:t>
            </w:r>
            <w:r w:rsidR="00AF62FE" w:rsidRPr="00752797">
              <w:rPr>
                <w:lang w:val="en-US"/>
              </w:rPr>
              <w:t>the non-hydrostatic wave</w:t>
            </w:r>
            <w:r w:rsidR="00586C99" w:rsidRPr="00752797">
              <w:rPr>
                <w:lang w:val="en-US"/>
              </w:rPr>
              <w:t xml:space="preserve"> </w:t>
            </w:r>
            <w:r w:rsidR="00AF62FE" w:rsidRPr="00752797">
              <w:rPr>
                <w:lang w:val="en-US"/>
              </w:rPr>
              <w:t>type, this option specifies free surface elevation and velocity</w:t>
            </w:r>
          </w:p>
        </w:tc>
      </w:tr>
      <w:tr w:rsidR="00DE0FCB" w:rsidRPr="00752797" w14:paraId="1BF8E142" w14:textId="77777777" w:rsidTr="00691D3B">
        <w:tc>
          <w:tcPr>
            <w:tcW w:w="914" w:type="pct"/>
          </w:tcPr>
          <w:p w14:paraId="3CD27195" w14:textId="77777777" w:rsidR="00DE0FCB" w:rsidRPr="00752797" w:rsidRDefault="00DE0FCB" w:rsidP="002603CC">
            <w:pPr>
              <w:rPr>
                <w:lang w:val="en-US"/>
              </w:rPr>
            </w:pPr>
            <w:r w:rsidRPr="00752797">
              <w:rPr>
                <w:lang w:val="en-US"/>
              </w:rPr>
              <w:t>reuse</w:t>
            </w:r>
          </w:p>
        </w:tc>
        <w:tc>
          <w:tcPr>
            <w:tcW w:w="950" w:type="pct"/>
          </w:tcPr>
          <w:p w14:paraId="705C48E7" w14:textId="77777777" w:rsidR="00DE0FCB" w:rsidRPr="00752797" w:rsidRDefault="00C944FA" w:rsidP="002603CC">
            <w:pPr>
              <w:rPr>
                <w:lang w:val="en-US"/>
              </w:rPr>
            </w:pPr>
            <w:r w:rsidRPr="00752797">
              <w:rPr>
                <w:lang w:val="en-US"/>
              </w:rPr>
              <w:t>Special</w:t>
            </w:r>
          </w:p>
        </w:tc>
        <w:tc>
          <w:tcPr>
            <w:tcW w:w="3136" w:type="pct"/>
          </w:tcPr>
          <w:p w14:paraId="1F65B5B7" w14:textId="77777777" w:rsidR="00DE0FCB" w:rsidRPr="00752797" w:rsidRDefault="00DE0FCB" w:rsidP="002603CC">
            <w:pPr>
              <w:rPr>
                <w:lang w:val="en-US"/>
              </w:rPr>
            </w:pPr>
            <w:r w:rsidRPr="00752797">
              <w:rPr>
                <w:lang w:val="en-US"/>
              </w:rPr>
              <w:t>reuse of wave conditions</w:t>
            </w:r>
          </w:p>
        </w:tc>
      </w:tr>
      <w:tr w:rsidR="00DE0FCB" w:rsidRPr="00752797" w14:paraId="44A9E732"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35E66829" w14:textId="77777777" w:rsidR="00DE0FCB" w:rsidRPr="00752797" w:rsidRDefault="00DE0FCB" w:rsidP="002603CC">
            <w:pPr>
              <w:rPr>
                <w:lang w:val="en-US"/>
              </w:rPr>
            </w:pPr>
            <w:r w:rsidRPr="00752797">
              <w:rPr>
                <w:lang w:val="en-US"/>
              </w:rPr>
              <w:t>stat_table</w:t>
            </w:r>
          </w:p>
        </w:tc>
        <w:tc>
          <w:tcPr>
            <w:tcW w:w="950" w:type="pct"/>
          </w:tcPr>
          <w:p w14:paraId="6336B5CC" w14:textId="77777777" w:rsidR="00DE0FCB" w:rsidRPr="00752797" w:rsidRDefault="00AF26A5" w:rsidP="002603CC">
            <w:pPr>
              <w:rPr>
                <w:lang w:val="en-US"/>
              </w:rPr>
            </w:pPr>
            <w:r w:rsidRPr="00752797">
              <w:rPr>
                <w:lang w:val="en-US"/>
              </w:rPr>
              <w:t>Non-spectral</w:t>
            </w:r>
          </w:p>
        </w:tc>
        <w:tc>
          <w:tcPr>
            <w:tcW w:w="3136" w:type="pct"/>
          </w:tcPr>
          <w:p w14:paraId="44E94932" w14:textId="77777777" w:rsidR="00DE0FCB" w:rsidRPr="00752797" w:rsidRDefault="00DE0FCB" w:rsidP="002603CC">
            <w:pPr>
              <w:rPr>
                <w:lang w:val="en-US"/>
              </w:rPr>
            </w:pPr>
            <w:r w:rsidRPr="00752797">
              <w:rPr>
                <w:lang w:val="en-US"/>
              </w:rPr>
              <w:t>a sequence of stationary conditions (sea states)</w:t>
            </w:r>
          </w:p>
        </w:tc>
      </w:tr>
      <w:tr w:rsidR="00DE0FCB" w:rsidRPr="00752797" w14:paraId="44FF8DB3" w14:textId="77777777" w:rsidTr="00691D3B">
        <w:tc>
          <w:tcPr>
            <w:tcW w:w="914" w:type="pct"/>
          </w:tcPr>
          <w:p w14:paraId="45172F72" w14:textId="77777777" w:rsidR="00DE0FCB" w:rsidRPr="00752797" w:rsidRDefault="00DE0FCB" w:rsidP="002603CC">
            <w:pPr>
              <w:rPr>
                <w:lang w:val="en-US"/>
              </w:rPr>
            </w:pPr>
            <w:r w:rsidRPr="00752797">
              <w:rPr>
                <w:lang w:val="en-US"/>
              </w:rPr>
              <w:t>jons_table</w:t>
            </w:r>
          </w:p>
        </w:tc>
        <w:tc>
          <w:tcPr>
            <w:tcW w:w="950" w:type="pct"/>
          </w:tcPr>
          <w:p w14:paraId="258410CB" w14:textId="77777777" w:rsidR="00DE0FCB" w:rsidRPr="00752797" w:rsidRDefault="00DE0FCB" w:rsidP="002603CC">
            <w:pPr>
              <w:rPr>
                <w:lang w:val="en-US"/>
              </w:rPr>
            </w:pPr>
            <w:r w:rsidRPr="00752797">
              <w:rPr>
                <w:lang w:val="en-US"/>
              </w:rPr>
              <w:t>Spectral</w:t>
            </w:r>
          </w:p>
        </w:tc>
        <w:tc>
          <w:tcPr>
            <w:tcW w:w="3136" w:type="pct"/>
          </w:tcPr>
          <w:p w14:paraId="5684F032" w14:textId="77777777" w:rsidR="00DE0FCB" w:rsidRPr="00752797" w:rsidRDefault="00DE0FCB" w:rsidP="002603CC">
            <w:pPr>
              <w:rPr>
                <w:lang w:val="en-US"/>
              </w:rPr>
            </w:pPr>
            <w:r w:rsidRPr="00752797">
              <w:rPr>
                <w:lang w:val="en-US"/>
              </w:rPr>
              <w:t>a sequence of time-varying wave groups</w:t>
            </w:r>
          </w:p>
        </w:tc>
      </w:tr>
    </w:tbl>
    <w:p w14:paraId="1AEBD635" w14:textId="77777777" w:rsidR="00AB1A16" w:rsidRPr="00752797" w:rsidRDefault="00AB1A16" w:rsidP="002603CC">
      <w:pPr>
        <w:rPr>
          <w:lang w:val="en-US"/>
        </w:rPr>
      </w:pPr>
    </w:p>
    <w:p w14:paraId="64858259" w14:textId="77777777" w:rsidR="00AB1A16" w:rsidRPr="00752797" w:rsidRDefault="00AB1A16">
      <w:pPr>
        <w:spacing w:line="240" w:lineRule="auto"/>
        <w:jc w:val="left"/>
        <w:rPr>
          <w:lang w:val="en-US"/>
        </w:rPr>
      </w:pPr>
      <w:r w:rsidRPr="00752797">
        <w:rPr>
          <w:lang w:val="en-US"/>
        </w:rPr>
        <w:br w:type="page"/>
      </w:r>
    </w:p>
    <w:p w14:paraId="70E67B07" w14:textId="77777777" w:rsidR="00620A54" w:rsidRPr="00752797" w:rsidRDefault="00AB1A16" w:rsidP="002603CC">
      <w:pPr>
        <w:keepNext/>
        <w:rPr>
          <w:lang w:val="en-US"/>
        </w:rPr>
      </w:pPr>
      <w:r w:rsidRPr="00752797">
        <w:rPr>
          <w:noProof/>
          <w:lang w:val="en-US"/>
        </w:rPr>
        <w:lastRenderedPageBreak/>
        <w:drawing>
          <wp:inline distT="0" distB="0" distL="0" distR="0" wp14:anchorId="2E926161" wp14:editId="40AE8507">
            <wp:extent cx="8146817" cy="5042598"/>
            <wp:effectExtent l="8890" t="0" r="0" b="0"/>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rot="16200000">
                      <a:off x="0" y="0"/>
                      <a:ext cx="8128144" cy="5031040"/>
                    </a:xfrm>
                    <a:prstGeom prst="rect">
                      <a:avLst/>
                    </a:prstGeom>
                    <a:noFill/>
                    <a:ln>
                      <a:noFill/>
                    </a:ln>
                  </pic:spPr>
                </pic:pic>
              </a:graphicData>
            </a:graphic>
          </wp:inline>
        </w:drawing>
      </w:r>
    </w:p>
    <w:p w14:paraId="550AAE8F" w14:textId="77777777" w:rsidR="00620A54" w:rsidRPr="00752797" w:rsidRDefault="00AF26A5" w:rsidP="00AF26A5">
      <w:pPr>
        <w:pStyle w:val="Caption"/>
        <w:rPr>
          <w:lang w:val="en-US"/>
        </w:rPr>
      </w:pPr>
      <w:bookmarkStart w:id="200" w:name="_Ref413318096"/>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200"/>
      <w:r w:rsidRPr="00752797">
        <w:rPr>
          <w:lang w:val="en-US"/>
        </w:rPr>
        <w:tab/>
      </w:r>
      <w:r w:rsidR="00620A54" w:rsidRPr="00752797">
        <w:rPr>
          <w:lang w:val="en-US"/>
        </w:rPr>
        <w:t>Decision tree for selecting the appropriate type of wave boundary conditions</w:t>
      </w:r>
    </w:p>
    <w:p w14:paraId="15D776E6" w14:textId="77777777" w:rsidR="00620A54" w:rsidRPr="00752797" w:rsidRDefault="00620A54" w:rsidP="002603CC">
      <w:pPr>
        <w:pStyle w:val="Heading3"/>
        <w:jc w:val="both"/>
        <w:rPr>
          <w:lang w:val="en-US"/>
        </w:rPr>
      </w:pPr>
      <w:bookmarkStart w:id="201" w:name="_Ref285375434"/>
      <w:bookmarkStart w:id="202" w:name="_Toc285701668"/>
      <w:bookmarkStart w:id="203" w:name="_Toc413611029"/>
      <w:r w:rsidRPr="00752797">
        <w:rPr>
          <w:lang w:val="en-US"/>
        </w:rPr>
        <w:lastRenderedPageBreak/>
        <w:t>Spectral wave boundary conditions</w:t>
      </w:r>
      <w:bookmarkEnd w:id="201"/>
      <w:bookmarkEnd w:id="202"/>
      <w:bookmarkEnd w:id="203"/>
    </w:p>
    <w:p w14:paraId="05F90BF5" w14:textId="77777777" w:rsidR="00620A54" w:rsidRPr="00752797" w:rsidRDefault="00620A54" w:rsidP="002603CC">
      <w:pPr>
        <w:pStyle w:val="BodyText"/>
        <w:rPr>
          <w:lang w:val="en-US"/>
        </w:rPr>
      </w:pPr>
      <w:r w:rsidRPr="00752797">
        <w:rPr>
          <w:lang w:val="en-US"/>
        </w:rPr>
        <w:t xml:space="preserve">Spectral wave boundary conditions are enabled using </w:t>
      </w:r>
      <w:r w:rsidR="00A61743" w:rsidRPr="00752797">
        <w:rPr>
          <w:i/>
          <w:lang w:val="en-US"/>
        </w:rPr>
        <w:t>wbctype</w:t>
      </w:r>
      <w:r w:rsidRPr="00752797">
        <w:rPr>
          <w:lang w:val="en-US"/>
        </w:rPr>
        <w:t xml:space="preserve"> values </w:t>
      </w:r>
      <w:r w:rsidRPr="00752797">
        <w:rPr>
          <w:i/>
          <w:lang w:val="en-US"/>
        </w:rPr>
        <w:t>jons</w:t>
      </w:r>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r w:rsidRPr="00752797">
        <w:rPr>
          <w:i/>
          <w:lang w:val="en-US"/>
        </w:rPr>
        <w:t>rt</w:t>
      </w:r>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14:paraId="3E4C6489" w14:textId="77777777"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14:paraId="13B9ADE5" w14:textId="77777777" w:rsidR="00AF26A5" w:rsidRPr="00752797" w:rsidRDefault="00AF26A5" w:rsidP="00AF26A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4</w:t>
      </w:r>
      <w:r w:rsidR="001935AF">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firstRow="1" w:lastRow="0" w:firstColumn="1" w:lastColumn="0" w:noHBand="0" w:noVBand="1"/>
      </w:tblPr>
      <w:tblGrid>
        <w:gridCol w:w="1951"/>
        <w:gridCol w:w="2126"/>
        <w:gridCol w:w="1135"/>
        <w:gridCol w:w="1418"/>
        <w:gridCol w:w="1134"/>
        <w:gridCol w:w="1166"/>
      </w:tblGrid>
      <w:tr w:rsidR="00620A54" w:rsidRPr="00752797" w14:paraId="5DE8A445" w14:textId="77777777" w:rsidTr="000533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14:paraId="5550E0AA" w14:textId="77777777" w:rsidR="00620A54" w:rsidRPr="00752797" w:rsidRDefault="00620A54" w:rsidP="002603CC">
            <w:pPr>
              <w:pStyle w:val="PlainText"/>
              <w:jc w:val="both"/>
            </w:pPr>
            <w:r w:rsidRPr="00752797">
              <w:t>keyword</w:t>
            </w:r>
          </w:p>
        </w:tc>
        <w:tc>
          <w:tcPr>
            <w:tcW w:w="1190" w:type="pct"/>
          </w:tcPr>
          <w:p w14:paraId="1AC7B5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635" w:type="pct"/>
          </w:tcPr>
          <w:p w14:paraId="7A8F62C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794" w:type="pct"/>
          </w:tcPr>
          <w:p w14:paraId="69CCB0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635" w:type="pct"/>
          </w:tcPr>
          <w:p w14:paraId="6C8ABB1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53" w:type="pct"/>
          </w:tcPr>
          <w:p w14:paraId="213734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CF54753"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40F2E619" w14:textId="77777777" w:rsidR="00620A54" w:rsidRPr="00752797" w:rsidRDefault="00620A54" w:rsidP="002603CC">
            <w:pPr>
              <w:pStyle w:val="PlainText"/>
              <w:jc w:val="both"/>
            </w:pPr>
            <w:r w:rsidRPr="00752797">
              <w:t>Tm01switch</w:t>
            </w:r>
            <w:r w:rsidR="001B6449" w:rsidRPr="00752797">
              <w:t>+</w:t>
            </w:r>
          </w:p>
        </w:tc>
        <w:tc>
          <w:tcPr>
            <w:tcW w:w="1190" w:type="pct"/>
          </w:tcPr>
          <w:p w14:paraId="417230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Tm01 rather than Tm-10</w:t>
            </w:r>
          </w:p>
        </w:tc>
        <w:tc>
          <w:tcPr>
            <w:tcW w:w="635" w:type="pct"/>
          </w:tcPr>
          <w:p w14:paraId="54C1AC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25071D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D1518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D5C675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5D9E1F8"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8BE2960" w14:textId="77777777" w:rsidR="00620A54" w:rsidRPr="00752797" w:rsidRDefault="00620A54" w:rsidP="002603CC">
            <w:pPr>
              <w:pStyle w:val="PlainText"/>
              <w:jc w:val="both"/>
            </w:pPr>
            <w:r w:rsidRPr="00752797">
              <w:t>bcfile</w:t>
            </w:r>
          </w:p>
        </w:tc>
        <w:tc>
          <w:tcPr>
            <w:tcW w:w="1190" w:type="pct"/>
          </w:tcPr>
          <w:p w14:paraId="524602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spectrum file</w:t>
            </w:r>
          </w:p>
        </w:tc>
        <w:tc>
          <w:tcPr>
            <w:tcW w:w="635" w:type="pct"/>
          </w:tcPr>
          <w:p w14:paraId="62E7F06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794" w:type="pct"/>
          </w:tcPr>
          <w:p w14:paraId="76FFB5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635" w:type="pct"/>
          </w:tcPr>
          <w:p w14:paraId="4AE6C8A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53" w:type="pct"/>
          </w:tcPr>
          <w:p w14:paraId="12ABDA1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62294D6"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72BEC37A" w14:textId="77777777" w:rsidR="00620A54" w:rsidRPr="00752797" w:rsidRDefault="00620A54" w:rsidP="002603CC">
            <w:pPr>
              <w:pStyle w:val="PlainText"/>
              <w:jc w:val="both"/>
            </w:pPr>
            <w:r w:rsidRPr="00752797">
              <w:t>correctHm0</w:t>
            </w:r>
            <w:r w:rsidR="001B6449" w:rsidRPr="00752797">
              <w:t>+</w:t>
            </w:r>
          </w:p>
        </w:tc>
        <w:tc>
          <w:tcPr>
            <w:tcW w:w="1190" w:type="pct"/>
          </w:tcPr>
          <w:p w14:paraId="1B5E1E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Hm0 correction</w:t>
            </w:r>
          </w:p>
        </w:tc>
        <w:tc>
          <w:tcPr>
            <w:tcW w:w="635" w:type="pct"/>
          </w:tcPr>
          <w:p w14:paraId="04B58B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43C15F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6C6C95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1CAAF91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6EFBEB"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57B4B965" w14:textId="77777777" w:rsidR="00620A54" w:rsidRPr="00752797" w:rsidRDefault="00620A54" w:rsidP="002603CC">
            <w:pPr>
              <w:pStyle w:val="PlainText"/>
              <w:jc w:val="both"/>
            </w:pPr>
            <w:r w:rsidRPr="00752797">
              <w:t>dtbc</w:t>
            </w:r>
            <w:r w:rsidR="001B6449" w:rsidRPr="00752797">
              <w:t>+</w:t>
            </w:r>
          </w:p>
        </w:tc>
        <w:tc>
          <w:tcPr>
            <w:tcW w:w="1190" w:type="pct"/>
          </w:tcPr>
          <w:p w14:paraId="4B3947DC" w14:textId="77777777"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Time step</w:t>
            </w:r>
            <w:r w:rsidR="00620A54" w:rsidRPr="00752797">
              <w:t xml:space="preserve"> used to describe time series of wave energy and long wave flux at offshore boundary (not affected by morfac)</w:t>
            </w:r>
          </w:p>
        </w:tc>
        <w:tc>
          <w:tcPr>
            <w:tcW w:w="635" w:type="pct"/>
          </w:tcPr>
          <w:p w14:paraId="6F86998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794" w:type="pct"/>
          </w:tcPr>
          <w:p w14:paraId="19BD1C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635" w:type="pct"/>
          </w:tcPr>
          <w:p w14:paraId="06EAC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653" w:type="pct"/>
          </w:tcPr>
          <w:p w14:paraId="79310A8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914E885"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61C35CD5" w14:textId="77777777" w:rsidR="00620A54" w:rsidRPr="00752797" w:rsidRDefault="00620A54" w:rsidP="002603CC">
            <w:pPr>
              <w:pStyle w:val="PlainText"/>
              <w:jc w:val="both"/>
            </w:pPr>
            <w:r w:rsidRPr="00752797">
              <w:t>dthetaS_XB</w:t>
            </w:r>
            <w:r w:rsidR="001B6449" w:rsidRPr="00752797">
              <w:t>+</w:t>
            </w:r>
          </w:p>
        </w:tc>
        <w:tc>
          <w:tcPr>
            <w:tcW w:w="1190" w:type="pct"/>
          </w:tcPr>
          <w:p w14:paraId="1ECD37E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The (counter-clockwise) angle in the degrees needed to rotate from the x-axis in SWAN to the x-axis pointing East</w:t>
            </w:r>
          </w:p>
        </w:tc>
        <w:tc>
          <w:tcPr>
            <w:tcW w:w="635" w:type="pct"/>
          </w:tcPr>
          <w:p w14:paraId="41E5D78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794" w:type="pct"/>
          </w:tcPr>
          <w:p w14:paraId="29895A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-360.0 - 360.0</w:t>
            </w:r>
          </w:p>
        </w:tc>
        <w:tc>
          <w:tcPr>
            <w:tcW w:w="635" w:type="pct"/>
          </w:tcPr>
          <w:p w14:paraId="1552D3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53" w:type="pct"/>
          </w:tcPr>
          <w:p w14:paraId="2591E54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B58603"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62292476" w14:textId="77777777" w:rsidR="00620A54" w:rsidRPr="00752797" w:rsidRDefault="00620A54" w:rsidP="002603CC">
            <w:pPr>
              <w:pStyle w:val="PlainText"/>
              <w:jc w:val="both"/>
            </w:pPr>
            <w:r w:rsidRPr="00752797">
              <w:t>fcutoff</w:t>
            </w:r>
            <w:r w:rsidR="001B6449" w:rsidRPr="00752797">
              <w:t>+</w:t>
            </w:r>
          </w:p>
        </w:tc>
        <w:tc>
          <w:tcPr>
            <w:tcW w:w="1190" w:type="pct"/>
          </w:tcPr>
          <w:p w14:paraId="5F689D27"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Low-freq cutoff frequency for </w:t>
            </w:r>
            <w:r w:rsidR="00400C16" w:rsidRPr="00752797">
              <w:t>wbctype</w:t>
            </w:r>
            <w:r w:rsidRPr="00752797">
              <w:t xml:space="preserve"> = jons, swan or vardens boundary conditions</w:t>
            </w:r>
          </w:p>
        </w:tc>
        <w:tc>
          <w:tcPr>
            <w:tcW w:w="635" w:type="pct"/>
          </w:tcPr>
          <w:p w14:paraId="4B61DC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794" w:type="pct"/>
          </w:tcPr>
          <w:p w14:paraId="045AB3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0.0 - 40.0</w:t>
            </w:r>
          </w:p>
        </w:tc>
        <w:tc>
          <w:tcPr>
            <w:tcW w:w="635" w:type="pct"/>
          </w:tcPr>
          <w:p w14:paraId="269E945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Hz</w:t>
            </w:r>
          </w:p>
        </w:tc>
        <w:tc>
          <w:tcPr>
            <w:tcW w:w="653" w:type="pct"/>
          </w:tcPr>
          <w:p w14:paraId="2CAE1D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DCBC018"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4E2E6DA" w14:textId="77777777" w:rsidR="00620A54" w:rsidRPr="00752797" w:rsidRDefault="00400C16" w:rsidP="002603CC">
            <w:pPr>
              <w:pStyle w:val="PlainText"/>
              <w:jc w:val="both"/>
            </w:pPr>
            <w:r w:rsidRPr="00752797">
              <w:t>wbctype</w:t>
            </w:r>
          </w:p>
        </w:tc>
        <w:tc>
          <w:tcPr>
            <w:tcW w:w="1190" w:type="pct"/>
          </w:tcPr>
          <w:p w14:paraId="0FBEF0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635" w:type="pct"/>
          </w:tcPr>
          <w:p w14:paraId="2B286D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794" w:type="pct"/>
          </w:tcPr>
          <w:p w14:paraId="48EC1B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vardens, </w:t>
            </w:r>
            <w:r w:rsidRPr="00752797">
              <w:lastRenderedPageBreak/>
              <w:t>reuse, ts_nonh, off, stat_table, jons_table</w:t>
            </w:r>
          </w:p>
        </w:tc>
        <w:tc>
          <w:tcPr>
            <w:tcW w:w="635" w:type="pct"/>
          </w:tcPr>
          <w:p w14:paraId="24F776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53" w:type="pct"/>
          </w:tcPr>
          <w:p w14:paraId="447B006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55DDEF"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4C952D8A" w14:textId="77777777" w:rsidR="00620A54" w:rsidRPr="00752797" w:rsidRDefault="00620A54" w:rsidP="002603CC">
            <w:pPr>
              <w:pStyle w:val="PlainText"/>
              <w:jc w:val="both"/>
            </w:pPr>
            <w:r w:rsidRPr="00752797">
              <w:lastRenderedPageBreak/>
              <w:t>nonhspectrum</w:t>
            </w:r>
            <w:r w:rsidR="001B6449" w:rsidRPr="00752797">
              <w:t>+</w:t>
            </w:r>
          </w:p>
        </w:tc>
        <w:tc>
          <w:tcPr>
            <w:tcW w:w="1190" w:type="pct"/>
          </w:tcPr>
          <w:p w14:paraId="1200D24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Spectrum format for wave action balance of </w:t>
            </w:r>
            <w:r w:rsidR="00586C99" w:rsidRPr="00752797">
              <w:t>non-hydrostatic</w:t>
            </w:r>
            <w:r w:rsidRPr="00752797">
              <w:t xml:space="preserve"> waves</w:t>
            </w:r>
          </w:p>
        </w:tc>
        <w:tc>
          <w:tcPr>
            <w:tcW w:w="635" w:type="pct"/>
          </w:tcPr>
          <w:p w14:paraId="44901B7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677AF2C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72C1C0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0E0B44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9CB72C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6301229" w14:textId="77777777" w:rsidR="00620A54" w:rsidRPr="00752797" w:rsidRDefault="00620A54" w:rsidP="002603CC">
            <w:pPr>
              <w:pStyle w:val="PlainText"/>
              <w:jc w:val="both"/>
            </w:pPr>
            <w:r w:rsidRPr="00752797">
              <w:t>nspectrumloc</w:t>
            </w:r>
            <w:r w:rsidR="001B6449" w:rsidRPr="00752797">
              <w:t>+</w:t>
            </w:r>
          </w:p>
        </w:tc>
        <w:tc>
          <w:tcPr>
            <w:tcW w:w="1190" w:type="pct"/>
          </w:tcPr>
          <w:p w14:paraId="6D357DC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input spectrum locations</w:t>
            </w:r>
          </w:p>
        </w:tc>
        <w:tc>
          <w:tcPr>
            <w:tcW w:w="635" w:type="pct"/>
          </w:tcPr>
          <w:p w14:paraId="3827B8D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66EB5072"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ny+1</w:t>
            </w:r>
          </w:p>
        </w:tc>
        <w:tc>
          <w:tcPr>
            <w:tcW w:w="635" w:type="pct"/>
          </w:tcPr>
          <w:p w14:paraId="6C7A09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20D1C0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1E69FE"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7CFF6BEC" w14:textId="77777777" w:rsidR="00620A54" w:rsidRPr="00752797" w:rsidRDefault="00620A54" w:rsidP="002603CC">
            <w:pPr>
              <w:pStyle w:val="PlainText"/>
              <w:jc w:val="both"/>
            </w:pPr>
            <w:r w:rsidRPr="00752797">
              <w:t>nspr</w:t>
            </w:r>
            <w:r w:rsidR="001B6449" w:rsidRPr="00752797">
              <w:t>+</w:t>
            </w:r>
          </w:p>
        </w:tc>
        <w:tc>
          <w:tcPr>
            <w:tcW w:w="1190" w:type="pct"/>
          </w:tcPr>
          <w:p w14:paraId="6DDC33F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long wave direction forced into </w:t>
            </w:r>
            <w:r w:rsidR="00586C99" w:rsidRPr="00752797">
              <w:t>centers</w:t>
            </w:r>
            <w:r w:rsidRPr="00752797">
              <w:t xml:space="preserve"> of short wave bins</w:t>
            </w:r>
          </w:p>
        </w:tc>
        <w:tc>
          <w:tcPr>
            <w:tcW w:w="635" w:type="pct"/>
          </w:tcPr>
          <w:p w14:paraId="33C1A4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26CED26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67699D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9D4647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757D9D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5DD5036C" w14:textId="77777777" w:rsidR="00620A54" w:rsidRPr="00752797" w:rsidRDefault="00620A54" w:rsidP="002603CC">
            <w:pPr>
              <w:pStyle w:val="PlainText"/>
              <w:jc w:val="both"/>
            </w:pPr>
            <w:r w:rsidRPr="00752797">
              <w:t>oldnyq</w:t>
            </w:r>
            <w:r w:rsidR="001B6449" w:rsidRPr="00752797">
              <w:t>+</w:t>
            </w:r>
          </w:p>
        </w:tc>
        <w:tc>
          <w:tcPr>
            <w:tcW w:w="1190" w:type="pct"/>
          </w:tcPr>
          <w:p w14:paraId="4FF131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old nyquist switch</w:t>
            </w:r>
          </w:p>
        </w:tc>
        <w:tc>
          <w:tcPr>
            <w:tcW w:w="635" w:type="pct"/>
          </w:tcPr>
          <w:p w14:paraId="73004C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6D8B4F8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47712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371979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F5BF3D"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304D67AC" w14:textId="77777777" w:rsidR="00620A54" w:rsidRPr="00752797" w:rsidRDefault="00620A54" w:rsidP="002603CC">
            <w:pPr>
              <w:pStyle w:val="PlainText"/>
              <w:jc w:val="both"/>
            </w:pPr>
            <w:r w:rsidRPr="00752797">
              <w:t>random</w:t>
            </w:r>
            <w:r w:rsidR="001B6449" w:rsidRPr="00752797">
              <w:t>+</w:t>
            </w:r>
          </w:p>
        </w:tc>
        <w:tc>
          <w:tcPr>
            <w:tcW w:w="1190" w:type="pct"/>
          </w:tcPr>
          <w:p w14:paraId="248F0568"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random seed for </w:t>
            </w:r>
            <w:r w:rsidR="00400C16" w:rsidRPr="00752797">
              <w:t>wbctype</w:t>
            </w:r>
            <w:r w:rsidRPr="00752797">
              <w:t xml:space="preserve"> = jons, swan or vardens boundary conditions</w:t>
            </w:r>
          </w:p>
        </w:tc>
        <w:tc>
          <w:tcPr>
            <w:tcW w:w="635" w:type="pct"/>
          </w:tcPr>
          <w:p w14:paraId="1DCF2B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794" w:type="pct"/>
          </w:tcPr>
          <w:p w14:paraId="2FB30AA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02AD8C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6E87C4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9E229A1"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1B65E28" w14:textId="77777777" w:rsidR="00620A54" w:rsidRPr="00752797" w:rsidRDefault="00620A54" w:rsidP="002603CC">
            <w:pPr>
              <w:pStyle w:val="PlainText"/>
              <w:jc w:val="both"/>
            </w:pPr>
            <w:r w:rsidRPr="00752797">
              <w:t>rt</w:t>
            </w:r>
          </w:p>
        </w:tc>
        <w:tc>
          <w:tcPr>
            <w:tcW w:w="1190" w:type="pct"/>
          </w:tcPr>
          <w:p w14:paraId="4C46D39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Duration of wave spectrum at offshore boundary, in morphological time</w:t>
            </w:r>
          </w:p>
        </w:tc>
        <w:tc>
          <w:tcPr>
            <w:tcW w:w="635" w:type="pct"/>
          </w:tcPr>
          <w:p w14:paraId="542FFE08"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w:t>
            </w:r>
          </w:p>
        </w:tc>
        <w:tc>
          <w:tcPr>
            <w:tcW w:w="794" w:type="pct"/>
          </w:tcPr>
          <w:p w14:paraId="50314FE6"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1200-7200</w:t>
            </w:r>
          </w:p>
        </w:tc>
        <w:tc>
          <w:tcPr>
            <w:tcW w:w="635" w:type="pct"/>
          </w:tcPr>
          <w:p w14:paraId="0ED2FF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653" w:type="pct"/>
          </w:tcPr>
          <w:p w14:paraId="4FB2C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D461A04"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463BD9D" w14:textId="77777777" w:rsidR="00620A54" w:rsidRPr="00752797" w:rsidRDefault="00620A54" w:rsidP="002603CC">
            <w:pPr>
              <w:pStyle w:val="PlainText"/>
              <w:jc w:val="both"/>
            </w:pPr>
            <w:r w:rsidRPr="00752797">
              <w:t>sprdthr</w:t>
            </w:r>
            <w:r w:rsidR="001B6449" w:rsidRPr="00752797">
              <w:t>+</w:t>
            </w:r>
          </w:p>
        </w:tc>
        <w:tc>
          <w:tcPr>
            <w:tcW w:w="1190" w:type="pct"/>
          </w:tcPr>
          <w:p w14:paraId="516DE56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ratio to maximum value of S above which spectrum densities are read in</w:t>
            </w:r>
          </w:p>
        </w:tc>
        <w:tc>
          <w:tcPr>
            <w:tcW w:w="635" w:type="pct"/>
          </w:tcPr>
          <w:p w14:paraId="0005C70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0.08</w:t>
            </w:r>
          </w:p>
        </w:tc>
        <w:tc>
          <w:tcPr>
            <w:tcW w:w="794" w:type="pct"/>
          </w:tcPr>
          <w:p w14:paraId="78B13CF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635" w:type="pct"/>
          </w:tcPr>
          <w:p w14:paraId="427DDA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7129D7B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D463360"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560F9AC" w14:textId="77777777" w:rsidR="00620A54" w:rsidRPr="00752797" w:rsidRDefault="00620A54" w:rsidP="002603CC">
            <w:pPr>
              <w:pStyle w:val="PlainText"/>
              <w:jc w:val="both"/>
            </w:pPr>
            <w:r w:rsidRPr="00752797">
              <w:t>trepfac</w:t>
            </w:r>
            <w:r w:rsidR="001B6449" w:rsidRPr="00752797">
              <w:t>+</w:t>
            </w:r>
          </w:p>
        </w:tc>
        <w:tc>
          <w:tcPr>
            <w:tcW w:w="1190" w:type="pct"/>
          </w:tcPr>
          <w:p w14:paraId="64571CD0"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Compute mean wave period over energy band: for </w:t>
            </w:r>
            <w:r w:rsidR="00400C16" w:rsidRPr="00752797">
              <w:t>wbctype</w:t>
            </w:r>
            <w:r w:rsidRPr="00752797">
              <w:t xml:space="preserve"> jons, swan or vardens; converges to Tm01 for trepfac = 0.0 and</w:t>
            </w:r>
          </w:p>
        </w:tc>
        <w:tc>
          <w:tcPr>
            <w:tcW w:w="635" w:type="pct"/>
          </w:tcPr>
          <w:p w14:paraId="7CF955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794" w:type="pct"/>
          </w:tcPr>
          <w:p w14:paraId="0460EF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635" w:type="pct"/>
          </w:tcPr>
          <w:p w14:paraId="15C1D2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7B81D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CD8F009"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092DED01" w14:textId="77777777" w:rsidR="00620A54" w:rsidRPr="00752797" w:rsidRDefault="00620A54" w:rsidP="002603CC">
            <w:pPr>
              <w:pStyle w:val="PlainText"/>
              <w:jc w:val="both"/>
            </w:pPr>
            <w:r w:rsidRPr="00752797">
              <w:lastRenderedPageBreak/>
              <w:t>wbcversion</w:t>
            </w:r>
            <w:r w:rsidR="001B6449" w:rsidRPr="00752797">
              <w:t>+</w:t>
            </w:r>
          </w:p>
        </w:tc>
        <w:tc>
          <w:tcPr>
            <w:tcW w:w="1190" w:type="pct"/>
          </w:tcPr>
          <w:p w14:paraId="41E9EE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Version of wave boundary conditions</w:t>
            </w:r>
          </w:p>
        </w:tc>
        <w:tc>
          <w:tcPr>
            <w:tcW w:w="635" w:type="pct"/>
          </w:tcPr>
          <w:p w14:paraId="465DFC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w:t>
            </w:r>
          </w:p>
        </w:tc>
        <w:tc>
          <w:tcPr>
            <w:tcW w:w="794" w:type="pct"/>
          </w:tcPr>
          <w:p w14:paraId="1E9B79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1 - 3</w:t>
            </w:r>
          </w:p>
        </w:tc>
        <w:tc>
          <w:tcPr>
            <w:tcW w:w="635" w:type="pct"/>
          </w:tcPr>
          <w:p w14:paraId="4D97E4D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732399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97D655B" w14:textId="77777777" w:rsidR="00620A54" w:rsidRPr="00752797" w:rsidRDefault="00620A54" w:rsidP="002603CC">
      <w:pPr>
        <w:pStyle w:val="Heading4"/>
        <w:jc w:val="both"/>
        <w:rPr>
          <w:lang w:val="en-US"/>
        </w:rPr>
      </w:pPr>
      <w:bookmarkStart w:id="204" w:name="_Ref285376842"/>
      <w:r w:rsidRPr="00752797">
        <w:rPr>
          <w:lang w:val="en-US"/>
        </w:rPr>
        <w:t>JONSWAP wave spectra</w:t>
      </w:r>
      <w:bookmarkEnd w:id="204"/>
    </w:p>
    <w:p w14:paraId="0AA636F8" w14:textId="77777777"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jons</w:t>
      </w:r>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AF62FE" w:rsidRPr="00752797">
        <w:rPr>
          <w:lang w:val="en-US"/>
        </w:rPr>
        <w:fldChar w:fldCharType="begin"/>
      </w:r>
      <w:r w:rsidR="00AF62FE" w:rsidRPr="00752797">
        <w:rPr>
          <w:lang w:val="en-US"/>
        </w:rPr>
        <w:instrText xml:space="preserve"> REF _Ref413320528 \h </w:instrText>
      </w:r>
      <w:r w:rsidR="00AF62FE" w:rsidRPr="00752797">
        <w:rPr>
          <w:lang w:val="en-US"/>
        </w:rPr>
      </w:r>
      <w:r w:rsidR="00AF62FE" w:rsidRPr="00752797">
        <w:rPr>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5</w:t>
      </w:r>
      <w:r w:rsidR="00AF62F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14:paraId="25977294" w14:textId="77777777" w:rsidR="00620A54" w:rsidRPr="00752797" w:rsidRDefault="00620A54" w:rsidP="002603CC">
      <w:pPr>
        <w:pStyle w:val="BodyText"/>
        <w:rPr>
          <w:lang w:val="en-US"/>
        </w:rPr>
      </w:pPr>
      <w:r w:rsidRPr="00752797">
        <w:rPr>
          <w:lang w:val="en-US"/>
        </w:rPr>
        <w:t>A typical JONSWAP definition file looks as follows:</w:t>
      </w:r>
    </w:p>
    <w:p w14:paraId="3E13713B" w14:textId="77777777" w:rsidR="00620A54" w:rsidRPr="00752797" w:rsidRDefault="00620A54" w:rsidP="002603CC">
      <w:pPr>
        <w:pStyle w:val="Codeheader"/>
        <w:rPr>
          <w:lang w:val="en-US"/>
        </w:rPr>
      </w:pPr>
      <w:r w:rsidRPr="00752797">
        <w:rPr>
          <w:lang w:val="en-US"/>
        </w:rPr>
        <w:t>jonswap.txt</w:t>
      </w:r>
    </w:p>
    <w:p w14:paraId="0AEBB9A1" w14:textId="77777777" w:rsidR="00620A54" w:rsidRPr="00752797" w:rsidRDefault="00620A54" w:rsidP="002603CC">
      <w:pPr>
        <w:pStyle w:val="Code"/>
        <w:jc w:val="both"/>
      </w:pPr>
      <w:r w:rsidRPr="00752797">
        <w:t>Hm0</w:t>
      </w:r>
      <w:r w:rsidRPr="00752797">
        <w:tab/>
      </w:r>
      <w:r w:rsidRPr="00752797">
        <w:tab/>
        <w:t>= 0.8</w:t>
      </w:r>
    </w:p>
    <w:p w14:paraId="103D1D1F" w14:textId="77777777" w:rsidR="00620A54" w:rsidRPr="00752797" w:rsidRDefault="00EB6E3B" w:rsidP="002603CC">
      <w:pPr>
        <w:pStyle w:val="Code"/>
        <w:jc w:val="both"/>
      </w:pPr>
      <w:r w:rsidRPr="00752797">
        <w:t>Tp</w:t>
      </w:r>
      <w:r w:rsidR="00620A54" w:rsidRPr="00752797">
        <w:tab/>
      </w:r>
      <w:r w:rsidR="00620A54" w:rsidRPr="00752797">
        <w:tab/>
        <w:t xml:space="preserve">= </w:t>
      </w:r>
      <w:r w:rsidRPr="00752797">
        <w:t>8</w:t>
      </w:r>
    </w:p>
    <w:p w14:paraId="1392FA9E" w14:textId="77777777" w:rsidR="00620A54" w:rsidRPr="00752797" w:rsidRDefault="00620A54" w:rsidP="002603CC">
      <w:pPr>
        <w:pStyle w:val="Code"/>
        <w:jc w:val="both"/>
      </w:pPr>
      <w:r w:rsidRPr="00752797">
        <w:t>mainang</w:t>
      </w:r>
      <w:r w:rsidRPr="00752797">
        <w:tab/>
        <w:t>= 285.</w:t>
      </w:r>
    </w:p>
    <w:p w14:paraId="08A53666" w14:textId="77777777" w:rsidR="00620A54" w:rsidRPr="00752797" w:rsidRDefault="00620A54" w:rsidP="002603CC">
      <w:pPr>
        <w:pStyle w:val="Code"/>
        <w:jc w:val="both"/>
      </w:pPr>
      <w:r w:rsidRPr="00752797">
        <w:t>gammajsp</w:t>
      </w:r>
      <w:r w:rsidRPr="00752797">
        <w:tab/>
        <w:t>= 3.3</w:t>
      </w:r>
    </w:p>
    <w:p w14:paraId="4524A6F8" w14:textId="77777777" w:rsidR="00620A54" w:rsidRPr="00752797" w:rsidRDefault="00620A54" w:rsidP="002603CC">
      <w:pPr>
        <w:pStyle w:val="Code"/>
        <w:jc w:val="both"/>
      </w:pPr>
      <w:r w:rsidRPr="00752797">
        <w:t>s</w:t>
      </w:r>
      <w:r w:rsidRPr="00752797">
        <w:tab/>
      </w:r>
      <w:r w:rsidRPr="00752797">
        <w:tab/>
        <w:t>= 10.</w:t>
      </w:r>
    </w:p>
    <w:p w14:paraId="2A264F9D" w14:textId="77777777" w:rsidR="00620A54" w:rsidRPr="00752797" w:rsidRDefault="00620A54" w:rsidP="002603CC">
      <w:pPr>
        <w:pStyle w:val="Code"/>
        <w:jc w:val="both"/>
      </w:pPr>
      <w:r w:rsidRPr="00752797">
        <w:t>fnyq</w:t>
      </w:r>
      <w:r w:rsidRPr="00752797">
        <w:tab/>
      </w:r>
      <w:r w:rsidRPr="00752797">
        <w:tab/>
        <w:t>= 0.3</w:t>
      </w:r>
    </w:p>
    <w:p w14:paraId="1AC8F382" w14:textId="77777777" w:rsidR="00782FCD" w:rsidRPr="00752797" w:rsidRDefault="007E11C1" w:rsidP="002603CC">
      <w:pPr>
        <w:pStyle w:val="BodyText"/>
        <w:rPr>
          <w:lang w:val="en-US"/>
        </w:rPr>
      </w:pPr>
      <w:r w:rsidRPr="00752797">
        <w:rPr>
          <w:lang w:val="en-US"/>
        </w:rPr>
        <w:t>For the definitions see the table below.</w:t>
      </w:r>
    </w:p>
    <w:p w14:paraId="2A3281EB" w14:textId="77777777"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14:paraId="6EAED6FB" w14:textId="77777777" w:rsidR="00620A54" w:rsidRPr="00752797" w:rsidRDefault="00620A54" w:rsidP="002603CC">
      <w:pPr>
        <w:pStyle w:val="Codeheader"/>
        <w:rPr>
          <w:lang w:val="en-US"/>
        </w:rPr>
      </w:pPr>
      <w:r w:rsidRPr="00752797">
        <w:rPr>
          <w:lang w:val="en-US"/>
        </w:rPr>
        <w:t>jonswap.txt</w:t>
      </w:r>
    </w:p>
    <w:p w14:paraId="447A4761" w14:textId="77777777" w:rsidR="00620A54" w:rsidRPr="00752797" w:rsidRDefault="00620A54" w:rsidP="002603CC">
      <w:pPr>
        <w:pStyle w:val="Code"/>
        <w:jc w:val="both"/>
      </w:pPr>
      <w:r w:rsidRPr="00752797">
        <w:t>&lt;Hm0&gt; &lt;Tp&gt; &lt;mainang&gt; &lt;gammajsp&gt; &lt;s&gt; &lt;duration&gt; &lt;dtbc&gt;</w:t>
      </w:r>
    </w:p>
    <w:p w14:paraId="2211392B" w14:textId="77777777"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r w:rsidRPr="00752797">
        <w:rPr>
          <w:i/>
          <w:lang w:val="en-US"/>
        </w:rPr>
        <w:t xml:space="preserve">rt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This format is also used for time-varying stationary wave boundary conditions as described in</w:t>
      </w:r>
      <w:r w:rsidR="00AF62FE" w:rsidRPr="00752797">
        <w:rPr>
          <w:lang w:val="en-US"/>
        </w:rPr>
        <w:t xml:space="preserve"> </w:t>
      </w:r>
    </w:p>
    <w:p w14:paraId="09CAF3CD" w14:textId="77777777" w:rsidR="00620A54" w:rsidRPr="00752797" w:rsidRDefault="00620A54" w:rsidP="002603CC">
      <w:pPr>
        <w:pStyle w:val="BodyText"/>
        <w:rPr>
          <w:lang w:val="en-US"/>
        </w:rPr>
      </w:pPr>
      <w:r w:rsidRPr="00752797">
        <w:rPr>
          <w:lang w:val="en-US"/>
        </w:rPr>
        <w:t>. As an example, the JONSWAP spectrum definition file presented above would look as follows if the significant wave height should be increased with 0.2 m every hour:</w:t>
      </w:r>
    </w:p>
    <w:p w14:paraId="49F7B665" w14:textId="77777777" w:rsidR="00620A54" w:rsidRPr="00752797" w:rsidRDefault="00620A54" w:rsidP="002603CC">
      <w:pPr>
        <w:pStyle w:val="Codeheader"/>
        <w:rPr>
          <w:lang w:val="en-US"/>
        </w:rPr>
      </w:pPr>
      <w:r w:rsidRPr="00752797">
        <w:rPr>
          <w:lang w:val="en-US"/>
        </w:rPr>
        <w:t>jonswap.txt</w:t>
      </w:r>
    </w:p>
    <w:p w14:paraId="3F1D2000" w14:textId="77777777" w:rsidR="00620A54" w:rsidRPr="00752797" w:rsidRDefault="00620A54" w:rsidP="002603CC">
      <w:pPr>
        <w:pStyle w:val="Code"/>
        <w:jc w:val="both"/>
      </w:pPr>
      <w:r w:rsidRPr="00752797">
        <w:t>0.</w:t>
      </w:r>
      <w:r w:rsidR="00194960" w:rsidRPr="00752797">
        <w:t xml:space="preserve">8 8. 285. 3.3 10. 0.3 3600. </w:t>
      </w:r>
      <w:r w:rsidR="00EB6E3B" w:rsidRPr="00752797">
        <w:t>1</w:t>
      </w:r>
    </w:p>
    <w:p w14:paraId="5B617BA3" w14:textId="77777777" w:rsidR="00620A54" w:rsidRPr="00752797" w:rsidRDefault="00620A54" w:rsidP="002603CC">
      <w:pPr>
        <w:pStyle w:val="Code"/>
        <w:jc w:val="both"/>
      </w:pPr>
      <w:r w:rsidRPr="00752797">
        <w:t>1</w:t>
      </w:r>
      <w:r w:rsidR="00194960" w:rsidRPr="00752797">
        <w:t xml:space="preserve">.0 8. 285. 3.3 10. 0.3 3600. </w:t>
      </w:r>
      <w:r w:rsidR="00EB6E3B" w:rsidRPr="00752797">
        <w:t>1</w:t>
      </w:r>
    </w:p>
    <w:p w14:paraId="45D0FBAC" w14:textId="77777777" w:rsidR="00620A54" w:rsidRPr="00752797" w:rsidRDefault="00620A54" w:rsidP="002603CC">
      <w:pPr>
        <w:pStyle w:val="Code"/>
        <w:jc w:val="both"/>
      </w:pPr>
      <w:r w:rsidRPr="00752797">
        <w:t>1</w:t>
      </w:r>
      <w:r w:rsidR="00194960" w:rsidRPr="00752797">
        <w:t xml:space="preserve">.2 8. 285. 3.3 10. 0.3 3600. </w:t>
      </w:r>
      <w:r w:rsidR="00EB6E3B" w:rsidRPr="00752797">
        <w:t>1</w:t>
      </w:r>
    </w:p>
    <w:p w14:paraId="7D53DF0E" w14:textId="77777777" w:rsidR="00620A54" w:rsidRPr="00752797" w:rsidRDefault="00620A54" w:rsidP="002603CC">
      <w:pPr>
        <w:pStyle w:val="BodyText"/>
        <w:rPr>
          <w:lang w:val="en-US"/>
        </w:rPr>
      </w:pPr>
      <w:r w:rsidRPr="00752797">
        <w:rPr>
          <w:lang w:val="en-US"/>
        </w:rPr>
        <w:t xml:space="preserve">A more generic way of providing time-varying spectral wave boundary conditions is using a FILELIST construction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Temporally and/or spatially varying wave </w:t>
      </w:r>
      <w:r w:rsidR="002D6E55" w:rsidRPr="00752797">
        <w:rPr>
          <w:lang w:val="en-US"/>
        </w:rPr>
        <w:lastRenderedPageBreak/>
        <w:t>boundary conditions</w:t>
      </w:r>
      <w:r w:rsidRPr="00752797">
        <w:rPr>
          <w:lang w:val="en-US"/>
        </w:rPr>
        <w:fldChar w:fldCharType="end"/>
      </w:r>
      <w:r w:rsidRPr="00752797">
        <w:rPr>
          <w:lang w:val="en-US"/>
        </w:rPr>
        <w:t>. This approach is compatible with all spectral wave boundary condition types as well as spatially varying boundary conditions as described in the same section.</w:t>
      </w:r>
    </w:p>
    <w:p w14:paraId="15A119AB" w14:textId="77777777" w:rsidR="00691D3B" w:rsidRPr="00752797" w:rsidRDefault="00691D3B" w:rsidP="002603CC">
      <w:pPr>
        <w:rPr>
          <w:lang w:val="en-US"/>
        </w:rPr>
      </w:pPr>
      <w:r w:rsidRPr="00752797">
        <w:rPr>
          <w:lang w:val="en-US"/>
        </w:rPr>
        <w:t xml:space="preserve">The parameter s in the JONSWAP spectrum definition is related to the directional spreading (in deg.) through the following relation </w:t>
      </w:r>
      <w:r w:rsidRPr="00752797">
        <w:rPr>
          <w:position w:val="-26"/>
          <w:lang w:val="en-US"/>
        </w:rPr>
        <w:object w:dxaOrig="2320" w:dyaOrig="700" w14:anchorId="02323FA1">
          <v:shape id="_x0000_i1151" type="#_x0000_t75" style="width:116pt;height:35pt" o:ole="">
            <v:imagedata r:id="rId292" o:title=""/>
          </v:shape>
          <o:OLEObject Type="Embed" ProgID="Equation.DSMT4" ShapeID="_x0000_i1151" DrawAspect="Content" ObjectID="_1362569651" r:id="rId293"/>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14:paraId="60627914" w14:textId="77777777" w:rsidR="00691D3B" w:rsidRPr="00752797" w:rsidRDefault="00691D3B" w:rsidP="00F9440E">
      <w:pPr>
        <w:pStyle w:val="BodyText"/>
        <w:jc w:val="center"/>
        <w:rPr>
          <w:lang w:val="en-US"/>
        </w:rPr>
      </w:pPr>
      <w:r w:rsidRPr="00752797">
        <w:rPr>
          <w:b/>
          <w:noProof/>
          <w:lang w:val="en-US"/>
        </w:rPr>
        <w:drawing>
          <wp:inline distT="0" distB="0" distL="0" distR="0" wp14:anchorId="5CBFAE0C" wp14:editId="4084E2CB">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14:paraId="3CCBEACD" w14:textId="77777777" w:rsidR="0005330B" w:rsidRPr="00752797" w:rsidRDefault="0005330B" w:rsidP="0005330B">
      <w:pPr>
        <w:pStyle w:val="Caption"/>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2</w:t>
      </w:r>
      <w:r w:rsidR="001935AF">
        <w:rPr>
          <w:lang w:val="en-US"/>
        </w:rPr>
        <w:fldChar w:fldCharType="end"/>
      </w:r>
      <w:r w:rsidRPr="00752797">
        <w:rPr>
          <w:lang w:val="en-US"/>
        </w:rPr>
        <w:tab/>
        <w:t>Effect a variation in s for the direction spreading of wave energy</w:t>
      </w:r>
    </w:p>
    <w:p w14:paraId="75FBA1F2" w14:textId="77777777" w:rsidR="0005330B" w:rsidRPr="00752797" w:rsidRDefault="0005330B" w:rsidP="0005330B">
      <w:pPr>
        <w:rPr>
          <w:lang w:val="en-US"/>
        </w:rPr>
      </w:pPr>
    </w:p>
    <w:p w14:paraId="5180BB32" w14:textId="77777777" w:rsidR="00620A54" w:rsidRPr="00752797" w:rsidRDefault="00AF26A5" w:rsidP="00AF26A5">
      <w:pPr>
        <w:pStyle w:val="Caption"/>
        <w:rPr>
          <w:lang w:val="en-US"/>
        </w:rPr>
      </w:pPr>
      <w:bookmarkStart w:id="205" w:name="_Ref413320528"/>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5</w:t>
      </w:r>
      <w:r w:rsidR="001935AF">
        <w:rPr>
          <w:lang w:val="en-US"/>
        </w:rPr>
        <w:fldChar w:fldCharType="end"/>
      </w:r>
      <w:bookmarkEnd w:id="205"/>
      <w:r w:rsidRPr="00752797">
        <w:rPr>
          <w:lang w:val="en-US"/>
        </w:rPr>
        <w:tab/>
      </w:r>
      <w:r w:rsidR="00620A54" w:rsidRPr="00752797">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752797" w14:paraId="7F7CF80B"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529A57C9" w14:textId="77777777" w:rsidR="00620A54" w:rsidRPr="00752797" w:rsidRDefault="00620A54" w:rsidP="002603CC">
            <w:pPr>
              <w:rPr>
                <w:rFonts w:ascii="Courier" w:hAnsi="Courier"/>
                <w:lang w:val="en-US"/>
              </w:rPr>
            </w:pPr>
            <w:r w:rsidRPr="00752797">
              <w:rPr>
                <w:rFonts w:ascii="Courier" w:hAnsi="Courier"/>
                <w:lang w:val="en-US"/>
              </w:rPr>
              <w:t>keyword</w:t>
            </w:r>
          </w:p>
        </w:tc>
        <w:tc>
          <w:tcPr>
            <w:tcW w:w="2069" w:type="pct"/>
          </w:tcPr>
          <w:p w14:paraId="0626A612"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description</w:t>
            </w:r>
          </w:p>
        </w:tc>
        <w:tc>
          <w:tcPr>
            <w:tcW w:w="661" w:type="pct"/>
          </w:tcPr>
          <w:p w14:paraId="13BDB12C"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default</w:t>
            </w:r>
          </w:p>
        </w:tc>
        <w:tc>
          <w:tcPr>
            <w:tcW w:w="726" w:type="pct"/>
          </w:tcPr>
          <w:p w14:paraId="6F429409"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minimum</w:t>
            </w:r>
          </w:p>
        </w:tc>
        <w:tc>
          <w:tcPr>
            <w:tcW w:w="751" w:type="pct"/>
          </w:tcPr>
          <w:p w14:paraId="6836202B"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maximum</w:t>
            </w:r>
          </w:p>
        </w:tc>
      </w:tr>
      <w:tr w:rsidR="00620A54" w:rsidRPr="00752797" w14:paraId="544277F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7844C9CF" w14:textId="77777777" w:rsidR="00620A54" w:rsidRPr="00752797" w:rsidRDefault="00620A54" w:rsidP="002603CC">
            <w:pPr>
              <w:rPr>
                <w:rFonts w:ascii="Courier" w:hAnsi="Courier"/>
                <w:lang w:val="en-US"/>
              </w:rPr>
            </w:pPr>
            <w:r w:rsidRPr="00752797">
              <w:rPr>
                <w:rFonts w:ascii="Courier" w:hAnsi="Courier"/>
                <w:lang w:val="en-US"/>
              </w:rPr>
              <w:t>Hm0</w:t>
            </w:r>
          </w:p>
        </w:tc>
        <w:tc>
          <w:tcPr>
            <w:tcW w:w="2069" w:type="pct"/>
          </w:tcPr>
          <w:p w14:paraId="01FF084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Hm0 of the wave spectrum, significant wave height [m]</w:t>
            </w:r>
          </w:p>
        </w:tc>
        <w:tc>
          <w:tcPr>
            <w:tcW w:w="661" w:type="pct"/>
          </w:tcPr>
          <w:p w14:paraId="2FEE66C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26" w:type="pct"/>
          </w:tcPr>
          <w:p w14:paraId="67EA0DA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51" w:type="pct"/>
          </w:tcPr>
          <w:p w14:paraId="191BA2D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7150C3C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500BCC9" w14:textId="77777777" w:rsidR="00620A54" w:rsidRPr="00752797" w:rsidRDefault="00620A54" w:rsidP="002603CC">
            <w:pPr>
              <w:rPr>
                <w:rFonts w:ascii="Courier" w:hAnsi="Courier"/>
                <w:lang w:val="en-US"/>
              </w:rPr>
            </w:pPr>
            <w:r w:rsidRPr="00752797">
              <w:rPr>
                <w:rFonts w:ascii="Courier" w:hAnsi="Courier"/>
                <w:lang w:val="en-US"/>
              </w:rPr>
              <w:t>fp</w:t>
            </w:r>
          </w:p>
        </w:tc>
        <w:tc>
          <w:tcPr>
            <w:tcW w:w="2069" w:type="pct"/>
          </w:tcPr>
          <w:p w14:paraId="5857292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Peak frequency of the wave spectrum [s-1]</w:t>
            </w:r>
          </w:p>
        </w:tc>
        <w:tc>
          <w:tcPr>
            <w:tcW w:w="661" w:type="pct"/>
          </w:tcPr>
          <w:p w14:paraId="22D1ED7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0.08</w:t>
            </w:r>
          </w:p>
        </w:tc>
        <w:tc>
          <w:tcPr>
            <w:tcW w:w="726" w:type="pct"/>
          </w:tcPr>
          <w:p w14:paraId="6A8EFE10"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0.0625</w:t>
            </w:r>
          </w:p>
        </w:tc>
        <w:tc>
          <w:tcPr>
            <w:tcW w:w="751" w:type="pct"/>
          </w:tcPr>
          <w:p w14:paraId="0AB588E1"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0.4</w:t>
            </w:r>
          </w:p>
        </w:tc>
      </w:tr>
      <w:tr w:rsidR="00620A54" w:rsidRPr="00752797" w14:paraId="6D34B8C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4273914B" w14:textId="77777777" w:rsidR="00620A54" w:rsidRPr="00752797" w:rsidRDefault="00620A54" w:rsidP="002603CC">
            <w:pPr>
              <w:rPr>
                <w:rFonts w:ascii="Courier" w:hAnsi="Courier"/>
                <w:lang w:val="en-US"/>
              </w:rPr>
            </w:pPr>
            <w:r w:rsidRPr="00752797">
              <w:rPr>
                <w:rFonts w:ascii="Courier" w:hAnsi="Courier"/>
                <w:lang w:val="en-US"/>
              </w:rPr>
              <w:t>gammajsp</w:t>
            </w:r>
          </w:p>
        </w:tc>
        <w:tc>
          <w:tcPr>
            <w:tcW w:w="2069" w:type="pct"/>
          </w:tcPr>
          <w:p w14:paraId="6699C894"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Peak enhancement factor in the JONSWAP expression [-]</w:t>
            </w:r>
          </w:p>
        </w:tc>
        <w:tc>
          <w:tcPr>
            <w:tcW w:w="661" w:type="pct"/>
          </w:tcPr>
          <w:p w14:paraId="34B0C9E8"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3.3</w:t>
            </w:r>
          </w:p>
        </w:tc>
        <w:tc>
          <w:tcPr>
            <w:tcW w:w="726" w:type="pct"/>
          </w:tcPr>
          <w:p w14:paraId="7D3E919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4640C32"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4B3024F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AA253C3" w14:textId="77777777" w:rsidR="00620A54" w:rsidRPr="00752797" w:rsidRDefault="00620A54" w:rsidP="002603CC">
            <w:pPr>
              <w:rPr>
                <w:rFonts w:ascii="Courier" w:hAnsi="Courier"/>
                <w:lang w:val="en-US"/>
              </w:rPr>
            </w:pPr>
            <w:r w:rsidRPr="00752797">
              <w:rPr>
                <w:rFonts w:ascii="Courier" w:hAnsi="Courier"/>
                <w:lang w:val="en-US"/>
              </w:rPr>
              <w:t>s</w:t>
            </w:r>
          </w:p>
        </w:tc>
        <w:tc>
          <w:tcPr>
            <w:tcW w:w="2069" w:type="pct"/>
          </w:tcPr>
          <w:p w14:paraId="607417CF"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Directional spreading coefficient, cos</w:t>
            </w:r>
            <w:r w:rsidR="007E11C1" w:rsidRPr="00752797">
              <w:rPr>
                <w:rFonts w:ascii="Courier" w:hAnsi="Courier"/>
                <w:vertAlign w:val="superscript"/>
                <w:lang w:val="en-US"/>
              </w:rPr>
              <w:t>2s</w:t>
            </w:r>
            <w:r w:rsidRPr="00752797">
              <w:rPr>
                <w:rFonts w:ascii="Courier" w:hAnsi="Courier"/>
                <w:lang w:val="en-US"/>
              </w:rPr>
              <w:t xml:space="preserve"> law [-]</w:t>
            </w:r>
          </w:p>
        </w:tc>
        <w:tc>
          <w:tcPr>
            <w:tcW w:w="661" w:type="pct"/>
          </w:tcPr>
          <w:p w14:paraId="60C25456"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26" w:type="pct"/>
          </w:tcPr>
          <w:p w14:paraId="1A2A55EA"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52EB059"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1000.</w:t>
            </w:r>
          </w:p>
        </w:tc>
      </w:tr>
      <w:tr w:rsidR="00620A54" w:rsidRPr="00752797" w14:paraId="29B5F66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11070162" w14:textId="77777777" w:rsidR="00620A54" w:rsidRPr="00752797" w:rsidRDefault="00620A54" w:rsidP="002603CC">
            <w:pPr>
              <w:rPr>
                <w:rFonts w:ascii="Courier" w:hAnsi="Courier"/>
                <w:lang w:val="en-US"/>
              </w:rPr>
            </w:pPr>
            <w:r w:rsidRPr="00752797">
              <w:rPr>
                <w:rFonts w:ascii="Courier" w:hAnsi="Courier"/>
                <w:lang w:val="en-US"/>
              </w:rPr>
              <w:t>mainang</w:t>
            </w:r>
          </w:p>
        </w:tc>
        <w:tc>
          <w:tcPr>
            <w:tcW w:w="2069" w:type="pct"/>
          </w:tcPr>
          <w:p w14:paraId="54CCC46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Main wave angle (nautical convention) [°]</w:t>
            </w:r>
          </w:p>
        </w:tc>
        <w:tc>
          <w:tcPr>
            <w:tcW w:w="661" w:type="pct"/>
          </w:tcPr>
          <w:p w14:paraId="4E98497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270.</w:t>
            </w:r>
          </w:p>
        </w:tc>
        <w:tc>
          <w:tcPr>
            <w:tcW w:w="726" w:type="pct"/>
          </w:tcPr>
          <w:p w14:paraId="43461E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180.</w:t>
            </w:r>
          </w:p>
        </w:tc>
        <w:tc>
          <w:tcPr>
            <w:tcW w:w="751" w:type="pct"/>
          </w:tcPr>
          <w:p w14:paraId="7402C7C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360.</w:t>
            </w:r>
          </w:p>
        </w:tc>
      </w:tr>
      <w:tr w:rsidR="00620A54" w:rsidRPr="00752797" w14:paraId="6F1FE631"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44BBA02B" w14:textId="77777777" w:rsidR="00620A54" w:rsidRPr="00752797" w:rsidRDefault="00620A54" w:rsidP="002603CC">
            <w:pPr>
              <w:rPr>
                <w:rFonts w:ascii="Courier" w:hAnsi="Courier"/>
                <w:lang w:val="en-US"/>
              </w:rPr>
            </w:pPr>
            <w:r w:rsidRPr="00752797">
              <w:rPr>
                <w:rFonts w:ascii="Courier" w:hAnsi="Courier"/>
                <w:lang w:val="en-US"/>
              </w:rPr>
              <w:t>fnyq</w:t>
            </w:r>
          </w:p>
        </w:tc>
        <w:tc>
          <w:tcPr>
            <w:tcW w:w="2069" w:type="pct"/>
          </w:tcPr>
          <w:p w14:paraId="6CFC7307"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Highest frequency used to create JONSWAP spectrum [s-1]</w:t>
            </w:r>
          </w:p>
        </w:tc>
        <w:tc>
          <w:tcPr>
            <w:tcW w:w="661" w:type="pct"/>
          </w:tcPr>
          <w:p w14:paraId="2BD5B27B"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0.3</w:t>
            </w:r>
          </w:p>
        </w:tc>
        <w:tc>
          <w:tcPr>
            <w:tcW w:w="726" w:type="pct"/>
          </w:tcPr>
          <w:p w14:paraId="402CD18E"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0.2</w:t>
            </w:r>
          </w:p>
        </w:tc>
        <w:tc>
          <w:tcPr>
            <w:tcW w:w="751" w:type="pct"/>
          </w:tcPr>
          <w:p w14:paraId="1270094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r>
      <w:tr w:rsidR="00620A54" w:rsidRPr="00752797" w14:paraId="61DB63A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5CECF00" w14:textId="77777777" w:rsidR="00620A54" w:rsidRPr="00752797" w:rsidRDefault="00620A54" w:rsidP="002603CC">
            <w:pPr>
              <w:rPr>
                <w:rFonts w:ascii="Courier" w:hAnsi="Courier"/>
                <w:lang w:val="en-US"/>
              </w:rPr>
            </w:pPr>
            <w:r w:rsidRPr="00752797">
              <w:rPr>
                <w:rFonts w:ascii="Courier" w:hAnsi="Courier"/>
                <w:lang w:val="en-US"/>
              </w:rPr>
              <w:t>dfj</w:t>
            </w:r>
          </w:p>
        </w:tc>
        <w:tc>
          <w:tcPr>
            <w:tcW w:w="2069" w:type="pct"/>
          </w:tcPr>
          <w:p w14:paraId="59E80DB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Step size frequency used to create JONSWAP spectrum [s-1]</w:t>
            </w:r>
          </w:p>
        </w:tc>
        <w:tc>
          <w:tcPr>
            <w:tcW w:w="661" w:type="pct"/>
          </w:tcPr>
          <w:p w14:paraId="3663E43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fnyq/200</w:t>
            </w:r>
          </w:p>
        </w:tc>
        <w:tc>
          <w:tcPr>
            <w:tcW w:w="726" w:type="pct"/>
          </w:tcPr>
          <w:p w14:paraId="3137535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fnyq/1000</w:t>
            </w:r>
          </w:p>
        </w:tc>
        <w:tc>
          <w:tcPr>
            <w:tcW w:w="751" w:type="pct"/>
          </w:tcPr>
          <w:p w14:paraId="328636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w:t>
            </w:r>
          </w:p>
        </w:tc>
      </w:tr>
    </w:tbl>
    <w:p w14:paraId="388ADEED" w14:textId="77777777" w:rsidR="00620A54" w:rsidRPr="00752797" w:rsidRDefault="00620A54" w:rsidP="002603CC">
      <w:pPr>
        <w:pStyle w:val="Heading4"/>
        <w:jc w:val="both"/>
        <w:rPr>
          <w:lang w:val="en-US"/>
        </w:rPr>
      </w:pPr>
      <w:r w:rsidRPr="00752797">
        <w:rPr>
          <w:lang w:val="en-US"/>
        </w:rPr>
        <w:t>SWAN wave spectra</w:t>
      </w:r>
    </w:p>
    <w:p w14:paraId="4296FB18" w14:textId="77777777"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uses the Cartesian convention for directions, the user must specify the angle in degrees to </w:t>
      </w:r>
      <w:r w:rsidRPr="00752797">
        <w:rPr>
          <w:lang w:val="en-US"/>
        </w:rPr>
        <w:lastRenderedPageBreak/>
        <w:t xml:space="preserve">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14:paraId="352BAF1F" w14:textId="77777777" w:rsidR="0005330B" w:rsidRPr="00752797" w:rsidRDefault="00620A54" w:rsidP="002603CC">
      <w:pPr>
        <w:pStyle w:val="BodyText"/>
        <w:rPr>
          <w:lang w:val="en-US"/>
        </w:rPr>
      </w:pPr>
      <w:r w:rsidRPr="00752797">
        <w:rPr>
          <w:lang w:val="en-US"/>
        </w:rPr>
        <w:t xml:space="preserve">Note that time-varying and spatially varying SWAN spectra can be provided using the FILELIST and LOCLIST constructions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0005330B" w:rsidRPr="00752797">
        <w:rPr>
          <w:lang w:val="en-US"/>
        </w:rPr>
        <w:t>.</w:t>
      </w:r>
    </w:p>
    <w:p w14:paraId="67EA0536" w14:textId="77777777" w:rsidR="00620A54" w:rsidRPr="00752797" w:rsidRDefault="00620A54" w:rsidP="002603CC">
      <w:pPr>
        <w:pStyle w:val="BodyText"/>
        <w:rPr>
          <w:lang w:val="en-US"/>
        </w:rPr>
      </w:pPr>
      <w:r w:rsidRPr="00752797">
        <w:rPr>
          <w:lang w:val="en-US"/>
        </w:rPr>
        <w:t>An example of a 2D SWAN spectrum is given below:</w:t>
      </w:r>
    </w:p>
    <w:p w14:paraId="17D6D75D" w14:textId="77777777" w:rsidR="00620A54" w:rsidRPr="00752797" w:rsidRDefault="00620A54" w:rsidP="002603CC">
      <w:pPr>
        <w:pStyle w:val="Codeheader"/>
        <w:rPr>
          <w:lang w:val="en-US"/>
        </w:rPr>
      </w:pPr>
      <w:r w:rsidRPr="00752797">
        <w:rPr>
          <w:lang w:val="en-US"/>
        </w:rPr>
        <w:t>swan.txt</w:t>
      </w:r>
    </w:p>
    <w:p w14:paraId="2810D018" w14:textId="77777777" w:rsidR="00620A54" w:rsidRPr="00752797" w:rsidRDefault="00620A54" w:rsidP="002603CC">
      <w:pPr>
        <w:pStyle w:val="Code"/>
        <w:jc w:val="both"/>
      </w:pPr>
      <w:r w:rsidRPr="00752797">
        <w:t>SWAN   1                                Swan standard spectral file</w:t>
      </w:r>
    </w:p>
    <w:p w14:paraId="280C033C" w14:textId="77777777" w:rsidR="00620A54" w:rsidRPr="00752797" w:rsidRDefault="00620A54" w:rsidP="002603CC">
      <w:pPr>
        <w:pStyle w:val="Code"/>
        <w:jc w:val="both"/>
      </w:pPr>
      <w:r w:rsidRPr="00752797">
        <w:t>$ Data produced by SWAN version 40.51</w:t>
      </w:r>
    </w:p>
    <w:p w14:paraId="6FE4D874" w14:textId="77777777" w:rsidR="00620A54" w:rsidRPr="00752797" w:rsidRDefault="00620A54" w:rsidP="002603CC">
      <w:pPr>
        <w:pStyle w:val="Code"/>
        <w:jc w:val="both"/>
      </w:pPr>
      <w:r w:rsidRPr="00752797">
        <w:t>$ Project:'projname'     ;   run number:'runnum'</w:t>
      </w:r>
    </w:p>
    <w:p w14:paraId="3950DB2B" w14:textId="77777777" w:rsidR="00620A54" w:rsidRPr="00752797" w:rsidRDefault="00620A54" w:rsidP="002603CC">
      <w:pPr>
        <w:pStyle w:val="Code"/>
        <w:jc w:val="both"/>
      </w:pPr>
      <w:r w:rsidRPr="00752797">
        <w:t>LOCATIONS                               locations in x-y-space</w:t>
      </w:r>
    </w:p>
    <w:p w14:paraId="6DF4D25E" w14:textId="77777777" w:rsidR="00620A54" w:rsidRPr="00752797" w:rsidRDefault="00620A54" w:rsidP="002603CC">
      <w:pPr>
        <w:pStyle w:val="Code"/>
        <w:jc w:val="both"/>
      </w:pPr>
      <w:r w:rsidRPr="00752797">
        <w:t>1                                       number of locations</w:t>
      </w:r>
    </w:p>
    <w:p w14:paraId="64374081" w14:textId="77777777" w:rsidR="00620A54" w:rsidRPr="00752797" w:rsidRDefault="00620A54" w:rsidP="002603CC">
      <w:pPr>
        <w:pStyle w:val="Code"/>
        <w:jc w:val="both"/>
      </w:pPr>
      <w:r w:rsidRPr="00752797">
        <w:t>22222.22        0.00</w:t>
      </w:r>
    </w:p>
    <w:p w14:paraId="36B2857B" w14:textId="77777777" w:rsidR="00620A54" w:rsidRPr="00752797" w:rsidRDefault="00620A54" w:rsidP="002603CC">
      <w:pPr>
        <w:pStyle w:val="Code"/>
        <w:jc w:val="both"/>
      </w:pPr>
      <w:r w:rsidRPr="00752797">
        <w:t>RFREQ                                   relative frequencies in Hz</w:t>
      </w:r>
    </w:p>
    <w:p w14:paraId="79B799BF" w14:textId="77777777" w:rsidR="00620A54" w:rsidRPr="00752797" w:rsidRDefault="00620A54" w:rsidP="002603CC">
      <w:pPr>
        <w:pStyle w:val="Code"/>
        <w:jc w:val="both"/>
      </w:pPr>
      <w:r w:rsidRPr="00752797">
        <w:t>23                                      number of frequencies</w:t>
      </w:r>
    </w:p>
    <w:p w14:paraId="13921AF7" w14:textId="77777777" w:rsidR="00620A54" w:rsidRPr="00752797" w:rsidRDefault="00620A54" w:rsidP="002603CC">
      <w:pPr>
        <w:pStyle w:val="Code"/>
        <w:jc w:val="both"/>
      </w:pPr>
      <w:r w:rsidRPr="00752797">
        <w:t>0.0545</w:t>
      </w:r>
    </w:p>
    <w:p w14:paraId="672142D4" w14:textId="77777777" w:rsidR="00620A54" w:rsidRPr="00752797" w:rsidRDefault="00620A54" w:rsidP="002603CC">
      <w:pPr>
        <w:pStyle w:val="Code"/>
        <w:jc w:val="both"/>
      </w:pPr>
      <w:r w:rsidRPr="00752797">
        <w:t>0.0622</w:t>
      </w:r>
    </w:p>
    <w:p w14:paraId="020DBBB3" w14:textId="77777777" w:rsidR="00620A54" w:rsidRPr="00752797" w:rsidRDefault="00620A54" w:rsidP="002603CC">
      <w:pPr>
        <w:pStyle w:val="Code"/>
        <w:jc w:val="both"/>
      </w:pPr>
      <w:r w:rsidRPr="00752797">
        <w:t>0.0710</w:t>
      </w:r>
    </w:p>
    <w:p w14:paraId="63E67F18" w14:textId="77777777" w:rsidR="00620A54" w:rsidRPr="00752797" w:rsidRDefault="00620A54" w:rsidP="002603CC">
      <w:pPr>
        <w:pStyle w:val="Code"/>
        <w:jc w:val="both"/>
      </w:pPr>
      <w:r w:rsidRPr="00752797">
        <w:t>0.0810</w:t>
      </w:r>
    </w:p>
    <w:p w14:paraId="1CA696FC" w14:textId="77777777" w:rsidR="00620A54" w:rsidRPr="00752797" w:rsidRDefault="00620A54" w:rsidP="002603CC">
      <w:pPr>
        <w:pStyle w:val="Code"/>
        <w:jc w:val="both"/>
      </w:pPr>
      <w:r w:rsidRPr="00752797">
        <w:t>0.0924</w:t>
      </w:r>
    </w:p>
    <w:p w14:paraId="3DFB152B" w14:textId="77777777" w:rsidR="00620A54" w:rsidRPr="00752797" w:rsidRDefault="00620A54" w:rsidP="002603CC">
      <w:pPr>
        <w:pStyle w:val="Code"/>
        <w:jc w:val="both"/>
      </w:pPr>
      <w:r w:rsidRPr="00752797">
        <w:t>0.1055</w:t>
      </w:r>
    </w:p>
    <w:p w14:paraId="6467E15E" w14:textId="77777777" w:rsidR="00620A54" w:rsidRPr="00752797" w:rsidRDefault="00620A54" w:rsidP="002603CC">
      <w:pPr>
        <w:pStyle w:val="Code"/>
        <w:jc w:val="both"/>
      </w:pPr>
      <w:r w:rsidRPr="00752797">
        <w:t>0.1204</w:t>
      </w:r>
    </w:p>
    <w:p w14:paraId="003DCFAF" w14:textId="77777777" w:rsidR="00620A54" w:rsidRPr="00752797" w:rsidRDefault="00620A54" w:rsidP="002603CC">
      <w:pPr>
        <w:pStyle w:val="Code"/>
        <w:jc w:val="both"/>
      </w:pPr>
      <w:r w:rsidRPr="00752797">
        <w:t>0.1375</w:t>
      </w:r>
    </w:p>
    <w:p w14:paraId="5E551BB4" w14:textId="77777777" w:rsidR="00620A54" w:rsidRPr="00752797" w:rsidRDefault="00620A54" w:rsidP="002603CC">
      <w:pPr>
        <w:pStyle w:val="Code"/>
        <w:jc w:val="both"/>
      </w:pPr>
      <w:r w:rsidRPr="00752797">
        <w:t>0.1569</w:t>
      </w:r>
    </w:p>
    <w:p w14:paraId="0214ABE7" w14:textId="77777777" w:rsidR="00620A54" w:rsidRPr="00752797" w:rsidRDefault="00620A54" w:rsidP="002603CC">
      <w:pPr>
        <w:pStyle w:val="Code"/>
        <w:jc w:val="both"/>
      </w:pPr>
      <w:r w:rsidRPr="00752797">
        <w:t>0.1791</w:t>
      </w:r>
    </w:p>
    <w:p w14:paraId="6E1360CE" w14:textId="77777777" w:rsidR="00620A54" w:rsidRPr="00752797" w:rsidRDefault="00620A54" w:rsidP="002603CC">
      <w:pPr>
        <w:pStyle w:val="Code"/>
        <w:jc w:val="both"/>
      </w:pPr>
      <w:r w:rsidRPr="00752797">
        <w:t>0.2045</w:t>
      </w:r>
    </w:p>
    <w:p w14:paraId="7875BF43" w14:textId="77777777" w:rsidR="00620A54" w:rsidRPr="00752797" w:rsidRDefault="00620A54" w:rsidP="002603CC">
      <w:pPr>
        <w:pStyle w:val="Code"/>
        <w:jc w:val="both"/>
      </w:pPr>
      <w:r w:rsidRPr="00752797">
        <w:t>0.2334</w:t>
      </w:r>
    </w:p>
    <w:p w14:paraId="58376AFE" w14:textId="77777777" w:rsidR="00620A54" w:rsidRPr="00752797" w:rsidRDefault="00620A54" w:rsidP="002603CC">
      <w:pPr>
        <w:pStyle w:val="Code"/>
        <w:jc w:val="both"/>
      </w:pPr>
      <w:r w:rsidRPr="00752797">
        <w:t>0.2664</w:t>
      </w:r>
    </w:p>
    <w:p w14:paraId="611083A3" w14:textId="77777777" w:rsidR="00620A54" w:rsidRPr="00752797" w:rsidRDefault="00620A54" w:rsidP="002603CC">
      <w:pPr>
        <w:pStyle w:val="Code"/>
        <w:jc w:val="both"/>
      </w:pPr>
      <w:r w:rsidRPr="00752797">
        <w:t>0.3040</w:t>
      </w:r>
    </w:p>
    <w:p w14:paraId="5196FD99" w14:textId="77777777" w:rsidR="00620A54" w:rsidRPr="00752797" w:rsidRDefault="00620A54" w:rsidP="002603CC">
      <w:pPr>
        <w:pStyle w:val="Code"/>
        <w:jc w:val="both"/>
      </w:pPr>
      <w:r w:rsidRPr="00752797">
        <w:t>0.3470</w:t>
      </w:r>
    </w:p>
    <w:p w14:paraId="288BBA50" w14:textId="77777777" w:rsidR="00620A54" w:rsidRPr="00752797" w:rsidRDefault="00620A54" w:rsidP="002603CC">
      <w:pPr>
        <w:pStyle w:val="Code"/>
        <w:jc w:val="both"/>
      </w:pPr>
      <w:r w:rsidRPr="00752797">
        <w:t>0.3961</w:t>
      </w:r>
    </w:p>
    <w:p w14:paraId="13775FD7" w14:textId="77777777" w:rsidR="00620A54" w:rsidRPr="00752797" w:rsidRDefault="00620A54" w:rsidP="002603CC">
      <w:pPr>
        <w:pStyle w:val="Code"/>
        <w:jc w:val="both"/>
      </w:pPr>
      <w:r w:rsidRPr="00752797">
        <w:t>0.4522</w:t>
      </w:r>
    </w:p>
    <w:p w14:paraId="65A4673C" w14:textId="77777777" w:rsidR="00620A54" w:rsidRPr="00752797" w:rsidRDefault="00620A54" w:rsidP="002603CC">
      <w:pPr>
        <w:pStyle w:val="Code"/>
        <w:jc w:val="both"/>
      </w:pPr>
      <w:r w:rsidRPr="00752797">
        <w:t>0.5161</w:t>
      </w:r>
    </w:p>
    <w:p w14:paraId="6F196879" w14:textId="77777777" w:rsidR="00620A54" w:rsidRPr="00752797" w:rsidRDefault="00620A54" w:rsidP="002603CC">
      <w:pPr>
        <w:pStyle w:val="Code"/>
        <w:jc w:val="both"/>
      </w:pPr>
      <w:r w:rsidRPr="00752797">
        <w:t>0.5891</w:t>
      </w:r>
    </w:p>
    <w:p w14:paraId="3CC9D794" w14:textId="77777777" w:rsidR="00620A54" w:rsidRPr="00752797" w:rsidRDefault="00620A54" w:rsidP="002603CC">
      <w:pPr>
        <w:pStyle w:val="Code"/>
        <w:jc w:val="both"/>
      </w:pPr>
      <w:r w:rsidRPr="00752797">
        <w:t>0.6724</w:t>
      </w:r>
    </w:p>
    <w:p w14:paraId="266018B7" w14:textId="77777777" w:rsidR="00620A54" w:rsidRPr="00752797" w:rsidRDefault="00620A54" w:rsidP="002603CC">
      <w:pPr>
        <w:pStyle w:val="Code"/>
        <w:jc w:val="both"/>
      </w:pPr>
      <w:r w:rsidRPr="00752797">
        <w:t>0.7675</w:t>
      </w:r>
    </w:p>
    <w:p w14:paraId="4FA0F70D" w14:textId="77777777" w:rsidR="00620A54" w:rsidRPr="00752797" w:rsidRDefault="00620A54" w:rsidP="002603CC">
      <w:pPr>
        <w:pStyle w:val="Code"/>
        <w:jc w:val="both"/>
      </w:pPr>
      <w:r w:rsidRPr="00752797">
        <w:t>0.8761</w:t>
      </w:r>
    </w:p>
    <w:p w14:paraId="6D328E01" w14:textId="77777777" w:rsidR="00620A54" w:rsidRPr="00752797" w:rsidRDefault="00620A54" w:rsidP="002603CC">
      <w:pPr>
        <w:pStyle w:val="Code"/>
        <w:jc w:val="both"/>
      </w:pPr>
      <w:r w:rsidRPr="00752797">
        <w:t>1.0000</w:t>
      </w:r>
    </w:p>
    <w:p w14:paraId="477EA5DD" w14:textId="77777777" w:rsidR="00620A54" w:rsidRPr="00752797" w:rsidRDefault="00620A54" w:rsidP="002603CC">
      <w:pPr>
        <w:pStyle w:val="Code"/>
        <w:jc w:val="both"/>
      </w:pPr>
      <w:r w:rsidRPr="00752797">
        <w:t>CDIR                                    spectral Cartesian directions in degr</w:t>
      </w:r>
    </w:p>
    <w:p w14:paraId="60ADDF88" w14:textId="77777777" w:rsidR="00620A54" w:rsidRPr="00752797" w:rsidRDefault="00620A54" w:rsidP="002603CC">
      <w:pPr>
        <w:pStyle w:val="Code"/>
        <w:jc w:val="both"/>
      </w:pPr>
      <w:r w:rsidRPr="00752797">
        <w:t xml:space="preserve">  12                                    number of directions</w:t>
      </w:r>
    </w:p>
    <w:p w14:paraId="096552DB" w14:textId="77777777" w:rsidR="00620A54" w:rsidRPr="00752797" w:rsidRDefault="00620A54" w:rsidP="002603CC">
      <w:pPr>
        <w:pStyle w:val="Code"/>
        <w:jc w:val="both"/>
      </w:pPr>
      <w:r w:rsidRPr="00752797">
        <w:t xml:space="preserve"> 30.0000</w:t>
      </w:r>
    </w:p>
    <w:p w14:paraId="0F2844FF" w14:textId="77777777" w:rsidR="00620A54" w:rsidRPr="00752797" w:rsidRDefault="00620A54" w:rsidP="002603CC">
      <w:pPr>
        <w:pStyle w:val="Code"/>
        <w:jc w:val="both"/>
      </w:pPr>
      <w:r w:rsidRPr="00752797">
        <w:t xml:space="preserve"> 60.0000</w:t>
      </w:r>
    </w:p>
    <w:p w14:paraId="16EBAF46" w14:textId="77777777" w:rsidR="00620A54" w:rsidRPr="00752797" w:rsidRDefault="00620A54" w:rsidP="002603CC">
      <w:pPr>
        <w:pStyle w:val="Code"/>
        <w:jc w:val="both"/>
      </w:pPr>
      <w:r w:rsidRPr="00752797">
        <w:t xml:space="preserve"> 90.0000</w:t>
      </w:r>
    </w:p>
    <w:p w14:paraId="6AAFD297" w14:textId="77777777" w:rsidR="00620A54" w:rsidRPr="00752797" w:rsidRDefault="00620A54" w:rsidP="002603CC">
      <w:pPr>
        <w:pStyle w:val="Code"/>
        <w:jc w:val="both"/>
      </w:pPr>
      <w:r w:rsidRPr="00752797">
        <w:t>120.0000</w:t>
      </w:r>
    </w:p>
    <w:p w14:paraId="762ED39A" w14:textId="77777777" w:rsidR="00620A54" w:rsidRPr="00752797" w:rsidRDefault="00620A54" w:rsidP="002603CC">
      <w:pPr>
        <w:pStyle w:val="Code"/>
        <w:jc w:val="both"/>
      </w:pPr>
      <w:r w:rsidRPr="00752797">
        <w:t>150.0000</w:t>
      </w:r>
    </w:p>
    <w:p w14:paraId="7D78B899" w14:textId="77777777" w:rsidR="00620A54" w:rsidRPr="00752797" w:rsidRDefault="00620A54" w:rsidP="002603CC">
      <w:pPr>
        <w:pStyle w:val="Code"/>
        <w:jc w:val="both"/>
      </w:pPr>
      <w:r w:rsidRPr="00752797">
        <w:t>180.0000</w:t>
      </w:r>
    </w:p>
    <w:p w14:paraId="1B4EB6F3" w14:textId="77777777" w:rsidR="00620A54" w:rsidRPr="00752797" w:rsidRDefault="00620A54" w:rsidP="002603CC">
      <w:pPr>
        <w:pStyle w:val="Code"/>
        <w:jc w:val="both"/>
      </w:pPr>
      <w:r w:rsidRPr="00752797">
        <w:t>210.0000</w:t>
      </w:r>
    </w:p>
    <w:p w14:paraId="35CD5B60" w14:textId="77777777" w:rsidR="00620A54" w:rsidRPr="00752797" w:rsidRDefault="00620A54" w:rsidP="002603CC">
      <w:pPr>
        <w:pStyle w:val="Code"/>
        <w:jc w:val="both"/>
      </w:pPr>
      <w:r w:rsidRPr="00752797">
        <w:t>240.0000</w:t>
      </w:r>
    </w:p>
    <w:p w14:paraId="22373636" w14:textId="77777777" w:rsidR="00620A54" w:rsidRPr="00752797" w:rsidRDefault="00620A54" w:rsidP="002603CC">
      <w:pPr>
        <w:pStyle w:val="Code"/>
        <w:jc w:val="both"/>
      </w:pPr>
      <w:r w:rsidRPr="00752797">
        <w:t>270.0000</w:t>
      </w:r>
    </w:p>
    <w:p w14:paraId="3B278245" w14:textId="77777777" w:rsidR="00620A54" w:rsidRPr="00752797" w:rsidRDefault="00620A54" w:rsidP="002603CC">
      <w:pPr>
        <w:pStyle w:val="Code"/>
        <w:jc w:val="both"/>
      </w:pPr>
      <w:r w:rsidRPr="00752797">
        <w:lastRenderedPageBreak/>
        <w:t>300.0000</w:t>
      </w:r>
    </w:p>
    <w:p w14:paraId="75BD63EF" w14:textId="77777777" w:rsidR="00620A54" w:rsidRPr="00752797" w:rsidRDefault="00620A54" w:rsidP="002603CC">
      <w:pPr>
        <w:pStyle w:val="Code"/>
        <w:jc w:val="both"/>
      </w:pPr>
      <w:r w:rsidRPr="00752797">
        <w:t>330.0000</w:t>
      </w:r>
    </w:p>
    <w:p w14:paraId="7DAFC3FA" w14:textId="77777777" w:rsidR="00620A54" w:rsidRPr="00752797" w:rsidRDefault="00620A54" w:rsidP="002603CC">
      <w:pPr>
        <w:pStyle w:val="Code"/>
        <w:jc w:val="both"/>
      </w:pPr>
      <w:r w:rsidRPr="00752797">
        <w:t>360.0000</w:t>
      </w:r>
    </w:p>
    <w:p w14:paraId="5AFE4D46" w14:textId="77777777" w:rsidR="00620A54" w:rsidRPr="00752797" w:rsidRDefault="00620A54" w:rsidP="002603CC">
      <w:pPr>
        <w:pStyle w:val="Code"/>
        <w:jc w:val="both"/>
      </w:pPr>
      <w:r w:rsidRPr="00752797">
        <w:t>QUANT</w:t>
      </w:r>
    </w:p>
    <w:p w14:paraId="68E74F38" w14:textId="77777777" w:rsidR="00620A54" w:rsidRPr="00752797" w:rsidRDefault="00620A54" w:rsidP="002603CC">
      <w:pPr>
        <w:pStyle w:val="Code"/>
        <w:jc w:val="both"/>
      </w:pPr>
      <w:r w:rsidRPr="00752797">
        <w:t>1                                       number of quantities in table</w:t>
      </w:r>
    </w:p>
    <w:p w14:paraId="0CD6FA8D" w14:textId="77777777" w:rsidR="00620A54" w:rsidRPr="00752797" w:rsidRDefault="00620A54" w:rsidP="002603CC">
      <w:pPr>
        <w:pStyle w:val="Code"/>
        <w:jc w:val="both"/>
      </w:pPr>
      <w:r w:rsidRPr="00752797">
        <w:t>VaDens                                  variance densities in m2/Hz/degr</w:t>
      </w:r>
    </w:p>
    <w:p w14:paraId="2E56B995" w14:textId="77777777" w:rsidR="00620A54" w:rsidRPr="00752797" w:rsidRDefault="00620A54" w:rsidP="002603CC">
      <w:pPr>
        <w:pStyle w:val="Code"/>
        <w:jc w:val="both"/>
      </w:pPr>
      <w:r w:rsidRPr="00752797">
        <w:t>m2/Hz/degr                              unit</w:t>
      </w:r>
    </w:p>
    <w:p w14:paraId="501A521C" w14:textId="77777777" w:rsidR="00620A54" w:rsidRPr="00752797" w:rsidRDefault="00620A54" w:rsidP="002603CC">
      <w:pPr>
        <w:pStyle w:val="Code"/>
        <w:jc w:val="both"/>
      </w:pPr>
      <w:r w:rsidRPr="00752797">
        <w:t>-0.9900E+02                             exception value</w:t>
      </w:r>
    </w:p>
    <w:p w14:paraId="1CCCD2DE" w14:textId="77777777" w:rsidR="00620A54" w:rsidRPr="00752797" w:rsidRDefault="00620A54" w:rsidP="002603CC">
      <w:pPr>
        <w:pStyle w:val="Code"/>
        <w:jc w:val="both"/>
      </w:pPr>
      <w:r w:rsidRPr="00752797">
        <w:t>FACTOR</w:t>
      </w:r>
    </w:p>
    <w:p w14:paraId="78C24831" w14:textId="77777777" w:rsidR="00620A54" w:rsidRPr="00752797" w:rsidRDefault="00620A54" w:rsidP="002603CC">
      <w:pPr>
        <w:pStyle w:val="Code"/>
        <w:jc w:val="both"/>
      </w:pPr>
      <w:r w:rsidRPr="00752797">
        <w:t>0.675611E-06</w:t>
      </w:r>
    </w:p>
    <w:p w14:paraId="50586CD2" w14:textId="77777777" w:rsidR="00620A54" w:rsidRPr="00752797" w:rsidRDefault="00620A54" w:rsidP="002603CC">
      <w:pPr>
        <w:pStyle w:val="Code"/>
        <w:jc w:val="both"/>
      </w:pPr>
      <w:r w:rsidRPr="00752797">
        <w:t xml:space="preserve">  51   242   574   956   1288  1482  1481   1286   957    579    244    51</w:t>
      </w:r>
    </w:p>
    <w:p w14:paraId="6B539937" w14:textId="77777777" w:rsidR="00620A54" w:rsidRPr="00752797" w:rsidRDefault="00620A54" w:rsidP="002603CC">
      <w:pPr>
        <w:pStyle w:val="Code"/>
        <w:jc w:val="both"/>
      </w:pPr>
      <w:r w:rsidRPr="00752797">
        <w:t xml:space="preserve"> 129  610   1443  2402  3238  3725  3724   3234   2406   1454   613    128</w:t>
      </w:r>
    </w:p>
    <w:p w14:paraId="0129C686" w14:textId="77777777" w:rsidR="00620A54" w:rsidRPr="00752797" w:rsidRDefault="00620A54" w:rsidP="002603CC">
      <w:pPr>
        <w:pStyle w:val="Code"/>
        <w:jc w:val="both"/>
      </w:pPr>
      <w:r w:rsidRPr="00752797">
        <w:t xml:space="preserve"> 273  1287  3054  5084  6846  7872  7869   6837   5091   3076   1295   271</w:t>
      </w:r>
    </w:p>
    <w:p w14:paraId="3AB1B9C1" w14:textId="77777777" w:rsidR="00620A54" w:rsidRPr="00752797" w:rsidRDefault="00620A54" w:rsidP="002603CC">
      <w:pPr>
        <w:pStyle w:val="Code"/>
        <w:jc w:val="both"/>
      </w:pPr>
      <w:r w:rsidRPr="00752797">
        <w:t xml:space="preserve"> 665  3152  7463  12402 16712 19229 19221  16690  12419  7518   3172   662</w:t>
      </w:r>
    </w:p>
    <w:p w14:paraId="4F2FE7FF" w14:textId="77777777" w:rsidR="00620A54" w:rsidRPr="00752797" w:rsidRDefault="00620A54" w:rsidP="002603CC">
      <w:pPr>
        <w:pStyle w:val="Code"/>
        <w:jc w:val="both"/>
      </w:pPr>
      <w:r w:rsidRPr="00752797">
        <w:t>1302 6159  14608 24275 32688 37618 37603  32644  24309  14716  6198   1296</w:t>
      </w:r>
    </w:p>
    <w:p w14:paraId="7BE4007E" w14:textId="77777777" w:rsidR="00620A54" w:rsidRPr="00752797" w:rsidRDefault="00620A54" w:rsidP="002603CC">
      <w:pPr>
        <w:pStyle w:val="Code"/>
        <w:jc w:val="both"/>
      </w:pPr>
      <w:r w:rsidRPr="00752797">
        <w:t>2328 10989 26020 43341 58358 67109 67080  58281  43401  26213  11058  2317</w:t>
      </w:r>
    </w:p>
    <w:p w14:paraId="74F3E053" w14:textId="77777777" w:rsidR="00620A54" w:rsidRPr="00752797" w:rsidRDefault="00620A54" w:rsidP="002603CC">
      <w:pPr>
        <w:pStyle w:val="Code"/>
        <w:jc w:val="both"/>
      </w:pPr>
      <w:r w:rsidRPr="00752797">
        <w:t>3365 15922 37712 62733 84492 97150 97110  84380  62820  37991  16021  3349</w:t>
      </w:r>
    </w:p>
    <w:p w14:paraId="4AF1C869" w14:textId="77777777" w:rsidR="00620A54" w:rsidRPr="00752797" w:rsidRDefault="00620A54" w:rsidP="002603CC">
      <w:pPr>
        <w:pStyle w:val="Code"/>
        <w:jc w:val="both"/>
      </w:pPr>
      <w:r w:rsidRPr="00752797">
        <w:t>3426 16230 38440 63939 86109 99010 98969  85995  64027  38724  16331  3410</w:t>
      </w:r>
    </w:p>
    <w:p w14:paraId="38A25284" w14:textId="77777777" w:rsidR="00620A54" w:rsidRPr="00752797" w:rsidRDefault="00620A54" w:rsidP="002603CC">
      <w:pPr>
        <w:pStyle w:val="Code"/>
        <w:jc w:val="both"/>
      </w:pPr>
      <w:r w:rsidRPr="00752797">
        <w:t>2027 9612  22730 37790 50909 58529 58505  50841  37843  22898  9672   2018</w:t>
      </w:r>
    </w:p>
    <w:p w14:paraId="46445AC9" w14:textId="77777777" w:rsidR="00620A54" w:rsidRPr="00752797" w:rsidRDefault="00620A54" w:rsidP="002603CC">
      <w:pPr>
        <w:pStyle w:val="Code"/>
        <w:jc w:val="both"/>
      </w:pPr>
      <w:r w:rsidRPr="00752797">
        <w:t xml:space="preserve"> 672  3178  7538  12535 16892 19440 19432  16870  12552  7594   3198   669</w:t>
      </w:r>
    </w:p>
    <w:p w14:paraId="475B99C6" w14:textId="77777777" w:rsidR="00620A54" w:rsidRPr="00752797" w:rsidRDefault="00620A54" w:rsidP="002603CC">
      <w:pPr>
        <w:pStyle w:val="Code"/>
        <w:jc w:val="both"/>
      </w:pPr>
      <w:r w:rsidRPr="00752797">
        <w:t xml:space="preserve"> 101  479   1135  1890  2542  2924  2923   2539   1892   1144   482    101</w:t>
      </w:r>
    </w:p>
    <w:p w14:paraId="20272915" w14:textId="77777777" w:rsidR="00620A54" w:rsidRPr="00752797" w:rsidRDefault="00620A54" w:rsidP="002603CC">
      <w:pPr>
        <w:pStyle w:val="Code"/>
        <w:jc w:val="both"/>
      </w:pPr>
      <w:r w:rsidRPr="00752797">
        <w:t xml:space="preserve">   2    11    26    43    57    66    66     57     43     26     11     2</w:t>
      </w:r>
    </w:p>
    <w:p w14:paraId="195FD08A" w14:textId="77777777" w:rsidR="00620A54" w:rsidRPr="00752797" w:rsidRDefault="00620A54" w:rsidP="002603CC">
      <w:pPr>
        <w:pStyle w:val="Code"/>
        <w:jc w:val="both"/>
      </w:pPr>
      <w:r w:rsidRPr="00752797">
        <w:t xml:space="preserve">   0    0     0     0     0     0     0      0      0      0      0      0</w:t>
      </w:r>
    </w:p>
    <w:p w14:paraId="0BD003AB" w14:textId="77777777" w:rsidR="00620A54" w:rsidRPr="00752797" w:rsidRDefault="00620A54" w:rsidP="002603CC">
      <w:pPr>
        <w:pStyle w:val="Code"/>
        <w:jc w:val="both"/>
      </w:pPr>
      <w:r w:rsidRPr="00752797">
        <w:t xml:space="preserve">   0    0     0     0     0     0     0      0      0      0      0      0</w:t>
      </w:r>
    </w:p>
    <w:p w14:paraId="4629802D" w14:textId="77777777" w:rsidR="00620A54" w:rsidRPr="00752797" w:rsidRDefault="00620A54" w:rsidP="002603CC">
      <w:pPr>
        <w:pStyle w:val="Code"/>
        <w:jc w:val="both"/>
      </w:pPr>
      <w:r w:rsidRPr="00752797">
        <w:t xml:space="preserve">   0    0     0     0     0     0     0      0      0      0      0      0</w:t>
      </w:r>
    </w:p>
    <w:p w14:paraId="41271C02" w14:textId="77777777" w:rsidR="00620A54" w:rsidRPr="00752797" w:rsidRDefault="00620A54" w:rsidP="002603CC">
      <w:pPr>
        <w:pStyle w:val="Code"/>
        <w:jc w:val="both"/>
      </w:pPr>
      <w:r w:rsidRPr="00752797">
        <w:t xml:space="preserve">   0    0     0     0     0     0     0      0      0      0      0      0</w:t>
      </w:r>
    </w:p>
    <w:p w14:paraId="146A5484" w14:textId="77777777" w:rsidR="00620A54" w:rsidRPr="00752797" w:rsidRDefault="00620A54" w:rsidP="002603CC">
      <w:pPr>
        <w:pStyle w:val="Code"/>
        <w:jc w:val="both"/>
      </w:pPr>
      <w:r w:rsidRPr="00752797">
        <w:t xml:space="preserve">   0    0     0     0     0     0     0      0      0      0      0      0</w:t>
      </w:r>
    </w:p>
    <w:p w14:paraId="4E3912FC" w14:textId="77777777" w:rsidR="00620A54" w:rsidRPr="00752797" w:rsidRDefault="00620A54" w:rsidP="002603CC">
      <w:pPr>
        <w:pStyle w:val="Code"/>
        <w:jc w:val="both"/>
      </w:pPr>
      <w:r w:rsidRPr="00752797">
        <w:t xml:space="preserve">   0    0     0     0     0     0     0      0      0      0      0      0</w:t>
      </w:r>
    </w:p>
    <w:p w14:paraId="7E9A2EE0" w14:textId="77777777" w:rsidR="00620A54" w:rsidRPr="00752797" w:rsidRDefault="00620A54" w:rsidP="002603CC">
      <w:pPr>
        <w:pStyle w:val="Code"/>
        <w:jc w:val="both"/>
      </w:pPr>
      <w:r w:rsidRPr="00752797">
        <w:t xml:space="preserve">   0    0     0     0     0     0     0      0      0      0      0      0</w:t>
      </w:r>
    </w:p>
    <w:p w14:paraId="7C0545B3" w14:textId="77777777" w:rsidR="00620A54" w:rsidRPr="00752797" w:rsidRDefault="00620A54" w:rsidP="002603CC">
      <w:pPr>
        <w:pStyle w:val="Code"/>
        <w:jc w:val="both"/>
      </w:pPr>
      <w:r w:rsidRPr="00752797">
        <w:t xml:space="preserve">   0    0     0     0     0     0     0      0      0      0      0      0</w:t>
      </w:r>
    </w:p>
    <w:p w14:paraId="714FEDD1" w14:textId="77777777" w:rsidR="00620A54" w:rsidRPr="00752797" w:rsidRDefault="00620A54" w:rsidP="002603CC">
      <w:pPr>
        <w:pStyle w:val="Code"/>
        <w:jc w:val="both"/>
      </w:pPr>
      <w:r w:rsidRPr="00752797">
        <w:t xml:space="preserve">   0    0     0     0     0     0     0      0      0      0      0      0</w:t>
      </w:r>
    </w:p>
    <w:p w14:paraId="22636CA1" w14:textId="77777777" w:rsidR="00620A54" w:rsidRPr="00752797" w:rsidRDefault="00620A54" w:rsidP="002603CC">
      <w:pPr>
        <w:pStyle w:val="Code"/>
        <w:jc w:val="both"/>
      </w:pPr>
      <w:r w:rsidRPr="00752797">
        <w:t xml:space="preserve">   0    0     0     0     0     0     0      0      0      0      0      0</w:t>
      </w:r>
    </w:p>
    <w:p w14:paraId="5B4B2026" w14:textId="77777777" w:rsidR="00620A54" w:rsidRPr="00752797" w:rsidRDefault="00620A54" w:rsidP="002603CC">
      <w:pPr>
        <w:pStyle w:val="Code"/>
        <w:jc w:val="both"/>
      </w:pPr>
      <w:r w:rsidRPr="00752797">
        <w:t xml:space="preserve">   0    0     0     0     0     0     0      0      0      0      0      0</w:t>
      </w:r>
    </w:p>
    <w:p w14:paraId="6C1D2C77" w14:textId="77777777" w:rsidR="00620A54" w:rsidRPr="00752797" w:rsidRDefault="00620A54" w:rsidP="002603CC">
      <w:pPr>
        <w:pStyle w:val="Code"/>
        <w:jc w:val="both"/>
      </w:pPr>
      <w:r w:rsidRPr="00752797">
        <w:t xml:space="preserve">   0    0     0     0     0     0     0      0      0      0      0      0</w:t>
      </w:r>
    </w:p>
    <w:p w14:paraId="363FC931" w14:textId="77777777" w:rsidR="00620A54" w:rsidRPr="00752797" w:rsidRDefault="00620A54" w:rsidP="002603CC">
      <w:pPr>
        <w:pStyle w:val="Heading4"/>
        <w:jc w:val="both"/>
        <w:rPr>
          <w:lang w:val="en-US"/>
        </w:rPr>
      </w:pPr>
      <w:r w:rsidRPr="00752797">
        <w:rPr>
          <w:lang w:val="en-US"/>
        </w:rPr>
        <w:t>Variance density spectra</w:t>
      </w:r>
    </w:p>
    <w:p w14:paraId="48162F4C" w14:textId="77777777"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14:paraId="16214FED" w14:textId="77777777" w:rsidR="00620A54" w:rsidRPr="00752797" w:rsidRDefault="00620A54" w:rsidP="002603CC">
      <w:pPr>
        <w:pStyle w:val="Codeheader"/>
        <w:rPr>
          <w:lang w:val="en-US"/>
        </w:rPr>
      </w:pPr>
      <w:r w:rsidRPr="00752797">
        <w:rPr>
          <w:lang w:val="en-US"/>
        </w:rPr>
        <w:t>vardens.txt</w:t>
      </w:r>
    </w:p>
    <w:p w14:paraId="1703FE5B" w14:textId="77777777" w:rsidR="00620A54" w:rsidRPr="00752797" w:rsidRDefault="00620A54" w:rsidP="002603CC">
      <w:pPr>
        <w:pStyle w:val="Code"/>
        <w:jc w:val="both"/>
      </w:pPr>
      <w:r w:rsidRPr="00752797">
        <w:t>&lt;number of frequencies (n)&gt;</w:t>
      </w:r>
    </w:p>
    <w:p w14:paraId="0F41B8EF" w14:textId="77777777" w:rsidR="00620A54" w:rsidRPr="00752797" w:rsidRDefault="00620A54" w:rsidP="002603CC">
      <w:pPr>
        <w:pStyle w:val="Code"/>
        <w:jc w:val="both"/>
      </w:pPr>
      <w:r w:rsidRPr="00752797">
        <w:t>&lt;frequency 1&gt;</w:t>
      </w:r>
    </w:p>
    <w:p w14:paraId="6760746D" w14:textId="77777777" w:rsidR="00620A54" w:rsidRPr="00752797" w:rsidRDefault="00620A54" w:rsidP="002603CC">
      <w:pPr>
        <w:pStyle w:val="Code"/>
        <w:jc w:val="both"/>
      </w:pPr>
      <w:r w:rsidRPr="00752797">
        <w:t>&lt;frequency 2&gt;</w:t>
      </w:r>
    </w:p>
    <w:p w14:paraId="7A5F5E00" w14:textId="77777777" w:rsidR="00620A54" w:rsidRPr="00752797" w:rsidRDefault="00620A54" w:rsidP="002603CC">
      <w:pPr>
        <w:pStyle w:val="Code"/>
        <w:jc w:val="both"/>
      </w:pPr>
      <w:r w:rsidRPr="00752797">
        <w:t>&lt;frequency 3&gt;</w:t>
      </w:r>
    </w:p>
    <w:p w14:paraId="37A60F20" w14:textId="77777777" w:rsidR="00620A54" w:rsidRPr="00752797" w:rsidRDefault="00620A54" w:rsidP="002603CC">
      <w:pPr>
        <w:pStyle w:val="Code"/>
        <w:jc w:val="both"/>
      </w:pPr>
      <w:r w:rsidRPr="00752797">
        <w:t>...</w:t>
      </w:r>
    </w:p>
    <w:p w14:paraId="789F1277" w14:textId="77777777" w:rsidR="00620A54" w:rsidRPr="00752797" w:rsidRDefault="00620A54" w:rsidP="002603CC">
      <w:pPr>
        <w:pStyle w:val="Code"/>
        <w:jc w:val="both"/>
      </w:pPr>
      <w:r w:rsidRPr="00752797">
        <w:t>&lt;frequency n-1&gt;</w:t>
      </w:r>
    </w:p>
    <w:p w14:paraId="09946941" w14:textId="77777777" w:rsidR="00620A54" w:rsidRPr="00752797" w:rsidRDefault="00620A54" w:rsidP="002603CC">
      <w:pPr>
        <w:pStyle w:val="Code"/>
        <w:jc w:val="both"/>
      </w:pPr>
      <w:r w:rsidRPr="00752797">
        <w:t>&lt;frequency n&gt;</w:t>
      </w:r>
    </w:p>
    <w:p w14:paraId="1D968635" w14:textId="77777777" w:rsidR="00620A54" w:rsidRPr="00752797" w:rsidRDefault="00620A54" w:rsidP="002603CC">
      <w:pPr>
        <w:pStyle w:val="Code"/>
        <w:jc w:val="both"/>
      </w:pPr>
      <w:r w:rsidRPr="00752797">
        <w:t>&lt;number of directions (m)&gt;</w:t>
      </w:r>
    </w:p>
    <w:p w14:paraId="32A75D72" w14:textId="77777777" w:rsidR="00620A54" w:rsidRPr="00752797" w:rsidRDefault="00620A54" w:rsidP="002603CC">
      <w:pPr>
        <w:pStyle w:val="Code"/>
        <w:jc w:val="both"/>
      </w:pPr>
      <w:r w:rsidRPr="00752797">
        <w:t>&lt;directions 1&gt;</w:t>
      </w:r>
    </w:p>
    <w:p w14:paraId="59B8AF1C" w14:textId="77777777" w:rsidR="00620A54" w:rsidRPr="00752797" w:rsidRDefault="00620A54" w:rsidP="002603CC">
      <w:pPr>
        <w:pStyle w:val="Code"/>
        <w:jc w:val="both"/>
      </w:pPr>
      <w:r w:rsidRPr="00752797">
        <w:t>&lt;directions 2&gt;</w:t>
      </w:r>
    </w:p>
    <w:p w14:paraId="1D22B711" w14:textId="77777777" w:rsidR="00620A54" w:rsidRPr="00752797" w:rsidRDefault="00620A54" w:rsidP="002603CC">
      <w:pPr>
        <w:pStyle w:val="Code"/>
        <w:jc w:val="both"/>
      </w:pPr>
      <w:r w:rsidRPr="00752797">
        <w:lastRenderedPageBreak/>
        <w:t>&lt;directions 3&gt;</w:t>
      </w:r>
    </w:p>
    <w:p w14:paraId="57D5BE3F" w14:textId="77777777" w:rsidR="00620A54" w:rsidRPr="00752797" w:rsidRDefault="00620A54" w:rsidP="002603CC">
      <w:pPr>
        <w:pStyle w:val="Code"/>
        <w:jc w:val="both"/>
      </w:pPr>
      <w:r w:rsidRPr="00752797">
        <w:t>...</w:t>
      </w:r>
    </w:p>
    <w:p w14:paraId="3DF06422" w14:textId="77777777" w:rsidR="00620A54" w:rsidRPr="00752797" w:rsidRDefault="00620A54" w:rsidP="002603CC">
      <w:pPr>
        <w:pStyle w:val="Code"/>
        <w:jc w:val="both"/>
      </w:pPr>
      <w:r w:rsidRPr="00752797">
        <w:t>&lt;directions m-1&gt;</w:t>
      </w:r>
    </w:p>
    <w:p w14:paraId="4A3E3FBF" w14:textId="77777777" w:rsidR="00620A54" w:rsidRPr="00752797" w:rsidRDefault="00620A54" w:rsidP="002603CC">
      <w:pPr>
        <w:pStyle w:val="Code"/>
        <w:jc w:val="both"/>
      </w:pPr>
      <w:r w:rsidRPr="00752797">
        <w:t>&lt;directions m&gt;</w:t>
      </w:r>
    </w:p>
    <w:p w14:paraId="51206298" w14:textId="77777777" w:rsidR="00620A54" w:rsidRPr="00752797" w:rsidRDefault="00620A54" w:rsidP="002603CC">
      <w:pPr>
        <w:pStyle w:val="Code"/>
        <w:jc w:val="both"/>
      </w:pPr>
      <w:r w:rsidRPr="00752797">
        <w:t>&lt;variance density 1,1&gt; &lt;variance density 2,1&gt; ... &lt;variance density m,1&gt;</w:t>
      </w:r>
    </w:p>
    <w:p w14:paraId="627343BF" w14:textId="77777777" w:rsidR="00620A54" w:rsidRPr="00752797" w:rsidRDefault="00620A54" w:rsidP="002603CC">
      <w:pPr>
        <w:pStyle w:val="Code"/>
        <w:jc w:val="both"/>
      </w:pPr>
      <w:r w:rsidRPr="00752797">
        <w:t>&lt;variance density 1,2&gt; &lt;variance density 2,2&gt; ... &lt;variance density m,2&gt;</w:t>
      </w:r>
    </w:p>
    <w:p w14:paraId="7AFAF11E" w14:textId="77777777" w:rsidR="00620A54" w:rsidRPr="00752797" w:rsidRDefault="00620A54" w:rsidP="002603CC">
      <w:pPr>
        <w:pStyle w:val="Code"/>
        <w:jc w:val="both"/>
      </w:pPr>
      <w:r w:rsidRPr="00752797">
        <w:t>...</w:t>
      </w:r>
    </w:p>
    <w:p w14:paraId="0800F9F9" w14:textId="77777777" w:rsidR="00620A54" w:rsidRPr="00752797" w:rsidRDefault="00620A54" w:rsidP="002603CC">
      <w:pPr>
        <w:pStyle w:val="Code"/>
        <w:jc w:val="both"/>
      </w:pPr>
      <w:r w:rsidRPr="00752797">
        <w:t>&lt;variance density 1,n&gt; &lt;variance density 2,n&gt; ... &lt;variance density m,n&gt;</w:t>
      </w:r>
    </w:p>
    <w:p w14:paraId="2882727E" w14:textId="77777777" w:rsidR="00620A54" w:rsidRPr="00752797" w:rsidRDefault="00620A54" w:rsidP="002603CC">
      <w:pPr>
        <w:pStyle w:val="BodyText"/>
        <w:rPr>
          <w:lang w:val="en-US"/>
        </w:rPr>
      </w:pPr>
      <w:r w:rsidRPr="00752797">
        <w:rPr>
          <w:lang w:val="en-US"/>
        </w:rPr>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4.4.4</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Temporally and/or spatially varying wave boundary conditions</w:t>
      </w:r>
      <w:r w:rsidRPr="00752797">
        <w:rPr>
          <w:lang w:val="en-US"/>
        </w:rPr>
        <w:fldChar w:fldCharType="end"/>
      </w:r>
      <w:r w:rsidRPr="00752797">
        <w:rPr>
          <w:lang w:val="en-US"/>
        </w:rPr>
        <w:t>.</w:t>
      </w:r>
    </w:p>
    <w:p w14:paraId="2F6F059F" w14:textId="77777777" w:rsidR="00620A54" w:rsidRPr="00752797" w:rsidRDefault="00620A54" w:rsidP="002603CC">
      <w:pPr>
        <w:pStyle w:val="BodyText"/>
        <w:rPr>
          <w:lang w:val="en-US"/>
        </w:rPr>
      </w:pPr>
      <w:r w:rsidRPr="00752797">
        <w:rPr>
          <w:lang w:val="en-US"/>
        </w:rPr>
        <w:t>An example of a formatted variance density file is given below:</w:t>
      </w:r>
    </w:p>
    <w:p w14:paraId="513760EE" w14:textId="77777777" w:rsidR="00620A54" w:rsidRPr="00752797" w:rsidRDefault="00620A54" w:rsidP="002603CC">
      <w:pPr>
        <w:pStyle w:val="Codeheader"/>
        <w:rPr>
          <w:lang w:val="en-US"/>
        </w:rPr>
      </w:pPr>
      <w:r w:rsidRPr="00752797">
        <w:rPr>
          <w:lang w:val="en-US"/>
        </w:rPr>
        <w:t>vardens.txt</w:t>
      </w:r>
    </w:p>
    <w:p w14:paraId="548E5ED4" w14:textId="77777777" w:rsidR="00620A54" w:rsidRPr="00752797" w:rsidRDefault="00620A54" w:rsidP="002603CC">
      <w:pPr>
        <w:pStyle w:val="Code"/>
        <w:jc w:val="both"/>
      </w:pPr>
      <w:r w:rsidRPr="00752797">
        <w:t xml:space="preserve">15 </w:t>
      </w:r>
    </w:p>
    <w:p w14:paraId="74D8D915" w14:textId="77777777" w:rsidR="00620A54" w:rsidRPr="00752797" w:rsidRDefault="00620A54" w:rsidP="002603CC">
      <w:pPr>
        <w:pStyle w:val="Code"/>
        <w:jc w:val="both"/>
      </w:pPr>
      <w:r w:rsidRPr="00752797">
        <w:t>0.0418</w:t>
      </w:r>
    </w:p>
    <w:p w14:paraId="3E0CF450" w14:textId="77777777" w:rsidR="00620A54" w:rsidRPr="00752797" w:rsidRDefault="00620A54" w:rsidP="002603CC">
      <w:pPr>
        <w:pStyle w:val="Code"/>
        <w:jc w:val="both"/>
      </w:pPr>
      <w:r w:rsidRPr="00752797">
        <w:t>0.0477</w:t>
      </w:r>
    </w:p>
    <w:p w14:paraId="12057A4E" w14:textId="77777777" w:rsidR="00620A54" w:rsidRPr="00752797" w:rsidRDefault="00620A54" w:rsidP="002603CC">
      <w:pPr>
        <w:pStyle w:val="Code"/>
        <w:jc w:val="both"/>
      </w:pPr>
      <w:r w:rsidRPr="00752797">
        <w:t>0.0545</w:t>
      </w:r>
    </w:p>
    <w:p w14:paraId="7731C29F" w14:textId="77777777" w:rsidR="00620A54" w:rsidRPr="00752797" w:rsidRDefault="00620A54" w:rsidP="002603CC">
      <w:pPr>
        <w:pStyle w:val="Code"/>
        <w:jc w:val="both"/>
      </w:pPr>
      <w:r w:rsidRPr="00752797">
        <w:t>0.0622</w:t>
      </w:r>
    </w:p>
    <w:p w14:paraId="4B04481F" w14:textId="77777777" w:rsidR="00620A54" w:rsidRPr="00752797" w:rsidRDefault="00620A54" w:rsidP="002603CC">
      <w:pPr>
        <w:pStyle w:val="Code"/>
        <w:jc w:val="both"/>
      </w:pPr>
      <w:r w:rsidRPr="00752797">
        <w:t>0.0710</w:t>
      </w:r>
    </w:p>
    <w:p w14:paraId="7E4F9890" w14:textId="77777777" w:rsidR="00620A54" w:rsidRPr="00752797" w:rsidRDefault="00620A54" w:rsidP="002603CC">
      <w:pPr>
        <w:pStyle w:val="Code"/>
        <w:jc w:val="both"/>
      </w:pPr>
      <w:r w:rsidRPr="00752797">
        <w:t>0.0810</w:t>
      </w:r>
    </w:p>
    <w:p w14:paraId="4E9CBB35" w14:textId="77777777" w:rsidR="00620A54" w:rsidRPr="00752797" w:rsidRDefault="00620A54" w:rsidP="002603CC">
      <w:pPr>
        <w:pStyle w:val="Code"/>
        <w:jc w:val="both"/>
      </w:pPr>
      <w:r w:rsidRPr="00752797">
        <w:t>0.0924</w:t>
      </w:r>
    </w:p>
    <w:p w14:paraId="6DC6B37F" w14:textId="77777777" w:rsidR="00620A54" w:rsidRPr="00752797" w:rsidRDefault="00620A54" w:rsidP="002603CC">
      <w:pPr>
        <w:pStyle w:val="Code"/>
        <w:jc w:val="both"/>
      </w:pPr>
      <w:r w:rsidRPr="00752797">
        <w:t>0.1055</w:t>
      </w:r>
    </w:p>
    <w:p w14:paraId="7AE107C5" w14:textId="77777777" w:rsidR="00620A54" w:rsidRPr="00752797" w:rsidRDefault="00620A54" w:rsidP="002603CC">
      <w:pPr>
        <w:pStyle w:val="Code"/>
        <w:jc w:val="both"/>
      </w:pPr>
      <w:r w:rsidRPr="00752797">
        <w:t>0.1204</w:t>
      </w:r>
    </w:p>
    <w:p w14:paraId="25F3FB7E" w14:textId="77777777" w:rsidR="00620A54" w:rsidRPr="00752797" w:rsidRDefault="00620A54" w:rsidP="002603CC">
      <w:pPr>
        <w:pStyle w:val="Code"/>
        <w:jc w:val="both"/>
      </w:pPr>
      <w:r w:rsidRPr="00752797">
        <w:t>0.1375</w:t>
      </w:r>
    </w:p>
    <w:p w14:paraId="1C03CC0B" w14:textId="77777777" w:rsidR="00620A54" w:rsidRPr="00752797" w:rsidRDefault="00620A54" w:rsidP="002603CC">
      <w:pPr>
        <w:pStyle w:val="Code"/>
        <w:jc w:val="both"/>
      </w:pPr>
      <w:r w:rsidRPr="00752797">
        <w:t>0.1569</w:t>
      </w:r>
    </w:p>
    <w:p w14:paraId="58B78F79" w14:textId="77777777" w:rsidR="00620A54" w:rsidRPr="00752797" w:rsidRDefault="00620A54" w:rsidP="002603CC">
      <w:pPr>
        <w:pStyle w:val="Code"/>
        <w:jc w:val="both"/>
      </w:pPr>
      <w:r w:rsidRPr="00752797">
        <w:t>0.1791</w:t>
      </w:r>
    </w:p>
    <w:p w14:paraId="1507E7C1" w14:textId="77777777" w:rsidR="00620A54" w:rsidRPr="00752797" w:rsidRDefault="00620A54" w:rsidP="002603CC">
      <w:pPr>
        <w:pStyle w:val="Code"/>
        <w:jc w:val="both"/>
      </w:pPr>
      <w:r w:rsidRPr="00752797">
        <w:t>0.2045</w:t>
      </w:r>
    </w:p>
    <w:p w14:paraId="6B52A5EF" w14:textId="77777777" w:rsidR="00620A54" w:rsidRPr="00752797" w:rsidRDefault="00620A54" w:rsidP="002603CC">
      <w:pPr>
        <w:pStyle w:val="Code"/>
        <w:jc w:val="both"/>
      </w:pPr>
      <w:r w:rsidRPr="00752797">
        <w:t>0.2334</w:t>
      </w:r>
    </w:p>
    <w:p w14:paraId="5CB4C552" w14:textId="77777777" w:rsidR="00620A54" w:rsidRPr="00752797" w:rsidRDefault="00620A54" w:rsidP="002603CC">
      <w:pPr>
        <w:pStyle w:val="Code"/>
        <w:jc w:val="both"/>
      </w:pPr>
      <w:r w:rsidRPr="00752797">
        <w:t>0.2664</w:t>
      </w:r>
    </w:p>
    <w:p w14:paraId="1E02D29A" w14:textId="77777777" w:rsidR="00620A54" w:rsidRPr="00752797" w:rsidRDefault="00620A54" w:rsidP="002603CC">
      <w:pPr>
        <w:pStyle w:val="Code"/>
        <w:jc w:val="both"/>
      </w:pPr>
      <w:r w:rsidRPr="00752797">
        <w:t xml:space="preserve">13 </w:t>
      </w:r>
    </w:p>
    <w:p w14:paraId="6D56226D" w14:textId="77777777" w:rsidR="00620A54" w:rsidRPr="00752797" w:rsidRDefault="00620A54" w:rsidP="002603CC">
      <w:pPr>
        <w:pStyle w:val="Code"/>
        <w:jc w:val="both"/>
      </w:pPr>
      <w:r w:rsidRPr="00752797">
        <w:t>-180.0000</w:t>
      </w:r>
    </w:p>
    <w:p w14:paraId="1C73B08D" w14:textId="77777777" w:rsidR="00620A54" w:rsidRPr="00752797" w:rsidRDefault="00620A54" w:rsidP="002603CC">
      <w:pPr>
        <w:pStyle w:val="Code"/>
        <w:jc w:val="both"/>
      </w:pPr>
      <w:r w:rsidRPr="00752797">
        <w:t>-150.0000</w:t>
      </w:r>
    </w:p>
    <w:p w14:paraId="1D48DBEE" w14:textId="77777777" w:rsidR="00620A54" w:rsidRPr="00752797" w:rsidRDefault="00620A54" w:rsidP="002603CC">
      <w:pPr>
        <w:pStyle w:val="Code"/>
        <w:jc w:val="both"/>
      </w:pPr>
      <w:r w:rsidRPr="00752797">
        <w:t>-120.0000</w:t>
      </w:r>
    </w:p>
    <w:p w14:paraId="0F29F09D" w14:textId="77777777" w:rsidR="00620A54" w:rsidRPr="00752797" w:rsidRDefault="00620A54" w:rsidP="002603CC">
      <w:pPr>
        <w:pStyle w:val="Code"/>
        <w:jc w:val="both"/>
      </w:pPr>
      <w:r w:rsidRPr="00752797">
        <w:t>-90.0000</w:t>
      </w:r>
    </w:p>
    <w:p w14:paraId="57005E85" w14:textId="77777777" w:rsidR="00620A54" w:rsidRPr="00752797" w:rsidRDefault="00620A54" w:rsidP="002603CC">
      <w:pPr>
        <w:pStyle w:val="Code"/>
        <w:jc w:val="both"/>
      </w:pPr>
      <w:r w:rsidRPr="00752797">
        <w:t>-60.0000</w:t>
      </w:r>
    </w:p>
    <w:p w14:paraId="443709F4" w14:textId="77777777" w:rsidR="00620A54" w:rsidRPr="00752797" w:rsidRDefault="00620A54" w:rsidP="002603CC">
      <w:pPr>
        <w:pStyle w:val="Code"/>
        <w:jc w:val="both"/>
      </w:pPr>
      <w:r w:rsidRPr="00752797">
        <w:t>-30.0000</w:t>
      </w:r>
    </w:p>
    <w:p w14:paraId="0E85B63A" w14:textId="77777777" w:rsidR="00620A54" w:rsidRPr="00752797" w:rsidRDefault="00620A54" w:rsidP="002603CC">
      <w:pPr>
        <w:pStyle w:val="Code"/>
        <w:jc w:val="both"/>
      </w:pPr>
      <w:r w:rsidRPr="00752797">
        <w:t>0.0000</w:t>
      </w:r>
    </w:p>
    <w:p w14:paraId="3AAC87B7" w14:textId="77777777" w:rsidR="00620A54" w:rsidRPr="00752797" w:rsidRDefault="00620A54" w:rsidP="002603CC">
      <w:pPr>
        <w:pStyle w:val="Code"/>
        <w:jc w:val="both"/>
      </w:pPr>
      <w:r w:rsidRPr="00752797">
        <w:t>30.0000</w:t>
      </w:r>
    </w:p>
    <w:p w14:paraId="07DF5D9D" w14:textId="77777777" w:rsidR="00620A54" w:rsidRPr="00752797" w:rsidRDefault="00620A54" w:rsidP="002603CC">
      <w:pPr>
        <w:pStyle w:val="Code"/>
        <w:jc w:val="both"/>
      </w:pPr>
      <w:r w:rsidRPr="00752797">
        <w:t>60.0000</w:t>
      </w:r>
    </w:p>
    <w:p w14:paraId="1F16F341" w14:textId="77777777" w:rsidR="00620A54" w:rsidRPr="00752797" w:rsidRDefault="00620A54" w:rsidP="002603CC">
      <w:pPr>
        <w:pStyle w:val="Code"/>
        <w:jc w:val="both"/>
      </w:pPr>
      <w:r w:rsidRPr="00752797">
        <w:t>90.0000</w:t>
      </w:r>
    </w:p>
    <w:p w14:paraId="4E7EC653" w14:textId="77777777" w:rsidR="00620A54" w:rsidRPr="00752797" w:rsidRDefault="00620A54" w:rsidP="002603CC">
      <w:pPr>
        <w:pStyle w:val="Code"/>
        <w:jc w:val="both"/>
      </w:pPr>
      <w:r w:rsidRPr="00752797">
        <w:t>120.0000</w:t>
      </w:r>
    </w:p>
    <w:p w14:paraId="708B4374" w14:textId="77777777" w:rsidR="00620A54" w:rsidRPr="00752797" w:rsidRDefault="00620A54" w:rsidP="002603CC">
      <w:pPr>
        <w:pStyle w:val="Code"/>
        <w:jc w:val="both"/>
      </w:pPr>
      <w:r w:rsidRPr="00752797">
        <w:t>150.0000</w:t>
      </w:r>
    </w:p>
    <w:p w14:paraId="29A7A929" w14:textId="77777777" w:rsidR="00620A54" w:rsidRPr="00752797" w:rsidRDefault="00620A54" w:rsidP="002603CC">
      <w:pPr>
        <w:pStyle w:val="Code"/>
        <w:jc w:val="both"/>
      </w:pPr>
      <w:r w:rsidRPr="00752797">
        <w:t>180.0000</w:t>
      </w:r>
    </w:p>
    <w:p w14:paraId="201152A7" w14:textId="77777777" w:rsidR="00620A54" w:rsidRPr="00752797" w:rsidRDefault="00620A54" w:rsidP="002603CC">
      <w:pPr>
        <w:pStyle w:val="Code"/>
        <w:jc w:val="both"/>
      </w:pPr>
      <w:r w:rsidRPr="00752797">
        <w:t xml:space="preserve">   0     0     0     0     0     0     0     0     0     0     0     0</w:t>
      </w:r>
    </w:p>
    <w:p w14:paraId="539C9274" w14:textId="77777777" w:rsidR="00620A54" w:rsidRPr="00752797" w:rsidRDefault="00620A54" w:rsidP="002603CC">
      <w:pPr>
        <w:pStyle w:val="Code"/>
        <w:jc w:val="both"/>
      </w:pPr>
      <w:r w:rsidRPr="00752797">
        <w:t xml:space="preserve">  51   242   574   956  1288  1482  1481  1286   957   579   244    51</w:t>
      </w:r>
    </w:p>
    <w:p w14:paraId="38AB586A" w14:textId="77777777" w:rsidR="00620A54" w:rsidRPr="00752797" w:rsidRDefault="00620A54" w:rsidP="002603CC">
      <w:pPr>
        <w:pStyle w:val="Code"/>
        <w:jc w:val="both"/>
      </w:pPr>
      <w:r w:rsidRPr="00752797">
        <w:t xml:space="preserve"> 129   610  1443  2402  3238  3725  3724  3234  2406  1454   613   128</w:t>
      </w:r>
    </w:p>
    <w:p w14:paraId="206BA00B" w14:textId="77777777" w:rsidR="00620A54" w:rsidRPr="00752797" w:rsidRDefault="00620A54" w:rsidP="002603CC">
      <w:pPr>
        <w:pStyle w:val="Code"/>
        <w:jc w:val="both"/>
      </w:pPr>
      <w:r w:rsidRPr="00752797">
        <w:lastRenderedPageBreak/>
        <w:t xml:space="preserve"> 273  1287  3054  5084  6846  7872  7869  6837  5091  3076  1295   271</w:t>
      </w:r>
    </w:p>
    <w:p w14:paraId="5BE78F0D" w14:textId="77777777" w:rsidR="00620A54" w:rsidRPr="00752797" w:rsidRDefault="00620A54" w:rsidP="002603CC">
      <w:pPr>
        <w:pStyle w:val="Code"/>
        <w:jc w:val="both"/>
      </w:pPr>
      <w:r w:rsidRPr="00752797">
        <w:t xml:space="preserve"> 665  3152  7463 12402 16712 19229 19221 16690 12419  7518  3172   662</w:t>
      </w:r>
    </w:p>
    <w:p w14:paraId="5D67C362" w14:textId="77777777" w:rsidR="00620A54" w:rsidRPr="00752797" w:rsidRDefault="00620A54" w:rsidP="002603CC">
      <w:pPr>
        <w:pStyle w:val="Code"/>
        <w:jc w:val="both"/>
      </w:pPr>
      <w:r w:rsidRPr="00752797">
        <w:t>1302  6159 14608 24275 32688 37618 37603 32644 24309 14716  6198  1296</w:t>
      </w:r>
    </w:p>
    <w:p w14:paraId="70BF6263" w14:textId="77777777" w:rsidR="00620A54" w:rsidRPr="00752797" w:rsidRDefault="00620A54" w:rsidP="002603CC">
      <w:pPr>
        <w:pStyle w:val="Code"/>
        <w:jc w:val="both"/>
      </w:pPr>
      <w:r w:rsidRPr="00752797">
        <w:t>2328 10989 26020 43341 58358 67109 67080 58281 43401 26213 11058  2317</w:t>
      </w:r>
    </w:p>
    <w:p w14:paraId="792E5D5B" w14:textId="77777777" w:rsidR="00620A54" w:rsidRPr="00752797" w:rsidRDefault="00620A54" w:rsidP="002603CC">
      <w:pPr>
        <w:pStyle w:val="Code"/>
        <w:jc w:val="both"/>
      </w:pPr>
      <w:r w:rsidRPr="00752797">
        <w:t>3365 15922 37712 62733 84492 97150 97110 84380 62820 37991 16021  3349</w:t>
      </w:r>
    </w:p>
    <w:p w14:paraId="02C073C2" w14:textId="77777777" w:rsidR="00620A54" w:rsidRPr="00752797" w:rsidRDefault="00620A54" w:rsidP="002603CC">
      <w:pPr>
        <w:pStyle w:val="Code"/>
        <w:jc w:val="both"/>
      </w:pPr>
      <w:r w:rsidRPr="00752797">
        <w:t>3426 16230 38440 63939 86109 99010 98969 85995 64027 38724 16331  3410</w:t>
      </w:r>
    </w:p>
    <w:p w14:paraId="2C258B28" w14:textId="77777777" w:rsidR="00620A54" w:rsidRPr="00752797" w:rsidRDefault="00620A54" w:rsidP="002603CC">
      <w:pPr>
        <w:pStyle w:val="Code"/>
        <w:jc w:val="both"/>
      </w:pPr>
      <w:r w:rsidRPr="00752797">
        <w:t>2027  9612 22730 37790 50909 58529 58505 50841 37843 22898  9672  2018</w:t>
      </w:r>
    </w:p>
    <w:p w14:paraId="3758416B" w14:textId="77777777" w:rsidR="00620A54" w:rsidRPr="00752797" w:rsidRDefault="00620A54" w:rsidP="002603CC">
      <w:pPr>
        <w:pStyle w:val="Code"/>
        <w:jc w:val="both"/>
      </w:pPr>
      <w:r w:rsidRPr="00752797">
        <w:t xml:space="preserve"> 672  3178  7538 12535 16892 19440 19432 16870 12552  7594  3198   669</w:t>
      </w:r>
    </w:p>
    <w:p w14:paraId="4FD28614" w14:textId="77777777" w:rsidR="00620A54" w:rsidRPr="00752797" w:rsidRDefault="00620A54" w:rsidP="002603CC">
      <w:pPr>
        <w:pStyle w:val="Code"/>
        <w:jc w:val="both"/>
      </w:pPr>
      <w:r w:rsidRPr="00752797">
        <w:t xml:space="preserve"> 101   479  1135  1890  2542  2924  2923  2539  1892  1144   482   101</w:t>
      </w:r>
    </w:p>
    <w:p w14:paraId="5A6E8FCC" w14:textId="77777777" w:rsidR="00620A54" w:rsidRPr="00752797" w:rsidRDefault="00620A54" w:rsidP="002603CC">
      <w:pPr>
        <w:pStyle w:val="Code"/>
        <w:jc w:val="both"/>
      </w:pPr>
      <w:r w:rsidRPr="00752797">
        <w:t xml:space="preserve">   2    11    26    43    57    66    66    57    43    26    11     2</w:t>
      </w:r>
    </w:p>
    <w:p w14:paraId="5E8F597A" w14:textId="77777777" w:rsidR="00620A54" w:rsidRPr="00752797" w:rsidRDefault="00620A54" w:rsidP="002603CC">
      <w:pPr>
        <w:pStyle w:val="Code"/>
        <w:jc w:val="both"/>
      </w:pPr>
      <w:r w:rsidRPr="00752797">
        <w:t xml:space="preserve">   0     0     0     1     1     1     1     1     1     0     0     0</w:t>
      </w:r>
    </w:p>
    <w:p w14:paraId="3C688B64" w14:textId="77777777" w:rsidR="00620A54" w:rsidRPr="00752797" w:rsidRDefault="00620A54" w:rsidP="002603CC">
      <w:pPr>
        <w:pStyle w:val="Code"/>
        <w:jc w:val="both"/>
      </w:pPr>
      <w:r w:rsidRPr="00752797">
        <w:t xml:space="preserve">   0     0     0     0     0     0     0     0     0     0     0     0</w:t>
      </w:r>
    </w:p>
    <w:p w14:paraId="11B84EA7" w14:textId="77777777" w:rsidR="00620A54" w:rsidRPr="00752797" w:rsidRDefault="00620A54" w:rsidP="002603CC">
      <w:pPr>
        <w:pStyle w:val="Code"/>
        <w:jc w:val="both"/>
      </w:pPr>
      <w:r w:rsidRPr="00752797">
        <w:t xml:space="preserve">   0     0     0     0     0     0     0     0     0     0     0     0</w:t>
      </w:r>
    </w:p>
    <w:p w14:paraId="66AE0F8B" w14:textId="77777777" w:rsidR="003E1DDA" w:rsidRPr="00752797" w:rsidRDefault="006E38F6" w:rsidP="003E1DDA">
      <w:pPr>
        <w:pStyle w:val="Heading3"/>
        <w:jc w:val="both"/>
        <w:rPr>
          <w:lang w:val="en-US"/>
        </w:rPr>
      </w:pPr>
      <w:bookmarkStart w:id="206" w:name="_Ref413313396"/>
      <w:bookmarkStart w:id="207" w:name="_Toc413611030"/>
      <w:bookmarkStart w:id="208" w:name="_Toc285701670"/>
      <w:r w:rsidRPr="00752797">
        <w:rPr>
          <w:lang w:val="en-US"/>
        </w:rPr>
        <w:t>Non-spectral wave boundary conditions</w:t>
      </w:r>
      <w:bookmarkEnd w:id="206"/>
      <w:bookmarkEnd w:id="207"/>
    </w:p>
    <w:p w14:paraId="3E972E26" w14:textId="77777777"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also a separate file is needed. M</w:t>
      </w:r>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r w:rsidRPr="00752797">
        <w:rPr>
          <w:lang w:val="en-US"/>
        </w:rPr>
        <w:t xml:space="preserve"> </w:t>
      </w:r>
      <w:r w:rsidR="0005330B" w:rsidRPr="00752797">
        <w:rPr>
          <w:lang w:val="en-US"/>
        </w:rPr>
        <w:t xml:space="preserve">in </w:t>
      </w:r>
      <w:r w:rsidR="0005330B" w:rsidRPr="00752797">
        <w:rPr>
          <w:lang w:val="en-US"/>
        </w:rPr>
        <w:fldChar w:fldCharType="begin"/>
      </w:r>
      <w:r w:rsidR="0005330B" w:rsidRPr="00752797">
        <w:rPr>
          <w:lang w:val="en-US"/>
        </w:rPr>
        <w:instrText xml:space="preserve"> REF _Ref413596729 \r \h </w:instrText>
      </w:r>
      <w:r w:rsidR="0005330B" w:rsidRPr="00752797">
        <w:rPr>
          <w:lang w:val="en-US"/>
        </w:rPr>
      </w:r>
      <w:r w:rsidR="0005330B" w:rsidRPr="00752797">
        <w:rPr>
          <w:lang w:val="en-US"/>
        </w:rPr>
        <w:fldChar w:fldCharType="separate"/>
      </w:r>
      <w:r w:rsidR="002D6E55">
        <w:rPr>
          <w:lang w:val="en-US"/>
        </w:rPr>
        <w:t>4.4.2.2</w:t>
      </w:r>
      <w:r w:rsidR="0005330B" w:rsidRPr="00752797">
        <w:rPr>
          <w:lang w:val="en-US"/>
        </w:rPr>
        <w:fldChar w:fldCharType="end"/>
      </w:r>
      <w:r w:rsidR="0005330B" w:rsidRPr="00752797">
        <w:rPr>
          <w:lang w:val="en-US"/>
        </w:rPr>
        <w:t>.</w:t>
      </w:r>
      <w:r w:rsidR="00400C16" w:rsidRPr="00752797">
        <w:rPr>
          <w:lang w:val="en-US"/>
        </w:rPr>
        <w:t xml:space="preserve"> </w:t>
      </w:r>
    </w:p>
    <w:p w14:paraId="48D23BCD" w14:textId="77777777" w:rsidR="006E38F6" w:rsidRPr="00752797" w:rsidRDefault="006E38F6" w:rsidP="006E38F6">
      <w:pPr>
        <w:pStyle w:val="Heading4"/>
        <w:rPr>
          <w:lang w:val="en-US"/>
        </w:rPr>
      </w:pPr>
      <w:r w:rsidRPr="00752797">
        <w:rPr>
          <w:lang w:val="en-US"/>
        </w:rPr>
        <w:t>Stationary wave boundary conditions</w:t>
      </w:r>
    </w:p>
    <w:p w14:paraId="444CF2B3" w14:textId="77777777" w:rsidR="00E22FE1" w:rsidRPr="00752797" w:rsidRDefault="00E22FE1" w:rsidP="00E22FE1">
      <w:pPr>
        <w:pStyle w:val="BodyText"/>
        <w:rPr>
          <w:lang w:val="en-US"/>
        </w:rPr>
      </w:pPr>
      <w:bookmarkStart w:id="209"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r w:rsidRPr="00752797">
        <w:rPr>
          <w:lang w:val="en-US"/>
        </w:rPr>
        <w:fldChar w:fldCharType="begin"/>
      </w:r>
      <w:r w:rsidRPr="00752797">
        <w:rPr>
          <w:lang w:val="en-US"/>
        </w:rPr>
        <w:instrText xml:space="preserve"> REF _Ref285376842 \r \h </w:instrText>
      </w:r>
      <w:r w:rsidRPr="00752797">
        <w:rPr>
          <w:lang w:val="en-US"/>
        </w:rPr>
      </w:r>
      <w:r w:rsidRPr="00752797">
        <w:rPr>
          <w:lang w:val="en-US"/>
        </w:rPr>
        <w:fldChar w:fldCharType="separate"/>
      </w:r>
      <w:r w:rsidR="002D6E55">
        <w:rPr>
          <w:lang w:val="en-US"/>
        </w:rPr>
        <w:t>4.4.1.1</w:t>
      </w:r>
      <w:r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14:paraId="5707A4F4" w14:textId="77777777" w:rsidR="00621C7E" w:rsidRPr="00752797" w:rsidRDefault="00621C7E" w:rsidP="00621C7E">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6</w:t>
      </w:r>
      <w:r w:rsidR="001935AF">
        <w:rPr>
          <w:lang w:val="en-US"/>
        </w:rPr>
        <w:fldChar w:fldCharType="end"/>
      </w:r>
      <w:r w:rsidRPr="00752797">
        <w:rPr>
          <w:lang w:val="en-US"/>
        </w:rPr>
        <w:tab/>
        <w:t>Overview of available keywords for stationary boundary conditions</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752797" w14:paraId="71A10D28" w14:textId="77777777"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B4FFC01" w14:textId="77777777" w:rsidR="00E22FE1" w:rsidRPr="00752797" w:rsidRDefault="00E22FE1" w:rsidP="00400C16">
            <w:pPr>
              <w:pStyle w:val="PlainText"/>
              <w:jc w:val="both"/>
            </w:pPr>
            <w:r w:rsidRPr="00752797">
              <w:t>keyword</w:t>
            </w:r>
          </w:p>
        </w:tc>
        <w:tc>
          <w:tcPr>
            <w:tcW w:w="2245" w:type="dxa"/>
          </w:tcPr>
          <w:p w14:paraId="2683AAA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7" w:type="dxa"/>
          </w:tcPr>
          <w:p w14:paraId="2435840F"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721" w:type="dxa"/>
          </w:tcPr>
          <w:p w14:paraId="3417F55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162ACAF1"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8" w:type="dxa"/>
          </w:tcPr>
          <w:p w14:paraId="02B840F8"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22FE1" w:rsidRPr="00752797" w14:paraId="2B86B63E"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4A82B809" w14:textId="77777777" w:rsidR="00E22FE1" w:rsidRPr="00752797" w:rsidRDefault="00E22FE1" w:rsidP="00400C16">
            <w:pPr>
              <w:pStyle w:val="PlainText"/>
              <w:jc w:val="both"/>
            </w:pPr>
            <w:r w:rsidRPr="00752797">
              <w:t>Hrms</w:t>
            </w:r>
          </w:p>
        </w:tc>
        <w:tc>
          <w:tcPr>
            <w:tcW w:w="2245" w:type="dxa"/>
          </w:tcPr>
          <w:p w14:paraId="13DB0F75"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Hrms wave height for </w:t>
            </w:r>
            <w:r w:rsidR="00400C16" w:rsidRPr="00752797">
              <w:t>wbctype</w:t>
            </w:r>
            <w:r w:rsidRPr="00752797">
              <w:t xml:space="preserve"> = stat, bichrom, ts_1 or ts_2</w:t>
            </w:r>
          </w:p>
        </w:tc>
        <w:tc>
          <w:tcPr>
            <w:tcW w:w="1197" w:type="dxa"/>
          </w:tcPr>
          <w:p w14:paraId="55ECBB5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5DBEF8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848" w:type="dxa"/>
          </w:tcPr>
          <w:p w14:paraId="11807E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98" w:type="dxa"/>
          </w:tcPr>
          <w:p w14:paraId="0991701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68CB8392"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6A0A3AB8" w14:textId="77777777" w:rsidR="00E22FE1" w:rsidRPr="00752797" w:rsidRDefault="00E22FE1" w:rsidP="00400C16">
            <w:pPr>
              <w:pStyle w:val="PlainText"/>
              <w:jc w:val="both"/>
            </w:pPr>
            <w:r w:rsidRPr="00752797">
              <w:t>Tlong</w:t>
            </w:r>
          </w:p>
        </w:tc>
        <w:tc>
          <w:tcPr>
            <w:tcW w:w="2245" w:type="dxa"/>
          </w:tcPr>
          <w:p w14:paraId="257B88A6"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Wave group period for case </w:t>
            </w:r>
            <w:r w:rsidR="00400C16" w:rsidRPr="00752797">
              <w:t xml:space="preserve">wbctype </w:t>
            </w:r>
            <w:r w:rsidRPr="00752797">
              <w:t>= bichrom</w:t>
            </w:r>
          </w:p>
        </w:tc>
        <w:tc>
          <w:tcPr>
            <w:tcW w:w="1197" w:type="dxa"/>
          </w:tcPr>
          <w:p w14:paraId="0F36200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80.0</w:t>
            </w:r>
          </w:p>
        </w:tc>
        <w:tc>
          <w:tcPr>
            <w:tcW w:w="1721" w:type="dxa"/>
          </w:tcPr>
          <w:p w14:paraId="2A783AB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20.0 - 300.0</w:t>
            </w:r>
          </w:p>
        </w:tc>
        <w:tc>
          <w:tcPr>
            <w:tcW w:w="848" w:type="dxa"/>
          </w:tcPr>
          <w:p w14:paraId="617217F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98" w:type="dxa"/>
          </w:tcPr>
          <w:p w14:paraId="710F08A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23470CF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62836BF4" w14:textId="77777777" w:rsidR="00E22FE1" w:rsidRPr="00752797" w:rsidRDefault="00E22FE1" w:rsidP="00400C16">
            <w:pPr>
              <w:pStyle w:val="PlainText"/>
              <w:jc w:val="both"/>
            </w:pPr>
            <w:r w:rsidRPr="00752797">
              <w:t>Trep</w:t>
            </w:r>
          </w:p>
        </w:tc>
        <w:tc>
          <w:tcPr>
            <w:tcW w:w="2245" w:type="dxa"/>
          </w:tcPr>
          <w:p w14:paraId="66D1496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Representative wave period for </w:t>
            </w:r>
            <w:r w:rsidR="00400C16" w:rsidRPr="00752797">
              <w:t xml:space="preserve">wbctype </w:t>
            </w:r>
            <w:r w:rsidRPr="00752797">
              <w:t>= stat, bichrom, ts_1 or ts_2</w:t>
            </w:r>
          </w:p>
        </w:tc>
        <w:tc>
          <w:tcPr>
            <w:tcW w:w="1197" w:type="dxa"/>
          </w:tcPr>
          <w:p w14:paraId="05F9E5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721" w:type="dxa"/>
          </w:tcPr>
          <w:p w14:paraId="5EE5A38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848" w:type="dxa"/>
          </w:tcPr>
          <w:p w14:paraId="2AC072C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3400F1BF"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7AD3389C"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77C9651A" w14:textId="77777777" w:rsidR="00E22FE1" w:rsidRPr="00752797" w:rsidRDefault="00E22FE1" w:rsidP="00400C16">
            <w:pPr>
              <w:pStyle w:val="PlainText"/>
              <w:jc w:val="both"/>
            </w:pPr>
            <w:r w:rsidRPr="00752797">
              <w:t>dir0</w:t>
            </w:r>
          </w:p>
        </w:tc>
        <w:tc>
          <w:tcPr>
            <w:tcW w:w="2245" w:type="dxa"/>
          </w:tcPr>
          <w:p w14:paraId="04387C9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Mean wave direction for </w:t>
            </w:r>
            <w:r w:rsidR="00400C16" w:rsidRPr="00752797">
              <w:t xml:space="preserve">wbctype </w:t>
            </w:r>
            <w:r w:rsidRPr="00752797">
              <w:t>= stat, bichrom, ts_1 or ts_2 (nautical convention)</w:t>
            </w:r>
          </w:p>
        </w:tc>
        <w:tc>
          <w:tcPr>
            <w:tcW w:w="1197" w:type="dxa"/>
          </w:tcPr>
          <w:p w14:paraId="060FDD10"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721" w:type="dxa"/>
          </w:tcPr>
          <w:p w14:paraId="29A05122"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180.0 - 360.0</w:t>
            </w:r>
          </w:p>
        </w:tc>
        <w:tc>
          <w:tcPr>
            <w:tcW w:w="848" w:type="dxa"/>
          </w:tcPr>
          <w:p w14:paraId="0655402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198" w:type="dxa"/>
          </w:tcPr>
          <w:p w14:paraId="0F8BA20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5CCF0A5B"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42FAB9D" w14:textId="77777777" w:rsidR="00E22FE1" w:rsidRPr="00752797" w:rsidRDefault="00400C16" w:rsidP="00400C16">
            <w:pPr>
              <w:pStyle w:val="PlainText"/>
              <w:jc w:val="both"/>
            </w:pPr>
            <w:r w:rsidRPr="00752797">
              <w:t>wbctype</w:t>
            </w:r>
          </w:p>
        </w:tc>
        <w:tc>
          <w:tcPr>
            <w:tcW w:w="2245" w:type="dxa"/>
          </w:tcPr>
          <w:p w14:paraId="03D772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1197" w:type="dxa"/>
          </w:tcPr>
          <w:p w14:paraId="7B409DD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1721" w:type="dxa"/>
          </w:tcPr>
          <w:p w14:paraId="78F437D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w:t>
            </w:r>
            <w:r w:rsidRPr="00752797">
              <w:lastRenderedPageBreak/>
              <w:t>ts_1, ts_2, jons, swan, vardens, reuse, ts_nonh, off, stat_table, jons_table</w:t>
            </w:r>
          </w:p>
        </w:tc>
        <w:tc>
          <w:tcPr>
            <w:tcW w:w="848" w:type="dxa"/>
          </w:tcPr>
          <w:p w14:paraId="4C1015B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14:paraId="201EE8A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03AAF4BE"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DCD22CC" w14:textId="77777777" w:rsidR="00E22FE1" w:rsidRPr="00752797" w:rsidRDefault="00E22FE1" w:rsidP="00400C16">
            <w:pPr>
              <w:pStyle w:val="PlainText"/>
              <w:jc w:val="both"/>
            </w:pPr>
            <w:r w:rsidRPr="00752797">
              <w:lastRenderedPageBreak/>
              <w:t>lateralwave</w:t>
            </w:r>
          </w:p>
        </w:tc>
        <w:tc>
          <w:tcPr>
            <w:tcW w:w="2245" w:type="dxa"/>
          </w:tcPr>
          <w:p w14:paraId="11BCA88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for lateral boundary at left</w:t>
            </w:r>
          </w:p>
        </w:tc>
        <w:tc>
          <w:tcPr>
            <w:tcW w:w="1197" w:type="dxa"/>
          </w:tcPr>
          <w:p w14:paraId="0D991FC7"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721" w:type="dxa"/>
          </w:tcPr>
          <w:p w14:paraId="4664D0A3"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wavecrest, cyclic</w:t>
            </w:r>
          </w:p>
        </w:tc>
        <w:tc>
          <w:tcPr>
            <w:tcW w:w="848" w:type="dxa"/>
          </w:tcPr>
          <w:p w14:paraId="24A4D1A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14:paraId="620C0F1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0294244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07BD046" w14:textId="77777777" w:rsidR="00E22FE1" w:rsidRPr="00752797" w:rsidRDefault="00E22FE1" w:rsidP="00400C16">
            <w:pPr>
              <w:pStyle w:val="PlainText"/>
              <w:jc w:val="both"/>
            </w:pPr>
            <w:r w:rsidRPr="00752797">
              <w:t>m</w:t>
            </w:r>
          </w:p>
        </w:tc>
        <w:tc>
          <w:tcPr>
            <w:tcW w:w="2245" w:type="dxa"/>
          </w:tcPr>
          <w:p w14:paraId="38F1F09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Power in cos^m directional distribution for </w:t>
            </w:r>
            <w:r w:rsidR="00400C16" w:rsidRPr="00752797">
              <w:t>wbctype</w:t>
            </w:r>
            <w:r w:rsidRPr="00752797">
              <w:t xml:space="preserve"> = stat, bichrom, ts_1 or ts_2</w:t>
            </w:r>
          </w:p>
        </w:tc>
        <w:tc>
          <w:tcPr>
            <w:tcW w:w="1197" w:type="dxa"/>
          </w:tcPr>
          <w:p w14:paraId="34A683B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3175D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2 - 128</w:t>
            </w:r>
          </w:p>
        </w:tc>
        <w:tc>
          <w:tcPr>
            <w:tcW w:w="848" w:type="dxa"/>
          </w:tcPr>
          <w:p w14:paraId="626A81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8" w:type="dxa"/>
          </w:tcPr>
          <w:p w14:paraId="2AE732C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23D45047"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840C124" w14:textId="77777777" w:rsidR="00E22FE1" w:rsidRPr="00752797" w:rsidRDefault="00E22FE1" w:rsidP="00400C16">
            <w:pPr>
              <w:pStyle w:val="PlainText"/>
              <w:jc w:val="both"/>
            </w:pPr>
            <w:r w:rsidRPr="00752797">
              <w:t>nmax+</w:t>
            </w:r>
          </w:p>
        </w:tc>
        <w:tc>
          <w:tcPr>
            <w:tcW w:w="2245" w:type="dxa"/>
          </w:tcPr>
          <w:p w14:paraId="373E338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ratio of cg/c for computing long wave boundary conditions</w:t>
            </w:r>
          </w:p>
        </w:tc>
        <w:tc>
          <w:tcPr>
            <w:tcW w:w="1197" w:type="dxa"/>
          </w:tcPr>
          <w:p w14:paraId="684BD4B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0.8</w:t>
            </w:r>
          </w:p>
        </w:tc>
        <w:tc>
          <w:tcPr>
            <w:tcW w:w="1721" w:type="dxa"/>
          </w:tcPr>
          <w:p w14:paraId="402D609A"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0.5 - 1.0</w:t>
            </w:r>
          </w:p>
        </w:tc>
        <w:tc>
          <w:tcPr>
            <w:tcW w:w="848" w:type="dxa"/>
          </w:tcPr>
          <w:p w14:paraId="27DFDD2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8" w:type="dxa"/>
          </w:tcPr>
          <w:p w14:paraId="5233AF2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3247357C"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3188218" w14:textId="77777777" w:rsidR="00E22FE1" w:rsidRPr="00752797" w:rsidRDefault="00E22FE1" w:rsidP="00400C16">
            <w:pPr>
              <w:pStyle w:val="PlainText"/>
              <w:jc w:val="both"/>
            </w:pPr>
            <w:r w:rsidRPr="00752797">
              <w:t>taper</w:t>
            </w:r>
          </w:p>
        </w:tc>
        <w:tc>
          <w:tcPr>
            <w:tcW w:w="2245" w:type="dxa"/>
          </w:tcPr>
          <w:p w14:paraId="7E43A57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Spin-up time of wave boundary conditions, in morphological time</w:t>
            </w:r>
          </w:p>
        </w:tc>
        <w:tc>
          <w:tcPr>
            <w:tcW w:w="1197" w:type="dxa"/>
          </w:tcPr>
          <w:p w14:paraId="042EA7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100.0</w:t>
            </w:r>
          </w:p>
        </w:tc>
        <w:tc>
          <w:tcPr>
            <w:tcW w:w="1721" w:type="dxa"/>
          </w:tcPr>
          <w:p w14:paraId="0CEC509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w:t>
            </w:r>
          </w:p>
        </w:tc>
        <w:tc>
          <w:tcPr>
            <w:tcW w:w="848" w:type="dxa"/>
          </w:tcPr>
          <w:p w14:paraId="60DD6F0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29F8364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0DB9AE7" w14:textId="77777777" w:rsidR="006E38F6" w:rsidRPr="00752797" w:rsidRDefault="006E38F6" w:rsidP="006E38F6">
      <w:pPr>
        <w:pStyle w:val="Heading4"/>
        <w:rPr>
          <w:lang w:val="en-US"/>
        </w:rPr>
      </w:pPr>
      <w:bookmarkStart w:id="210" w:name="_Ref413596729"/>
      <w:r w:rsidRPr="00752797">
        <w:rPr>
          <w:lang w:val="en-US"/>
        </w:rPr>
        <w:t>Time series</w:t>
      </w:r>
      <w:bookmarkEnd w:id="209"/>
      <w:bookmarkEnd w:id="210"/>
    </w:p>
    <w:p w14:paraId="33D28D59" w14:textId="77777777"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14:paraId="2F856BDF" w14:textId="77777777" w:rsidR="00400C16" w:rsidRPr="00752797" w:rsidRDefault="00400C16" w:rsidP="00400C16">
      <w:pPr>
        <w:rPr>
          <w:lang w:val="en-US"/>
        </w:rPr>
      </w:pPr>
    </w:p>
    <w:p w14:paraId="2C880A01" w14:textId="77777777" w:rsidR="003E1DDA" w:rsidRPr="00752797" w:rsidRDefault="003E1DDA" w:rsidP="003E1DDA">
      <w:pPr>
        <w:pStyle w:val="Codeheader"/>
        <w:rPr>
          <w:lang w:val="en-US"/>
        </w:rPr>
      </w:pPr>
      <w:r w:rsidRPr="00752797">
        <w:rPr>
          <w:lang w:val="en-US"/>
        </w:rPr>
        <w:t>bc/gen.ezs</w:t>
      </w:r>
    </w:p>
    <w:p w14:paraId="79F4807B" w14:textId="77777777" w:rsidR="003E1DDA" w:rsidRPr="00752797" w:rsidRDefault="003E1DDA" w:rsidP="003E1DDA">
      <w:pPr>
        <w:pStyle w:val="Code"/>
        <w:jc w:val="both"/>
      </w:pPr>
      <w:r w:rsidRPr="00752797">
        <w:t>&lt;time 1&gt; &lt;zs 1&gt; &lt;E 1&gt;</w:t>
      </w:r>
    </w:p>
    <w:p w14:paraId="33F1F0C3" w14:textId="77777777" w:rsidR="003E1DDA" w:rsidRPr="00752797" w:rsidRDefault="003E1DDA" w:rsidP="003E1DDA">
      <w:pPr>
        <w:pStyle w:val="Code"/>
        <w:jc w:val="both"/>
      </w:pPr>
      <w:r w:rsidRPr="00752797">
        <w:t>&lt;time 1&gt; &lt;zs 2&gt; &lt;E 2&gt;</w:t>
      </w:r>
    </w:p>
    <w:p w14:paraId="63AE28E7" w14:textId="77777777" w:rsidR="003E1DDA" w:rsidRPr="00752797" w:rsidRDefault="003E1DDA" w:rsidP="003E1DDA">
      <w:pPr>
        <w:pStyle w:val="Code"/>
        <w:jc w:val="both"/>
      </w:pPr>
      <w:r w:rsidRPr="00752797">
        <w:t>&lt;time 2&gt; &lt;zs 3&gt; &lt;E 3&gt;</w:t>
      </w:r>
    </w:p>
    <w:p w14:paraId="2B640B5F" w14:textId="77777777" w:rsidR="003E1DDA" w:rsidRPr="00752797" w:rsidRDefault="003E1DDA" w:rsidP="003E1DDA">
      <w:pPr>
        <w:pStyle w:val="Code"/>
        <w:jc w:val="both"/>
      </w:pPr>
      <w:r w:rsidRPr="00752797">
        <w:t>...</w:t>
      </w:r>
    </w:p>
    <w:p w14:paraId="3815131B" w14:textId="77777777"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14:paraId="1B8AB340" w14:textId="77777777"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firstRow="1" w:lastRow="1" w:firstColumn="1" w:lastColumn="1" w:noHBand="0" w:noVBand="0"/>
      </w:tblPr>
      <w:tblGrid>
        <w:gridCol w:w="8363"/>
      </w:tblGrid>
      <w:tr w:rsidR="00962612" w:rsidRPr="00752797" w14:paraId="2A8EB967" w14:textId="77777777" w:rsidTr="00962612">
        <w:tc>
          <w:tcPr>
            <w:tcW w:w="8363" w:type="dxa"/>
          </w:tcPr>
          <w:p w14:paraId="330B59D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scalar/vector       &gt;</w:t>
            </w:r>
          </w:p>
          <w:p w14:paraId="55819046"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number of variables &gt;</w:t>
            </w:r>
          </w:p>
          <w:p w14:paraId="6688B61A"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variables: t,U,Zs,W &gt;</w:t>
            </w:r>
          </w:p>
          <w:p w14:paraId="25BEFA2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w14:anchorId="44FD6DD2">
                <v:shape id="_x0000_i1152" type="#_x0000_t75" style="width:240pt;height:48pt" o:ole="">
                  <v:imagedata r:id="rId295" o:title=""/>
                </v:shape>
                <o:OLEObject Type="Embed" ProgID="Equation.DSMT4" ShapeID="_x0000_i1152" DrawAspect="Content" ObjectID="_1362569652" r:id="rId296"/>
              </w:object>
            </w:r>
          </w:p>
        </w:tc>
      </w:tr>
    </w:tbl>
    <w:p w14:paraId="406B7019" w14:textId="77777777" w:rsidR="00962612" w:rsidRPr="00752797" w:rsidRDefault="00962612" w:rsidP="003E1DDA">
      <w:pPr>
        <w:pStyle w:val="BodyText"/>
        <w:rPr>
          <w:lang w:val="en-US"/>
        </w:rPr>
      </w:pPr>
    </w:p>
    <w:p w14:paraId="74B83417" w14:textId="77777777" w:rsidR="00620A54" w:rsidRPr="00752797" w:rsidRDefault="00620A54" w:rsidP="002603CC">
      <w:pPr>
        <w:pStyle w:val="Heading3"/>
        <w:jc w:val="both"/>
        <w:rPr>
          <w:lang w:val="en-US"/>
        </w:rPr>
      </w:pPr>
      <w:bookmarkStart w:id="211" w:name="_Toc413611031"/>
      <w:r w:rsidRPr="00752797">
        <w:rPr>
          <w:lang w:val="en-US"/>
        </w:rPr>
        <w:lastRenderedPageBreak/>
        <w:t>Special types of wave boundary conditions</w:t>
      </w:r>
      <w:bookmarkEnd w:id="208"/>
      <w:bookmarkEnd w:id="211"/>
    </w:p>
    <w:p w14:paraId="59B33B5C" w14:textId="77777777"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14:paraId="4BF90C91" w14:textId="77777777"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14:paraId="2C63EFD8" w14:textId="77777777" w:rsidR="00E22FE1" w:rsidRPr="00752797" w:rsidRDefault="00E22FE1" w:rsidP="00E22FE1">
      <w:pPr>
        <w:rPr>
          <w:lang w:val="en-US"/>
        </w:rPr>
      </w:pPr>
      <w:bookmarkStart w:id="212"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962612" w:rsidRPr="00752797">
        <w:rPr>
          <w:lang w:val="en-US"/>
        </w:rPr>
        <w:fldChar w:fldCharType="begin"/>
      </w:r>
      <w:r w:rsidR="00962612" w:rsidRPr="00752797">
        <w:rPr>
          <w:lang w:val="en-US"/>
        </w:rPr>
        <w:instrText xml:space="preserve"> REF _Ref413313396 \r \h </w:instrText>
      </w:r>
      <w:r w:rsidR="00962612" w:rsidRPr="00752797">
        <w:rPr>
          <w:lang w:val="en-US"/>
        </w:rPr>
      </w:r>
      <w:r w:rsidR="00962612" w:rsidRPr="00752797">
        <w:rPr>
          <w:lang w:val="en-US"/>
        </w:rPr>
        <w:fldChar w:fldCharType="separate"/>
      </w:r>
      <w:r w:rsidR="002D6E55">
        <w:rPr>
          <w:lang w:val="en-US"/>
        </w:rPr>
        <w:t>4.4.2</w:t>
      </w:r>
      <w:r w:rsidR="00962612"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14:paraId="10F4EACB" w14:textId="77777777" w:rsidR="00620A54" w:rsidRPr="00752797" w:rsidRDefault="00620A54" w:rsidP="002603CC">
      <w:pPr>
        <w:pStyle w:val="Heading3"/>
        <w:jc w:val="both"/>
        <w:rPr>
          <w:lang w:val="en-US"/>
        </w:rPr>
      </w:pPr>
      <w:bookmarkStart w:id="213" w:name="_Ref285374442"/>
      <w:bookmarkStart w:id="214" w:name="_Toc285701671"/>
      <w:bookmarkStart w:id="215" w:name="_Toc413611032"/>
      <w:bookmarkEnd w:id="212"/>
      <w:r w:rsidRPr="00752797">
        <w:rPr>
          <w:lang w:val="en-US"/>
        </w:rPr>
        <w:t>Temporally and/or spatially varying wave boundary conditions</w:t>
      </w:r>
      <w:bookmarkEnd w:id="213"/>
      <w:bookmarkEnd w:id="214"/>
      <w:bookmarkEnd w:id="215"/>
    </w:p>
    <w:p w14:paraId="1EE01F80" w14:textId="77777777"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14:paraId="17253C5B" w14:textId="77777777"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14:paraId="0A893425" w14:textId="77777777"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14:paraId="4CA2350D" w14:textId="77777777" w:rsidR="00620A54" w:rsidRPr="00752797" w:rsidRDefault="00620A54" w:rsidP="002603CC">
      <w:pPr>
        <w:pStyle w:val="BodyText"/>
        <w:rPr>
          <w:lang w:val="en-US"/>
        </w:rPr>
      </w:pPr>
      <w:r w:rsidRPr="00752797">
        <w:rPr>
          <w:lang w:val="en-US"/>
        </w:rPr>
        <w:t>A typical input file contains the following:</w:t>
      </w:r>
    </w:p>
    <w:p w14:paraId="05DA03C0" w14:textId="77777777" w:rsidR="00620A54" w:rsidRPr="00752797" w:rsidRDefault="00620A54" w:rsidP="002603CC">
      <w:pPr>
        <w:pStyle w:val="Codeheader"/>
        <w:rPr>
          <w:lang w:val="en-US"/>
        </w:rPr>
      </w:pPr>
      <w:r w:rsidRPr="00752797">
        <w:rPr>
          <w:lang w:val="en-US"/>
        </w:rPr>
        <w:t>filelist.txt</w:t>
      </w:r>
    </w:p>
    <w:p w14:paraId="17CE8FEE" w14:textId="77777777" w:rsidR="00620A54" w:rsidRPr="00752797" w:rsidRDefault="00620A54" w:rsidP="002603CC">
      <w:pPr>
        <w:pStyle w:val="Code"/>
        <w:jc w:val="both"/>
      </w:pPr>
      <w:r w:rsidRPr="00752797">
        <w:t>FILELIST</w:t>
      </w:r>
    </w:p>
    <w:p w14:paraId="6A745342" w14:textId="77777777" w:rsidR="00620A54" w:rsidRPr="00752797" w:rsidRDefault="00620A54" w:rsidP="002603CC">
      <w:pPr>
        <w:pStyle w:val="Code"/>
        <w:jc w:val="both"/>
      </w:pPr>
      <w:r w:rsidRPr="00752797">
        <w:t>1800 0.2 jonswap1.inp</w:t>
      </w:r>
    </w:p>
    <w:p w14:paraId="0BAAF4DB" w14:textId="77777777" w:rsidR="00620A54" w:rsidRPr="00752797" w:rsidRDefault="00620A54" w:rsidP="002603CC">
      <w:pPr>
        <w:pStyle w:val="Code"/>
        <w:jc w:val="both"/>
      </w:pPr>
      <w:r w:rsidRPr="00752797">
        <w:t>1800 0.2 jonswap1.inp</w:t>
      </w:r>
    </w:p>
    <w:p w14:paraId="38801BEC" w14:textId="77777777" w:rsidR="00620A54" w:rsidRPr="00752797" w:rsidRDefault="00620A54" w:rsidP="002603CC">
      <w:pPr>
        <w:pStyle w:val="Code"/>
        <w:jc w:val="both"/>
      </w:pPr>
      <w:r w:rsidRPr="00752797">
        <w:t>1350 0.2 jonswap2.inp</w:t>
      </w:r>
    </w:p>
    <w:p w14:paraId="25BC0693" w14:textId="77777777" w:rsidR="00620A54" w:rsidRPr="00752797" w:rsidRDefault="00620A54" w:rsidP="002603CC">
      <w:pPr>
        <w:pStyle w:val="Code"/>
        <w:jc w:val="both"/>
      </w:pPr>
      <w:r w:rsidRPr="00752797">
        <w:t>1500 0.2 jonswap3.inp</w:t>
      </w:r>
    </w:p>
    <w:p w14:paraId="39550713" w14:textId="77777777" w:rsidR="00620A54" w:rsidRPr="00752797" w:rsidRDefault="00620A54" w:rsidP="002603CC">
      <w:pPr>
        <w:pStyle w:val="Code"/>
        <w:jc w:val="both"/>
      </w:pPr>
      <w:r w:rsidRPr="00752797">
        <w:t>1200 0.2 jonswap2.inp</w:t>
      </w:r>
    </w:p>
    <w:p w14:paraId="0DFD3D4C" w14:textId="77777777" w:rsidR="00620A54" w:rsidRPr="00752797" w:rsidRDefault="00620A54" w:rsidP="002603CC">
      <w:pPr>
        <w:pStyle w:val="Code"/>
        <w:jc w:val="both"/>
      </w:pPr>
      <w:r w:rsidRPr="00752797">
        <w:t>3600 0.2 jonswap4.inp</w:t>
      </w:r>
    </w:p>
    <w:p w14:paraId="47253479" w14:textId="77777777"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14:paraId="795AD1B5" w14:textId="77777777" w:rsidR="00620A54" w:rsidRPr="00752797" w:rsidRDefault="00620A54" w:rsidP="002603CC">
      <w:pPr>
        <w:pStyle w:val="BodyText"/>
        <w:rPr>
          <w:lang w:val="en-US"/>
        </w:rPr>
      </w:pPr>
      <w:r w:rsidRPr="00752797">
        <w:rPr>
          <w:lang w:val="en-US"/>
        </w:rPr>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xml:space="preserve">. This line should be followed by one line per spectrum definition </w:t>
      </w:r>
      <w:r w:rsidRPr="00752797">
        <w:rPr>
          <w:lang w:val="en-US"/>
        </w:rPr>
        <w:lastRenderedPageBreak/>
        <w:t>location containing the world x-coordinate and world y-coordinate of the location that the input spectrum should apply, and the name of the file containing spectral wave information.</w:t>
      </w:r>
    </w:p>
    <w:p w14:paraId="2C2BFF19" w14:textId="77777777"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14:paraId="2EE61CC1" w14:textId="77777777" w:rsidR="00620A54" w:rsidRPr="00752797" w:rsidRDefault="00620A54" w:rsidP="002603CC">
      <w:pPr>
        <w:pStyle w:val="Codeheader"/>
        <w:rPr>
          <w:lang w:val="en-US"/>
        </w:rPr>
      </w:pPr>
      <w:r w:rsidRPr="00752797">
        <w:rPr>
          <w:lang w:val="en-US"/>
        </w:rPr>
        <w:t>loclist.txt</w:t>
      </w:r>
    </w:p>
    <w:p w14:paraId="4CE9D435" w14:textId="77777777" w:rsidR="00620A54" w:rsidRPr="00752797" w:rsidRDefault="00620A54" w:rsidP="002603CC">
      <w:pPr>
        <w:pStyle w:val="Code"/>
        <w:jc w:val="both"/>
      </w:pPr>
      <w:r w:rsidRPr="00752797">
        <w:t>LOCLIST</w:t>
      </w:r>
    </w:p>
    <w:p w14:paraId="417EC2A8" w14:textId="77777777" w:rsidR="00620A54" w:rsidRPr="00752797" w:rsidRDefault="00620A54" w:rsidP="002603CC">
      <w:pPr>
        <w:pStyle w:val="Code"/>
        <w:jc w:val="both"/>
      </w:pPr>
      <w:r w:rsidRPr="00752797">
        <w:t>0. 0.    jonswap1.inp</w:t>
      </w:r>
    </w:p>
    <w:p w14:paraId="36FE72DC" w14:textId="77777777" w:rsidR="00620A54" w:rsidRPr="00752797" w:rsidRDefault="00620A54" w:rsidP="002603CC">
      <w:pPr>
        <w:pStyle w:val="Code"/>
        <w:jc w:val="both"/>
      </w:pPr>
      <w:r w:rsidRPr="00752797">
        <w:t>0. 100.  jonswap2.inp</w:t>
      </w:r>
    </w:p>
    <w:p w14:paraId="5A8934DE" w14:textId="77777777" w:rsidR="00620A54" w:rsidRPr="00752797" w:rsidRDefault="00620A54" w:rsidP="002603CC">
      <w:pPr>
        <w:pStyle w:val="Code"/>
        <w:jc w:val="both"/>
      </w:pPr>
      <w:r w:rsidRPr="00752797">
        <w:t>0. 200.  jonswap3.inp</w:t>
      </w:r>
    </w:p>
    <w:p w14:paraId="5CBE0569" w14:textId="77777777"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14:paraId="00E2620B" w14:textId="77777777"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14:paraId="07D7EBC2" w14:textId="77777777" w:rsidR="00620A54" w:rsidRPr="00752797" w:rsidRDefault="00620A54" w:rsidP="002603CC">
      <w:pPr>
        <w:pStyle w:val="Heading2"/>
        <w:spacing w:line="240" w:lineRule="auto"/>
        <w:jc w:val="both"/>
        <w:rPr>
          <w:lang w:val="en-US"/>
        </w:rPr>
      </w:pPr>
      <w:bookmarkStart w:id="216" w:name="_Toc285701673"/>
      <w:bookmarkStart w:id="217" w:name="_Toc413611033"/>
      <w:r w:rsidRPr="00752797">
        <w:rPr>
          <w:lang w:val="en-US"/>
        </w:rPr>
        <w:t>Flow, tide and surge input</w:t>
      </w:r>
      <w:bookmarkEnd w:id="216"/>
      <w:bookmarkEnd w:id="217"/>
    </w:p>
    <w:p w14:paraId="017C27F4" w14:textId="77777777"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each boundary  tid</w:t>
      </w:r>
      <w:r w:rsidR="000032BA" w:rsidRPr="00752797">
        <w:rPr>
          <w:lang w:val="en-US"/>
        </w:rPr>
        <w:t>al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r w:rsidR="00003B05" w:rsidRPr="00752797">
        <w:rPr>
          <w:lang w:val="en-US"/>
        </w:rPr>
        <w:fldChar w:fldCharType="begin"/>
      </w:r>
      <w:r w:rsidR="00003B05" w:rsidRPr="00752797">
        <w:rPr>
          <w:lang w:val="en-US"/>
        </w:rPr>
        <w:instrText xml:space="preserve"> REF _Ref413406030 \r \h </w:instrText>
      </w:r>
      <w:r w:rsidR="00003B05" w:rsidRPr="00752797">
        <w:rPr>
          <w:lang w:val="en-US"/>
        </w:rPr>
      </w:r>
      <w:r w:rsidR="00003B05" w:rsidRPr="00752797">
        <w:rPr>
          <w:lang w:val="en-US"/>
        </w:rPr>
        <w:fldChar w:fldCharType="separate"/>
      </w:r>
      <w:r w:rsidR="002D6E55">
        <w:rPr>
          <w:lang w:val="en-US"/>
        </w:rPr>
        <w:t>2.4</w:t>
      </w:r>
      <w:r w:rsidR="00003B05" w:rsidRPr="00752797">
        <w:rPr>
          <w:lang w:val="en-US"/>
        </w:rPr>
        <w:fldChar w:fldCharType="end"/>
      </w:r>
      <w:r w:rsidRPr="00752797">
        <w:rPr>
          <w:lang w:val="en-US"/>
        </w:rPr>
        <w:t>)</w:t>
      </w:r>
      <w:r w:rsidR="00003B05" w:rsidRPr="00752797">
        <w:rPr>
          <w:lang w:val="en-US"/>
        </w:rPr>
        <w:t>.</w:t>
      </w:r>
    </w:p>
    <w:p w14:paraId="13157CA5" w14:textId="77777777" w:rsidR="00620A54" w:rsidRPr="00752797" w:rsidRDefault="00620A54" w:rsidP="002603CC">
      <w:pPr>
        <w:pStyle w:val="Heading3"/>
        <w:jc w:val="both"/>
        <w:rPr>
          <w:lang w:val="en-US"/>
        </w:rPr>
      </w:pPr>
      <w:bookmarkStart w:id="218" w:name="_Ref285375281"/>
      <w:bookmarkStart w:id="219" w:name="_Toc285701674"/>
      <w:bookmarkStart w:id="220" w:name="_Toc413611034"/>
      <w:r w:rsidRPr="00752797">
        <w:rPr>
          <w:lang w:val="en-US"/>
        </w:rPr>
        <w:t>Flow boundary conditions</w:t>
      </w:r>
      <w:bookmarkEnd w:id="218"/>
      <w:bookmarkEnd w:id="219"/>
      <w:bookmarkEnd w:id="220"/>
    </w:p>
    <w:p w14:paraId="3A5B7C3B" w14:textId="77777777"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r w:rsidR="00003B05" w:rsidRPr="00752797">
        <w:rPr>
          <w:highlight w:val="yellow"/>
          <w:lang w:val="en-US"/>
        </w:rPr>
        <w:fldChar w:fldCharType="begin"/>
      </w:r>
      <w:r w:rsidR="00003B05" w:rsidRPr="00752797">
        <w:rPr>
          <w:lang w:val="en-US"/>
        </w:rPr>
        <w:instrText xml:space="preserve"> REF _Ref413406159 \h </w:instrText>
      </w:r>
      <w:r w:rsidR="00003B05" w:rsidRPr="00752797">
        <w:rPr>
          <w:highlight w:val="yellow"/>
          <w:lang w:val="en-US"/>
        </w:rPr>
      </w:r>
      <w:r w:rsidR="00003B05" w:rsidRPr="00752797">
        <w:rPr>
          <w:highlight w:val="yellow"/>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7</w:t>
      </w:r>
      <w:r w:rsidR="00003B05" w:rsidRPr="00752797">
        <w:rPr>
          <w:highlight w:val="yellow"/>
          <w:lang w:val="en-US"/>
        </w:rPr>
        <w:fldChar w:fldCharType="end"/>
      </w:r>
      <w:r w:rsidR="00003B05" w:rsidRPr="00752797">
        <w:rPr>
          <w:lang w:val="en-US"/>
        </w:rPr>
        <w:t xml:space="preserve"> </w:t>
      </w:r>
      <w:r w:rsidRPr="00752797">
        <w:rPr>
          <w:lang w:val="en-US"/>
        </w:rPr>
        <w:t xml:space="preserve">to </w:t>
      </w:r>
      <w:r w:rsidR="00003B05" w:rsidRPr="00752797">
        <w:rPr>
          <w:highlight w:val="yellow"/>
          <w:lang w:val="en-US"/>
        </w:rPr>
        <w:fldChar w:fldCharType="begin"/>
      </w:r>
      <w:r w:rsidR="00003B05" w:rsidRPr="00752797">
        <w:rPr>
          <w:lang w:val="en-US"/>
        </w:rPr>
        <w:instrText xml:space="preserve"> REF _Ref413406168 \h </w:instrText>
      </w:r>
      <w:r w:rsidR="00003B05" w:rsidRPr="00752797">
        <w:rPr>
          <w:highlight w:val="yellow"/>
          <w:lang w:val="en-US"/>
        </w:rPr>
      </w:r>
      <w:r w:rsidR="00003B05" w:rsidRPr="00752797">
        <w:rPr>
          <w:highlight w:val="yellow"/>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10</w:t>
      </w:r>
      <w:r w:rsidR="00003B05" w:rsidRPr="00752797">
        <w:rPr>
          <w:highlight w:val="yellow"/>
          <w:lang w:val="en-US"/>
        </w:rPr>
        <w:fldChar w:fldCharType="end"/>
      </w:r>
      <w:r w:rsidR="00003B05" w:rsidRPr="00752797">
        <w:rPr>
          <w:lang w:val="en-US"/>
        </w:rPr>
        <w:t xml:space="preserve"> </w:t>
      </w:r>
      <w:r w:rsidRPr="00752797">
        <w:rPr>
          <w:lang w:val="en-US"/>
        </w:rPr>
        <w:t>give an overview of the available flow boundary condition types for each of these boundaries.</w:t>
      </w:r>
    </w:p>
    <w:p w14:paraId="62B9A631" w14:textId="77777777"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r w:rsidR="00003B05" w:rsidRPr="00752797">
        <w:rPr>
          <w:lang w:val="en-US"/>
        </w:rPr>
        <w:fldChar w:fldCharType="begin"/>
      </w:r>
      <w:r w:rsidR="00003B05" w:rsidRPr="00752797">
        <w:rPr>
          <w:lang w:val="en-US"/>
        </w:rPr>
        <w:instrText xml:space="preserve"> REF _Ref413406232 \r \h </w:instrText>
      </w:r>
      <w:r w:rsidR="00003B05" w:rsidRPr="00752797">
        <w:rPr>
          <w:lang w:val="en-US"/>
        </w:rPr>
      </w:r>
      <w:r w:rsidR="00003B05" w:rsidRPr="00752797">
        <w:rPr>
          <w:lang w:val="en-US"/>
        </w:rPr>
        <w:fldChar w:fldCharType="separate"/>
      </w:r>
      <w:r w:rsidR="002D6E55">
        <w:rPr>
          <w:lang w:val="en-US"/>
        </w:rPr>
        <w:t>3.1</w:t>
      </w:r>
      <w:r w:rsidR="00003B05" w:rsidRPr="00752797">
        <w:rPr>
          <w:lang w:val="en-US"/>
        </w:rPr>
        <w:fldChar w:fldCharType="end"/>
      </w:r>
      <w:r w:rsidR="00003B05" w:rsidRPr="00752797">
        <w:rPr>
          <w:lang w:val="en-US"/>
        </w:rPr>
        <w:t>.</w:t>
      </w:r>
    </w:p>
    <w:p w14:paraId="07299FF0" w14:textId="77777777" w:rsidR="00620A54" w:rsidRPr="00752797" w:rsidRDefault="00003B05" w:rsidP="00003B05">
      <w:pPr>
        <w:pStyle w:val="Caption"/>
        <w:rPr>
          <w:lang w:val="en-US"/>
        </w:rPr>
      </w:pPr>
      <w:bookmarkStart w:id="221" w:name="_Ref413406159"/>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7</w:t>
      </w:r>
      <w:r w:rsidR="001935AF">
        <w:rPr>
          <w:lang w:val="en-US"/>
        </w:rPr>
        <w:fldChar w:fldCharType="end"/>
      </w:r>
      <w:bookmarkEnd w:id="221"/>
      <w:r w:rsidRPr="00752797">
        <w:rPr>
          <w:lang w:val="en-US"/>
        </w:rPr>
        <w:tab/>
      </w:r>
      <w:r w:rsidR="00620A54" w:rsidRPr="00752797">
        <w:rPr>
          <w:lang w:val="en-US"/>
        </w:rPr>
        <w:t>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575BE132"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2E97082" w14:textId="77777777" w:rsidR="00620A54" w:rsidRPr="00752797" w:rsidRDefault="00620A54" w:rsidP="002603CC">
            <w:pPr>
              <w:pStyle w:val="BodyText"/>
              <w:rPr>
                <w:i/>
                <w:lang w:val="en-US"/>
              </w:rPr>
            </w:pPr>
            <w:r w:rsidRPr="00752797">
              <w:rPr>
                <w:i/>
                <w:lang w:val="en-US"/>
              </w:rPr>
              <w:t>front</w:t>
            </w:r>
          </w:p>
        </w:tc>
        <w:tc>
          <w:tcPr>
            <w:tcW w:w="3828" w:type="pct"/>
          </w:tcPr>
          <w:p w14:paraId="308E1F84"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4EB941E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7ADB179F" w14:textId="77777777" w:rsidR="00620A54" w:rsidRPr="00752797" w:rsidRDefault="00620A54" w:rsidP="002603CC">
            <w:pPr>
              <w:pStyle w:val="BodyText"/>
              <w:rPr>
                <w:lang w:val="en-US"/>
              </w:rPr>
            </w:pPr>
            <w:r w:rsidRPr="00752797">
              <w:rPr>
                <w:lang w:val="en-US"/>
              </w:rPr>
              <w:t>abs1d</w:t>
            </w:r>
          </w:p>
        </w:tc>
        <w:tc>
          <w:tcPr>
            <w:tcW w:w="3828" w:type="pct"/>
          </w:tcPr>
          <w:p w14:paraId="42263482"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6E9098DB"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34224397" w14:textId="77777777" w:rsidR="00620A54" w:rsidRPr="00752797" w:rsidRDefault="00620A54" w:rsidP="002603CC">
            <w:pPr>
              <w:pStyle w:val="BodyText"/>
              <w:rPr>
                <w:lang w:val="en-US"/>
              </w:rPr>
            </w:pPr>
            <w:r w:rsidRPr="00752797">
              <w:rPr>
                <w:lang w:val="en-US"/>
              </w:rPr>
              <w:t>abs2d</w:t>
            </w:r>
          </w:p>
        </w:tc>
        <w:tc>
          <w:tcPr>
            <w:tcW w:w="3828" w:type="pct"/>
          </w:tcPr>
          <w:p w14:paraId="2187B752"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47AFDD0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C45021E" w14:textId="77777777" w:rsidR="00620A54" w:rsidRPr="00752797" w:rsidRDefault="00620A54" w:rsidP="002603CC">
            <w:pPr>
              <w:pStyle w:val="BodyText"/>
              <w:rPr>
                <w:lang w:val="en-US"/>
              </w:rPr>
            </w:pPr>
            <w:r w:rsidRPr="00752797">
              <w:rPr>
                <w:lang w:val="en-US"/>
              </w:rPr>
              <w:t>wall</w:t>
            </w:r>
          </w:p>
        </w:tc>
        <w:tc>
          <w:tcPr>
            <w:tcW w:w="3828" w:type="pct"/>
          </w:tcPr>
          <w:p w14:paraId="3E6F1CC7"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2FDD6172"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40BE399E" w14:textId="77777777" w:rsidR="00620A54" w:rsidRPr="00752797" w:rsidRDefault="00620A54" w:rsidP="002603CC">
            <w:pPr>
              <w:pStyle w:val="BodyText"/>
              <w:rPr>
                <w:lang w:val="en-US"/>
              </w:rPr>
            </w:pPr>
            <w:r w:rsidRPr="00752797">
              <w:rPr>
                <w:lang w:val="en-US"/>
              </w:rPr>
              <w:t>wlevel</w:t>
            </w:r>
          </w:p>
        </w:tc>
        <w:tc>
          <w:tcPr>
            <w:tcW w:w="3828" w:type="pct"/>
          </w:tcPr>
          <w:p w14:paraId="5CB53C7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r w:rsidR="00620A54" w:rsidRPr="00752797" w14:paraId="2D898D9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AF01F70" w14:textId="77777777" w:rsidR="00620A54" w:rsidRPr="00752797" w:rsidRDefault="00620A54" w:rsidP="002603CC">
            <w:pPr>
              <w:pStyle w:val="BodyText"/>
              <w:rPr>
                <w:lang w:val="en-US"/>
              </w:rPr>
            </w:pPr>
            <w:r w:rsidRPr="00752797">
              <w:rPr>
                <w:lang w:val="en-US"/>
              </w:rPr>
              <w:t>nonh_1d</w:t>
            </w:r>
          </w:p>
        </w:tc>
        <w:tc>
          <w:tcPr>
            <w:tcW w:w="3828" w:type="pct"/>
          </w:tcPr>
          <w:p w14:paraId="48F30166"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boundary condition for non-hydrostatic option</w:t>
            </w:r>
          </w:p>
        </w:tc>
      </w:tr>
      <w:tr w:rsidR="00620A54" w:rsidRPr="00752797" w14:paraId="2713F82E"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110A4E33" w14:textId="77777777" w:rsidR="00620A54" w:rsidRPr="00752797" w:rsidRDefault="00620A54" w:rsidP="002603CC">
            <w:pPr>
              <w:pStyle w:val="BodyText"/>
              <w:rPr>
                <w:lang w:val="en-US"/>
              </w:rPr>
            </w:pPr>
            <w:r w:rsidRPr="00752797">
              <w:rPr>
                <w:lang w:val="en-US"/>
              </w:rPr>
              <w:lastRenderedPageBreak/>
              <w:t>waveflume</w:t>
            </w:r>
          </w:p>
        </w:tc>
        <w:tc>
          <w:tcPr>
            <w:tcW w:w="3828" w:type="pct"/>
          </w:tcPr>
          <w:p w14:paraId="5366BAAA"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 xml:space="preserve">boundary condition for flume experiments based on a continuity relation </w:t>
            </w:r>
          </w:p>
        </w:tc>
      </w:tr>
    </w:tbl>
    <w:p w14:paraId="4424D02E" w14:textId="77777777" w:rsidR="00003B05" w:rsidRPr="00752797" w:rsidRDefault="00003B05" w:rsidP="00003B05">
      <w:pPr>
        <w:pStyle w:val="Caption"/>
        <w:rPr>
          <w:lang w:val="en-US"/>
        </w:rPr>
      </w:pPr>
    </w:p>
    <w:p w14:paraId="53535BE3" w14:textId="77777777" w:rsidR="00620A54"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8</w:t>
      </w:r>
      <w:r w:rsidR="001935AF">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3172B073"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FF8F1E0" w14:textId="77777777" w:rsidR="00620A54" w:rsidRPr="00752797" w:rsidRDefault="00620A54" w:rsidP="002603CC">
            <w:pPr>
              <w:pStyle w:val="BodyText"/>
              <w:rPr>
                <w:i/>
                <w:lang w:val="en-US"/>
              </w:rPr>
            </w:pPr>
            <w:r w:rsidRPr="00752797">
              <w:rPr>
                <w:i/>
                <w:lang w:val="en-US"/>
              </w:rPr>
              <w:t>back</w:t>
            </w:r>
          </w:p>
        </w:tc>
        <w:tc>
          <w:tcPr>
            <w:tcW w:w="3828" w:type="pct"/>
          </w:tcPr>
          <w:p w14:paraId="4C63F31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3E76DF8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17E7EA7F" w14:textId="77777777" w:rsidR="00620A54" w:rsidRPr="00752797" w:rsidRDefault="00620A54" w:rsidP="002603CC">
            <w:pPr>
              <w:pStyle w:val="BodyText"/>
              <w:rPr>
                <w:lang w:val="en-US"/>
              </w:rPr>
            </w:pPr>
            <w:r w:rsidRPr="00752797">
              <w:rPr>
                <w:lang w:val="en-US"/>
              </w:rPr>
              <w:t>wall</w:t>
            </w:r>
          </w:p>
        </w:tc>
        <w:tc>
          <w:tcPr>
            <w:tcW w:w="3828" w:type="pct"/>
          </w:tcPr>
          <w:p w14:paraId="371BBEE3"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72129438"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71695E48" w14:textId="77777777" w:rsidR="00620A54" w:rsidRPr="00752797" w:rsidRDefault="00620A54" w:rsidP="002603CC">
            <w:pPr>
              <w:pStyle w:val="BodyText"/>
              <w:rPr>
                <w:lang w:val="en-US"/>
              </w:rPr>
            </w:pPr>
            <w:r w:rsidRPr="00752797">
              <w:rPr>
                <w:lang w:val="en-US"/>
              </w:rPr>
              <w:t>abs1d</w:t>
            </w:r>
          </w:p>
        </w:tc>
        <w:tc>
          <w:tcPr>
            <w:tcW w:w="3828" w:type="pct"/>
          </w:tcPr>
          <w:p w14:paraId="7252EB1C"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4FDA43F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DCD1CB5" w14:textId="77777777" w:rsidR="00620A54" w:rsidRPr="00752797" w:rsidRDefault="00620A54" w:rsidP="002603CC">
            <w:pPr>
              <w:pStyle w:val="BodyText"/>
              <w:rPr>
                <w:lang w:val="en-US"/>
              </w:rPr>
            </w:pPr>
            <w:r w:rsidRPr="00752797">
              <w:rPr>
                <w:lang w:val="en-US"/>
              </w:rPr>
              <w:t>abs2d</w:t>
            </w:r>
          </w:p>
        </w:tc>
        <w:tc>
          <w:tcPr>
            <w:tcW w:w="3828" w:type="pct"/>
          </w:tcPr>
          <w:p w14:paraId="50D3290A" w14:textId="77777777" w:rsidR="00620A54" w:rsidRPr="00752797"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00BCDAC5"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36D5031" w14:textId="77777777" w:rsidR="00620A54" w:rsidRPr="00752797" w:rsidRDefault="00620A54" w:rsidP="002603CC">
            <w:pPr>
              <w:pStyle w:val="BodyText"/>
              <w:rPr>
                <w:lang w:val="en-US"/>
              </w:rPr>
            </w:pPr>
            <w:r w:rsidRPr="00752797">
              <w:rPr>
                <w:lang w:val="en-US"/>
              </w:rPr>
              <w:t>wlevel</w:t>
            </w:r>
          </w:p>
        </w:tc>
        <w:tc>
          <w:tcPr>
            <w:tcW w:w="3828" w:type="pct"/>
          </w:tcPr>
          <w:p w14:paraId="13AA20E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bl>
    <w:p w14:paraId="6821686B" w14:textId="77777777" w:rsidR="00003B05" w:rsidRPr="00752797" w:rsidRDefault="00003B05" w:rsidP="00003B05">
      <w:pPr>
        <w:pStyle w:val="Caption"/>
        <w:rPr>
          <w:lang w:val="en-US"/>
        </w:rPr>
      </w:pPr>
    </w:p>
    <w:p w14:paraId="64AFBB32" w14:textId="77777777" w:rsidR="00620A54"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9</w:t>
      </w:r>
      <w:r w:rsidR="001935AF">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04A5F70A"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4AD48CD" w14:textId="77777777" w:rsidR="00620A54" w:rsidRPr="00752797" w:rsidRDefault="00620A54" w:rsidP="002603CC">
            <w:pPr>
              <w:pStyle w:val="BodyText"/>
              <w:rPr>
                <w:i/>
                <w:lang w:val="en-US"/>
              </w:rPr>
            </w:pPr>
            <w:r w:rsidRPr="00752797">
              <w:rPr>
                <w:i/>
                <w:lang w:val="en-US"/>
              </w:rPr>
              <w:t>back</w:t>
            </w:r>
          </w:p>
        </w:tc>
        <w:tc>
          <w:tcPr>
            <w:tcW w:w="3828" w:type="pct"/>
          </w:tcPr>
          <w:p w14:paraId="46CEBFE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7F2FB2C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E02EB7C" w14:textId="77777777" w:rsidR="00620A54" w:rsidRPr="00752797" w:rsidRDefault="00620A54" w:rsidP="002603CC">
            <w:pPr>
              <w:pStyle w:val="BodyText"/>
              <w:rPr>
                <w:lang w:val="en-US"/>
              </w:rPr>
            </w:pPr>
            <w:r w:rsidRPr="00752797">
              <w:rPr>
                <w:lang w:val="en-US"/>
              </w:rPr>
              <w:t>wall</w:t>
            </w:r>
          </w:p>
        </w:tc>
        <w:tc>
          <w:tcPr>
            <w:tcW w:w="3828" w:type="pct"/>
          </w:tcPr>
          <w:p w14:paraId="0110DE60"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6F02CB7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63E9AAEC" w14:textId="77777777" w:rsidR="00620A54" w:rsidRPr="00752797" w:rsidRDefault="00620A54" w:rsidP="002603CC">
            <w:pPr>
              <w:pStyle w:val="BodyText"/>
              <w:rPr>
                <w:lang w:val="en-US"/>
              </w:rPr>
            </w:pPr>
            <w:r w:rsidRPr="00752797">
              <w:rPr>
                <w:lang w:val="en-US"/>
              </w:rPr>
              <w:t>neumann</w:t>
            </w:r>
          </w:p>
        </w:tc>
        <w:tc>
          <w:tcPr>
            <w:tcW w:w="3828" w:type="pct"/>
          </w:tcPr>
          <w:p w14:paraId="164EFB13"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(constant water level gradient)</w:t>
            </w:r>
          </w:p>
        </w:tc>
      </w:tr>
      <w:tr w:rsidR="00620A54" w:rsidRPr="00752797" w14:paraId="65ABE7F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9454E1B" w14:textId="77777777" w:rsidR="00620A54" w:rsidRPr="00752797" w:rsidRDefault="00620A54" w:rsidP="002603CC">
            <w:pPr>
              <w:pStyle w:val="BodyText"/>
              <w:rPr>
                <w:lang w:val="en-US"/>
              </w:rPr>
            </w:pPr>
            <w:r w:rsidRPr="00752797">
              <w:rPr>
                <w:lang w:val="en-US"/>
              </w:rPr>
              <w:t>neumann_v</w:t>
            </w:r>
          </w:p>
        </w:tc>
        <w:tc>
          <w:tcPr>
            <w:tcW w:w="3828" w:type="pct"/>
          </w:tcPr>
          <w:p w14:paraId="52D2379A" w14:textId="77777777" w:rsidR="00620A54" w:rsidRPr="00752797" w:rsidRDefault="00003B05"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velocity is determined by the adjacent cell</w:t>
            </w:r>
          </w:p>
        </w:tc>
      </w:tr>
      <w:tr w:rsidR="00620A54" w:rsidRPr="00752797" w14:paraId="45C95D4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EEE9A1E" w14:textId="77777777" w:rsidR="00620A54" w:rsidRPr="00752797" w:rsidRDefault="00620A54" w:rsidP="002603CC">
            <w:pPr>
              <w:pStyle w:val="BodyText"/>
              <w:rPr>
                <w:lang w:val="en-US"/>
              </w:rPr>
            </w:pPr>
            <w:r w:rsidRPr="00752797">
              <w:rPr>
                <w:lang w:val="en-US"/>
              </w:rPr>
              <w:t>no_advec</w:t>
            </w:r>
          </w:p>
        </w:tc>
        <w:tc>
          <w:tcPr>
            <w:tcW w:w="3828" w:type="pct"/>
          </w:tcPr>
          <w:p w14:paraId="729B2AE4"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but only the advective terms are taken into account. Intermediate form between wall and neumann</w:t>
            </w:r>
          </w:p>
        </w:tc>
      </w:tr>
    </w:tbl>
    <w:p w14:paraId="590CF8CF" w14:textId="77777777" w:rsidR="00003B05" w:rsidRPr="00752797" w:rsidRDefault="00003B05" w:rsidP="00003B05">
      <w:pPr>
        <w:pStyle w:val="Caption"/>
        <w:rPr>
          <w:lang w:val="en-US"/>
        </w:rPr>
      </w:pPr>
    </w:p>
    <w:p w14:paraId="61B212FC" w14:textId="77777777" w:rsidR="00003B05" w:rsidRPr="00752797" w:rsidRDefault="00003B05" w:rsidP="00003B05">
      <w:pPr>
        <w:pStyle w:val="Caption"/>
        <w:rPr>
          <w:lang w:val="en-US"/>
        </w:rPr>
      </w:pPr>
      <w:bookmarkStart w:id="222" w:name="_Ref413406168"/>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10</w:t>
      </w:r>
      <w:r w:rsidR="001935AF">
        <w:rPr>
          <w:lang w:val="en-US"/>
        </w:rPr>
        <w:fldChar w:fldCharType="end"/>
      </w:r>
      <w:bookmarkEnd w:id="222"/>
      <w:r w:rsidRPr="00752797">
        <w:rPr>
          <w:lang w:val="en-US"/>
        </w:rPr>
        <w:tab/>
        <w:t>Preview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752797" w14:paraId="459F5B7D"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14:paraId="078F3C12" w14:textId="77777777" w:rsidR="00620A54" w:rsidRPr="00752797" w:rsidRDefault="00620A54" w:rsidP="002603CC">
            <w:pPr>
              <w:pStyle w:val="PlainText"/>
              <w:jc w:val="both"/>
            </w:pPr>
            <w:r w:rsidRPr="00752797">
              <w:t>keyword</w:t>
            </w:r>
          </w:p>
        </w:tc>
        <w:tc>
          <w:tcPr>
            <w:tcW w:w="2266" w:type="dxa"/>
          </w:tcPr>
          <w:p w14:paraId="1D002EF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306" w:type="dxa"/>
          </w:tcPr>
          <w:p w14:paraId="2B15BA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16" w:type="dxa"/>
          </w:tcPr>
          <w:p w14:paraId="7B9DD07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70547D5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8" w:type="dxa"/>
          </w:tcPr>
          <w:p w14:paraId="745A41E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F4726E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D85AE25" w14:textId="77777777" w:rsidR="00620A54" w:rsidRPr="00752797" w:rsidRDefault="00620A54" w:rsidP="002603CC">
            <w:pPr>
              <w:pStyle w:val="PlainText"/>
              <w:jc w:val="both"/>
            </w:pPr>
            <w:r w:rsidRPr="00752797">
              <w:t>ARC</w:t>
            </w:r>
            <w:r w:rsidR="001B6449" w:rsidRPr="00752797">
              <w:t>+</w:t>
            </w:r>
          </w:p>
        </w:tc>
        <w:tc>
          <w:tcPr>
            <w:tcW w:w="2266" w:type="dxa"/>
          </w:tcPr>
          <w:p w14:paraId="5C766BD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active reflection compensation at seaward boundary</w:t>
            </w:r>
          </w:p>
        </w:tc>
        <w:tc>
          <w:tcPr>
            <w:tcW w:w="1306" w:type="dxa"/>
          </w:tcPr>
          <w:p w14:paraId="46145CB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16" w:type="dxa"/>
          </w:tcPr>
          <w:p w14:paraId="1634C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027433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EEE83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EEC31FB"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47ABA782" w14:textId="77777777" w:rsidR="00620A54" w:rsidRPr="00752797" w:rsidRDefault="00620A54" w:rsidP="002603CC">
            <w:pPr>
              <w:pStyle w:val="PlainText"/>
              <w:jc w:val="both"/>
            </w:pPr>
            <w:r w:rsidRPr="00752797">
              <w:t>back</w:t>
            </w:r>
          </w:p>
        </w:tc>
        <w:tc>
          <w:tcPr>
            <w:tcW w:w="2266" w:type="dxa"/>
          </w:tcPr>
          <w:p w14:paraId="1F46064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boundary at bay side</w:t>
            </w:r>
          </w:p>
        </w:tc>
        <w:tc>
          <w:tcPr>
            <w:tcW w:w="1306" w:type="dxa"/>
          </w:tcPr>
          <w:p w14:paraId="5C6BF31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abs_2d</w:t>
            </w:r>
          </w:p>
        </w:tc>
        <w:tc>
          <w:tcPr>
            <w:tcW w:w="1616" w:type="dxa"/>
          </w:tcPr>
          <w:p w14:paraId="345A7C2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wall, abs_1d, abs_2d, wlevel</w:t>
            </w:r>
          </w:p>
        </w:tc>
        <w:tc>
          <w:tcPr>
            <w:tcW w:w="848" w:type="dxa"/>
          </w:tcPr>
          <w:p w14:paraId="0E5984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1B4707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261107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164626BB" w14:textId="77777777" w:rsidR="00620A54" w:rsidRPr="00752797" w:rsidRDefault="00620A54" w:rsidP="002603CC">
            <w:pPr>
              <w:pStyle w:val="PlainText"/>
              <w:jc w:val="both"/>
            </w:pPr>
            <w:r w:rsidRPr="00752797">
              <w:t>epsi</w:t>
            </w:r>
            <w:r w:rsidR="001B6449" w:rsidRPr="00752797">
              <w:t>+</w:t>
            </w:r>
          </w:p>
        </w:tc>
        <w:tc>
          <w:tcPr>
            <w:tcW w:w="2266" w:type="dxa"/>
          </w:tcPr>
          <w:p w14:paraId="1C487E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Ratio of mean current to time varying current through offshore boundary</w:t>
            </w:r>
          </w:p>
        </w:tc>
        <w:tc>
          <w:tcPr>
            <w:tcW w:w="1306" w:type="dxa"/>
          </w:tcPr>
          <w:p w14:paraId="2426A85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16" w:type="dxa"/>
          </w:tcPr>
          <w:p w14:paraId="7A14C06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-1.0 - 0.2</w:t>
            </w:r>
          </w:p>
        </w:tc>
        <w:tc>
          <w:tcPr>
            <w:tcW w:w="848" w:type="dxa"/>
          </w:tcPr>
          <w:p w14:paraId="0927505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4441262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438F75"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0C07EF7" w14:textId="77777777" w:rsidR="00620A54" w:rsidRPr="00752797" w:rsidRDefault="00620A54" w:rsidP="002603CC">
            <w:pPr>
              <w:pStyle w:val="PlainText"/>
              <w:jc w:val="both"/>
            </w:pPr>
            <w:r w:rsidRPr="00752797">
              <w:t>freewave</w:t>
            </w:r>
            <w:r w:rsidR="001B6449" w:rsidRPr="00752797">
              <w:t>+</w:t>
            </w:r>
          </w:p>
        </w:tc>
        <w:tc>
          <w:tcPr>
            <w:tcW w:w="2266" w:type="dxa"/>
          </w:tcPr>
          <w:p w14:paraId="63D3A13F"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14:paraId="48DDCD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616" w:type="dxa"/>
          </w:tcPr>
          <w:p w14:paraId="0029F1E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431C7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64B282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D38B99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4DE343E2" w14:textId="77777777" w:rsidR="00620A54" w:rsidRPr="00752797" w:rsidRDefault="00620A54" w:rsidP="002603CC">
            <w:pPr>
              <w:pStyle w:val="PlainText"/>
              <w:jc w:val="both"/>
            </w:pPr>
            <w:r w:rsidRPr="00752797">
              <w:t>front</w:t>
            </w:r>
          </w:p>
        </w:tc>
        <w:tc>
          <w:tcPr>
            <w:tcW w:w="2266" w:type="dxa"/>
          </w:tcPr>
          <w:p w14:paraId="22B020C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seaward flow boundary</w:t>
            </w:r>
          </w:p>
        </w:tc>
        <w:tc>
          <w:tcPr>
            <w:tcW w:w="1306" w:type="dxa"/>
          </w:tcPr>
          <w:p w14:paraId="59E6267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abs_2d</w:t>
            </w:r>
          </w:p>
        </w:tc>
        <w:tc>
          <w:tcPr>
            <w:tcW w:w="1616" w:type="dxa"/>
          </w:tcPr>
          <w:p w14:paraId="6D5DA71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abs_1d, abs_2d, wall, wlevel, nonh_1d, waveflume</w:t>
            </w:r>
          </w:p>
        </w:tc>
        <w:tc>
          <w:tcPr>
            <w:tcW w:w="848" w:type="dxa"/>
          </w:tcPr>
          <w:p w14:paraId="3CDF5E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03BB2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1981EC"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434C653" w14:textId="77777777" w:rsidR="00620A54" w:rsidRPr="00752797" w:rsidRDefault="00620A54" w:rsidP="002603CC">
            <w:pPr>
              <w:pStyle w:val="PlainText"/>
              <w:jc w:val="both"/>
            </w:pPr>
            <w:r w:rsidRPr="00752797">
              <w:t>left</w:t>
            </w:r>
          </w:p>
        </w:tc>
        <w:tc>
          <w:tcPr>
            <w:tcW w:w="2266" w:type="dxa"/>
          </w:tcPr>
          <w:p w14:paraId="67A92A5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lateral boundary </w:t>
            </w:r>
            <w:r w:rsidRPr="00752797">
              <w:lastRenderedPageBreak/>
              <w:t>at ny+1</w:t>
            </w:r>
          </w:p>
        </w:tc>
        <w:tc>
          <w:tcPr>
            <w:tcW w:w="1306" w:type="dxa"/>
          </w:tcPr>
          <w:p w14:paraId="5FCAB4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neumann</w:t>
            </w:r>
          </w:p>
        </w:tc>
        <w:tc>
          <w:tcPr>
            <w:tcW w:w="1616" w:type="dxa"/>
          </w:tcPr>
          <w:p w14:paraId="7E7AC1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neumann, wall, </w:t>
            </w:r>
            <w:r w:rsidRPr="00752797">
              <w:lastRenderedPageBreak/>
              <w:t>no_advec, neumann_v</w:t>
            </w:r>
          </w:p>
        </w:tc>
        <w:tc>
          <w:tcPr>
            <w:tcW w:w="848" w:type="dxa"/>
          </w:tcPr>
          <w:p w14:paraId="4652BEA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6F691A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286818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39A17DF" w14:textId="77777777" w:rsidR="00620A54" w:rsidRPr="00752797" w:rsidRDefault="00620A54" w:rsidP="002603CC">
            <w:pPr>
              <w:pStyle w:val="PlainText"/>
              <w:jc w:val="both"/>
            </w:pPr>
            <w:r w:rsidRPr="00752797">
              <w:lastRenderedPageBreak/>
              <w:t>nc</w:t>
            </w:r>
            <w:r w:rsidR="001B6449" w:rsidRPr="00752797">
              <w:t>+</w:t>
            </w:r>
          </w:p>
        </w:tc>
        <w:tc>
          <w:tcPr>
            <w:tcW w:w="2266" w:type="dxa"/>
          </w:tcPr>
          <w:p w14:paraId="699297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Smoothing distance for estimating umean (defined as nr of cells)</w:t>
            </w:r>
          </w:p>
        </w:tc>
        <w:tc>
          <w:tcPr>
            <w:tcW w:w="1306" w:type="dxa"/>
          </w:tcPr>
          <w:p w14:paraId="37C66E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ny+1</w:t>
            </w:r>
          </w:p>
        </w:tc>
        <w:tc>
          <w:tcPr>
            <w:tcW w:w="1616" w:type="dxa"/>
          </w:tcPr>
          <w:p w14:paraId="52894364"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r w:rsidR="00586C99" w:rsidRPr="00752797">
              <w:t xml:space="preserve"> - </w:t>
            </w:r>
            <w:r w:rsidRPr="00752797">
              <w:t>ny+1</w:t>
            </w:r>
          </w:p>
        </w:tc>
        <w:tc>
          <w:tcPr>
            <w:tcW w:w="848" w:type="dxa"/>
          </w:tcPr>
          <w:p w14:paraId="76EB43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A9A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100150A"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0D24B2D3" w14:textId="77777777" w:rsidR="00620A54" w:rsidRPr="00752797" w:rsidRDefault="00620A54" w:rsidP="002603CC">
            <w:pPr>
              <w:pStyle w:val="PlainText"/>
              <w:jc w:val="both"/>
            </w:pPr>
            <w:r w:rsidRPr="00752797">
              <w:t>order</w:t>
            </w:r>
            <w:r w:rsidR="001B6449" w:rsidRPr="00752797">
              <w:t>+</w:t>
            </w:r>
          </w:p>
        </w:tc>
        <w:tc>
          <w:tcPr>
            <w:tcW w:w="2266" w:type="dxa"/>
          </w:tcPr>
          <w:p w14:paraId="53ED0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14:paraId="48826DC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w:t>
            </w:r>
          </w:p>
        </w:tc>
        <w:tc>
          <w:tcPr>
            <w:tcW w:w="1616" w:type="dxa"/>
          </w:tcPr>
          <w:p w14:paraId="4EBA3F2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48" w:type="dxa"/>
          </w:tcPr>
          <w:p w14:paraId="5A15055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737BD7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35E3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B341FF0" w14:textId="77777777" w:rsidR="00620A54" w:rsidRPr="00752797" w:rsidRDefault="00620A54" w:rsidP="002603CC">
            <w:pPr>
              <w:pStyle w:val="PlainText"/>
              <w:jc w:val="both"/>
            </w:pPr>
            <w:r w:rsidRPr="00752797">
              <w:t>right</w:t>
            </w:r>
          </w:p>
        </w:tc>
        <w:tc>
          <w:tcPr>
            <w:tcW w:w="2266" w:type="dxa"/>
          </w:tcPr>
          <w:p w14:paraId="09BA05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lateral boundary at 0</w:t>
            </w:r>
          </w:p>
        </w:tc>
        <w:tc>
          <w:tcPr>
            <w:tcW w:w="1306" w:type="dxa"/>
          </w:tcPr>
          <w:p w14:paraId="40603C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w:t>
            </w:r>
          </w:p>
        </w:tc>
        <w:tc>
          <w:tcPr>
            <w:tcW w:w="1616" w:type="dxa"/>
          </w:tcPr>
          <w:p w14:paraId="46EDB73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 wall, no_advec, neumann_v</w:t>
            </w:r>
          </w:p>
        </w:tc>
        <w:tc>
          <w:tcPr>
            <w:tcW w:w="848" w:type="dxa"/>
          </w:tcPr>
          <w:p w14:paraId="289B6F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E05379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9047B4"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22B18E31" w14:textId="77777777" w:rsidR="00620A54" w:rsidRPr="00752797" w:rsidRDefault="00620A54" w:rsidP="002603CC">
            <w:pPr>
              <w:pStyle w:val="PlainText"/>
              <w:jc w:val="both"/>
            </w:pPr>
            <w:r w:rsidRPr="00752797">
              <w:t>tidetype</w:t>
            </w:r>
            <w:r w:rsidR="001B6449" w:rsidRPr="00752797">
              <w:t>+</w:t>
            </w:r>
          </w:p>
        </w:tc>
        <w:tc>
          <w:tcPr>
            <w:tcW w:w="2266" w:type="dxa"/>
          </w:tcPr>
          <w:p w14:paraId="10A8A21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14:paraId="305F91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velocity</w:t>
            </w:r>
          </w:p>
        </w:tc>
        <w:tc>
          <w:tcPr>
            <w:tcW w:w="1616" w:type="dxa"/>
          </w:tcPr>
          <w:p w14:paraId="5D4C256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instant, velocity</w:t>
            </w:r>
          </w:p>
        </w:tc>
        <w:tc>
          <w:tcPr>
            <w:tcW w:w="848" w:type="dxa"/>
          </w:tcPr>
          <w:p w14:paraId="4D444C3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502CCBB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71BB9E0" w14:textId="77777777" w:rsidR="00620A54" w:rsidRPr="00752797" w:rsidRDefault="00620A54" w:rsidP="002603CC">
      <w:pPr>
        <w:pStyle w:val="Heading3"/>
        <w:jc w:val="both"/>
        <w:rPr>
          <w:lang w:val="en-US"/>
        </w:rPr>
      </w:pPr>
      <w:bookmarkStart w:id="223" w:name="_Ref285440556"/>
      <w:bookmarkStart w:id="224" w:name="_Toc285701675"/>
      <w:bookmarkStart w:id="225" w:name="_Toc413611035"/>
      <w:r w:rsidRPr="00752797">
        <w:rPr>
          <w:lang w:val="en-US"/>
        </w:rPr>
        <w:t>Time-varying tide/surge</w:t>
      </w:r>
      <w:bookmarkEnd w:id="223"/>
      <w:bookmarkEnd w:id="224"/>
      <w:bookmarkEnd w:id="225"/>
    </w:p>
    <w:p w14:paraId="7DB6BF61" w14:textId="77777777"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14:paraId="66D8F9ED" w14:textId="77777777"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14:paraId="2CF8E585" w14:textId="77777777"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14:paraId="6389F2C9" w14:textId="77777777" w:rsidR="003A481D" w:rsidRPr="00752797" w:rsidRDefault="003A481D"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Therefore the columns in the </w:t>
      </w:r>
      <w:r w:rsidRPr="00752797">
        <w:rPr>
          <w:rStyle w:val="IntenseEmphasis"/>
          <w:i/>
          <w:lang w:val="en-US"/>
        </w:rPr>
        <w:t xml:space="preserve">zs0file </w:t>
      </w:r>
      <w:r w:rsidRPr="00752797">
        <w:rPr>
          <w:rStyle w:val="IntenseEmphasis"/>
          <w:lang w:val="en-US"/>
        </w:rPr>
        <w:t>must follow the order of: (x=1,y=1), (x=1,y=N), (x=N,y=N), (x=N,y=1).</w:t>
      </w:r>
    </w:p>
    <w:p w14:paraId="3E33F032" w14:textId="77777777" w:rsidR="00620A54" w:rsidRPr="00752797" w:rsidRDefault="00620A54" w:rsidP="002603CC">
      <w:pPr>
        <w:pStyle w:val="BodyText"/>
        <w:rPr>
          <w:rStyle w:val="IntenseEmphasis"/>
          <w:lang w:val="en-US"/>
        </w:rPr>
      </w:pPr>
      <w:r w:rsidRPr="00752797">
        <w:rPr>
          <w:rStyle w:val="IntenseEmphasis"/>
          <w:lang w:val="en-US"/>
        </w:rPr>
        <w:lastRenderedPageBreak/>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r w:rsidRPr="00752797">
        <w:rPr>
          <w:rStyle w:val="IntenseEmphasis"/>
          <w:lang w:val="en-US"/>
        </w:rPr>
        <w:t>used, therefore the signal should be at least as long as the simulation time.</w:t>
      </w:r>
    </w:p>
    <w:p w14:paraId="69928C92" w14:textId="77777777" w:rsidR="00620A54" w:rsidRPr="00752797" w:rsidRDefault="00620A54" w:rsidP="002603CC">
      <w:pPr>
        <w:pStyle w:val="BodyText"/>
        <w:rPr>
          <w:rStyle w:val="IntenseEmphasis"/>
          <w:lang w:val="en-US"/>
        </w:rPr>
      </w:pPr>
      <w:r w:rsidRPr="00752797">
        <w:rPr>
          <w:rStyle w:val="IntenseEmphasis"/>
          <w:lang w:val="en-US"/>
        </w:rPr>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14:paraId="3627B826" w14:textId="77777777" w:rsidR="00620A54" w:rsidRPr="00752797" w:rsidRDefault="00620A54" w:rsidP="002603CC">
      <w:pPr>
        <w:pStyle w:val="Codeheader"/>
        <w:rPr>
          <w:rStyle w:val="IntenseEmphasis"/>
          <w:lang w:val="en-US"/>
        </w:rPr>
      </w:pPr>
      <w:r w:rsidRPr="00752797">
        <w:rPr>
          <w:rStyle w:val="IntenseEmphasis"/>
          <w:lang w:val="en-US"/>
        </w:rPr>
        <w:t>tide.txt</w:t>
      </w:r>
    </w:p>
    <w:p w14:paraId="2CD04DFE" w14:textId="77777777" w:rsidR="00620A54" w:rsidRPr="00752797" w:rsidRDefault="00620A54" w:rsidP="002603CC">
      <w:pPr>
        <w:pStyle w:val="Code"/>
        <w:jc w:val="both"/>
      </w:pPr>
      <w:r w:rsidRPr="00752797">
        <w:t>&lt;time 1&gt; &lt;zs 1,1&gt; [&lt;zs 2,1&gt; [&lt;zs 3,1&gt; &lt;zs 4,1&gt;]]</w:t>
      </w:r>
    </w:p>
    <w:p w14:paraId="4E4CC7FD" w14:textId="77777777" w:rsidR="00620A54" w:rsidRPr="00752797" w:rsidRDefault="00620A54" w:rsidP="002603CC">
      <w:pPr>
        <w:pStyle w:val="Code"/>
        <w:jc w:val="both"/>
      </w:pPr>
      <w:r w:rsidRPr="00752797">
        <w:t>&lt;time 2&gt; &lt;zs 1,2&gt; [&lt;zs 2,2&gt; [&lt;zs 3,2&gt; &lt;zs 4,2&gt;]]</w:t>
      </w:r>
    </w:p>
    <w:p w14:paraId="72A11005" w14:textId="77777777" w:rsidR="00620A54" w:rsidRPr="00752797" w:rsidRDefault="00620A54" w:rsidP="002603CC">
      <w:pPr>
        <w:pStyle w:val="Code"/>
        <w:jc w:val="both"/>
      </w:pPr>
      <w:r w:rsidRPr="00752797">
        <w:t>&lt;time 3&gt; &lt;zs 1,3&gt; [&lt;zs 2,3&gt; [&lt;zs 3,3&gt; &lt;zs 4,3&gt;]]</w:t>
      </w:r>
    </w:p>
    <w:p w14:paraId="27F08B3A" w14:textId="77777777" w:rsidR="00620A54" w:rsidRPr="00752797" w:rsidRDefault="00620A54" w:rsidP="002603CC">
      <w:pPr>
        <w:pStyle w:val="Code"/>
        <w:jc w:val="both"/>
      </w:pPr>
      <w:r w:rsidRPr="00752797">
        <w:t>...</w:t>
      </w:r>
    </w:p>
    <w:p w14:paraId="5219E9D7" w14:textId="77777777" w:rsidR="00620A54" w:rsidRPr="00752797" w:rsidRDefault="00620A54" w:rsidP="002603CC">
      <w:pPr>
        <w:pStyle w:val="Code"/>
        <w:jc w:val="both"/>
      </w:pPr>
      <w:r w:rsidRPr="00752797">
        <w:t>&lt;time tlen&gt; &lt;zs 1,tlen&gt; [&lt;zs 2,tlen&gt; [&lt;zs 3,tlen&gt; &lt;zs 4,tlen&gt;]]</w:t>
      </w:r>
    </w:p>
    <w:p w14:paraId="472CB8AB" w14:textId="77777777"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14:paraId="19B5509D" w14:textId="77777777" w:rsidR="00003B05" w:rsidRPr="00752797" w:rsidRDefault="00003B05" w:rsidP="00003B05">
      <w:pPr>
        <w:pStyle w:val="Caption"/>
        <w:rPr>
          <w:rStyle w:val="IntenseEmphasis"/>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11</w:t>
      </w:r>
      <w:r w:rsidR="001935AF">
        <w:rPr>
          <w:lang w:val="en-US"/>
        </w:rPr>
        <w:fldChar w:fldCharType="end"/>
      </w:r>
      <w:r w:rsidRPr="00752797">
        <w:rPr>
          <w:lang w:val="en-US"/>
        </w:rPr>
        <w:tab/>
        <w:t>Overview of all keywords related to the tide boundary conditions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752797" w14:paraId="0400A7F9"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14:paraId="5BE25E5E" w14:textId="77777777" w:rsidR="00620A54" w:rsidRPr="00752797" w:rsidRDefault="00620A54" w:rsidP="002603CC">
            <w:pPr>
              <w:pStyle w:val="PlainText"/>
              <w:jc w:val="both"/>
            </w:pPr>
            <w:r w:rsidRPr="00752797">
              <w:t>keyword</w:t>
            </w:r>
          </w:p>
        </w:tc>
        <w:tc>
          <w:tcPr>
            <w:tcW w:w="2218" w:type="dxa"/>
          </w:tcPr>
          <w:p w14:paraId="164B12F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592461C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5" w:type="dxa"/>
          </w:tcPr>
          <w:p w14:paraId="63C70DE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66CC9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7678667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F63601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838B7ED" w14:textId="77777777" w:rsidR="00620A54" w:rsidRPr="00752797" w:rsidRDefault="00620A54" w:rsidP="002603CC">
            <w:pPr>
              <w:pStyle w:val="PlainText"/>
              <w:jc w:val="both"/>
            </w:pPr>
            <w:r w:rsidRPr="00752797">
              <w:t>paulrevere</w:t>
            </w:r>
          </w:p>
        </w:tc>
        <w:tc>
          <w:tcPr>
            <w:tcW w:w="2218" w:type="dxa"/>
          </w:tcPr>
          <w:p w14:paraId="22F4C8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Specifies tide on sea and land or two sea points if tideloc = 2</w:t>
            </w:r>
          </w:p>
        </w:tc>
        <w:tc>
          <w:tcPr>
            <w:tcW w:w="1258" w:type="dxa"/>
          </w:tcPr>
          <w:p w14:paraId="23CEFC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w:t>
            </w:r>
          </w:p>
        </w:tc>
        <w:tc>
          <w:tcPr>
            <w:tcW w:w="1415" w:type="dxa"/>
          </w:tcPr>
          <w:p w14:paraId="56B5F6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 sea</w:t>
            </w:r>
          </w:p>
        </w:tc>
        <w:tc>
          <w:tcPr>
            <w:tcW w:w="973" w:type="dxa"/>
          </w:tcPr>
          <w:p w14:paraId="1DC23D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14:paraId="3FAEC90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81720A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126B56C9" w14:textId="77777777" w:rsidR="00620A54" w:rsidRPr="00752797" w:rsidRDefault="00620A54" w:rsidP="002603CC">
            <w:pPr>
              <w:pStyle w:val="PlainText"/>
              <w:jc w:val="both"/>
            </w:pPr>
            <w:r w:rsidRPr="00752797">
              <w:t>tideloc</w:t>
            </w:r>
          </w:p>
        </w:tc>
        <w:tc>
          <w:tcPr>
            <w:tcW w:w="2218" w:type="dxa"/>
          </w:tcPr>
          <w:p w14:paraId="3AED287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corner points on which a tide time series is specified</w:t>
            </w:r>
          </w:p>
        </w:tc>
        <w:tc>
          <w:tcPr>
            <w:tcW w:w="1258" w:type="dxa"/>
          </w:tcPr>
          <w:p w14:paraId="3736806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5" w:type="dxa"/>
          </w:tcPr>
          <w:p w14:paraId="40E9A0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0 - 4</w:t>
            </w:r>
          </w:p>
        </w:tc>
        <w:tc>
          <w:tcPr>
            <w:tcW w:w="973" w:type="dxa"/>
          </w:tcPr>
          <w:p w14:paraId="5DC306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1DEF15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F32FB76"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A4C0613" w14:textId="77777777" w:rsidR="00620A54" w:rsidRPr="00752797" w:rsidRDefault="00620A54" w:rsidP="002603CC">
            <w:pPr>
              <w:pStyle w:val="PlainText"/>
              <w:jc w:val="both"/>
            </w:pPr>
            <w:r w:rsidRPr="00752797">
              <w:t>zs0</w:t>
            </w:r>
          </w:p>
        </w:tc>
        <w:tc>
          <w:tcPr>
            <w:tcW w:w="2218" w:type="dxa"/>
          </w:tcPr>
          <w:p w14:paraId="4191E04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Init</w:t>
            </w:r>
            <w:r w:rsidR="00742DB2" w:rsidRPr="00752797">
              <w:t>i</w:t>
            </w:r>
            <w:r w:rsidRPr="00752797">
              <w:t>al water level</w:t>
            </w:r>
          </w:p>
        </w:tc>
        <w:tc>
          <w:tcPr>
            <w:tcW w:w="1258" w:type="dxa"/>
          </w:tcPr>
          <w:p w14:paraId="14566B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415" w:type="dxa"/>
          </w:tcPr>
          <w:p w14:paraId="5265CCB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-5.0 - 5.0</w:t>
            </w:r>
          </w:p>
        </w:tc>
        <w:tc>
          <w:tcPr>
            <w:tcW w:w="973" w:type="dxa"/>
          </w:tcPr>
          <w:p w14:paraId="266B2E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336" w:type="dxa"/>
          </w:tcPr>
          <w:p w14:paraId="78D42F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2EA924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61E5D9DF" w14:textId="77777777" w:rsidR="00620A54" w:rsidRPr="00752797" w:rsidRDefault="00620A54" w:rsidP="002603CC">
            <w:pPr>
              <w:pStyle w:val="PlainText"/>
              <w:jc w:val="both"/>
            </w:pPr>
            <w:r w:rsidRPr="00752797">
              <w:t>zs0file</w:t>
            </w:r>
          </w:p>
        </w:tc>
        <w:tc>
          <w:tcPr>
            <w:tcW w:w="2218" w:type="dxa"/>
          </w:tcPr>
          <w:p w14:paraId="49E4318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tide boundary condition series</w:t>
            </w:r>
          </w:p>
        </w:tc>
        <w:tc>
          <w:tcPr>
            <w:tcW w:w="1258" w:type="dxa"/>
          </w:tcPr>
          <w:p w14:paraId="524CE9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14:paraId="6B9380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14B50C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336" w:type="dxa"/>
          </w:tcPr>
          <w:p w14:paraId="00BDF84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9DF58" w14:textId="77777777" w:rsidR="00620A54" w:rsidRPr="00752797" w:rsidRDefault="00620A54" w:rsidP="002603CC">
      <w:pPr>
        <w:pStyle w:val="Heading2"/>
        <w:spacing w:line="240" w:lineRule="auto"/>
        <w:jc w:val="both"/>
        <w:rPr>
          <w:lang w:val="en-US"/>
        </w:rPr>
      </w:pPr>
      <w:bookmarkStart w:id="226" w:name="_Toc285701676"/>
      <w:bookmarkStart w:id="227" w:name="_Toc413611036"/>
      <w:r w:rsidRPr="00752797">
        <w:rPr>
          <w:lang w:val="en-US"/>
        </w:rPr>
        <w:t>Water level (dam break)</w:t>
      </w:r>
      <w:bookmarkEnd w:id="226"/>
      <w:bookmarkEnd w:id="227"/>
    </w:p>
    <w:p w14:paraId="4BFA117E" w14:textId="77777777" w:rsidR="00620A54" w:rsidRPr="00752797" w:rsidRDefault="00620A54" w:rsidP="002603CC">
      <w:pPr>
        <w:pStyle w:val="BodyText"/>
        <w:rPr>
          <w:lang w:val="en-US"/>
        </w:rPr>
      </w:pPr>
      <w:r w:rsidRPr="00752797">
        <w:rPr>
          <w:lang w:val="en-US"/>
        </w:rPr>
        <w:t xml:space="preserve">Water levels can be imposed on the model boundaries as explained in </w:t>
      </w:r>
      <w:r w:rsidRPr="00752797">
        <w:rPr>
          <w:lang w:val="en-US"/>
        </w:rPr>
        <w:fldChar w:fldCharType="begin"/>
      </w:r>
      <w:r w:rsidRPr="00752797">
        <w:rPr>
          <w:lang w:val="en-US"/>
        </w:rPr>
        <w:instrText xml:space="preserve"> REF _Ref285440556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4.5.2</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_Ref285440556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Time-varying tide/surge</w:t>
      </w:r>
      <w:r w:rsidRPr="00752797">
        <w:rPr>
          <w:lang w:val="en-US"/>
        </w:rPr>
        <w:fldChar w:fldCharType="end"/>
      </w:r>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14:paraId="537DDAC0" w14:textId="77777777" w:rsidR="00620A54" w:rsidRPr="00752797" w:rsidRDefault="00620A54" w:rsidP="002603CC">
      <w:pPr>
        <w:pStyle w:val="BodyText"/>
        <w:rPr>
          <w:lang w:val="en-US"/>
        </w:rPr>
      </w:pPr>
      <w:r w:rsidRPr="00752797">
        <w:rPr>
          <w:lang w:val="en-US"/>
        </w:rPr>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00EA4470" w:rsidRPr="00752797">
        <w:rPr>
          <w:lang w:val="en-US"/>
        </w:rPr>
        <w:t>(</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00EA4470" w:rsidRPr="00752797">
        <w:rPr>
          <w:lang w:val="en-US"/>
        </w:rPr>
        <w:t>)</w:t>
      </w:r>
      <w:r w:rsidRPr="00752797">
        <w:rPr>
          <w:lang w:val="en-US"/>
        </w:rPr>
        <w:t>.</w:t>
      </w:r>
    </w:p>
    <w:p w14:paraId="1E3DD8A2" w14:textId="77777777" w:rsidR="00EA4470" w:rsidRPr="00752797" w:rsidRDefault="00EA4470">
      <w:pPr>
        <w:spacing w:line="240" w:lineRule="auto"/>
        <w:jc w:val="left"/>
        <w:rPr>
          <w:bCs/>
          <w:i/>
          <w:sz w:val="17"/>
          <w:szCs w:val="20"/>
          <w:lang w:val="en-US"/>
        </w:rPr>
      </w:pPr>
      <w:r w:rsidRPr="00752797">
        <w:rPr>
          <w:lang w:val="en-US"/>
        </w:rPr>
        <w:br w:type="page"/>
      </w:r>
    </w:p>
    <w:p w14:paraId="45AC935F" w14:textId="77777777" w:rsidR="00003B05" w:rsidRPr="00752797" w:rsidRDefault="00003B05" w:rsidP="00003B05">
      <w:pPr>
        <w:pStyle w:val="Caption"/>
        <w:rPr>
          <w:lang w:val="en-US"/>
        </w:rPr>
      </w:pPr>
      <w:r w:rsidRPr="00752797">
        <w:rPr>
          <w:lang w:val="en-US"/>
        </w:rPr>
        <w:lastRenderedPageBreak/>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12</w:t>
      </w:r>
      <w:r w:rsidR="001935AF">
        <w:rPr>
          <w:lang w:val="en-US"/>
        </w:rPr>
        <w:fldChar w:fldCharType="end"/>
      </w:r>
      <w:r w:rsidRPr="00752797">
        <w:rPr>
          <w:lang w:val="en-US"/>
        </w:rPr>
        <w:tab/>
        <w:t>Overview of all keywords related to the water levels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752797" w14:paraId="345E5D6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89E7929" w14:textId="77777777" w:rsidR="00620A54" w:rsidRPr="00752797" w:rsidRDefault="00620A54" w:rsidP="002603CC">
            <w:pPr>
              <w:pStyle w:val="PlainText"/>
              <w:jc w:val="both"/>
            </w:pPr>
            <w:r w:rsidRPr="00752797">
              <w:t>keyword</w:t>
            </w:r>
          </w:p>
        </w:tc>
        <w:tc>
          <w:tcPr>
            <w:tcW w:w="2834" w:type="dxa"/>
          </w:tcPr>
          <w:p w14:paraId="429ABE9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58F40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3B0730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338BE8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2F1769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7CD6921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31682C" w14:textId="77777777" w:rsidR="00620A54" w:rsidRPr="00752797" w:rsidRDefault="00620A54" w:rsidP="002603CC">
            <w:pPr>
              <w:pStyle w:val="PlainText"/>
              <w:jc w:val="both"/>
            </w:pPr>
            <w:r w:rsidRPr="00752797">
              <w:t>hotstartflow</w:t>
            </w:r>
            <w:r w:rsidR="001B6449" w:rsidRPr="00752797">
              <w:t>+</w:t>
            </w:r>
          </w:p>
        </w:tc>
        <w:tc>
          <w:tcPr>
            <w:tcW w:w="2834" w:type="dxa"/>
          </w:tcPr>
          <w:p w14:paraId="397625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hotstart flow conditions with pressure gradient balanced by wind and bed stress</w:t>
            </w:r>
          </w:p>
        </w:tc>
        <w:tc>
          <w:tcPr>
            <w:tcW w:w="1417" w:type="dxa"/>
          </w:tcPr>
          <w:p w14:paraId="047EA8E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A21FA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54980CF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8360E7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29E894E"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EAEB360" w14:textId="77777777" w:rsidR="00620A54" w:rsidRPr="00752797" w:rsidRDefault="00620A54" w:rsidP="002603CC">
            <w:pPr>
              <w:pStyle w:val="PlainText"/>
              <w:jc w:val="both"/>
            </w:pPr>
            <w:r w:rsidRPr="00752797">
              <w:t>zs0</w:t>
            </w:r>
          </w:p>
        </w:tc>
        <w:tc>
          <w:tcPr>
            <w:tcW w:w="2834" w:type="dxa"/>
          </w:tcPr>
          <w:p w14:paraId="1F244703" w14:textId="77777777" w:rsidR="00620A54" w:rsidRPr="00752797" w:rsidRDefault="00EA4470"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Initial</w:t>
            </w:r>
            <w:r w:rsidR="00620A54" w:rsidRPr="00752797">
              <w:t xml:space="preserve"> water level</w:t>
            </w:r>
          </w:p>
        </w:tc>
        <w:tc>
          <w:tcPr>
            <w:tcW w:w="1417" w:type="dxa"/>
          </w:tcPr>
          <w:p w14:paraId="4DC50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1BEF05C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3BBC4F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42333C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7A6FC1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7065BE9" w14:textId="77777777" w:rsidR="00620A54" w:rsidRPr="00752797" w:rsidRDefault="00620A54" w:rsidP="002603CC">
            <w:pPr>
              <w:pStyle w:val="PlainText"/>
              <w:jc w:val="both"/>
            </w:pPr>
            <w:r w:rsidRPr="00752797">
              <w:t>zsinitfile</w:t>
            </w:r>
          </w:p>
        </w:tc>
        <w:tc>
          <w:tcPr>
            <w:tcW w:w="2834" w:type="dxa"/>
          </w:tcPr>
          <w:p w14:paraId="2A00ED0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w:t>
            </w:r>
            <w:r w:rsidR="00742DB2" w:rsidRPr="00752797">
              <w:t>i</w:t>
            </w:r>
            <w:r w:rsidRPr="00752797">
              <w:t>al water level file</w:t>
            </w:r>
          </w:p>
        </w:tc>
        <w:tc>
          <w:tcPr>
            <w:tcW w:w="1417" w:type="dxa"/>
          </w:tcPr>
          <w:p w14:paraId="0092419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5EC31F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145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61D6C74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C216196" w14:textId="77777777" w:rsidR="00620A54" w:rsidRPr="00752797" w:rsidRDefault="00620A54" w:rsidP="002603CC">
      <w:pPr>
        <w:pStyle w:val="Heading2"/>
        <w:spacing w:line="240" w:lineRule="auto"/>
        <w:jc w:val="both"/>
        <w:rPr>
          <w:lang w:val="en-US"/>
        </w:rPr>
      </w:pPr>
      <w:bookmarkStart w:id="228" w:name="_Toc285701677"/>
      <w:bookmarkStart w:id="229" w:name="_Toc413611037"/>
      <w:r w:rsidRPr="00752797">
        <w:rPr>
          <w:lang w:val="en-US"/>
        </w:rPr>
        <w:t>Wind input</w:t>
      </w:r>
      <w:bookmarkEnd w:id="228"/>
      <w:bookmarkEnd w:id="229"/>
    </w:p>
    <w:p w14:paraId="17A97490" w14:textId="77777777"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14:paraId="5AE96D36" w14:textId="77777777" w:rsidR="00620A54" w:rsidRPr="00752797" w:rsidRDefault="00620A54" w:rsidP="002603CC">
      <w:pPr>
        <w:pStyle w:val="Codeheader"/>
        <w:rPr>
          <w:lang w:val="en-US"/>
        </w:rPr>
      </w:pPr>
      <w:r w:rsidRPr="00752797">
        <w:rPr>
          <w:lang w:val="en-US"/>
        </w:rPr>
        <w:t>wind.txt</w:t>
      </w:r>
    </w:p>
    <w:p w14:paraId="480F9399" w14:textId="77777777" w:rsidR="00620A54" w:rsidRPr="00752797" w:rsidRDefault="00620A54" w:rsidP="002603CC">
      <w:pPr>
        <w:pStyle w:val="Code"/>
        <w:jc w:val="both"/>
      </w:pPr>
      <w:r w:rsidRPr="00752797">
        <w:t>&lt;time 1&gt; &lt;windv 1&gt; &lt;windth 1&gt;</w:t>
      </w:r>
    </w:p>
    <w:p w14:paraId="189E2C67" w14:textId="77777777" w:rsidR="00620A54" w:rsidRPr="00752797" w:rsidRDefault="00620A54" w:rsidP="002603CC">
      <w:pPr>
        <w:pStyle w:val="Code"/>
        <w:jc w:val="both"/>
      </w:pPr>
      <w:r w:rsidRPr="00752797">
        <w:t>&lt;time 2&gt; &lt;windv 2&gt; &lt;windth 2&gt;</w:t>
      </w:r>
    </w:p>
    <w:p w14:paraId="071A1A67" w14:textId="77777777" w:rsidR="00620A54" w:rsidRPr="00752797" w:rsidRDefault="00620A54" w:rsidP="002603CC">
      <w:pPr>
        <w:pStyle w:val="Code"/>
        <w:jc w:val="both"/>
      </w:pPr>
      <w:r w:rsidRPr="00752797">
        <w:t>&lt;time 3&gt; &lt;windv 3&gt; &lt;windth 3&gt;</w:t>
      </w:r>
    </w:p>
    <w:p w14:paraId="0F7390A0" w14:textId="77777777" w:rsidR="00620A54" w:rsidRPr="00752797" w:rsidRDefault="00620A54" w:rsidP="002603CC">
      <w:pPr>
        <w:pStyle w:val="Code"/>
        <w:jc w:val="both"/>
      </w:pPr>
      <w:r w:rsidRPr="00752797">
        <w:t>...</w:t>
      </w:r>
    </w:p>
    <w:p w14:paraId="5F800E3C" w14:textId="77777777" w:rsidR="00620A54" w:rsidRPr="00752797" w:rsidRDefault="00620A54" w:rsidP="002603CC">
      <w:pPr>
        <w:pStyle w:val="BodyText"/>
        <w:rPr>
          <w:lang w:val="en-US"/>
        </w:rPr>
      </w:pPr>
      <w:r w:rsidRPr="00752797">
        <w:rPr>
          <w:lang w:val="en-US"/>
        </w:rPr>
        <w:t>The table below gives an overview of all keywords related to the wind:</w:t>
      </w:r>
    </w:p>
    <w:p w14:paraId="4EAEF1E8"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13</w:t>
      </w:r>
      <w:r w:rsidR="001935AF">
        <w:rPr>
          <w:lang w:val="en-US"/>
        </w:rPr>
        <w:fldChar w:fldCharType="end"/>
      </w:r>
      <w:r w:rsidRPr="00752797">
        <w:rPr>
          <w:lang w:val="en-US"/>
        </w:rPr>
        <w:tab/>
        <w:t>Overview of all keywords related to the wind input</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752797" w14:paraId="6C9C7964"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8833084" w14:textId="77777777" w:rsidR="00620A54" w:rsidRPr="00752797" w:rsidRDefault="00620A54" w:rsidP="002603CC">
            <w:pPr>
              <w:pStyle w:val="PlainText"/>
              <w:jc w:val="both"/>
            </w:pPr>
            <w:r w:rsidRPr="00752797">
              <w:t>keyword</w:t>
            </w:r>
          </w:p>
        </w:tc>
        <w:tc>
          <w:tcPr>
            <w:tcW w:w="2834" w:type="dxa"/>
          </w:tcPr>
          <w:p w14:paraId="4BE90C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696135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670D9C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2608E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4A75F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6DECFD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9E9EA69" w14:textId="77777777" w:rsidR="00620A54" w:rsidRPr="00752797" w:rsidRDefault="00620A54" w:rsidP="002603CC">
            <w:pPr>
              <w:pStyle w:val="PlainText"/>
              <w:jc w:val="both"/>
            </w:pPr>
            <w:r w:rsidRPr="00752797">
              <w:t>Cd</w:t>
            </w:r>
            <w:r w:rsidR="001B6449" w:rsidRPr="00752797">
              <w:t>+</w:t>
            </w:r>
          </w:p>
        </w:tc>
        <w:tc>
          <w:tcPr>
            <w:tcW w:w="2834" w:type="dxa"/>
          </w:tcPr>
          <w:p w14:paraId="2DD2AC5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drag coefficient</w:t>
            </w:r>
          </w:p>
        </w:tc>
        <w:tc>
          <w:tcPr>
            <w:tcW w:w="1417" w:type="dxa"/>
          </w:tcPr>
          <w:p w14:paraId="062B4D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0.002</w:t>
            </w:r>
          </w:p>
        </w:tc>
        <w:tc>
          <w:tcPr>
            <w:tcW w:w="1984" w:type="dxa"/>
          </w:tcPr>
          <w:p w14:paraId="46376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0.0001 - 0.01</w:t>
            </w:r>
          </w:p>
        </w:tc>
        <w:tc>
          <w:tcPr>
            <w:tcW w:w="850" w:type="dxa"/>
          </w:tcPr>
          <w:p w14:paraId="57D04AA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CCD9B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EA57631"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CD8CA04" w14:textId="77777777" w:rsidR="00620A54" w:rsidRPr="00752797" w:rsidRDefault="00620A54" w:rsidP="002603CC">
            <w:pPr>
              <w:pStyle w:val="PlainText"/>
              <w:jc w:val="both"/>
            </w:pPr>
            <w:r w:rsidRPr="00752797">
              <w:t>rhoa</w:t>
            </w:r>
            <w:r w:rsidR="001B6449" w:rsidRPr="00752797">
              <w:t>+</w:t>
            </w:r>
          </w:p>
        </w:tc>
        <w:tc>
          <w:tcPr>
            <w:tcW w:w="2834" w:type="dxa"/>
          </w:tcPr>
          <w:p w14:paraId="33CAE3E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Air density</w:t>
            </w:r>
          </w:p>
        </w:tc>
        <w:tc>
          <w:tcPr>
            <w:tcW w:w="1417" w:type="dxa"/>
          </w:tcPr>
          <w:p w14:paraId="0995F6B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1.25</w:t>
            </w:r>
          </w:p>
        </w:tc>
        <w:tc>
          <w:tcPr>
            <w:tcW w:w="1984" w:type="dxa"/>
          </w:tcPr>
          <w:p w14:paraId="59260C7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50" w:type="dxa"/>
          </w:tcPr>
          <w:p w14:paraId="23B8159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700" w:type="dxa"/>
          </w:tcPr>
          <w:p w14:paraId="6821AA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4DB30E9"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CB42AB0" w14:textId="77777777" w:rsidR="00620A54" w:rsidRPr="00752797" w:rsidRDefault="00620A54" w:rsidP="002603CC">
            <w:pPr>
              <w:pStyle w:val="PlainText"/>
              <w:jc w:val="both"/>
            </w:pPr>
            <w:r w:rsidRPr="00752797">
              <w:t>windfile</w:t>
            </w:r>
          </w:p>
        </w:tc>
        <w:tc>
          <w:tcPr>
            <w:tcW w:w="2834" w:type="dxa"/>
          </w:tcPr>
          <w:p w14:paraId="06D689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file with non-stationary wind data</w:t>
            </w:r>
          </w:p>
        </w:tc>
        <w:tc>
          <w:tcPr>
            <w:tcW w:w="1417" w:type="dxa"/>
          </w:tcPr>
          <w:p w14:paraId="6F683B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CB2C3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EFC3D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493A18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85A0DC7"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7F03B4D" w14:textId="77777777" w:rsidR="00620A54" w:rsidRPr="00752797" w:rsidRDefault="00620A54" w:rsidP="002603CC">
            <w:pPr>
              <w:pStyle w:val="PlainText"/>
              <w:jc w:val="both"/>
            </w:pPr>
            <w:r w:rsidRPr="00752797">
              <w:t>windth</w:t>
            </w:r>
          </w:p>
        </w:tc>
        <w:tc>
          <w:tcPr>
            <w:tcW w:w="2834" w:type="dxa"/>
          </w:tcPr>
          <w:p w14:paraId="561FDEF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Nautical wind direction, in case of stationary wind</w:t>
            </w:r>
          </w:p>
        </w:tc>
        <w:tc>
          <w:tcPr>
            <w:tcW w:w="1417" w:type="dxa"/>
          </w:tcPr>
          <w:p w14:paraId="1FB8F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984" w:type="dxa"/>
          </w:tcPr>
          <w:p w14:paraId="1536845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-360.0 - 360.0</w:t>
            </w:r>
          </w:p>
        </w:tc>
        <w:tc>
          <w:tcPr>
            <w:tcW w:w="850" w:type="dxa"/>
          </w:tcPr>
          <w:p w14:paraId="6780046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700" w:type="dxa"/>
          </w:tcPr>
          <w:p w14:paraId="3535B47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A9C14FD"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1CF7A7C" w14:textId="77777777" w:rsidR="00620A54" w:rsidRPr="00752797" w:rsidRDefault="00620A54" w:rsidP="002603CC">
            <w:pPr>
              <w:pStyle w:val="PlainText"/>
              <w:jc w:val="both"/>
            </w:pPr>
            <w:r w:rsidRPr="00752797">
              <w:t>windv</w:t>
            </w:r>
          </w:p>
        </w:tc>
        <w:tc>
          <w:tcPr>
            <w:tcW w:w="2834" w:type="dxa"/>
          </w:tcPr>
          <w:p w14:paraId="6F9AD6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velocity, in case of stationary wind</w:t>
            </w:r>
          </w:p>
        </w:tc>
        <w:tc>
          <w:tcPr>
            <w:tcW w:w="1417" w:type="dxa"/>
          </w:tcPr>
          <w:p w14:paraId="2216F16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65380F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0.0 - 200.0</w:t>
            </w:r>
          </w:p>
        </w:tc>
        <w:tc>
          <w:tcPr>
            <w:tcW w:w="850" w:type="dxa"/>
          </w:tcPr>
          <w:p w14:paraId="32AC11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0E22DD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0DE2906" w14:textId="77777777" w:rsidR="00620A54" w:rsidRPr="00752797" w:rsidRDefault="00620A54" w:rsidP="002603CC">
      <w:pPr>
        <w:pStyle w:val="Heading2"/>
        <w:spacing w:line="240" w:lineRule="auto"/>
        <w:jc w:val="both"/>
        <w:rPr>
          <w:lang w:val="en-US"/>
        </w:rPr>
      </w:pPr>
      <w:bookmarkStart w:id="230" w:name="_Toc285701678"/>
      <w:bookmarkStart w:id="231" w:name="_Toc413611038"/>
      <w:r w:rsidRPr="00752797">
        <w:rPr>
          <w:lang w:val="en-US"/>
        </w:rPr>
        <w:t>Sediment input</w:t>
      </w:r>
      <w:bookmarkEnd w:id="230"/>
      <w:bookmarkEnd w:id="231"/>
    </w:p>
    <w:p w14:paraId="65D86900" w14:textId="77777777"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42185A" w:rsidRPr="00752797">
        <w:rPr>
          <w:lang w:val="en-US"/>
        </w:rPr>
        <w:fldChar w:fldCharType="begin"/>
      </w:r>
      <w:r w:rsidR="0042185A" w:rsidRPr="00752797">
        <w:rPr>
          <w:lang w:val="en-US"/>
        </w:rPr>
        <w:instrText xml:space="preserve"> REF _Ref413406902 \r \h </w:instrText>
      </w:r>
      <w:r w:rsidR="0042185A" w:rsidRPr="00752797">
        <w:rPr>
          <w:lang w:val="en-US"/>
        </w:rPr>
      </w:r>
      <w:r w:rsidR="0042185A" w:rsidRPr="00752797">
        <w:rPr>
          <w:lang w:val="en-US"/>
        </w:rPr>
        <w:fldChar w:fldCharType="separate"/>
      </w:r>
      <w:r w:rsidR="002D6E55">
        <w:rPr>
          <w:lang w:val="en-US"/>
        </w:rPr>
        <w:t>2.7</w:t>
      </w:r>
      <w:r w:rsidR="0042185A" w:rsidRPr="00752797">
        <w:rPr>
          <w:lang w:val="en-US"/>
        </w:rPr>
        <w:fldChar w:fldCharType="end"/>
      </w:r>
      <w:r w:rsidR="0042185A" w:rsidRPr="00752797">
        <w:rPr>
          <w:lang w:val="en-US"/>
        </w:rPr>
        <w:t xml:space="preserve"> and </w:t>
      </w:r>
      <w:r w:rsidR="0042185A" w:rsidRPr="00752797">
        <w:rPr>
          <w:lang w:val="en-US"/>
        </w:rPr>
        <w:fldChar w:fldCharType="begin"/>
      </w:r>
      <w:r w:rsidR="0042185A" w:rsidRPr="00752797">
        <w:rPr>
          <w:lang w:val="en-US"/>
        </w:rPr>
        <w:instrText xml:space="preserve"> REF _Ref413406912 \r \h </w:instrText>
      </w:r>
      <w:r w:rsidR="0042185A" w:rsidRPr="00752797">
        <w:rPr>
          <w:lang w:val="en-US"/>
        </w:rPr>
      </w:r>
      <w:r w:rsidR="0042185A" w:rsidRPr="00752797">
        <w:rPr>
          <w:lang w:val="en-US"/>
        </w:rPr>
        <w:fldChar w:fldCharType="separate"/>
      </w:r>
      <w:r w:rsidR="002D6E55">
        <w:rPr>
          <w:lang w:val="en-US"/>
        </w:rPr>
        <w:t>2.8</w:t>
      </w:r>
      <w:r w:rsidR="0042185A" w:rsidRPr="00752797">
        <w:rPr>
          <w:lang w:val="en-US"/>
        </w:rPr>
        <w:fldChar w:fldCharType="end"/>
      </w:r>
    </w:p>
    <w:p w14:paraId="3A410A15" w14:textId="77777777" w:rsidR="00620A54" w:rsidRPr="00752797" w:rsidRDefault="00620A54" w:rsidP="002603CC">
      <w:pPr>
        <w:pStyle w:val="BodyText"/>
        <w:rPr>
          <w:lang w:val="en-US"/>
        </w:rPr>
      </w:pPr>
      <w:r w:rsidRPr="00752797">
        <w:rPr>
          <w:lang w:val="en-US"/>
        </w:rPr>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w:t>
      </w:r>
      <w:r w:rsidRPr="00752797">
        <w:rPr>
          <w:lang w:val="en-US"/>
        </w:rPr>
        <w:lastRenderedPageBreak/>
        <w:t xml:space="preserve">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14:paraId="6C2C87D7" w14:textId="77777777"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14:paraId="03643680" w14:textId="77777777" w:rsidR="00620A54" w:rsidRPr="00752797" w:rsidRDefault="00620A54" w:rsidP="002603CC">
      <w:pPr>
        <w:pStyle w:val="BodyText"/>
        <w:rPr>
          <w:lang w:val="en-US"/>
        </w:rPr>
      </w:pPr>
      <w:r w:rsidRPr="00752797">
        <w:rPr>
          <w:lang w:val="en-US"/>
        </w:rPr>
        <w:t xml:space="preserve">Three types of bed layers are distinguished: 1) the top layer 2) the variable or “breathing” layer and 3) the bottom layers. At least one of each type of bed layer is needed, which makes that at least three bed layers are required (see </w:t>
      </w:r>
      <w:r w:rsidR="0042185A" w:rsidRPr="00752797">
        <w:rPr>
          <w:lang w:val="en-US"/>
        </w:rPr>
        <w:fldChar w:fldCharType="begin"/>
      </w:r>
      <w:r w:rsidR="0042185A" w:rsidRPr="00752797">
        <w:rPr>
          <w:lang w:val="en-US"/>
        </w:rPr>
        <w:instrText xml:space="preserve"> REF _Ref413406934 \r \h </w:instrText>
      </w:r>
      <w:r w:rsidR="0042185A" w:rsidRPr="00752797">
        <w:rPr>
          <w:lang w:val="en-US"/>
        </w:rPr>
      </w:r>
      <w:r w:rsidR="0042185A" w:rsidRPr="00752797">
        <w:rPr>
          <w:lang w:val="en-US"/>
        </w:rPr>
        <w:fldChar w:fldCharType="separate"/>
      </w:r>
      <w:r w:rsidR="002D6E55">
        <w:rPr>
          <w:lang w:val="en-US"/>
        </w:rPr>
        <w:t>2.8.3</w:t>
      </w:r>
      <w:r w:rsidR="0042185A"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14:paraId="368B757D" w14:textId="77777777"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14:paraId="1F26FD9A" w14:textId="77777777"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 but now holds values over the three dimensions x (nx+1), y (ny+1) and the bed layers (nd). The file format is as follows:</w:t>
      </w:r>
    </w:p>
    <w:p w14:paraId="35DBB179" w14:textId="77777777" w:rsidR="00620A54" w:rsidRPr="00752797" w:rsidRDefault="00620A54" w:rsidP="002603CC">
      <w:pPr>
        <w:pStyle w:val="Codeheader"/>
        <w:rPr>
          <w:lang w:val="en-US"/>
        </w:rPr>
      </w:pPr>
      <w:r w:rsidRPr="00752797">
        <w:rPr>
          <w:lang w:val="en-US"/>
        </w:rPr>
        <w:t>gdist1.inp</w:t>
      </w:r>
    </w:p>
    <w:p w14:paraId="48342F18" w14:textId="77777777" w:rsidR="00620A54" w:rsidRPr="00752797" w:rsidRDefault="00620A54" w:rsidP="002603CC">
      <w:pPr>
        <w:pStyle w:val="Code"/>
        <w:jc w:val="both"/>
      </w:pPr>
      <w:r w:rsidRPr="00752797">
        <w:t>&lt;p 1,1,1&gt; &lt;p 1,2,1&gt; &lt;p 1,3,1&gt; ... &lt;p 1,nx,1&gt; &lt;p 1,nx+1,1&gt;</w:t>
      </w:r>
    </w:p>
    <w:p w14:paraId="14FF9825" w14:textId="77777777" w:rsidR="00620A54" w:rsidRPr="00752797" w:rsidRDefault="00620A54" w:rsidP="002603CC">
      <w:pPr>
        <w:pStyle w:val="Code"/>
        <w:jc w:val="both"/>
      </w:pPr>
      <w:r w:rsidRPr="00752797">
        <w:t>&lt;p 1,1,2&gt; &lt;p 1,2,2&gt; &lt;p 1,3,2&gt; ... &lt;p 1,nx,2&gt; &lt;p 1,nx+1,2&gt;</w:t>
      </w:r>
    </w:p>
    <w:p w14:paraId="2C7C708D" w14:textId="77777777" w:rsidR="00620A54" w:rsidRPr="00752797" w:rsidRDefault="00620A54" w:rsidP="002603CC">
      <w:pPr>
        <w:pStyle w:val="Code"/>
        <w:jc w:val="both"/>
      </w:pPr>
      <w:r w:rsidRPr="00752797">
        <w:t>&lt;p 1,1,3&gt; &lt;p 1,2,3&gt; &lt;p 1,3,3&gt; ... &lt;p 1,nx,3&gt; &lt;p 1,nx+1,3&gt;</w:t>
      </w:r>
    </w:p>
    <w:p w14:paraId="3CF69209" w14:textId="77777777" w:rsidR="00620A54" w:rsidRPr="00752797" w:rsidRDefault="00620A54" w:rsidP="002603CC">
      <w:pPr>
        <w:pStyle w:val="Code"/>
        <w:jc w:val="both"/>
      </w:pPr>
      <w:r w:rsidRPr="00752797">
        <w:t>...</w:t>
      </w:r>
    </w:p>
    <w:p w14:paraId="5A4D41AE" w14:textId="77777777" w:rsidR="00620A54" w:rsidRPr="00752797" w:rsidRDefault="00620A54" w:rsidP="002603CC">
      <w:pPr>
        <w:pStyle w:val="Code"/>
        <w:jc w:val="both"/>
      </w:pPr>
      <w:r w:rsidRPr="00752797">
        <w:t>&lt;p 1,1,ny&gt; &lt;p 1,2,ny&gt; &lt;p 1,3,ny&gt; ... &lt;p 1,nx,ny&gt; &lt;p 1,nx+1,ny&gt;</w:t>
      </w:r>
    </w:p>
    <w:p w14:paraId="60DD84F4" w14:textId="77777777" w:rsidR="00620A54" w:rsidRPr="00752797" w:rsidRDefault="00620A54" w:rsidP="002603CC">
      <w:pPr>
        <w:pStyle w:val="Code"/>
        <w:jc w:val="both"/>
      </w:pPr>
      <w:r w:rsidRPr="00752797">
        <w:t>&lt;p 1,1,ny+1&gt; &lt;p 1,2,ny+1&gt; &lt;p 1,3,ny+1&gt; ... &lt;p 1,nx,ny+1&gt; &lt;p 1,nx+1,ny+1&gt;</w:t>
      </w:r>
    </w:p>
    <w:p w14:paraId="2D426F31" w14:textId="77777777" w:rsidR="00620A54" w:rsidRPr="00752797" w:rsidRDefault="00620A54" w:rsidP="002603CC">
      <w:pPr>
        <w:pStyle w:val="Code"/>
        <w:jc w:val="both"/>
      </w:pPr>
    </w:p>
    <w:p w14:paraId="68B06983" w14:textId="77777777" w:rsidR="00620A54" w:rsidRPr="00752797" w:rsidRDefault="00620A54" w:rsidP="002603CC">
      <w:pPr>
        <w:pStyle w:val="Code"/>
        <w:jc w:val="both"/>
      </w:pPr>
      <w:r w:rsidRPr="00752797">
        <w:t>...</w:t>
      </w:r>
    </w:p>
    <w:p w14:paraId="52CCC811" w14:textId="77777777" w:rsidR="00620A54" w:rsidRPr="00752797" w:rsidRDefault="00620A54" w:rsidP="002603CC">
      <w:pPr>
        <w:pStyle w:val="Code"/>
        <w:jc w:val="both"/>
      </w:pPr>
    </w:p>
    <w:p w14:paraId="15240939" w14:textId="77777777" w:rsidR="00620A54" w:rsidRPr="00752797" w:rsidRDefault="00620A54" w:rsidP="002603CC">
      <w:pPr>
        <w:pStyle w:val="Code"/>
        <w:jc w:val="both"/>
      </w:pPr>
      <w:r w:rsidRPr="00752797">
        <w:t>&lt;p 2,1,1&gt; &lt;p 2,2,1&gt; &lt;p 2,3,1&gt; ... &lt;p 2,nx,1&gt; &lt;p 2,nx+1,1&gt;</w:t>
      </w:r>
    </w:p>
    <w:p w14:paraId="22828967" w14:textId="77777777" w:rsidR="00620A54" w:rsidRPr="00752797" w:rsidRDefault="00620A54" w:rsidP="002603CC">
      <w:pPr>
        <w:pStyle w:val="Code"/>
        <w:jc w:val="both"/>
      </w:pPr>
      <w:r w:rsidRPr="00752797">
        <w:t>&lt;p 2,1,2&gt; &lt;p 2,2,2&gt; &lt;p 2,3,2&gt; ... &lt;p 2,nx,2&gt; &lt;p 2,nx+1,2&gt;</w:t>
      </w:r>
    </w:p>
    <w:p w14:paraId="04DE0904" w14:textId="77777777" w:rsidR="00620A54" w:rsidRPr="00752797" w:rsidRDefault="00620A54" w:rsidP="002603CC">
      <w:pPr>
        <w:pStyle w:val="Code"/>
        <w:jc w:val="both"/>
      </w:pPr>
      <w:r w:rsidRPr="00752797">
        <w:t>&lt;p 2,1,3&gt; &lt;p 2,2,3&gt; &lt;p 2,3,3&gt; ... &lt;p 2,nx,3&gt; &lt;p 2,nx+1,3&gt;</w:t>
      </w:r>
    </w:p>
    <w:p w14:paraId="550C94B3" w14:textId="77777777" w:rsidR="00620A54" w:rsidRPr="00752797" w:rsidRDefault="00620A54" w:rsidP="002603CC">
      <w:pPr>
        <w:pStyle w:val="Code"/>
        <w:jc w:val="both"/>
      </w:pPr>
      <w:r w:rsidRPr="00752797">
        <w:t>...</w:t>
      </w:r>
    </w:p>
    <w:p w14:paraId="5EB18459" w14:textId="77777777" w:rsidR="00620A54" w:rsidRPr="00752797" w:rsidRDefault="00620A54" w:rsidP="002603CC">
      <w:pPr>
        <w:pStyle w:val="Code"/>
        <w:jc w:val="both"/>
      </w:pPr>
      <w:r w:rsidRPr="00752797">
        <w:lastRenderedPageBreak/>
        <w:t>&lt;p 2,1,ny&gt; &lt;p 2,2,ny&gt; &lt;p 2,3,ny&gt; ... &lt;p 2,nx,ny&gt; &lt;p 2,nx+1,ny&gt;</w:t>
      </w:r>
    </w:p>
    <w:p w14:paraId="5B2F24B2" w14:textId="77777777" w:rsidR="00620A54" w:rsidRPr="00752797" w:rsidRDefault="00620A54" w:rsidP="002603CC">
      <w:pPr>
        <w:pStyle w:val="Code"/>
        <w:jc w:val="both"/>
      </w:pPr>
      <w:r w:rsidRPr="00752797">
        <w:t>&lt;p 2,1,ny+1&gt; &lt;p 2,2,ny+1&gt; &lt;p 2,3,ny+1&gt; ... &lt;p 2,nx,ny+1&gt; &lt;p 2,nx+1,ny+1&gt;</w:t>
      </w:r>
    </w:p>
    <w:p w14:paraId="3A9F9CC0" w14:textId="77777777" w:rsidR="00620A54" w:rsidRPr="00752797" w:rsidRDefault="00620A54" w:rsidP="002603CC">
      <w:pPr>
        <w:pStyle w:val="Code"/>
        <w:jc w:val="both"/>
      </w:pPr>
    </w:p>
    <w:p w14:paraId="184D54A8" w14:textId="77777777" w:rsidR="00620A54" w:rsidRPr="00752797" w:rsidRDefault="00620A54" w:rsidP="002603CC">
      <w:pPr>
        <w:pStyle w:val="Code"/>
        <w:jc w:val="both"/>
      </w:pPr>
      <w:r w:rsidRPr="00752797">
        <w:t>...</w:t>
      </w:r>
    </w:p>
    <w:p w14:paraId="69B581E0" w14:textId="77777777" w:rsidR="00620A54" w:rsidRPr="00752797" w:rsidRDefault="00620A54" w:rsidP="002603CC">
      <w:pPr>
        <w:pStyle w:val="Code"/>
        <w:jc w:val="both"/>
      </w:pPr>
    </w:p>
    <w:p w14:paraId="73446E33" w14:textId="77777777" w:rsidR="00620A54" w:rsidRPr="00752797" w:rsidRDefault="00620A54" w:rsidP="002603CC">
      <w:pPr>
        <w:pStyle w:val="Code"/>
        <w:jc w:val="both"/>
      </w:pPr>
      <w:r w:rsidRPr="00752797">
        <w:t>&lt;p nd,1,1&gt; &lt;p nd,2,1&gt; &lt;p nd,3,1&gt; ... &lt;p nd,nx,1&gt; &lt;p nd,nx+1,1&gt;</w:t>
      </w:r>
    </w:p>
    <w:p w14:paraId="23449616" w14:textId="77777777" w:rsidR="00620A54" w:rsidRPr="00752797" w:rsidRDefault="00620A54" w:rsidP="002603CC">
      <w:pPr>
        <w:pStyle w:val="Code"/>
        <w:jc w:val="both"/>
      </w:pPr>
      <w:r w:rsidRPr="00752797">
        <w:t>&lt;p nd,1,2&gt; &lt;p nd,2,2&gt; &lt;p nd,3,2&gt; ... &lt;p nd,nx,2&gt; &lt;p nd,nx+1,2&gt;</w:t>
      </w:r>
    </w:p>
    <w:p w14:paraId="193E91B4" w14:textId="77777777" w:rsidR="00620A54" w:rsidRPr="00752797" w:rsidRDefault="00620A54" w:rsidP="002603CC">
      <w:pPr>
        <w:pStyle w:val="Code"/>
        <w:jc w:val="both"/>
      </w:pPr>
      <w:r w:rsidRPr="00752797">
        <w:t>&lt;p nd,1,3&gt; &lt;p nd,2,3&gt; &lt;p nd,3,3&gt; ... &lt;p nd,nx,3&gt; &lt;p nd,nx+1,3&gt;</w:t>
      </w:r>
    </w:p>
    <w:p w14:paraId="1068535A" w14:textId="77777777" w:rsidR="00620A54" w:rsidRPr="00752797" w:rsidRDefault="00620A54" w:rsidP="002603CC">
      <w:pPr>
        <w:pStyle w:val="Code"/>
        <w:jc w:val="both"/>
      </w:pPr>
      <w:r w:rsidRPr="00752797">
        <w:t>...</w:t>
      </w:r>
    </w:p>
    <w:p w14:paraId="0D525693" w14:textId="77777777" w:rsidR="00620A54" w:rsidRPr="00752797" w:rsidRDefault="00620A54" w:rsidP="002603CC">
      <w:pPr>
        <w:pStyle w:val="Code"/>
        <w:jc w:val="both"/>
      </w:pPr>
      <w:r w:rsidRPr="00752797">
        <w:t>&lt;p nd,1,ny&gt; &lt;p nd,2,ny&gt; &lt;p nd,3,ny&gt; ... &lt;p nd,nx,ny&gt; &lt;p nd,nx+1,ny&gt;</w:t>
      </w:r>
    </w:p>
    <w:p w14:paraId="2AD005B1" w14:textId="77777777" w:rsidR="00620A54" w:rsidRPr="00752797" w:rsidRDefault="00620A54" w:rsidP="002603CC">
      <w:pPr>
        <w:pStyle w:val="Code"/>
        <w:jc w:val="both"/>
      </w:pPr>
      <w:r w:rsidRPr="00752797">
        <w:t>&lt;p nd,1,ny+1&gt; &lt;p nd,2,ny+1&gt; ... &lt;p nd,nx,ny+1&gt; &lt;p nd,nx+1,ny+1&gt;</w:t>
      </w:r>
    </w:p>
    <w:p w14:paraId="09772B4D" w14:textId="77777777"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14:paraId="3BC4CDD7"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14</w:t>
      </w:r>
      <w:r w:rsidR="001935AF">
        <w:rPr>
          <w:lang w:val="en-US"/>
        </w:rPr>
        <w:fldChar w:fldCharType="end"/>
      </w:r>
      <w:r w:rsidRPr="00752797">
        <w:rPr>
          <w:lang w:val="en-US"/>
        </w:rPr>
        <w:tab/>
        <w:t>Overview of all keywords related to the sediment input</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752797" w14:paraId="78AD07D5"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tcPr>
          <w:p w14:paraId="081972AC" w14:textId="77777777" w:rsidR="00620A54" w:rsidRPr="00752797" w:rsidRDefault="00620A54" w:rsidP="002603CC">
            <w:pPr>
              <w:pStyle w:val="PlainText"/>
              <w:jc w:val="both"/>
            </w:pPr>
            <w:r w:rsidRPr="00752797">
              <w:t>keyword</w:t>
            </w:r>
          </w:p>
        </w:tc>
        <w:tc>
          <w:tcPr>
            <w:tcW w:w="2145" w:type="dxa"/>
          </w:tcPr>
          <w:p w14:paraId="5350E1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82" w:type="dxa"/>
          </w:tcPr>
          <w:p w14:paraId="60E74A4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107" w:type="dxa"/>
          </w:tcPr>
          <w:p w14:paraId="241A80A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27C588B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601AA15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7730C" w:rsidRPr="00752797" w14:paraId="61E8B4D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112662D" w14:textId="77777777" w:rsidR="00E7730C" w:rsidRPr="00752797" w:rsidRDefault="00E7730C" w:rsidP="002603CC">
            <w:pPr>
              <w:pStyle w:val="PlainText"/>
              <w:jc w:val="both"/>
            </w:pPr>
            <w:r w:rsidRPr="00752797">
              <w:t>D15</w:t>
            </w:r>
          </w:p>
        </w:tc>
        <w:tc>
          <w:tcPr>
            <w:tcW w:w="2145" w:type="dxa"/>
          </w:tcPr>
          <w:p w14:paraId="59E6801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D15 grain size per grain type</w:t>
            </w:r>
          </w:p>
        </w:tc>
        <w:tc>
          <w:tcPr>
            <w:tcW w:w="1282" w:type="dxa"/>
          </w:tcPr>
          <w:p w14:paraId="7ACE12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0.00015</w:t>
            </w:r>
          </w:p>
        </w:tc>
        <w:tc>
          <w:tcPr>
            <w:tcW w:w="2107" w:type="dxa"/>
          </w:tcPr>
          <w:p w14:paraId="4EB4581B"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0.0001-0.0008</w:t>
            </w:r>
          </w:p>
        </w:tc>
        <w:tc>
          <w:tcPr>
            <w:tcW w:w="848" w:type="dxa"/>
          </w:tcPr>
          <w:p w14:paraId="77A4D39B"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956CC4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70CE1706"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76F44AC" w14:textId="77777777" w:rsidR="00E7730C" w:rsidRPr="00752797" w:rsidRDefault="00E7730C" w:rsidP="002603CC">
            <w:pPr>
              <w:pStyle w:val="PlainText"/>
              <w:jc w:val="both"/>
            </w:pPr>
            <w:r w:rsidRPr="00752797">
              <w:t>D50</w:t>
            </w:r>
          </w:p>
        </w:tc>
        <w:tc>
          <w:tcPr>
            <w:tcW w:w="2145" w:type="dxa"/>
          </w:tcPr>
          <w:p w14:paraId="42AA51C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D50 grain size per grain type</w:t>
            </w:r>
          </w:p>
        </w:tc>
        <w:tc>
          <w:tcPr>
            <w:tcW w:w="1282" w:type="dxa"/>
          </w:tcPr>
          <w:p w14:paraId="1B100A3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0.0002</w:t>
            </w:r>
          </w:p>
        </w:tc>
        <w:tc>
          <w:tcPr>
            <w:tcW w:w="2107" w:type="dxa"/>
          </w:tcPr>
          <w:p w14:paraId="5164F8C2" w14:textId="77777777" w:rsidR="00E7730C" w:rsidRPr="00752797" w:rsidRDefault="00E7730C" w:rsidP="00E7730C">
            <w:pPr>
              <w:pStyle w:val="PlainText"/>
              <w:jc w:val="both"/>
              <w:cnfStyle w:val="000000000000" w:firstRow="0" w:lastRow="0" w:firstColumn="0" w:lastColumn="0" w:oddVBand="0" w:evenVBand="0" w:oddHBand="0" w:evenHBand="0" w:firstRowFirstColumn="0" w:firstRowLastColumn="0" w:lastRowFirstColumn="0" w:lastRowLastColumn="0"/>
            </w:pPr>
            <w:r w:rsidRPr="00752797">
              <w:t>0.0001-0.0008</w:t>
            </w:r>
          </w:p>
        </w:tc>
        <w:tc>
          <w:tcPr>
            <w:tcW w:w="848" w:type="dxa"/>
          </w:tcPr>
          <w:p w14:paraId="29A8125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2FD3F0E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6E82809" w14:textId="77777777" w:rsidTr="00FA675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360" w:type="dxa"/>
          </w:tcPr>
          <w:p w14:paraId="2D562F1A" w14:textId="77777777" w:rsidR="00E7730C" w:rsidRPr="00752797" w:rsidRDefault="00E7730C" w:rsidP="002603CC">
            <w:pPr>
              <w:pStyle w:val="PlainText"/>
              <w:jc w:val="both"/>
            </w:pPr>
            <w:r w:rsidRPr="00752797">
              <w:t>D90</w:t>
            </w:r>
          </w:p>
        </w:tc>
        <w:tc>
          <w:tcPr>
            <w:tcW w:w="2145" w:type="dxa"/>
          </w:tcPr>
          <w:p w14:paraId="5E59BD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D90 grain size per grain type</w:t>
            </w:r>
          </w:p>
        </w:tc>
        <w:tc>
          <w:tcPr>
            <w:tcW w:w="1282" w:type="dxa"/>
          </w:tcPr>
          <w:p w14:paraId="33D72F5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0.0003</w:t>
            </w:r>
          </w:p>
        </w:tc>
        <w:tc>
          <w:tcPr>
            <w:tcW w:w="2107" w:type="dxa"/>
          </w:tcPr>
          <w:p w14:paraId="61410AEE"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0.0001-0.0015</w:t>
            </w:r>
          </w:p>
        </w:tc>
        <w:tc>
          <w:tcPr>
            <w:tcW w:w="848" w:type="dxa"/>
          </w:tcPr>
          <w:p w14:paraId="174D27E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5FF86E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722B482"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0354B75E" w14:textId="77777777" w:rsidR="00E7730C" w:rsidRPr="00752797" w:rsidRDefault="00E7730C" w:rsidP="002603CC">
            <w:pPr>
              <w:pStyle w:val="PlainText"/>
              <w:jc w:val="both"/>
            </w:pPr>
            <w:r w:rsidRPr="00752797">
              <w:t>dzg+</w:t>
            </w:r>
          </w:p>
        </w:tc>
        <w:tc>
          <w:tcPr>
            <w:tcW w:w="2145" w:type="dxa"/>
          </w:tcPr>
          <w:p w14:paraId="640B394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top sediment class layers</w:t>
            </w:r>
          </w:p>
        </w:tc>
        <w:tc>
          <w:tcPr>
            <w:tcW w:w="1282" w:type="dxa"/>
          </w:tcPr>
          <w:p w14:paraId="1DA27354" w14:textId="77777777" w:rsidR="00E7730C" w:rsidRPr="00752797" w:rsidRDefault="008C0DD1" w:rsidP="008C0DD1">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7C2F3002"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3951BC6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0FB5A90B"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06EC4D90"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1973AAD5" w14:textId="77777777" w:rsidR="00E7730C" w:rsidRPr="00752797" w:rsidRDefault="00E7730C" w:rsidP="002603CC">
            <w:pPr>
              <w:pStyle w:val="PlainText"/>
              <w:jc w:val="both"/>
            </w:pPr>
            <w:r w:rsidRPr="00752797">
              <w:t>dzg2+</w:t>
            </w:r>
          </w:p>
        </w:tc>
        <w:tc>
          <w:tcPr>
            <w:tcW w:w="2145" w:type="dxa"/>
          </w:tcPr>
          <w:p w14:paraId="056D6B6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Nominal thickness of variable sediment class layer</w:t>
            </w:r>
          </w:p>
        </w:tc>
        <w:tc>
          <w:tcPr>
            <w:tcW w:w="1282" w:type="dxa"/>
          </w:tcPr>
          <w:p w14:paraId="51BED0FF"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2107" w:type="dxa"/>
          </w:tcPr>
          <w:p w14:paraId="20649A69"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48" w:type="dxa"/>
          </w:tcPr>
          <w:p w14:paraId="4E8464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480F1D85"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16DC161"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2684369" w14:textId="77777777" w:rsidR="00E7730C" w:rsidRPr="00752797" w:rsidRDefault="00E7730C" w:rsidP="002603CC">
            <w:pPr>
              <w:pStyle w:val="PlainText"/>
              <w:jc w:val="both"/>
            </w:pPr>
            <w:r w:rsidRPr="00752797">
              <w:t>dzg3+</w:t>
            </w:r>
          </w:p>
        </w:tc>
        <w:tc>
          <w:tcPr>
            <w:tcW w:w="2145" w:type="dxa"/>
          </w:tcPr>
          <w:p w14:paraId="64EEF28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bottom sediment class layers</w:t>
            </w:r>
          </w:p>
        </w:tc>
        <w:tc>
          <w:tcPr>
            <w:tcW w:w="1282" w:type="dxa"/>
          </w:tcPr>
          <w:p w14:paraId="3DDB07A6"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16C146A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0FBFEB8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50BB6DBD"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785BA2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AA07849" w14:textId="77777777" w:rsidR="00E7730C" w:rsidRPr="00752797" w:rsidRDefault="00E7730C" w:rsidP="002603CC">
            <w:pPr>
              <w:pStyle w:val="PlainText"/>
              <w:jc w:val="both"/>
            </w:pPr>
            <w:r w:rsidRPr="00752797">
              <w:t>nd+</w:t>
            </w:r>
          </w:p>
        </w:tc>
        <w:tc>
          <w:tcPr>
            <w:tcW w:w="2145" w:type="dxa"/>
          </w:tcPr>
          <w:p w14:paraId="69335E63"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layers in the bed</w:t>
            </w:r>
          </w:p>
        </w:tc>
        <w:tc>
          <w:tcPr>
            <w:tcW w:w="1282" w:type="dxa"/>
          </w:tcPr>
          <w:p w14:paraId="72B8DBF2"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w:t>
            </w:r>
          </w:p>
        </w:tc>
        <w:tc>
          <w:tcPr>
            <w:tcW w:w="2107" w:type="dxa"/>
          </w:tcPr>
          <w:p w14:paraId="38DAC6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3 - 1000</w:t>
            </w:r>
          </w:p>
        </w:tc>
        <w:tc>
          <w:tcPr>
            <w:tcW w:w="848" w:type="dxa"/>
          </w:tcPr>
          <w:p w14:paraId="3C0D6CA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A0E094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3AE7B024"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20429B0C" w14:textId="77777777" w:rsidR="00E7730C" w:rsidRPr="00752797" w:rsidRDefault="00E7730C" w:rsidP="002603CC">
            <w:pPr>
              <w:pStyle w:val="PlainText"/>
              <w:jc w:val="both"/>
            </w:pPr>
            <w:r w:rsidRPr="00752797">
              <w:t>ngd</w:t>
            </w:r>
          </w:p>
        </w:tc>
        <w:tc>
          <w:tcPr>
            <w:tcW w:w="2145" w:type="dxa"/>
          </w:tcPr>
          <w:p w14:paraId="3642D60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sediment classes</w:t>
            </w:r>
          </w:p>
        </w:tc>
        <w:tc>
          <w:tcPr>
            <w:tcW w:w="1282" w:type="dxa"/>
          </w:tcPr>
          <w:p w14:paraId="3D19AD00"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14:paraId="1D0EA66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1 - 20</w:t>
            </w:r>
          </w:p>
        </w:tc>
        <w:tc>
          <w:tcPr>
            <w:tcW w:w="848" w:type="dxa"/>
          </w:tcPr>
          <w:p w14:paraId="5612893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202808D6"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0CBE2DF"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655D29F8" w14:textId="77777777" w:rsidR="00E7730C" w:rsidRPr="00752797" w:rsidRDefault="00E7730C" w:rsidP="002603CC">
            <w:pPr>
              <w:pStyle w:val="PlainText"/>
              <w:jc w:val="both"/>
            </w:pPr>
            <w:r w:rsidRPr="00752797">
              <w:t>por</w:t>
            </w:r>
          </w:p>
        </w:tc>
        <w:tc>
          <w:tcPr>
            <w:tcW w:w="2145" w:type="dxa"/>
          </w:tcPr>
          <w:p w14:paraId="4220079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Porosity</w:t>
            </w:r>
          </w:p>
        </w:tc>
        <w:tc>
          <w:tcPr>
            <w:tcW w:w="1282" w:type="dxa"/>
          </w:tcPr>
          <w:p w14:paraId="61CF959A"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w:t>
            </w:r>
          </w:p>
        </w:tc>
        <w:tc>
          <w:tcPr>
            <w:tcW w:w="2107" w:type="dxa"/>
          </w:tcPr>
          <w:p w14:paraId="73AB10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0.3 - 0.5</w:t>
            </w:r>
          </w:p>
        </w:tc>
        <w:tc>
          <w:tcPr>
            <w:tcW w:w="848" w:type="dxa"/>
          </w:tcPr>
          <w:p w14:paraId="04B0A33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771B8D1"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5DF46F3D"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18CB60A7" w14:textId="77777777" w:rsidR="00E7730C" w:rsidRPr="00752797" w:rsidRDefault="00E7730C" w:rsidP="002603CC">
            <w:pPr>
              <w:pStyle w:val="PlainText"/>
              <w:jc w:val="both"/>
            </w:pPr>
            <w:r w:rsidRPr="00752797">
              <w:t>rhos</w:t>
            </w:r>
          </w:p>
        </w:tc>
        <w:tc>
          <w:tcPr>
            <w:tcW w:w="2145" w:type="dxa"/>
          </w:tcPr>
          <w:p w14:paraId="4D479FC3"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Solid sediment density (no pores)</w:t>
            </w:r>
          </w:p>
        </w:tc>
        <w:tc>
          <w:tcPr>
            <w:tcW w:w="1282" w:type="dxa"/>
          </w:tcPr>
          <w:p w14:paraId="4FC8E56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2650.0</w:t>
            </w:r>
          </w:p>
        </w:tc>
        <w:tc>
          <w:tcPr>
            <w:tcW w:w="2107" w:type="dxa"/>
          </w:tcPr>
          <w:p w14:paraId="6915EAB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2400.0 - 2800.0</w:t>
            </w:r>
          </w:p>
        </w:tc>
        <w:tc>
          <w:tcPr>
            <w:tcW w:w="848" w:type="dxa"/>
          </w:tcPr>
          <w:p w14:paraId="08DAA58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188" w:type="dxa"/>
          </w:tcPr>
          <w:p w14:paraId="470D229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76BFF43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055C7172" w14:textId="77777777" w:rsidR="00E7730C" w:rsidRPr="00752797" w:rsidRDefault="00E7730C" w:rsidP="002603CC">
            <w:pPr>
              <w:pStyle w:val="PlainText"/>
              <w:jc w:val="both"/>
            </w:pPr>
            <w:r w:rsidRPr="00752797">
              <w:t>sedcal+</w:t>
            </w:r>
          </w:p>
        </w:tc>
        <w:tc>
          <w:tcPr>
            <w:tcW w:w="2145" w:type="dxa"/>
          </w:tcPr>
          <w:p w14:paraId="4678E6A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Sediment transport calibration coefficient per grain type</w:t>
            </w:r>
          </w:p>
        </w:tc>
        <w:tc>
          <w:tcPr>
            <w:tcW w:w="1282" w:type="dxa"/>
          </w:tcPr>
          <w:p w14:paraId="2736408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2107" w:type="dxa"/>
          </w:tcPr>
          <w:p w14:paraId="67567865"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t>None</w:t>
            </w:r>
          </w:p>
        </w:tc>
        <w:tc>
          <w:tcPr>
            <w:tcW w:w="848" w:type="dxa"/>
          </w:tcPr>
          <w:p w14:paraId="7B55B6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22461C7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1F10EDAC"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D082DFB" w14:textId="77777777" w:rsidR="00E7730C" w:rsidRPr="00752797" w:rsidRDefault="00E7730C" w:rsidP="002603CC">
            <w:pPr>
              <w:pStyle w:val="PlainText"/>
              <w:jc w:val="both"/>
            </w:pPr>
            <w:r w:rsidRPr="00752797">
              <w:t>ucrcal+</w:t>
            </w:r>
          </w:p>
        </w:tc>
        <w:tc>
          <w:tcPr>
            <w:tcW w:w="2145" w:type="dxa"/>
          </w:tcPr>
          <w:p w14:paraId="7DD8CDEC"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Critical velocity calibration coefficient per grain type</w:t>
            </w:r>
          </w:p>
        </w:tc>
        <w:tc>
          <w:tcPr>
            <w:tcW w:w="1282" w:type="dxa"/>
          </w:tcPr>
          <w:p w14:paraId="0160CB7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14:paraId="796ABACB"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t>None</w:t>
            </w:r>
          </w:p>
        </w:tc>
        <w:tc>
          <w:tcPr>
            <w:tcW w:w="848" w:type="dxa"/>
          </w:tcPr>
          <w:p w14:paraId="0E8CF5C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0BDDE9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77A9668" w14:textId="77777777" w:rsidR="00FA6759" w:rsidRPr="00752797" w:rsidRDefault="00FA6759" w:rsidP="00FA6759">
      <w:pPr>
        <w:pStyle w:val="Heading2"/>
        <w:spacing w:line="240" w:lineRule="auto"/>
        <w:jc w:val="both"/>
        <w:rPr>
          <w:lang w:val="en-US"/>
        </w:rPr>
      </w:pPr>
      <w:bookmarkStart w:id="232" w:name="_Toc285701679"/>
      <w:bookmarkStart w:id="233" w:name="_Toc412623869"/>
      <w:bookmarkStart w:id="234" w:name="_Toc413611039"/>
      <w:r w:rsidRPr="00752797">
        <w:rPr>
          <w:lang w:val="en-US"/>
        </w:rPr>
        <w:lastRenderedPageBreak/>
        <w:t>Vegetation input</w:t>
      </w:r>
      <w:bookmarkEnd w:id="232"/>
      <w:bookmarkEnd w:id="233"/>
      <w:bookmarkEnd w:id="234"/>
    </w:p>
    <w:p w14:paraId="64E8F317" w14:textId="77777777"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14:paraId="57C294FE" w14:textId="77777777"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14:paraId="5EDAB3BB" w14:textId="77777777" w:rsidR="00FA6759" w:rsidRPr="00752797" w:rsidRDefault="00FA6759" w:rsidP="00FA6759">
      <w:pPr>
        <w:pStyle w:val="Codeheader"/>
        <w:rPr>
          <w:lang w:val="en-US"/>
        </w:rPr>
      </w:pPr>
      <w:r w:rsidRPr="00752797">
        <w:rPr>
          <w:lang w:val="en-US"/>
        </w:rPr>
        <w:t>veggiefile.txt</w:t>
      </w:r>
    </w:p>
    <w:p w14:paraId="072DF683" w14:textId="77777777" w:rsidR="00FA6759" w:rsidRPr="00752797" w:rsidRDefault="00FA6759" w:rsidP="00FA6759">
      <w:pPr>
        <w:pStyle w:val="Code"/>
        <w:jc w:val="both"/>
      </w:pPr>
      <w:r w:rsidRPr="00752797">
        <w:t>seagrass.txt</w:t>
      </w:r>
    </w:p>
    <w:p w14:paraId="0956B072" w14:textId="77777777" w:rsidR="00FA6759" w:rsidRPr="00752797" w:rsidRDefault="00FA6759" w:rsidP="00FA6759">
      <w:pPr>
        <w:pStyle w:val="Code"/>
        <w:jc w:val="both"/>
      </w:pPr>
      <w:r w:rsidRPr="00752797">
        <w:t>mangrove.txt</w:t>
      </w:r>
    </w:p>
    <w:p w14:paraId="5DBBC95F" w14:textId="77777777" w:rsidR="00FA6759" w:rsidRPr="00752797" w:rsidRDefault="00FA6759" w:rsidP="00FA6759">
      <w:pPr>
        <w:pStyle w:val="Codeheader"/>
        <w:rPr>
          <w:lang w:val="en-US"/>
        </w:rPr>
      </w:pPr>
      <w:r w:rsidRPr="00752797">
        <w:rPr>
          <w:lang w:val="en-US"/>
        </w:rPr>
        <w:t>seagrass.txt</w:t>
      </w:r>
    </w:p>
    <w:p w14:paraId="0829380D" w14:textId="77777777" w:rsidR="00FA6759" w:rsidRPr="00752797" w:rsidRDefault="00FA6759" w:rsidP="00FA6759">
      <w:pPr>
        <w:pStyle w:val="Code"/>
        <w:jc w:val="both"/>
      </w:pPr>
      <w:r w:rsidRPr="00752797">
        <w:t>ah = 0.2</w:t>
      </w:r>
    </w:p>
    <w:p w14:paraId="30580BD6" w14:textId="77777777" w:rsidR="00FA6759" w:rsidRPr="00752797" w:rsidRDefault="00FA6759" w:rsidP="00FA6759">
      <w:pPr>
        <w:pStyle w:val="Code"/>
        <w:jc w:val="both"/>
      </w:pPr>
      <w:r w:rsidRPr="00752797">
        <w:t>Cd = 1.0</w:t>
      </w:r>
    </w:p>
    <w:p w14:paraId="3CCAE4AA" w14:textId="77777777" w:rsidR="00FA6759" w:rsidRPr="00752797" w:rsidRDefault="00FA6759" w:rsidP="00FA6759">
      <w:pPr>
        <w:pStyle w:val="Code"/>
        <w:jc w:val="both"/>
      </w:pPr>
      <w:r w:rsidRPr="00752797">
        <w:t>bv = 0.02</w:t>
      </w:r>
    </w:p>
    <w:p w14:paraId="4EB31204" w14:textId="77777777" w:rsidR="00FA6759" w:rsidRPr="00752797" w:rsidRDefault="00FA6759" w:rsidP="00FA6759">
      <w:pPr>
        <w:pStyle w:val="Code"/>
        <w:jc w:val="both"/>
      </w:pPr>
      <w:r w:rsidRPr="00752797">
        <w:t>N = 1200</w:t>
      </w:r>
    </w:p>
    <w:p w14:paraId="46C70F80" w14:textId="77777777" w:rsidR="00FA6759" w:rsidRPr="00752797" w:rsidRDefault="00FA6759" w:rsidP="00FA6759">
      <w:pPr>
        <w:pStyle w:val="Codeheader"/>
        <w:rPr>
          <w:lang w:val="en-US"/>
        </w:rPr>
      </w:pPr>
      <w:r w:rsidRPr="00752797">
        <w:rPr>
          <w:lang w:val="en-US"/>
        </w:rPr>
        <w:t>mangrove.txt</w:t>
      </w:r>
    </w:p>
    <w:p w14:paraId="5DAA787E" w14:textId="77777777" w:rsidR="00FA6759" w:rsidRPr="00752797" w:rsidRDefault="00FA6759" w:rsidP="00FA6759">
      <w:pPr>
        <w:pStyle w:val="Code"/>
        <w:jc w:val="both"/>
      </w:pPr>
      <w:r w:rsidRPr="00752797">
        <w:t>nsec = 3</w:t>
      </w:r>
    </w:p>
    <w:p w14:paraId="6FDD4F30" w14:textId="77777777" w:rsidR="00FA6759" w:rsidRPr="00752797" w:rsidRDefault="00FA6759" w:rsidP="00FA6759">
      <w:pPr>
        <w:pStyle w:val="Code"/>
        <w:jc w:val="both"/>
      </w:pPr>
      <w:r w:rsidRPr="00752797">
        <w:t>ah = 0.5 0.8 1.3</w:t>
      </w:r>
    </w:p>
    <w:p w14:paraId="1833E757" w14:textId="77777777" w:rsidR="00FA6759" w:rsidRPr="00752797" w:rsidRDefault="00FA6759" w:rsidP="00FA6759">
      <w:pPr>
        <w:pStyle w:val="Code"/>
        <w:jc w:val="both"/>
      </w:pPr>
      <w:r w:rsidRPr="00752797">
        <w:t>Cd = 2.0 1.0 2.0</w:t>
      </w:r>
    </w:p>
    <w:p w14:paraId="1A3EB4AC" w14:textId="77777777" w:rsidR="00FA6759" w:rsidRPr="00752797" w:rsidRDefault="00FA6759" w:rsidP="00FA6759">
      <w:pPr>
        <w:pStyle w:val="Code"/>
        <w:jc w:val="both"/>
      </w:pPr>
      <w:r w:rsidRPr="00752797">
        <w:t>bv = 0.05 0.15 0.1</w:t>
      </w:r>
    </w:p>
    <w:p w14:paraId="72A5E992" w14:textId="77777777" w:rsidR="00FA6759" w:rsidRPr="00752797" w:rsidRDefault="00FA6759" w:rsidP="00FA6759">
      <w:pPr>
        <w:pStyle w:val="Code"/>
        <w:jc w:val="both"/>
      </w:pPr>
      <w:r w:rsidRPr="00752797">
        <w:t>N = 1000 50 500</w:t>
      </w:r>
    </w:p>
    <w:p w14:paraId="61FE83FE" w14:textId="77777777"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definition sketch is given in Figure XX.</w:t>
      </w:r>
    </w:p>
    <w:p w14:paraId="7C1A8E26" w14:textId="77777777" w:rsidR="00FA6759" w:rsidRPr="00752797" w:rsidRDefault="00FA6759" w:rsidP="00FA6759">
      <w:pPr>
        <w:pStyle w:val="BodyText"/>
        <w:jc w:val="center"/>
        <w:rPr>
          <w:lang w:val="en-US"/>
        </w:rPr>
      </w:pPr>
      <w:r w:rsidRPr="00752797">
        <w:rPr>
          <w:noProof/>
          <w:lang w:val="en-US"/>
        </w:rPr>
        <w:drawing>
          <wp:inline distT="0" distB="0" distL="0" distR="0" wp14:anchorId="496AF698" wp14:editId="2782EEE0">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14:paraId="21CC30B5" w14:textId="77777777" w:rsidR="00FA6759" w:rsidRPr="00752797" w:rsidRDefault="00FA6759" w:rsidP="00FA6759">
      <w:pPr>
        <w:pStyle w:val="Caption"/>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3</w:t>
      </w:r>
      <w:r w:rsidR="001935AF">
        <w:rPr>
          <w:lang w:val="en-US"/>
        </w:rPr>
        <w:fldChar w:fldCharType="end"/>
      </w:r>
      <w:r w:rsidRPr="00752797">
        <w:rPr>
          <w:lang w:val="en-US"/>
        </w:rPr>
        <w:tab/>
        <w:t>Definition sketch of vegetation specification in XBeach (example for mangrove type vegetation schematized in three vertical sections).</w:t>
      </w:r>
    </w:p>
    <w:p w14:paraId="31754E9F" w14:textId="77777777" w:rsidR="00FA6759" w:rsidRPr="00752797" w:rsidRDefault="00FA6759" w:rsidP="00FA6759">
      <w:pPr>
        <w:pStyle w:val="BodyText"/>
        <w:rPr>
          <w:lang w:val="en-US"/>
        </w:rPr>
      </w:pPr>
    </w:p>
    <w:p w14:paraId="7C55EC72" w14:textId="77777777" w:rsidR="00FA6759" w:rsidRPr="00752797" w:rsidRDefault="00FA6759" w:rsidP="00FA6759">
      <w:pPr>
        <w:pStyle w:val="BodyText"/>
        <w:rPr>
          <w:lang w:val="en-US"/>
        </w:rPr>
      </w:pPr>
      <w:r w:rsidRPr="00752797">
        <w:rPr>
          <w:lang w:val="en-US"/>
        </w:rPr>
        <w:lastRenderedPageBreak/>
        <w:t xml:space="preserve">Finally,  the </w:t>
      </w:r>
      <w:r w:rsidRPr="00752797">
        <w:rPr>
          <w:i/>
          <w:lang w:val="en-US"/>
        </w:rPr>
        <w:t>veggiemapfile</w:t>
      </w:r>
      <w:r w:rsidRPr="00752797">
        <w:rPr>
          <w:lang w:val="en-US"/>
        </w:rPr>
        <w:t xml:space="preserve"> indicates in what grid cell which vegetation species can be found. The format of this file is similar to the bathymetry files described in </w:t>
      </w:r>
      <w:r w:rsidRPr="00752797">
        <w:rPr>
          <w:lang w:val="en-US"/>
        </w:rPr>
        <w:fldChar w:fldCharType="begin"/>
      </w:r>
      <w:r w:rsidRPr="00752797">
        <w:rPr>
          <w:lang w:val="en-US"/>
        </w:rPr>
        <w:instrText xml:space="preserve"> REF _Ref285440913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 but the values are integers referring to a species where 1 refers to the first listed species, 2 to the second, et cetera. A zero indicates no vegetation at that particular location.</w:t>
      </w:r>
    </w:p>
    <w:p w14:paraId="075CC495" w14:textId="77777777" w:rsidR="00FA6759" w:rsidRPr="00752797" w:rsidRDefault="00FA6759" w:rsidP="00FA6759">
      <w:pPr>
        <w:pStyle w:val="BodyText"/>
        <w:rPr>
          <w:lang w:val="en-US"/>
        </w:rPr>
      </w:pPr>
      <w:r w:rsidRPr="00752797">
        <w:rPr>
          <w:lang w:val="en-US"/>
        </w:rPr>
        <w:t>In summary, the following files should be created when the effect of vegetation is modeled:</w:t>
      </w:r>
    </w:p>
    <w:p w14:paraId="0CEE42A7" w14:textId="77777777"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14:paraId="2B7FAED3" w14:textId="77777777" w:rsidR="00FA6759" w:rsidRPr="00752797" w:rsidRDefault="00FA6759" w:rsidP="00FA6759">
      <w:pPr>
        <w:numPr>
          <w:ilvl w:val="0"/>
          <w:numId w:val="4"/>
        </w:numPr>
        <w:rPr>
          <w:lang w:val="en-US"/>
        </w:rPr>
      </w:pPr>
      <w:r w:rsidRPr="00752797">
        <w:rPr>
          <w:lang w:val="en-US"/>
        </w:rPr>
        <w:t>1 x Veggiefile: list of file names of vegetation property files per species</w:t>
      </w:r>
    </w:p>
    <w:p w14:paraId="5C62AA4B" w14:textId="77777777"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14:paraId="502BF0B0" w14:textId="77777777" w:rsidR="00FA6759" w:rsidRPr="00752797" w:rsidRDefault="00FA6759" w:rsidP="00FA6759">
      <w:pPr>
        <w:pStyle w:val="BodyText"/>
        <w:rPr>
          <w:lang w:val="en-US"/>
        </w:rPr>
      </w:pPr>
    </w:p>
    <w:p w14:paraId="40BD69ED" w14:textId="77777777"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14:paraId="3D9588B5" w14:textId="77777777" w:rsidR="00FA6759"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15</w:t>
      </w:r>
      <w:r w:rsidR="001935AF">
        <w:rPr>
          <w:lang w:val="en-US"/>
        </w:rPr>
        <w:fldChar w:fldCharType="end"/>
      </w:r>
      <w:r w:rsidRPr="00752797">
        <w:rPr>
          <w:lang w:val="en-US"/>
        </w:rPr>
        <w:tab/>
        <w:t>Overview of all keywords related to the vegetation module</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FA6759" w:rsidRPr="00752797" w14:paraId="09C57679" w14:textId="77777777" w:rsidTr="009957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CAA58E7" w14:textId="77777777" w:rsidR="00FA6759" w:rsidRPr="00752797" w:rsidRDefault="00FA6759" w:rsidP="00995779">
            <w:pPr>
              <w:pStyle w:val="PlainText"/>
              <w:jc w:val="both"/>
            </w:pPr>
            <w:r w:rsidRPr="00752797">
              <w:t>keyword</w:t>
            </w:r>
          </w:p>
        </w:tc>
        <w:tc>
          <w:tcPr>
            <w:tcW w:w="2834" w:type="dxa"/>
          </w:tcPr>
          <w:p w14:paraId="1E2164E5"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22869E8"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63738C0C"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2D08CFD"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5BDB494"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FA6759" w:rsidRPr="00752797" w14:paraId="44F976B5"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5EB83A" w14:textId="77777777" w:rsidR="00FA6759" w:rsidRPr="00752797" w:rsidRDefault="00FA6759" w:rsidP="00995779">
            <w:pPr>
              <w:pStyle w:val="PlainText"/>
              <w:jc w:val="both"/>
            </w:pPr>
            <w:r w:rsidRPr="00752797">
              <w:t>nveg</w:t>
            </w:r>
          </w:p>
        </w:tc>
        <w:tc>
          <w:tcPr>
            <w:tcW w:w="2834" w:type="dxa"/>
          </w:tcPr>
          <w:p w14:paraId="07CE72B9"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vegetation species</w:t>
            </w:r>
          </w:p>
        </w:tc>
        <w:tc>
          <w:tcPr>
            <w:tcW w:w="1417" w:type="dxa"/>
          </w:tcPr>
          <w:p w14:paraId="1613DB2E"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2CC417D"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F920B7"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068F12F"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r w:rsidR="00FA6759" w:rsidRPr="00752797" w14:paraId="2F78F6AE" w14:textId="77777777" w:rsidTr="00995779">
        <w:tc>
          <w:tcPr>
            <w:cnfStyle w:val="001000000000" w:firstRow="0" w:lastRow="0" w:firstColumn="1" w:lastColumn="0" w:oddVBand="0" w:evenVBand="0" w:oddHBand="0" w:evenHBand="0" w:firstRowFirstColumn="0" w:firstRowLastColumn="0" w:lastRowFirstColumn="0" w:lastRowLastColumn="0"/>
            <w:tcW w:w="1984" w:type="dxa"/>
          </w:tcPr>
          <w:p w14:paraId="314BE767" w14:textId="77777777" w:rsidR="00FA6759" w:rsidRPr="00752797" w:rsidRDefault="00FA6759" w:rsidP="00995779">
            <w:pPr>
              <w:pStyle w:val="PlainText"/>
              <w:jc w:val="both"/>
            </w:pPr>
            <w:r w:rsidRPr="00752797">
              <w:t>veggiefile</w:t>
            </w:r>
          </w:p>
        </w:tc>
        <w:tc>
          <w:tcPr>
            <w:tcW w:w="2834" w:type="dxa"/>
          </w:tcPr>
          <w:p w14:paraId="47F9389A"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vegetation species list file</w:t>
            </w:r>
          </w:p>
        </w:tc>
        <w:tc>
          <w:tcPr>
            <w:tcW w:w="1417" w:type="dxa"/>
          </w:tcPr>
          <w:p w14:paraId="3EFD522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17454C5B"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588EFCA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07F51FD"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r>
      <w:tr w:rsidR="00FA6759" w:rsidRPr="00752797" w14:paraId="6E78A034"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9C4BA6" w14:textId="77777777" w:rsidR="00FA6759" w:rsidRPr="00752797" w:rsidRDefault="00FA6759" w:rsidP="00995779">
            <w:pPr>
              <w:pStyle w:val="PlainText"/>
              <w:jc w:val="both"/>
            </w:pPr>
            <w:r w:rsidRPr="00752797">
              <w:t>veggiemapfile</w:t>
            </w:r>
          </w:p>
        </w:tc>
        <w:tc>
          <w:tcPr>
            <w:tcW w:w="2834" w:type="dxa"/>
          </w:tcPr>
          <w:p w14:paraId="5D0F0DDC"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vegetation species map file</w:t>
            </w:r>
          </w:p>
        </w:tc>
        <w:tc>
          <w:tcPr>
            <w:tcW w:w="1417" w:type="dxa"/>
          </w:tcPr>
          <w:p w14:paraId="25939E5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B2D6AC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8656C7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35FE0E55"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A6D61D" w14:textId="77777777" w:rsidR="00FA6759" w:rsidRPr="00752797" w:rsidRDefault="00FA6759" w:rsidP="00FA6759">
      <w:pPr>
        <w:pStyle w:val="Heading2"/>
        <w:spacing w:line="240" w:lineRule="auto"/>
        <w:jc w:val="both"/>
        <w:rPr>
          <w:lang w:val="en-US"/>
        </w:rPr>
      </w:pPr>
      <w:bookmarkStart w:id="235" w:name="_Toc285701680"/>
      <w:bookmarkStart w:id="236" w:name="_Toc412623870"/>
      <w:bookmarkStart w:id="237" w:name="_Toc413611040"/>
      <w:r w:rsidRPr="00752797">
        <w:rPr>
          <w:lang w:val="en-US"/>
        </w:rPr>
        <w:t>Discharge input</w:t>
      </w:r>
      <w:bookmarkEnd w:id="235"/>
      <w:bookmarkEnd w:id="236"/>
      <w:bookmarkEnd w:id="237"/>
    </w:p>
    <w:p w14:paraId="2F70EDAE" w14:textId="77777777"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14:paraId="1A5AE935" w14:textId="77777777" w:rsidR="00620A54" w:rsidRPr="00752797" w:rsidRDefault="00620A54" w:rsidP="002603CC">
      <w:pPr>
        <w:pStyle w:val="Codeheader"/>
        <w:rPr>
          <w:lang w:val="en-US"/>
        </w:rPr>
      </w:pPr>
      <w:r w:rsidRPr="00752797">
        <w:rPr>
          <w:lang w:val="en-US"/>
        </w:rPr>
        <w:t>disch_loc.txt</w:t>
      </w:r>
    </w:p>
    <w:p w14:paraId="2CB14430" w14:textId="77777777" w:rsidR="00620A54" w:rsidRPr="00752797" w:rsidRDefault="00620A54" w:rsidP="002603CC">
      <w:pPr>
        <w:pStyle w:val="Code"/>
        <w:jc w:val="both"/>
      </w:pPr>
      <w:r w:rsidRPr="00752797">
        <w:t>&lt;x_start 1&gt; &lt;y_start 1&gt; &lt;x_end 1&gt; &lt;y_end 1&gt;</w:t>
      </w:r>
    </w:p>
    <w:p w14:paraId="2791A62D" w14:textId="77777777" w:rsidR="00620A54" w:rsidRPr="00752797" w:rsidRDefault="00620A54" w:rsidP="002603CC">
      <w:pPr>
        <w:pStyle w:val="Code"/>
        <w:jc w:val="both"/>
      </w:pPr>
      <w:r w:rsidRPr="00752797">
        <w:t>&lt;x_start 2&gt; &lt;y_start 2&gt; &lt;x_end 2&gt; &lt;y_end 2&gt;</w:t>
      </w:r>
    </w:p>
    <w:p w14:paraId="19A0E3CB" w14:textId="77777777" w:rsidR="00620A54" w:rsidRPr="00752797" w:rsidRDefault="00620A54" w:rsidP="002603CC">
      <w:pPr>
        <w:pStyle w:val="Code"/>
        <w:jc w:val="both"/>
      </w:pPr>
      <w:r w:rsidRPr="00752797">
        <w:t>&lt;x_start 3&gt; &lt;y_start 3&gt; &lt;x_end 3&gt; &lt;y_end 3&gt;</w:t>
      </w:r>
    </w:p>
    <w:p w14:paraId="4C4F953F" w14:textId="77777777" w:rsidR="00620A54" w:rsidRPr="00752797" w:rsidRDefault="00620A54" w:rsidP="002603CC">
      <w:pPr>
        <w:pStyle w:val="Code"/>
        <w:jc w:val="both"/>
      </w:pPr>
      <w:r w:rsidRPr="00752797">
        <w:t>...</w:t>
      </w:r>
    </w:p>
    <w:p w14:paraId="241D7C10" w14:textId="77777777" w:rsidR="00620A54" w:rsidRPr="00752797" w:rsidRDefault="00620A54" w:rsidP="002603CC">
      <w:pPr>
        <w:pStyle w:val="Code"/>
        <w:jc w:val="both"/>
      </w:pPr>
      <w:r w:rsidRPr="00752797">
        <w:t>&lt;x_start ndisch&gt; &lt;y_start ndisch&gt; &lt;x_end ndisch&gt; &lt;y_end ndisch&gt;</w:t>
      </w:r>
    </w:p>
    <w:p w14:paraId="1A2D340D" w14:textId="77777777"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14:paraId="5332A014" w14:textId="77777777" w:rsidR="00620A54" w:rsidRPr="00752797" w:rsidRDefault="00620A54" w:rsidP="002603CC">
      <w:pPr>
        <w:pStyle w:val="BodyText"/>
        <w:rPr>
          <w:lang w:val="en-US"/>
        </w:rPr>
      </w:pPr>
      <w:r w:rsidRPr="00752797">
        <w:rPr>
          <w:lang w:val="en-US"/>
        </w:rPr>
        <w:lastRenderedPageBreak/>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14:paraId="5833F26F" w14:textId="77777777" w:rsidR="00620A54" w:rsidRPr="00752797" w:rsidRDefault="00620A54" w:rsidP="002603CC">
      <w:pPr>
        <w:pStyle w:val="Codeheader"/>
        <w:rPr>
          <w:lang w:val="en-US"/>
        </w:rPr>
      </w:pPr>
      <w:r w:rsidRPr="00752797">
        <w:rPr>
          <w:lang w:val="en-US"/>
        </w:rPr>
        <w:t>disch_</w:t>
      </w:r>
      <w:r w:rsidR="00AB1A16" w:rsidRPr="00752797">
        <w:rPr>
          <w:lang w:val="en-US"/>
        </w:rPr>
        <w:t>time series</w:t>
      </w:r>
      <w:r w:rsidRPr="00752797">
        <w:rPr>
          <w:lang w:val="en-US"/>
        </w:rPr>
        <w:t>.txt</w:t>
      </w:r>
    </w:p>
    <w:p w14:paraId="5BE87DFD" w14:textId="77777777" w:rsidR="00620A54" w:rsidRPr="00752797" w:rsidRDefault="00620A54" w:rsidP="002603CC">
      <w:pPr>
        <w:pStyle w:val="Code"/>
        <w:jc w:val="both"/>
      </w:pPr>
      <w:r w:rsidRPr="00752797">
        <w:t>&lt;t 1&gt; &lt;Q 1,1&gt; &lt;Q 2,1&gt; ... &lt;Q ndisch,1&gt;</w:t>
      </w:r>
    </w:p>
    <w:p w14:paraId="013641CF" w14:textId="77777777" w:rsidR="00620A54" w:rsidRPr="00752797" w:rsidRDefault="00620A54" w:rsidP="002603CC">
      <w:pPr>
        <w:pStyle w:val="Code"/>
        <w:jc w:val="both"/>
      </w:pPr>
      <w:r w:rsidRPr="00752797">
        <w:t>&lt;t 2&gt; &lt;Q 1,2&gt; &lt;Q 2,2&gt; ... &lt;Q ndisch,2&gt;</w:t>
      </w:r>
    </w:p>
    <w:p w14:paraId="19874F15" w14:textId="77777777" w:rsidR="00620A54" w:rsidRPr="00752797" w:rsidRDefault="00620A54" w:rsidP="002603CC">
      <w:pPr>
        <w:pStyle w:val="Code"/>
        <w:jc w:val="both"/>
      </w:pPr>
      <w:r w:rsidRPr="00752797">
        <w:t>&lt;t 3&gt; &lt;Q 1,3&gt; &lt;Q 2,3&gt; ... &lt;Q ndisch,3&gt;</w:t>
      </w:r>
    </w:p>
    <w:p w14:paraId="76F1AAE6" w14:textId="77777777" w:rsidR="00620A54" w:rsidRPr="00752797" w:rsidRDefault="00620A54" w:rsidP="002603CC">
      <w:pPr>
        <w:pStyle w:val="Code"/>
        <w:jc w:val="both"/>
      </w:pPr>
      <w:r w:rsidRPr="00752797">
        <w:t>...</w:t>
      </w:r>
    </w:p>
    <w:p w14:paraId="30362FD5" w14:textId="77777777" w:rsidR="00620A54" w:rsidRPr="00752797" w:rsidRDefault="00620A54" w:rsidP="002603CC">
      <w:pPr>
        <w:pStyle w:val="Code"/>
        <w:jc w:val="both"/>
      </w:pPr>
      <w:r w:rsidRPr="00752797">
        <w:t>&lt;t ntdisch&gt; &lt;Q 1,ntdisch&gt; &lt;Q 2,ntdisch&gt; ... &lt;Q ndisch,ntdisch&gt;</w:t>
      </w:r>
    </w:p>
    <w:p w14:paraId="29D5BA66" w14:textId="77777777"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14:paraId="075CA17E" w14:textId="77777777" w:rsidR="000F7A3E" w:rsidRPr="00752797" w:rsidRDefault="000F7A3E" w:rsidP="000F7A3E">
      <w:pPr>
        <w:pStyle w:val="BodyText"/>
        <w:jc w:val="center"/>
        <w:rPr>
          <w:lang w:val="en-US"/>
        </w:rPr>
      </w:pPr>
      <w:r w:rsidRPr="00752797">
        <w:rPr>
          <w:noProof/>
          <w:lang w:val="en-US"/>
        </w:rPr>
        <w:drawing>
          <wp:inline distT="0" distB="0" distL="0" distR="0" wp14:anchorId="6512D00E" wp14:editId="1DC48A45">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680000" cy="2796494"/>
                    </a:xfrm>
                    <a:prstGeom prst="rect">
                      <a:avLst/>
                    </a:prstGeom>
                    <a:noFill/>
                    <a:ln>
                      <a:noFill/>
                    </a:ln>
                  </pic:spPr>
                </pic:pic>
              </a:graphicData>
            </a:graphic>
          </wp:inline>
        </w:drawing>
      </w:r>
    </w:p>
    <w:p w14:paraId="07AC085D" w14:textId="77777777" w:rsidR="000F7A3E" w:rsidRPr="00752797" w:rsidRDefault="000F7A3E" w:rsidP="000F7A3E">
      <w:pPr>
        <w:pStyle w:val="Caption"/>
        <w:rPr>
          <w:lang w:val="en-US"/>
        </w:rPr>
      </w:pPr>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4</w:t>
      </w:r>
      <w:r w:rsidR="001935AF">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14:paraId="6DC983FE" w14:textId="77777777" w:rsidR="00620A54" w:rsidRPr="00752797" w:rsidRDefault="00620A54" w:rsidP="002603CC">
      <w:pPr>
        <w:pStyle w:val="BodyText"/>
        <w:rPr>
          <w:lang w:val="en-US"/>
        </w:rPr>
      </w:pPr>
      <w:r w:rsidRPr="00752797">
        <w:rPr>
          <w:lang w:val="en-US"/>
        </w:rPr>
        <w:t>The table below gives an overview of all keywords related to discharges:</w:t>
      </w:r>
    </w:p>
    <w:p w14:paraId="66D9878E"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16</w:t>
      </w:r>
      <w:r w:rsidR="001935AF">
        <w:rPr>
          <w:lang w:val="en-US"/>
        </w:rPr>
        <w:fldChar w:fldCharType="end"/>
      </w:r>
      <w:r w:rsidRPr="00752797">
        <w:rPr>
          <w:lang w:val="en-US"/>
        </w:rPr>
        <w:tab/>
        <w:t>Overview of all keywords related to the discharge input</w:t>
      </w:r>
    </w:p>
    <w:tbl>
      <w:tblPr>
        <w:tblStyle w:val="LightShading-Accent1"/>
        <w:tblW w:w="0" w:type="auto"/>
        <w:tblLook w:val="04A0" w:firstRow="1" w:lastRow="0" w:firstColumn="1" w:lastColumn="0" w:noHBand="0" w:noVBand="1"/>
      </w:tblPr>
      <w:tblGrid>
        <w:gridCol w:w="2107"/>
        <w:gridCol w:w="2082"/>
        <w:gridCol w:w="1223"/>
        <w:gridCol w:w="1289"/>
        <w:gridCol w:w="973"/>
        <w:gridCol w:w="1256"/>
      </w:tblGrid>
      <w:tr w:rsidR="00620A54" w:rsidRPr="00752797" w14:paraId="4E788F5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2323C29" w14:textId="77777777" w:rsidR="00620A54" w:rsidRPr="00752797" w:rsidRDefault="00620A54" w:rsidP="002603CC">
            <w:pPr>
              <w:pStyle w:val="PlainText"/>
              <w:jc w:val="both"/>
            </w:pPr>
            <w:r w:rsidRPr="00752797">
              <w:t>keyword</w:t>
            </w:r>
          </w:p>
        </w:tc>
        <w:tc>
          <w:tcPr>
            <w:tcW w:w="2834" w:type="dxa"/>
          </w:tcPr>
          <w:p w14:paraId="1C3AC81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161BC47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24E0C4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73B1A2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168044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0FA340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21F4F34" w14:textId="77777777" w:rsidR="00620A54" w:rsidRPr="00752797" w:rsidRDefault="00620A54" w:rsidP="002603CC">
            <w:pPr>
              <w:pStyle w:val="PlainText"/>
              <w:jc w:val="both"/>
            </w:pPr>
            <w:r w:rsidRPr="00752797">
              <w:t>disch_loc_file</w:t>
            </w:r>
            <w:r w:rsidR="001B6449" w:rsidRPr="00752797">
              <w:t>+</w:t>
            </w:r>
          </w:p>
        </w:tc>
        <w:tc>
          <w:tcPr>
            <w:tcW w:w="2834" w:type="dxa"/>
          </w:tcPr>
          <w:p w14:paraId="062E2E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discharge locations file</w:t>
            </w:r>
          </w:p>
        </w:tc>
        <w:tc>
          <w:tcPr>
            <w:tcW w:w="1417" w:type="dxa"/>
          </w:tcPr>
          <w:p w14:paraId="34BB79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173A14D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2A3DD70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217001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56E84CC"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9AB69F0" w14:textId="77777777"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14:paraId="400C1FE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discharge </w:t>
            </w:r>
            <w:r w:rsidR="00AB1A16" w:rsidRPr="00752797">
              <w:t>time series</w:t>
            </w:r>
            <w:r w:rsidRPr="00752797">
              <w:t xml:space="preserve"> file</w:t>
            </w:r>
          </w:p>
        </w:tc>
        <w:tc>
          <w:tcPr>
            <w:tcW w:w="1417" w:type="dxa"/>
          </w:tcPr>
          <w:p w14:paraId="2C3114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71DBDBF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A9376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2643E3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BA67F5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944F9" w14:textId="77777777" w:rsidR="00620A54" w:rsidRPr="00752797" w:rsidRDefault="00620A54" w:rsidP="002603CC">
            <w:pPr>
              <w:pStyle w:val="PlainText"/>
              <w:jc w:val="both"/>
            </w:pPr>
            <w:r w:rsidRPr="00752797">
              <w:t>ndischarge</w:t>
            </w:r>
            <w:r w:rsidR="001B6449" w:rsidRPr="00752797">
              <w:t>+</w:t>
            </w:r>
          </w:p>
        </w:tc>
        <w:tc>
          <w:tcPr>
            <w:tcW w:w="2834" w:type="dxa"/>
          </w:tcPr>
          <w:p w14:paraId="4F07ED8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discharge locations</w:t>
            </w:r>
          </w:p>
        </w:tc>
        <w:tc>
          <w:tcPr>
            <w:tcW w:w="1417" w:type="dxa"/>
          </w:tcPr>
          <w:p w14:paraId="7E2F6106" w14:textId="77777777" w:rsidR="00620A54"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rPr>
                <w:highlight w:val="yellow"/>
              </w:rPr>
              <w:t xml:space="preserve"> </w:t>
            </w:r>
          </w:p>
        </w:tc>
        <w:tc>
          <w:tcPr>
            <w:tcW w:w="1984" w:type="dxa"/>
          </w:tcPr>
          <w:p w14:paraId="7AAA2A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w:t>
            </w:r>
          </w:p>
        </w:tc>
        <w:tc>
          <w:tcPr>
            <w:tcW w:w="850" w:type="dxa"/>
          </w:tcPr>
          <w:p w14:paraId="6D278C3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13C26B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D45BC53"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D6F26C8" w14:textId="77777777" w:rsidR="00620A54" w:rsidRPr="00752797" w:rsidRDefault="00620A54" w:rsidP="002603CC">
            <w:pPr>
              <w:pStyle w:val="PlainText"/>
              <w:jc w:val="both"/>
            </w:pPr>
            <w:r w:rsidRPr="00752797">
              <w:t>ntdischarge</w:t>
            </w:r>
            <w:r w:rsidR="001B6449" w:rsidRPr="00752797">
              <w:t>+</w:t>
            </w:r>
          </w:p>
        </w:tc>
        <w:tc>
          <w:tcPr>
            <w:tcW w:w="2834" w:type="dxa"/>
          </w:tcPr>
          <w:p w14:paraId="0C2FB72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Length of discharge time series</w:t>
            </w:r>
          </w:p>
        </w:tc>
        <w:tc>
          <w:tcPr>
            <w:tcW w:w="1417" w:type="dxa"/>
          </w:tcPr>
          <w:p w14:paraId="1D9112C1" w14:textId="77777777" w:rsidR="00620A54"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rPr>
                <w:highlight w:val="yellow"/>
              </w:rPr>
              <w:t xml:space="preserve"> </w:t>
            </w:r>
          </w:p>
        </w:tc>
        <w:tc>
          <w:tcPr>
            <w:tcW w:w="1984" w:type="dxa"/>
          </w:tcPr>
          <w:p w14:paraId="61893E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0 - 100</w:t>
            </w:r>
          </w:p>
        </w:tc>
        <w:tc>
          <w:tcPr>
            <w:tcW w:w="850" w:type="dxa"/>
          </w:tcPr>
          <w:p w14:paraId="693233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5E780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5756934B" w14:textId="77777777" w:rsidR="00620A54" w:rsidRPr="00752797" w:rsidRDefault="00620A54" w:rsidP="002603CC">
      <w:pPr>
        <w:pStyle w:val="Heading2"/>
        <w:spacing w:line="240" w:lineRule="auto"/>
        <w:jc w:val="both"/>
        <w:rPr>
          <w:lang w:val="en-US"/>
        </w:rPr>
      </w:pPr>
      <w:bookmarkStart w:id="238" w:name="_Toc285701681"/>
      <w:bookmarkStart w:id="239" w:name="_Toc413611041"/>
      <w:r w:rsidRPr="00752797">
        <w:rPr>
          <w:lang w:val="en-US"/>
        </w:rPr>
        <w:lastRenderedPageBreak/>
        <w:t>Drifters input</w:t>
      </w:r>
      <w:bookmarkEnd w:id="238"/>
      <w:bookmarkEnd w:id="239"/>
    </w:p>
    <w:p w14:paraId="2F5D879A" w14:textId="77777777"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14:paraId="3227F33E" w14:textId="77777777" w:rsidR="00620A54" w:rsidRPr="00752797" w:rsidRDefault="00620A54" w:rsidP="002603CC">
      <w:pPr>
        <w:pStyle w:val="Codeheader"/>
        <w:rPr>
          <w:lang w:val="en-US"/>
        </w:rPr>
      </w:pPr>
      <w:r w:rsidRPr="00752797">
        <w:rPr>
          <w:lang w:val="en-US"/>
        </w:rPr>
        <w:t>drifter.txt</w:t>
      </w:r>
    </w:p>
    <w:p w14:paraId="41AB5243" w14:textId="77777777" w:rsidR="00620A54" w:rsidRPr="00752797" w:rsidRDefault="00620A54" w:rsidP="002603CC">
      <w:pPr>
        <w:pStyle w:val="Code"/>
        <w:jc w:val="both"/>
      </w:pPr>
      <w:r w:rsidRPr="00752797">
        <w:t>&lt;x 1&gt; &lt;y 1&gt; &lt;t_start 1&gt; &lt;t_end 1&gt;</w:t>
      </w:r>
    </w:p>
    <w:p w14:paraId="647FABC7" w14:textId="77777777" w:rsidR="00620A54" w:rsidRPr="00752797" w:rsidRDefault="00620A54" w:rsidP="002603CC">
      <w:pPr>
        <w:pStyle w:val="Code"/>
        <w:jc w:val="both"/>
      </w:pPr>
      <w:r w:rsidRPr="00752797">
        <w:t>&lt;x 2&gt; &lt;y 2&gt; &lt;t_start 2&gt; &lt;t_end 2&gt;</w:t>
      </w:r>
    </w:p>
    <w:p w14:paraId="10EDF086" w14:textId="77777777" w:rsidR="00620A54" w:rsidRPr="00752797" w:rsidRDefault="00620A54" w:rsidP="002603CC">
      <w:pPr>
        <w:pStyle w:val="Code"/>
        <w:jc w:val="both"/>
      </w:pPr>
      <w:r w:rsidRPr="00752797">
        <w:t>&lt;x 3&gt; &lt;y 3&gt; &lt;t_start 3&gt; &lt;t_end 3&gt;</w:t>
      </w:r>
    </w:p>
    <w:p w14:paraId="1331087E" w14:textId="77777777" w:rsidR="00620A54" w:rsidRPr="00752797" w:rsidRDefault="00620A54" w:rsidP="002603CC">
      <w:pPr>
        <w:pStyle w:val="Code"/>
        <w:jc w:val="both"/>
      </w:pPr>
      <w:r w:rsidRPr="00752797">
        <w:t>...</w:t>
      </w:r>
    </w:p>
    <w:p w14:paraId="5B1F8C02" w14:textId="77777777" w:rsidR="00620A54" w:rsidRPr="00752797" w:rsidRDefault="00620A54" w:rsidP="002603CC">
      <w:pPr>
        <w:pStyle w:val="Code"/>
        <w:jc w:val="both"/>
      </w:pPr>
      <w:r w:rsidRPr="00752797">
        <w:t>&lt;x ndrifter&gt; &lt;y ndrifter&gt; &lt;t_start ndrifter&gt; &lt;t_end ndrifter&gt;</w:t>
      </w:r>
    </w:p>
    <w:p w14:paraId="644B1871" w14:textId="77777777" w:rsidR="00620A54" w:rsidRPr="00752797" w:rsidRDefault="00620A54" w:rsidP="002603CC">
      <w:pPr>
        <w:pStyle w:val="BodyText"/>
        <w:rPr>
          <w:lang w:val="en-US"/>
        </w:rPr>
      </w:pPr>
      <w:r w:rsidRPr="00752797">
        <w:rPr>
          <w:lang w:val="en-US"/>
        </w:rPr>
        <w:t>The table below gives an overview of all keywords related to drifters:</w:t>
      </w:r>
    </w:p>
    <w:p w14:paraId="2FF5A096"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17</w:t>
      </w:r>
      <w:r w:rsidR="001935AF">
        <w:rPr>
          <w:lang w:val="en-US"/>
        </w:rPr>
        <w:fldChar w:fldCharType="end"/>
      </w:r>
      <w:r w:rsidRPr="00752797">
        <w:rPr>
          <w:lang w:val="en-US"/>
        </w:rPr>
        <w:tab/>
        <w:t>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752797" w14:paraId="65508A3B"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5" w:type="dxa"/>
          </w:tcPr>
          <w:p w14:paraId="7D1E65CB" w14:textId="77777777" w:rsidR="00620A54" w:rsidRPr="00752797" w:rsidRDefault="00620A54" w:rsidP="002603CC">
            <w:pPr>
              <w:pStyle w:val="PlainText"/>
              <w:jc w:val="both"/>
            </w:pPr>
            <w:r w:rsidRPr="00752797">
              <w:t>keyword</w:t>
            </w:r>
          </w:p>
        </w:tc>
        <w:tc>
          <w:tcPr>
            <w:tcW w:w="2029" w:type="dxa"/>
          </w:tcPr>
          <w:p w14:paraId="12340BA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729" w:type="dxa"/>
          </w:tcPr>
          <w:p w14:paraId="71AF65D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240" w:type="dxa"/>
          </w:tcPr>
          <w:p w14:paraId="70E221E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E3C45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24" w:type="dxa"/>
          </w:tcPr>
          <w:p w14:paraId="59491F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0FAFE4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5DD3F297" w14:textId="77777777" w:rsidR="00620A54" w:rsidRPr="00752797" w:rsidRDefault="00620A54" w:rsidP="002603CC">
            <w:pPr>
              <w:pStyle w:val="PlainText"/>
              <w:jc w:val="both"/>
            </w:pPr>
            <w:r w:rsidRPr="00752797">
              <w:t>drifterfile</w:t>
            </w:r>
          </w:p>
        </w:tc>
        <w:tc>
          <w:tcPr>
            <w:tcW w:w="2029" w:type="dxa"/>
          </w:tcPr>
          <w:p w14:paraId="270E8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drifter data file</w:t>
            </w:r>
          </w:p>
        </w:tc>
        <w:tc>
          <w:tcPr>
            <w:tcW w:w="1729" w:type="dxa"/>
          </w:tcPr>
          <w:p w14:paraId="725303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40" w:type="dxa"/>
          </w:tcPr>
          <w:p w14:paraId="75AC00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62A49D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24" w:type="dxa"/>
          </w:tcPr>
          <w:p w14:paraId="6030F38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EBB1830" w14:textId="77777777" w:rsidTr="00FA6759">
        <w:tc>
          <w:tcPr>
            <w:cnfStyle w:val="001000000000" w:firstRow="0" w:lastRow="0" w:firstColumn="1" w:lastColumn="0" w:oddVBand="0" w:evenVBand="0" w:oddHBand="0" w:evenHBand="0" w:firstRowFirstColumn="0" w:firstRowLastColumn="0" w:lastRowFirstColumn="0" w:lastRowLastColumn="0"/>
            <w:tcW w:w="1735" w:type="dxa"/>
          </w:tcPr>
          <w:p w14:paraId="47FA804D" w14:textId="77777777" w:rsidR="00620A54" w:rsidRPr="00752797" w:rsidRDefault="00620A54" w:rsidP="002603CC">
            <w:pPr>
              <w:pStyle w:val="PlainText"/>
              <w:jc w:val="both"/>
            </w:pPr>
            <w:r w:rsidRPr="00752797">
              <w:t>ndrifter</w:t>
            </w:r>
          </w:p>
        </w:tc>
        <w:tc>
          <w:tcPr>
            <w:tcW w:w="2029" w:type="dxa"/>
          </w:tcPr>
          <w:p w14:paraId="7018E9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w:t>
            </w:r>
            <w:r w:rsidR="00EA4470" w:rsidRPr="00752797">
              <w:t>drifters</w:t>
            </w:r>
          </w:p>
        </w:tc>
        <w:tc>
          <w:tcPr>
            <w:tcW w:w="1729" w:type="dxa"/>
          </w:tcPr>
          <w:p w14:paraId="06D149C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ndrifter</w:t>
            </w:r>
          </w:p>
        </w:tc>
        <w:tc>
          <w:tcPr>
            <w:tcW w:w="1240" w:type="dxa"/>
          </w:tcPr>
          <w:p w14:paraId="26077C6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083C6EF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24" w:type="dxa"/>
          </w:tcPr>
          <w:p w14:paraId="11798A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A9BEB70" w14:textId="77777777" w:rsidR="00FA6759" w:rsidRPr="00752797" w:rsidRDefault="00FA6759" w:rsidP="00FA6759">
      <w:pPr>
        <w:pStyle w:val="Heading2"/>
        <w:spacing w:line="240" w:lineRule="auto"/>
        <w:jc w:val="both"/>
        <w:rPr>
          <w:lang w:val="en-US"/>
        </w:rPr>
      </w:pPr>
      <w:bookmarkStart w:id="240" w:name="_Toc285701682"/>
      <w:bookmarkStart w:id="241" w:name="_Toc412623872"/>
      <w:bookmarkStart w:id="242" w:name="_Toc413611042"/>
      <w:r w:rsidRPr="00752797">
        <w:rPr>
          <w:lang w:val="en-US"/>
        </w:rPr>
        <w:t>Ship-induced wave</w:t>
      </w:r>
      <w:bookmarkEnd w:id="240"/>
      <w:bookmarkEnd w:id="241"/>
      <w:r w:rsidRPr="00752797">
        <w:rPr>
          <w:lang w:val="en-US"/>
        </w:rPr>
        <w:t xml:space="preserve"> motions</w:t>
      </w:r>
      <w:bookmarkEnd w:id="242"/>
    </w:p>
    <w:p w14:paraId="7AA40738" w14:textId="77777777"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dx, dy,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r w:rsidRPr="00752797">
        <w:rPr>
          <w:i/>
          <w:lang w:val="en-US"/>
        </w:rPr>
        <w:t>ny</w:t>
      </w:r>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ships  position as function of time.  </w:t>
      </w:r>
    </w:p>
    <w:p w14:paraId="01B5DFE4" w14:textId="77777777" w:rsidR="00FA6759" w:rsidRPr="00752797" w:rsidRDefault="00FA6759" w:rsidP="00FA6759">
      <w:pPr>
        <w:pStyle w:val="BodyText"/>
        <w:rPr>
          <w:lang w:val="en-US"/>
        </w:rPr>
      </w:pPr>
      <w:r w:rsidRPr="00752797">
        <w:rPr>
          <w:lang w:val="en-US"/>
        </w:rPr>
        <w:t>To avoid numerical problems, the full ship track should be within the model domain (i.e. a vessel cannot sail through the model boundary). Furthermore, it is advised to start the ship track with a very low velocity and gradually increase the sailing speed. When not taking into account such spin up period, the impact of the ship on the water level can be too abrupt, resulting in unrealistic wave patterns. In addition, it is advised to maintain a relatively deep edge of a few grid cells at both model boundaries (i.e. front and back side).</w:t>
      </w:r>
    </w:p>
    <w:p w14:paraId="395ADAB6" w14:textId="77777777"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14:paraId="6D854A63" w14:textId="77777777"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 xml:space="preserve">enable the computation of forces on the ship and the ships motions due to wave forcing respectively; the latter has not been </w:t>
      </w:r>
      <w:r w:rsidRPr="00752797">
        <w:rPr>
          <w:lang w:val="en-US"/>
        </w:rPr>
        <w:lastRenderedPageBreak/>
        <w:t>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14:paraId="2D83B9BE" w14:textId="77777777" w:rsidR="00FA6759" w:rsidRPr="00752797" w:rsidRDefault="00FA6759" w:rsidP="00FA6759">
      <w:pPr>
        <w:pStyle w:val="Codeheader"/>
        <w:rPr>
          <w:lang w:val="en-US"/>
        </w:rPr>
      </w:pPr>
      <w:r w:rsidRPr="00752797">
        <w:rPr>
          <w:lang w:val="en-US"/>
        </w:rPr>
        <w:t>shipfile.txt</w:t>
      </w:r>
    </w:p>
    <w:p w14:paraId="31797894" w14:textId="77777777" w:rsidR="00FA6759" w:rsidRPr="00752797" w:rsidRDefault="00FA6759" w:rsidP="00FA6759">
      <w:pPr>
        <w:pStyle w:val="Code"/>
        <w:jc w:val="both"/>
      </w:pPr>
      <w:r w:rsidRPr="00752797">
        <w:t>containership.txt</w:t>
      </w:r>
    </w:p>
    <w:p w14:paraId="1C139558" w14:textId="77777777" w:rsidR="00FA6759" w:rsidRPr="00752797" w:rsidRDefault="00FA6759" w:rsidP="00FA6759">
      <w:pPr>
        <w:pStyle w:val="Code"/>
        <w:jc w:val="both"/>
      </w:pPr>
      <w:r w:rsidRPr="00752797">
        <w:t>oiltanker.txt</w:t>
      </w:r>
    </w:p>
    <w:p w14:paraId="365500B3" w14:textId="77777777" w:rsidR="00FA6759" w:rsidRPr="00752797" w:rsidRDefault="00FA6759" w:rsidP="00FA6759">
      <w:pPr>
        <w:pStyle w:val="Codeheader"/>
        <w:rPr>
          <w:lang w:val="en-US"/>
        </w:rPr>
      </w:pPr>
      <w:r w:rsidRPr="00752797">
        <w:rPr>
          <w:lang w:val="en-US"/>
        </w:rPr>
        <w:t>containership.txt</w:t>
      </w:r>
    </w:p>
    <w:p w14:paraId="7608A18D" w14:textId="77777777" w:rsidR="00FA6759" w:rsidRPr="00752797" w:rsidRDefault="00FA6759" w:rsidP="00FA6759">
      <w:pPr>
        <w:pStyle w:val="Code"/>
        <w:jc w:val="both"/>
      </w:pPr>
      <w:r w:rsidRPr="00752797">
        <w:t>dx = 10</w:t>
      </w:r>
    </w:p>
    <w:p w14:paraId="442A85D9" w14:textId="77777777" w:rsidR="00FA6759" w:rsidRPr="00752797" w:rsidRDefault="00FA6759" w:rsidP="00FA6759">
      <w:pPr>
        <w:pStyle w:val="Code"/>
        <w:jc w:val="both"/>
      </w:pPr>
      <w:r w:rsidRPr="00752797">
        <w:t>dy = 10</w:t>
      </w:r>
    </w:p>
    <w:p w14:paraId="2E5DB7C4" w14:textId="77777777" w:rsidR="00FA6759" w:rsidRPr="00752797" w:rsidRDefault="00FA6759" w:rsidP="00FA6759">
      <w:pPr>
        <w:pStyle w:val="Code"/>
        <w:jc w:val="both"/>
      </w:pPr>
      <w:r w:rsidRPr="00752797">
        <w:t>nx = 30</w:t>
      </w:r>
    </w:p>
    <w:p w14:paraId="5C5F9D30" w14:textId="77777777" w:rsidR="00FA6759" w:rsidRPr="00752797" w:rsidRDefault="00FA6759" w:rsidP="00FA6759">
      <w:pPr>
        <w:pStyle w:val="Code"/>
        <w:jc w:val="both"/>
      </w:pPr>
      <w:r w:rsidRPr="00752797">
        <w:t>ny = 10</w:t>
      </w:r>
    </w:p>
    <w:p w14:paraId="5B1E231C" w14:textId="77777777" w:rsidR="00FA6759" w:rsidRPr="00752797" w:rsidRDefault="00FA6759" w:rsidP="00FA6759">
      <w:pPr>
        <w:pStyle w:val="Code"/>
        <w:jc w:val="both"/>
      </w:pPr>
      <w:r w:rsidRPr="00752797">
        <w:t>shipgeom = container_geom.dep</w:t>
      </w:r>
    </w:p>
    <w:p w14:paraId="2E35DFDC" w14:textId="77777777" w:rsidR="00FA6759" w:rsidRPr="00752797" w:rsidRDefault="00FA6759" w:rsidP="00FA6759">
      <w:pPr>
        <w:pStyle w:val="Code"/>
        <w:jc w:val="both"/>
      </w:pPr>
      <w:r w:rsidRPr="00752797">
        <w:t>xCG = 120</w:t>
      </w:r>
    </w:p>
    <w:p w14:paraId="63D9C9F8" w14:textId="77777777" w:rsidR="00FA6759" w:rsidRPr="00752797" w:rsidRDefault="00FA6759" w:rsidP="00FA6759">
      <w:pPr>
        <w:pStyle w:val="Code"/>
        <w:jc w:val="both"/>
      </w:pPr>
      <w:r w:rsidRPr="00752797">
        <w:t>yCG = 50</w:t>
      </w:r>
    </w:p>
    <w:p w14:paraId="35262123" w14:textId="77777777" w:rsidR="00FA6759" w:rsidRPr="00752797" w:rsidRDefault="00FA6759" w:rsidP="00FA6759">
      <w:pPr>
        <w:pStyle w:val="Code"/>
        <w:jc w:val="both"/>
      </w:pPr>
      <w:r w:rsidRPr="00752797">
        <w:t>zCG = 30</w:t>
      </w:r>
    </w:p>
    <w:p w14:paraId="12D200BA" w14:textId="77777777" w:rsidR="00FA6759" w:rsidRPr="00752797" w:rsidRDefault="00FA6759" w:rsidP="00FA6759">
      <w:pPr>
        <w:pStyle w:val="Code"/>
        <w:jc w:val="both"/>
      </w:pPr>
      <w:r w:rsidRPr="00752797">
        <w:t>shiptrack = container_track.txt</w:t>
      </w:r>
    </w:p>
    <w:p w14:paraId="1D729E36" w14:textId="77777777" w:rsidR="00FA6759" w:rsidRPr="00752797" w:rsidRDefault="00FA6759" w:rsidP="00FA6759">
      <w:pPr>
        <w:pStyle w:val="Code"/>
        <w:jc w:val="both"/>
      </w:pPr>
      <w:r w:rsidRPr="00752797">
        <w:t>flying = 1</w:t>
      </w:r>
    </w:p>
    <w:p w14:paraId="512C51C3" w14:textId="77777777" w:rsidR="00FA6759" w:rsidRPr="00752797" w:rsidRDefault="00FA6759" w:rsidP="00FA6759">
      <w:pPr>
        <w:pStyle w:val="Code"/>
        <w:jc w:val="both"/>
      </w:pPr>
      <w:r w:rsidRPr="00752797">
        <w:t>compute_force = 1</w:t>
      </w:r>
    </w:p>
    <w:p w14:paraId="2C497F02" w14:textId="77777777" w:rsidR="00FA6759" w:rsidRPr="00752797" w:rsidRDefault="00FA6759" w:rsidP="00FA6759">
      <w:pPr>
        <w:pStyle w:val="Code"/>
        <w:jc w:val="both"/>
      </w:pPr>
      <w:r w:rsidRPr="00752797">
        <w:t>compute_motion = 1</w:t>
      </w:r>
    </w:p>
    <w:p w14:paraId="1A9A290D" w14:textId="77777777" w:rsidR="00FA6759" w:rsidRPr="00752797" w:rsidRDefault="00FA6759" w:rsidP="00FA6759">
      <w:pPr>
        <w:pStyle w:val="Codeheader"/>
        <w:rPr>
          <w:lang w:val="en-US"/>
        </w:rPr>
      </w:pPr>
      <w:r w:rsidRPr="00752797">
        <w:rPr>
          <w:lang w:val="en-US"/>
        </w:rPr>
        <w:t>pannamax_geom.txt</w:t>
      </w:r>
    </w:p>
    <w:p w14:paraId="2725897A" w14:textId="77777777" w:rsidR="00FA6759" w:rsidRPr="00752797" w:rsidRDefault="00FA6759" w:rsidP="00FA6759">
      <w:pPr>
        <w:pStyle w:val="Code"/>
        <w:jc w:val="both"/>
      </w:pPr>
      <w:r w:rsidRPr="00752797">
        <w:t>&lt;z 0,0&gt; &lt;z 1,0&gt; &lt;z 2,0&gt; &lt;z 3,0&gt; ... &lt;z nx,0&gt; &lt;z nx+1,0&gt;</w:t>
      </w:r>
    </w:p>
    <w:p w14:paraId="6617D82C" w14:textId="77777777" w:rsidR="00FA6759" w:rsidRPr="00752797" w:rsidRDefault="00FA6759" w:rsidP="00FA6759">
      <w:pPr>
        <w:pStyle w:val="Code"/>
        <w:jc w:val="both"/>
      </w:pPr>
      <w:r w:rsidRPr="00752797">
        <w:t>&lt;z 0,1&gt; &lt;z 1,1&gt; &lt;z 2,1&gt; &lt;z 3,1&gt; ... &lt;z nx,1&gt; &lt;z nx+1,1&gt;</w:t>
      </w:r>
    </w:p>
    <w:p w14:paraId="3BCCFB6F" w14:textId="77777777" w:rsidR="00FA6759" w:rsidRPr="00752797" w:rsidRDefault="00FA6759" w:rsidP="00FA6759">
      <w:pPr>
        <w:pStyle w:val="Code"/>
        <w:jc w:val="both"/>
      </w:pPr>
      <w:r w:rsidRPr="00752797">
        <w:t>...</w:t>
      </w:r>
    </w:p>
    <w:p w14:paraId="41D696EF" w14:textId="77777777" w:rsidR="00FA6759" w:rsidRPr="00752797" w:rsidRDefault="00FA6759" w:rsidP="00FA6759">
      <w:pPr>
        <w:pStyle w:val="Code"/>
        <w:jc w:val="both"/>
      </w:pPr>
      <w:r w:rsidRPr="00752797">
        <w:t>&lt;z 0,ny&gt; &lt;z 1,ny&gt; &lt;z 2,ny&gt; &lt;z 3,ny&gt; ... &lt;z nx,ny&gt; &lt;z nx+1,ny&gt;</w:t>
      </w:r>
    </w:p>
    <w:p w14:paraId="60691ED9" w14:textId="77777777" w:rsidR="00FA6759" w:rsidRPr="00752797" w:rsidRDefault="00FA6759" w:rsidP="00FA6759">
      <w:pPr>
        <w:pStyle w:val="Code"/>
        <w:jc w:val="both"/>
      </w:pPr>
      <w:r w:rsidRPr="00752797">
        <w:t>&lt;z 0,ny+1&gt; &lt;z 1,ny+1&gt; &lt;z 2,ny+1&gt; &lt;z 3,ny+1&gt; ... &lt;z nx,ny+1&gt; &lt;z nx+1,ny+1&gt;</w:t>
      </w:r>
    </w:p>
    <w:p w14:paraId="3BD1445F" w14:textId="77777777" w:rsidR="00FA6759" w:rsidRPr="00752797" w:rsidRDefault="00FA6759" w:rsidP="00FA6759">
      <w:pPr>
        <w:pStyle w:val="Codeheader"/>
        <w:rPr>
          <w:lang w:val="en-US"/>
        </w:rPr>
      </w:pPr>
      <w:r w:rsidRPr="00752797">
        <w:rPr>
          <w:lang w:val="en-US"/>
        </w:rPr>
        <w:t>pannamax_track.txt</w:t>
      </w:r>
    </w:p>
    <w:p w14:paraId="6638CCAC" w14:textId="77777777" w:rsidR="00FA6759" w:rsidRPr="00752797" w:rsidRDefault="00FA6759" w:rsidP="00FA6759">
      <w:pPr>
        <w:pStyle w:val="Code"/>
        <w:jc w:val="both"/>
      </w:pPr>
      <w:r w:rsidRPr="00752797">
        <w:t>&lt;t 1&gt; &lt;x 1&gt; &lt;y 1&gt; &lt;z 1&gt;</w:t>
      </w:r>
    </w:p>
    <w:p w14:paraId="2C10CC5C" w14:textId="77777777" w:rsidR="00FA6759" w:rsidRPr="00752797" w:rsidRDefault="00FA6759" w:rsidP="00FA6759">
      <w:pPr>
        <w:pStyle w:val="Code"/>
        <w:jc w:val="both"/>
      </w:pPr>
      <w:r w:rsidRPr="00752797">
        <w:t>&lt;t 2&gt; &lt;x 2&gt; &lt;y 2&gt; &lt;z 2&gt;</w:t>
      </w:r>
    </w:p>
    <w:p w14:paraId="1B7CB227" w14:textId="77777777" w:rsidR="00FA6759" w:rsidRPr="00752797" w:rsidRDefault="00FA6759" w:rsidP="00FA6759">
      <w:pPr>
        <w:pStyle w:val="Code"/>
        <w:jc w:val="both"/>
      </w:pPr>
      <w:r w:rsidRPr="00752797">
        <w:t>&lt;t 3&gt; &lt;x 3&gt; &lt;y 3&gt; &lt;z 3&gt;</w:t>
      </w:r>
    </w:p>
    <w:p w14:paraId="19CB35A5" w14:textId="77777777" w:rsidR="00FA6759" w:rsidRPr="00752797" w:rsidRDefault="00FA6759" w:rsidP="00FA6759">
      <w:pPr>
        <w:pStyle w:val="Code"/>
        <w:jc w:val="both"/>
      </w:pPr>
      <w:r w:rsidRPr="00752797">
        <w:t>...</w:t>
      </w:r>
    </w:p>
    <w:p w14:paraId="23D5CC9E" w14:textId="77777777" w:rsidR="00FA6759" w:rsidRPr="00752797" w:rsidRDefault="00FA6759" w:rsidP="00FA6759">
      <w:pPr>
        <w:pStyle w:val="Codeheader"/>
        <w:rPr>
          <w:lang w:val="en-US"/>
        </w:rPr>
      </w:pPr>
      <w:r w:rsidRPr="00752797">
        <w:rPr>
          <w:lang w:val="en-US"/>
        </w:rPr>
        <w:t>oiltanker.txt</w:t>
      </w:r>
    </w:p>
    <w:p w14:paraId="5C177C6C" w14:textId="77777777" w:rsidR="00FA6759" w:rsidRPr="00752797" w:rsidRDefault="00FA6759" w:rsidP="00FA6759">
      <w:pPr>
        <w:pStyle w:val="Code"/>
        <w:jc w:val="both"/>
      </w:pPr>
      <w:r w:rsidRPr="00752797">
        <w:t>dx = 2</w:t>
      </w:r>
    </w:p>
    <w:p w14:paraId="0C0D2FD4" w14:textId="77777777" w:rsidR="00FA6759" w:rsidRPr="00752797" w:rsidRDefault="00FA6759" w:rsidP="00FA6759">
      <w:pPr>
        <w:pStyle w:val="Code"/>
        <w:jc w:val="both"/>
      </w:pPr>
      <w:r w:rsidRPr="00752797">
        <w:t>dy = 2</w:t>
      </w:r>
    </w:p>
    <w:p w14:paraId="70F07D67" w14:textId="77777777" w:rsidR="00FA6759" w:rsidRPr="00752797" w:rsidRDefault="00FA6759" w:rsidP="00FA6759">
      <w:pPr>
        <w:pStyle w:val="Code"/>
        <w:jc w:val="both"/>
      </w:pPr>
      <w:r w:rsidRPr="00752797">
        <w:t>nx = 20</w:t>
      </w:r>
    </w:p>
    <w:p w14:paraId="5507CAC2" w14:textId="77777777" w:rsidR="00FA6759" w:rsidRPr="00752797" w:rsidRDefault="00FA6759" w:rsidP="00FA6759">
      <w:pPr>
        <w:pStyle w:val="Code"/>
        <w:jc w:val="both"/>
      </w:pPr>
      <w:r w:rsidRPr="00752797">
        <w:t>ny = 4</w:t>
      </w:r>
    </w:p>
    <w:p w14:paraId="26FA5583" w14:textId="77777777" w:rsidR="00FA6759" w:rsidRPr="00752797" w:rsidRDefault="00FA6759" w:rsidP="00FA6759">
      <w:pPr>
        <w:pStyle w:val="Code"/>
        <w:jc w:val="both"/>
      </w:pPr>
      <w:r w:rsidRPr="00752797">
        <w:t>shipgeom = tanker_geom.dep</w:t>
      </w:r>
    </w:p>
    <w:p w14:paraId="6CAF3EAE" w14:textId="77777777" w:rsidR="00FA6759" w:rsidRPr="00752797" w:rsidRDefault="00FA6759" w:rsidP="00FA6759">
      <w:pPr>
        <w:pStyle w:val="Code"/>
        <w:jc w:val="both"/>
      </w:pPr>
      <w:r w:rsidRPr="00752797">
        <w:t>xCG = 20</w:t>
      </w:r>
    </w:p>
    <w:p w14:paraId="1A048CFA" w14:textId="77777777" w:rsidR="00FA6759" w:rsidRPr="00752797" w:rsidRDefault="00FA6759" w:rsidP="00FA6759">
      <w:pPr>
        <w:pStyle w:val="Code"/>
        <w:jc w:val="both"/>
      </w:pPr>
      <w:r w:rsidRPr="00752797">
        <w:t>yCG = 40</w:t>
      </w:r>
    </w:p>
    <w:p w14:paraId="3BA11EB9" w14:textId="77777777" w:rsidR="00FA6759" w:rsidRPr="00752797" w:rsidRDefault="00FA6759" w:rsidP="00FA6759">
      <w:pPr>
        <w:pStyle w:val="Code"/>
        <w:jc w:val="both"/>
      </w:pPr>
      <w:r w:rsidRPr="00752797">
        <w:t>zCG = 1.5</w:t>
      </w:r>
    </w:p>
    <w:p w14:paraId="2F24791F" w14:textId="77777777" w:rsidR="00FA6759" w:rsidRPr="00752797" w:rsidRDefault="00FA6759" w:rsidP="00FA6759">
      <w:pPr>
        <w:pStyle w:val="Code"/>
        <w:jc w:val="both"/>
      </w:pPr>
      <w:r w:rsidRPr="00752797">
        <w:t>shiptrack = tanker_track.txt</w:t>
      </w:r>
    </w:p>
    <w:p w14:paraId="254772E7" w14:textId="77777777" w:rsidR="00FA6759" w:rsidRPr="00752797" w:rsidRDefault="00FA6759" w:rsidP="00FA6759">
      <w:pPr>
        <w:pStyle w:val="Code"/>
        <w:jc w:val="both"/>
      </w:pPr>
      <w:r w:rsidRPr="00752797">
        <w:t>flying = 0</w:t>
      </w:r>
    </w:p>
    <w:p w14:paraId="410FDD30" w14:textId="77777777" w:rsidR="00FA6759" w:rsidRPr="00752797" w:rsidRDefault="00FA6759" w:rsidP="00FA6759">
      <w:pPr>
        <w:pStyle w:val="Codeheader"/>
        <w:rPr>
          <w:lang w:val="en-US"/>
        </w:rPr>
      </w:pPr>
      <w:r w:rsidRPr="00752797">
        <w:rPr>
          <w:lang w:val="en-US"/>
        </w:rPr>
        <w:t>tanker_track.txt</w:t>
      </w:r>
    </w:p>
    <w:p w14:paraId="18A5490A" w14:textId="77777777" w:rsidR="00FA6759" w:rsidRPr="00752797" w:rsidRDefault="00FA6759" w:rsidP="00FA6759">
      <w:pPr>
        <w:pStyle w:val="Code"/>
        <w:jc w:val="both"/>
      </w:pPr>
      <w:r w:rsidRPr="00752797">
        <w:t>&lt;t 1&gt; &lt;x 1&gt; &lt;y 1&gt;</w:t>
      </w:r>
    </w:p>
    <w:p w14:paraId="17EFCCDE" w14:textId="77777777" w:rsidR="00FA6759" w:rsidRPr="00752797" w:rsidRDefault="00FA6759" w:rsidP="00FA6759">
      <w:pPr>
        <w:pStyle w:val="Code"/>
        <w:jc w:val="both"/>
      </w:pPr>
      <w:r w:rsidRPr="00752797">
        <w:t>&lt;t 2&gt; &lt;x 2&gt; &lt;y 2&gt;</w:t>
      </w:r>
    </w:p>
    <w:p w14:paraId="65931805" w14:textId="77777777" w:rsidR="00FA6759" w:rsidRPr="00752797" w:rsidRDefault="00FA6759" w:rsidP="00FA6759">
      <w:pPr>
        <w:pStyle w:val="Code"/>
        <w:jc w:val="both"/>
      </w:pPr>
      <w:r w:rsidRPr="00752797">
        <w:t>&lt;t 3&gt; &lt;x 3&gt; &lt;y 3&gt;</w:t>
      </w:r>
    </w:p>
    <w:p w14:paraId="570D5A92" w14:textId="77777777" w:rsidR="00FA6759" w:rsidRPr="00752797" w:rsidRDefault="00FA6759" w:rsidP="00FA6759">
      <w:pPr>
        <w:pStyle w:val="Code"/>
        <w:jc w:val="both"/>
      </w:pPr>
      <w:r w:rsidRPr="00752797">
        <w:lastRenderedPageBreak/>
        <w:t>...</w:t>
      </w:r>
    </w:p>
    <w:p w14:paraId="36587C50" w14:textId="77777777" w:rsidR="00003B05" w:rsidRPr="00752797" w:rsidRDefault="00003B05" w:rsidP="00003B05">
      <w:pPr>
        <w:pStyle w:val="Caption"/>
        <w:rPr>
          <w:lang w:val="en-US"/>
        </w:rPr>
      </w:pPr>
      <w:bookmarkStart w:id="243" w:name="_Ref285455080"/>
      <w:bookmarkStart w:id="244" w:name="_Ref285455082"/>
      <w:bookmarkStart w:id="245" w:name="_Toc285701683"/>
      <w:bookmarkStart w:id="246" w:name="_Toc412623873"/>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18</w:t>
      </w:r>
      <w:r w:rsidR="001935AF">
        <w:rPr>
          <w:lang w:val="en-US"/>
        </w:rPr>
        <w:fldChar w:fldCharType="end"/>
      </w:r>
      <w:r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003B05" w:rsidRPr="00752797" w14:paraId="5C155C52" w14:textId="7777777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BA5EAC4" w14:textId="77777777" w:rsidR="00003B05" w:rsidRPr="00752797" w:rsidRDefault="00003B05" w:rsidP="00003B05">
            <w:pPr>
              <w:pStyle w:val="PlainText"/>
              <w:jc w:val="both"/>
            </w:pPr>
            <w:r w:rsidRPr="00752797">
              <w:t>Keyword</w:t>
            </w:r>
          </w:p>
        </w:tc>
        <w:tc>
          <w:tcPr>
            <w:tcW w:w="2834" w:type="dxa"/>
          </w:tcPr>
          <w:p w14:paraId="272C5C03"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BD2ADD6"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C63E747"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FAC3E12"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D629FB"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003B05" w:rsidRPr="00752797" w14:paraId="260E83BE" w14:textId="7777777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A83A356" w14:textId="77777777" w:rsidR="00003B05" w:rsidRPr="00752797" w:rsidRDefault="00003B05" w:rsidP="00003B05">
            <w:pPr>
              <w:pStyle w:val="PlainText"/>
              <w:jc w:val="both"/>
            </w:pPr>
            <w:r w:rsidRPr="00752797">
              <w:t>nship*</w:t>
            </w:r>
          </w:p>
        </w:tc>
        <w:tc>
          <w:tcPr>
            <w:tcW w:w="2834" w:type="dxa"/>
          </w:tcPr>
          <w:p w14:paraId="671DE325"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14:paraId="009FF888"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40E3713"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0639A31"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81EF0F4"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003B05" w:rsidRPr="00752797" w14:paraId="5AC0018A" w14:textId="77777777" w:rsidTr="00003B05">
        <w:tc>
          <w:tcPr>
            <w:cnfStyle w:val="001000000000" w:firstRow="0" w:lastRow="0" w:firstColumn="1" w:lastColumn="0" w:oddVBand="0" w:evenVBand="0" w:oddHBand="0" w:evenHBand="0" w:firstRowFirstColumn="0" w:firstRowLastColumn="0" w:lastRowFirstColumn="0" w:lastRowLastColumn="0"/>
            <w:tcW w:w="1984" w:type="dxa"/>
          </w:tcPr>
          <w:p w14:paraId="15E0D7FC" w14:textId="77777777" w:rsidR="00003B05" w:rsidRPr="00752797" w:rsidRDefault="00003B05" w:rsidP="00003B05">
            <w:pPr>
              <w:pStyle w:val="PlainText"/>
              <w:jc w:val="both"/>
            </w:pPr>
            <w:r w:rsidRPr="00752797">
              <w:t>shipfile</w:t>
            </w:r>
          </w:p>
        </w:tc>
        <w:tc>
          <w:tcPr>
            <w:tcW w:w="2834" w:type="dxa"/>
          </w:tcPr>
          <w:p w14:paraId="6DCAA7D3"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14:paraId="12953C3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0233FFD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FEAD098"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E5129DF"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307E773" w14:textId="77777777" w:rsidR="00FA6759" w:rsidRPr="00752797" w:rsidRDefault="00FA6759" w:rsidP="00FA6759">
      <w:pPr>
        <w:pStyle w:val="Heading2"/>
        <w:spacing w:line="240" w:lineRule="auto"/>
        <w:jc w:val="both"/>
        <w:rPr>
          <w:lang w:val="en-US"/>
        </w:rPr>
      </w:pPr>
      <w:bookmarkStart w:id="247" w:name="_Toc413611043"/>
      <w:r w:rsidRPr="00752797">
        <w:rPr>
          <w:lang w:val="en-US"/>
        </w:rPr>
        <w:t>Output selection</w:t>
      </w:r>
      <w:bookmarkEnd w:id="243"/>
      <w:bookmarkEnd w:id="244"/>
      <w:bookmarkEnd w:id="245"/>
      <w:bookmarkEnd w:id="246"/>
      <w:bookmarkEnd w:id="247"/>
    </w:p>
    <w:p w14:paraId="3146D1DD" w14:textId="77777777"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14:paraId="04EDCFC6"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19</w:t>
      </w:r>
      <w:r w:rsidR="001935AF">
        <w:rPr>
          <w:lang w:val="en-US"/>
        </w:rPr>
        <w:fldChar w:fldCharType="end"/>
      </w:r>
      <w:r w:rsidRPr="00752797">
        <w:rPr>
          <w:lang w:val="en-US"/>
        </w:rPr>
        <w:tab/>
        <w:t>Overview of all keywords related to the output definitions</w:t>
      </w:r>
    </w:p>
    <w:tbl>
      <w:tblPr>
        <w:tblStyle w:val="LightShading-Accent1"/>
        <w:tblW w:w="0" w:type="auto"/>
        <w:tblLook w:val="04A0" w:firstRow="1" w:lastRow="0" w:firstColumn="1" w:lastColumn="0" w:noHBand="0" w:noVBand="1"/>
      </w:tblPr>
      <w:tblGrid>
        <w:gridCol w:w="1893"/>
        <w:gridCol w:w="2145"/>
        <w:gridCol w:w="1193"/>
        <w:gridCol w:w="1538"/>
        <w:gridCol w:w="973"/>
        <w:gridCol w:w="1188"/>
      </w:tblGrid>
      <w:tr w:rsidR="00620A54" w:rsidRPr="00752797" w14:paraId="274229BB" w14:textId="77777777" w:rsidTr="00586C9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dxa"/>
          </w:tcPr>
          <w:p w14:paraId="32489328" w14:textId="77777777" w:rsidR="00620A54" w:rsidRPr="00752797" w:rsidRDefault="00620A54" w:rsidP="002603CC">
            <w:pPr>
              <w:pStyle w:val="PlainText"/>
              <w:jc w:val="both"/>
            </w:pPr>
            <w:r w:rsidRPr="00752797">
              <w:t>keyword</w:t>
            </w:r>
          </w:p>
        </w:tc>
        <w:tc>
          <w:tcPr>
            <w:tcW w:w="2145" w:type="dxa"/>
          </w:tcPr>
          <w:p w14:paraId="2542302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193" w:type="dxa"/>
          </w:tcPr>
          <w:p w14:paraId="773E6B6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538" w:type="dxa"/>
          </w:tcPr>
          <w:p w14:paraId="30AC79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3C4177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74C43C1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06C93B74"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047A9A6" w14:textId="77777777" w:rsidR="00620A54" w:rsidRPr="00752797" w:rsidRDefault="00620A54" w:rsidP="002603CC">
            <w:pPr>
              <w:pStyle w:val="PlainText"/>
              <w:jc w:val="both"/>
            </w:pPr>
            <w:r w:rsidRPr="00752797">
              <w:t>globalvars</w:t>
            </w:r>
            <w:r w:rsidR="001B6449" w:rsidRPr="00752797">
              <w:t>+</w:t>
            </w:r>
          </w:p>
        </w:tc>
        <w:tc>
          <w:tcPr>
            <w:tcW w:w="2145" w:type="dxa"/>
          </w:tcPr>
          <w:p w14:paraId="484420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global output variables, not per se the same size as nglobalvar (invalid variables, defaults)</w:t>
            </w:r>
          </w:p>
        </w:tc>
        <w:tc>
          <w:tcPr>
            <w:tcW w:w="1193" w:type="dxa"/>
          </w:tcPr>
          <w:p w14:paraId="789C7D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14:paraId="26975A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176712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84DABE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121F5A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0FA85E3" w14:textId="77777777" w:rsidR="00620A54" w:rsidRPr="00752797" w:rsidRDefault="00620A54" w:rsidP="002603CC">
            <w:pPr>
              <w:pStyle w:val="PlainText"/>
              <w:jc w:val="both"/>
            </w:pPr>
            <w:r w:rsidRPr="00752797">
              <w:t>meanvars</w:t>
            </w:r>
            <w:r w:rsidR="001B6449" w:rsidRPr="00752797">
              <w:t>+</w:t>
            </w:r>
          </w:p>
        </w:tc>
        <w:tc>
          <w:tcPr>
            <w:tcW w:w="2145" w:type="dxa"/>
          </w:tcPr>
          <w:p w14:paraId="55EF50D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mean output variables (by variables)</w:t>
            </w:r>
          </w:p>
        </w:tc>
        <w:tc>
          <w:tcPr>
            <w:tcW w:w="1193" w:type="dxa"/>
          </w:tcPr>
          <w:p w14:paraId="58FE5B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14:paraId="30FB760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9EADCD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22784E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E258FC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DA8EF8" w14:textId="77777777" w:rsidR="00620A54" w:rsidRPr="00752797" w:rsidRDefault="00620A54" w:rsidP="002603CC">
            <w:pPr>
              <w:pStyle w:val="PlainText"/>
              <w:jc w:val="both"/>
            </w:pPr>
            <w:r w:rsidRPr="00752797">
              <w:t>ncfilename</w:t>
            </w:r>
            <w:r w:rsidR="001B6449" w:rsidRPr="00752797">
              <w:t>+</w:t>
            </w:r>
          </w:p>
        </w:tc>
        <w:tc>
          <w:tcPr>
            <w:tcW w:w="2145" w:type="dxa"/>
          </w:tcPr>
          <w:p w14:paraId="31AB95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Xbeach netcdf output file name</w:t>
            </w:r>
          </w:p>
        </w:tc>
        <w:tc>
          <w:tcPr>
            <w:tcW w:w="1193" w:type="dxa"/>
          </w:tcPr>
          <w:p w14:paraId="1E939F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538" w:type="dxa"/>
          </w:tcPr>
          <w:p w14:paraId="204C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03079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188" w:type="dxa"/>
          </w:tcPr>
          <w:p w14:paraId="4EAA81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29ADCBB"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9F77A" w14:textId="77777777" w:rsidR="00620A54" w:rsidRPr="00752797" w:rsidRDefault="00620A54" w:rsidP="002603CC">
            <w:pPr>
              <w:pStyle w:val="PlainText"/>
              <w:jc w:val="both"/>
            </w:pPr>
            <w:r w:rsidRPr="00752797">
              <w:t>ncross</w:t>
            </w:r>
            <w:r w:rsidR="001B6449" w:rsidRPr="00752797">
              <w:t>+</w:t>
            </w:r>
          </w:p>
        </w:tc>
        <w:tc>
          <w:tcPr>
            <w:tcW w:w="2145" w:type="dxa"/>
          </w:tcPr>
          <w:p w14:paraId="5367B4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output cross sections</w:t>
            </w:r>
          </w:p>
        </w:tc>
        <w:tc>
          <w:tcPr>
            <w:tcW w:w="1193" w:type="dxa"/>
          </w:tcPr>
          <w:p w14:paraId="4C8C056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2B831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5F40E03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6E60D5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46FC0C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A12E420" w14:textId="77777777" w:rsidR="00620A54" w:rsidRPr="00752797" w:rsidRDefault="00620A54" w:rsidP="002603CC">
            <w:pPr>
              <w:pStyle w:val="PlainText"/>
              <w:jc w:val="both"/>
            </w:pPr>
            <w:r w:rsidRPr="00752797">
              <w:t>nglobalvar</w:t>
            </w:r>
          </w:p>
        </w:tc>
        <w:tc>
          <w:tcPr>
            <w:tcW w:w="2145" w:type="dxa"/>
          </w:tcPr>
          <w:p w14:paraId="61C672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global output variables (as specified by user)</w:t>
            </w:r>
          </w:p>
        </w:tc>
        <w:tc>
          <w:tcPr>
            <w:tcW w:w="1193" w:type="dxa"/>
          </w:tcPr>
          <w:p w14:paraId="152627C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538" w:type="dxa"/>
          </w:tcPr>
          <w:p w14:paraId="73D1B8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-1 - 20</w:t>
            </w:r>
          </w:p>
        </w:tc>
        <w:tc>
          <w:tcPr>
            <w:tcW w:w="973" w:type="dxa"/>
          </w:tcPr>
          <w:p w14:paraId="4F9AC0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7ECEF3E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A15BEC1"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E4386CF" w14:textId="77777777" w:rsidR="00620A54" w:rsidRPr="00752797" w:rsidRDefault="00620A54" w:rsidP="002603CC">
            <w:pPr>
              <w:pStyle w:val="PlainText"/>
              <w:jc w:val="both"/>
            </w:pPr>
            <w:r w:rsidRPr="00752797">
              <w:t>nmeanvar</w:t>
            </w:r>
          </w:p>
        </w:tc>
        <w:tc>
          <w:tcPr>
            <w:tcW w:w="2145" w:type="dxa"/>
          </w:tcPr>
          <w:p w14:paraId="6F9777F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mean, min, max, var output variables</w:t>
            </w:r>
          </w:p>
        </w:tc>
        <w:tc>
          <w:tcPr>
            <w:tcW w:w="1193" w:type="dxa"/>
          </w:tcPr>
          <w:p w14:paraId="20E2CE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81E708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0 - 15</w:t>
            </w:r>
          </w:p>
        </w:tc>
        <w:tc>
          <w:tcPr>
            <w:tcW w:w="973" w:type="dxa"/>
          </w:tcPr>
          <w:p w14:paraId="02CFA3B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2C77D1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349FFFE"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F43F144" w14:textId="77777777" w:rsidR="00620A54" w:rsidRPr="00752797" w:rsidRDefault="00620A54" w:rsidP="002603CC">
            <w:pPr>
              <w:pStyle w:val="PlainText"/>
              <w:jc w:val="both"/>
            </w:pPr>
            <w:r w:rsidRPr="00752797">
              <w:t>npoints</w:t>
            </w:r>
          </w:p>
        </w:tc>
        <w:tc>
          <w:tcPr>
            <w:tcW w:w="2145" w:type="dxa"/>
          </w:tcPr>
          <w:p w14:paraId="4C8BA0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point locations</w:t>
            </w:r>
          </w:p>
        </w:tc>
        <w:tc>
          <w:tcPr>
            <w:tcW w:w="1193" w:type="dxa"/>
          </w:tcPr>
          <w:p w14:paraId="23A8D1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E66DC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6B1FF2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43AD1D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C1B6C9"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8EE9821" w14:textId="77777777" w:rsidR="00620A54" w:rsidRPr="00752797" w:rsidRDefault="00620A54" w:rsidP="002603CC">
            <w:pPr>
              <w:pStyle w:val="PlainText"/>
              <w:jc w:val="both"/>
            </w:pPr>
            <w:r w:rsidRPr="00752797">
              <w:t>npointvar</w:t>
            </w:r>
          </w:p>
        </w:tc>
        <w:tc>
          <w:tcPr>
            <w:tcW w:w="2145" w:type="dxa"/>
          </w:tcPr>
          <w:p w14:paraId="644EF03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point output variables</w:t>
            </w:r>
          </w:p>
        </w:tc>
        <w:tc>
          <w:tcPr>
            <w:tcW w:w="1193" w:type="dxa"/>
          </w:tcPr>
          <w:p w14:paraId="43618F9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10CDB2F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3E57D99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4B4450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9B8CFF9"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08DFF7C" w14:textId="77777777" w:rsidR="00620A54" w:rsidRPr="00752797" w:rsidRDefault="00620A54" w:rsidP="002603CC">
            <w:pPr>
              <w:pStyle w:val="PlainText"/>
              <w:jc w:val="both"/>
            </w:pPr>
            <w:r w:rsidRPr="00752797">
              <w:t>nrugauge</w:t>
            </w:r>
          </w:p>
        </w:tc>
        <w:tc>
          <w:tcPr>
            <w:tcW w:w="2145" w:type="dxa"/>
          </w:tcPr>
          <w:p w14:paraId="028EE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runup gauge locations</w:t>
            </w:r>
          </w:p>
        </w:tc>
        <w:tc>
          <w:tcPr>
            <w:tcW w:w="1193" w:type="dxa"/>
          </w:tcPr>
          <w:p w14:paraId="4097DD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D21CEA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350118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6099C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B917D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F5FB3" w14:textId="77777777" w:rsidR="00620A54" w:rsidRPr="00752797" w:rsidRDefault="00620A54" w:rsidP="002603CC">
            <w:pPr>
              <w:pStyle w:val="PlainText"/>
              <w:jc w:val="both"/>
            </w:pPr>
            <w:r w:rsidRPr="00752797">
              <w:t>nrugdepth</w:t>
            </w:r>
            <w:r w:rsidR="001B6449" w:rsidRPr="00752797">
              <w:t>+</w:t>
            </w:r>
          </w:p>
        </w:tc>
        <w:tc>
          <w:tcPr>
            <w:tcW w:w="2145" w:type="dxa"/>
          </w:tcPr>
          <w:p w14:paraId="22D6FA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depths to compute runup </w:t>
            </w:r>
            <w:r w:rsidRPr="00752797">
              <w:lastRenderedPageBreak/>
              <w:t>in runup gauge</w:t>
            </w:r>
          </w:p>
        </w:tc>
        <w:tc>
          <w:tcPr>
            <w:tcW w:w="1193" w:type="dxa"/>
          </w:tcPr>
          <w:p w14:paraId="2C4726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w:t>
            </w:r>
          </w:p>
        </w:tc>
        <w:tc>
          <w:tcPr>
            <w:tcW w:w="1538" w:type="dxa"/>
          </w:tcPr>
          <w:p w14:paraId="408B8B9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w:t>
            </w:r>
          </w:p>
        </w:tc>
        <w:tc>
          <w:tcPr>
            <w:tcW w:w="973" w:type="dxa"/>
          </w:tcPr>
          <w:p w14:paraId="447671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EFA7DC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F01B69D"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9D52C75" w14:textId="77777777" w:rsidR="00620A54" w:rsidRPr="00752797" w:rsidRDefault="00620A54" w:rsidP="002603CC">
            <w:pPr>
              <w:pStyle w:val="PlainText"/>
              <w:jc w:val="both"/>
            </w:pPr>
            <w:r w:rsidRPr="00752797">
              <w:lastRenderedPageBreak/>
              <w:t>outputformat</w:t>
            </w:r>
            <w:r w:rsidR="001B6449" w:rsidRPr="00752797">
              <w:t>+</w:t>
            </w:r>
          </w:p>
        </w:tc>
        <w:tc>
          <w:tcPr>
            <w:tcW w:w="2145" w:type="dxa"/>
          </w:tcPr>
          <w:p w14:paraId="321787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Output file format</w:t>
            </w:r>
          </w:p>
        </w:tc>
        <w:tc>
          <w:tcPr>
            <w:tcW w:w="1193" w:type="dxa"/>
          </w:tcPr>
          <w:p w14:paraId="4BA40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w:t>
            </w:r>
          </w:p>
        </w:tc>
        <w:tc>
          <w:tcPr>
            <w:tcW w:w="1538" w:type="dxa"/>
          </w:tcPr>
          <w:p w14:paraId="6DD732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 netcdf, debug</w:t>
            </w:r>
          </w:p>
        </w:tc>
        <w:tc>
          <w:tcPr>
            <w:tcW w:w="973" w:type="dxa"/>
          </w:tcPr>
          <w:p w14:paraId="73BCF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88" w:type="dxa"/>
          </w:tcPr>
          <w:p w14:paraId="32868D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1956F05"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FC79C79" w14:textId="77777777" w:rsidR="00620A54" w:rsidRPr="00752797" w:rsidRDefault="00620A54" w:rsidP="002603CC">
            <w:pPr>
              <w:pStyle w:val="PlainText"/>
              <w:jc w:val="both"/>
            </w:pPr>
            <w:r w:rsidRPr="00752797">
              <w:t>pointtypes</w:t>
            </w:r>
            <w:r w:rsidR="001B6449" w:rsidRPr="00752797">
              <w:t>+</w:t>
            </w:r>
          </w:p>
        </w:tc>
        <w:tc>
          <w:tcPr>
            <w:tcW w:w="2145" w:type="dxa"/>
          </w:tcPr>
          <w:p w14:paraId="17CA961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Point types (0 = point, 1 = rugauge)</w:t>
            </w:r>
          </w:p>
        </w:tc>
        <w:tc>
          <w:tcPr>
            <w:tcW w:w="1193" w:type="dxa"/>
          </w:tcPr>
          <w:p w14:paraId="51EDAD4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&gt; NULL()</w:t>
            </w:r>
          </w:p>
        </w:tc>
        <w:tc>
          <w:tcPr>
            <w:tcW w:w="1538" w:type="dxa"/>
          </w:tcPr>
          <w:p w14:paraId="261E49D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7303F2B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983D52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690470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CD0E6A9" w14:textId="77777777" w:rsidR="00620A54" w:rsidRPr="00752797" w:rsidRDefault="00620A54" w:rsidP="002603CC">
            <w:pPr>
              <w:pStyle w:val="PlainText"/>
              <w:jc w:val="both"/>
            </w:pPr>
            <w:r w:rsidRPr="00752797">
              <w:t>pointvars</w:t>
            </w:r>
            <w:r w:rsidR="001B6449" w:rsidRPr="00752797">
              <w:t>+</w:t>
            </w:r>
          </w:p>
        </w:tc>
        <w:tc>
          <w:tcPr>
            <w:tcW w:w="2145" w:type="dxa"/>
          </w:tcPr>
          <w:p w14:paraId="252DC50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point output variables (by variables)</w:t>
            </w:r>
          </w:p>
        </w:tc>
        <w:tc>
          <w:tcPr>
            <w:tcW w:w="1193" w:type="dxa"/>
          </w:tcPr>
          <w:p w14:paraId="67ED4D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14:paraId="15C9CA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7966A2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716624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700B50A"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1801EB3B" w14:textId="77777777" w:rsidR="00620A54" w:rsidRPr="00752797" w:rsidRDefault="00620A54" w:rsidP="002603CC">
            <w:pPr>
              <w:pStyle w:val="PlainText"/>
              <w:jc w:val="both"/>
            </w:pPr>
            <w:r w:rsidRPr="00752797">
              <w:t>rugdepth</w:t>
            </w:r>
            <w:r w:rsidR="001B6449" w:rsidRPr="00752797">
              <w:t>+</w:t>
            </w:r>
          </w:p>
        </w:tc>
        <w:tc>
          <w:tcPr>
            <w:tcW w:w="2145" w:type="dxa"/>
          </w:tcPr>
          <w:p w14:paraId="1CA9EA8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Minimum depth for determination of last wet point in runup gauge</w:t>
            </w:r>
          </w:p>
        </w:tc>
        <w:tc>
          <w:tcPr>
            <w:tcW w:w="1193" w:type="dxa"/>
          </w:tcPr>
          <w:p w14:paraId="3D966048" w14:textId="77777777"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4CF888F1" w14:textId="77777777"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973" w:type="dxa"/>
          </w:tcPr>
          <w:p w14:paraId="75AA56C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22CFBF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2911AC1"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12E111C" w14:textId="77777777" w:rsidR="00620A54" w:rsidRPr="00752797" w:rsidRDefault="00620A54" w:rsidP="002603CC">
            <w:pPr>
              <w:pStyle w:val="PlainText"/>
              <w:jc w:val="both"/>
            </w:pPr>
            <w:r w:rsidRPr="00752797">
              <w:t>timings</w:t>
            </w:r>
            <w:r w:rsidR="001B6449" w:rsidRPr="00752797">
              <w:t>+</w:t>
            </w:r>
          </w:p>
        </w:tc>
        <w:tc>
          <w:tcPr>
            <w:tcW w:w="2145" w:type="dxa"/>
          </w:tcPr>
          <w:p w14:paraId="2F5315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enable progress output to screen</w:t>
            </w:r>
          </w:p>
        </w:tc>
        <w:tc>
          <w:tcPr>
            <w:tcW w:w="1193" w:type="dxa"/>
          </w:tcPr>
          <w:p w14:paraId="2177F6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538" w:type="dxa"/>
          </w:tcPr>
          <w:p w14:paraId="123A1E9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5AB5715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7DCAA7B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76A8059"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3BC40F1" w14:textId="77777777" w:rsidR="00620A54" w:rsidRPr="00752797" w:rsidRDefault="00620A54" w:rsidP="002603CC">
            <w:pPr>
              <w:pStyle w:val="PlainText"/>
              <w:jc w:val="both"/>
            </w:pPr>
            <w:r w:rsidRPr="00752797">
              <w:t>tintc</w:t>
            </w:r>
            <w:r w:rsidR="001B6449" w:rsidRPr="00752797">
              <w:t>+</w:t>
            </w:r>
          </w:p>
        </w:tc>
        <w:tc>
          <w:tcPr>
            <w:tcW w:w="2145" w:type="dxa"/>
          </w:tcPr>
          <w:p w14:paraId="18144DC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cross section output</w:t>
            </w:r>
          </w:p>
        </w:tc>
        <w:tc>
          <w:tcPr>
            <w:tcW w:w="1193" w:type="dxa"/>
          </w:tcPr>
          <w:p w14:paraId="5DF942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3E784B7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14:paraId="27F2F0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2E12EF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58A258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BCAA502" w14:textId="77777777" w:rsidR="00620A54" w:rsidRPr="00752797" w:rsidRDefault="00620A54" w:rsidP="002603CC">
            <w:pPr>
              <w:pStyle w:val="PlainText"/>
              <w:jc w:val="both"/>
            </w:pPr>
            <w:r w:rsidRPr="00752797">
              <w:t>tintg</w:t>
            </w:r>
          </w:p>
        </w:tc>
        <w:tc>
          <w:tcPr>
            <w:tcW w:w="2145" w:type="dxa"/>
          </w:tcPr>
          <w:p w14:paraId="68290C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global output</w:t>
            </w:r>
          </w:p>
        </w:tc>
        <w:tc>
          <w:tcPr>
            <w:tcW w:w="1193" w:type="dxa"/>
          </w:tcPr>
          <w:p w14:paraId="09E1B9B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339E5E4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14:paraId="5D927CA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57C46CA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586C99" w:rsidRPr="00752797" w14:paraId="67DC1F5D"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3FCE8F79" w14:textId="77777777" w:rsidR="00586C99" w:rsidRPr="00752797" w:rsidRDefault="00586C99" w:rsidP="002603CC">
            <w:pPr>
              <w:pStyle w:val="PlainText"/>
              <w:jc w:val="both"/>
            </w:pPr>
            <w:r w:rsidRPr="00752797">
              <w:t>tintm</w:t>
            </w:r>
          </w:p>
        </w:tc>
        <w:tc>
          <w:tcPr>
            <w:tcW w:w="2145" w:type="dxa"/>
          </w:tcPr>
          <w:p w14:paraId="7262F038" w14:textId="77777777"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mean, var, max, min output</w:t>
            </w:r>
          </w:p>
        </w:tc>
        <w:tc>
          <w:tcPr>
            <w:tcW w:w="1193" w:type="dxa"/>
          </w:tcPr>
          <w:p w14:paraId="58A67753" w14:textId="77777777"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tstop- tstart</w:t>
            </w:r>
          </w:p>
        </w:tc>
        <w:tc>
          <w:tcPr>
            <w:tcW w:w="1538" w:type="dxa"/>
          </w:tcPr>
          <w:p w14:paraId="053C830C" w14:textId="77777777" w:rsidR="00586C99" w:rsidRPr="00752797" w:rsidRDefault="00586C99"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1 – [tstop – start]</w:t>
            </w:r>
          </w:p>
        </w:tc>
        <w:tc>
          <w:tcPr>
            <w:tcW w:w="973" w:type="dxa"/>
          </w:tcPr>
          <w:p w14:paraId="7D7C194E" w14:textId="77777777" w:rsidR="00586C99" w:rsidRPr="00752797" w:rsidRDefault="00586C99"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1CE3BD26" w14:textId="77777777" w:rsidR="00586C99"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41DFC20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02AC1459" w14:textId="77777777" w:rsidR="00620A54" w:rsidRPr="00752797" w:rsidRDefault="00620A54" w:rsidP="002603CC">
            <w:pPr>
              <w:pStyle w:val="PlainText"/>
              <w:jc w:val="both"/>
            </w:pPr>
            <w:r w:rsidRPr="00752797">
              <w:t>tintp</w:t>
            </w:r>
          </w:p>
        </w:tc>
        <w:tc>
          <w:tcPr>
            <w:tcW w:w="2145" w:type="dxa"/>
          </w:tcPr>
          <w:p w14:paraId="1E953A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point and runup gauge output</w:t>
            </w:r>
          </w:p>
        </w:tc>
        <w:tc>
          <w:tcPr>
            <w:tcW w:w="1193" w:type="dxa"/>
          </w:tcPr>
          <w:p w14:paraId="5DF1313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08FAD6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14:paraId="1A081CA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443F0CE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E4E3188"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40236FE4" w14:textId="77777777" w:rsidR="00620A54" w:rsidRPr="00752797" w:rsidRDefault="00620A54" w:rsidP="002603CC">
            <w:pPr>
              <w:pStyle w:val="PlainText"/>
              <w:jc w:val="both"/>
            </w:pPr>
            <w:r w:rsidRPr="00752797">
              <w:t>tscross</w:t>
            </w:r>
            <w:r w:rsidR="001B6449" w:rsidRPr="00752797">
              <w:t>+</w:t>
            </w:r>
          </w:p>
        </w:tc>
        <w:tc>
          <w:tcPr>
            <w:tcW w:w="2145" w:type="dxa"/>
          </w:tcPr>
          <w:p w14:paraId="2A88668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cross section output</w:t>
            </w:r>
          </w:p>
        </w:tc>
        <w:tc>
          <w:tcPr>
            <w:tcW w:w="1193" w:type="dxa"/>
          </w:tcPr>
          <w:p w14:paraId="4DD1333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14:paraId="6DA587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024B92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2830418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EE8B074"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8CF114F" w14:textId="77777777" w:rsidR="00620A54" w:rsidRPr="00752797" w:rsidRDefault="00620A54" w:rsidP="002603CC">
            <w:pPr>
              <w:pStyle w:val="PlainText"/>
              <w:jc w:val="both"/>
            </w:pPr>
            <w:r w:rsidRPr="00752797">
              <w:t>tsglobal</w:t>
            </w:r>
            <w:r w:rsidR="001B6449" w:rsidRPr="00752797">
              <w:t>+</w:t>
            </w:r>
          </w:p>
        </w:tc>
        <w:tc>
          <w:tcPr>
            <w:tcW w:w="2145" w:type="dxa"/>
          </w:tcPr>
          <w:p w14:paraId="3AD7FA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global output</w:t>
            </w:r>
          </w:p>
        </w:tc>
        <w:tc>
          <w:tcPr>
            <w:tcW w:w="1193" w:type="dxa"/>
          </w:tcPr>
          <w:p w14:paraId="0AC196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3FAB653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2D5798A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1488CB3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0081BE"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1FC64A2E" w14:textId="77777777" w:rsidR="00620A54" w:rsidRPr="00752797" w:rsidRDefault="00620A54" w:rsidP="002603CC">
            <w:pPr>
              <w:pStyle w:val="PlainText"/>
              <w:jc w:val="both"/>
            </w:pPr>
            <w:r w:rsidRPr="00752797">
              <w:t>tsmean</w:t>
            </w:r>
            <w:r w:rsidR="001B6449" w:rsidRPr="00752797">
              <w:t>+</w:t>
            </w:r>
          </w:p>
        </w:tc>
        <w:tc>
          <w:tcPr>
            <w:tcW w:w="2145" w:type="dxa"/>
          </w:tcPr>
          <w:p w14:paraId="151879B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mean, max, min and var output</w:t>
            </w:r>
          </w:p>
        </w:tc>
        <w:tc>
          <w:tcPr>
            <w:tcW w:w="1193" w:type="dxa"/>
          </w:tcPr>
          <w:p w14:paraId="670315E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14:paraId="7C6B713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40E33D5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68B453D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DE5FA45"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37E49C9" w14:textId="77777777" w:rsidR="00620A54" w:rsidRPr="00752797" w:rsidRDefault="00620A54" w:rsidP="002603CC">
            <w:pPr>
              <w:pStyle w:val="PlainText"/>
              <w:jc w:val="both"/>
            </w:pPr>
            <w:r w:rsidRPr="00752797">
              <w:t>tspoints</w:t>
            </w:r>
            <w:r w:rsidR="001B6449" w:rsidRPr="00752797">
              <w:t>+</w:t>
            </w:r>
          </w:p>
        </w:tc>
        <w:tc>
          <w:tcPr>
            <w:tcW w:w="2145" w:type="dxa"/>
          </w:tcPr>
          <w:p w14:paraId="2EE1963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point output</w:t>
            </w:r>
          </w:p>
        </w:tc>
        <w:tc>
          <w:tcPr>
            <w:tcW w:w="1193" w:type="dxa"/>
          </w:tcPr>
          <w:p w14:paraId="1F4C68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5154391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271E62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53C0F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D57EF7"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6ABF04ED" w14:textId="77777777" w:rsidR="00620A54" w:rsidRPr="00752797" w:rsidRDefault="00620A54" w:rsidP="002603CC">
            <w:pPr>
              <w:pStyle w:val="PlainText"/>
              <w:jc w:val="both"/>
            </w:pPr>
            <w:r w:rsidRPr="00752797">
              <w:t>tstart</w:t>
            </w:r>
          </w:p>
        </w:tc>
        <w:tc>
          <w:tcPr>
            <w:tcW w:w="2145" w:type="dxa"/>
          </w:tcPr>
          <w:p w14:paraId="3D2CEC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Start time of output, in morphological time</w:t>
            </w:r>
          </w:p>
        </w:tc>
        <w:tc>
          <w:tcPr>
            <w:tcW w:w="1193" w:type="dxa"/>
          </w:tcPr>
          <w:p w14:paraId="7F7848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4471FF9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w:t>
            </w:r>
          </w:p>
        </w:tc>
        <w:tc>
          <w:tcPr>
            <w:tcW w:w="973" w:type="dxa"/>
          </w:tcPr>
          <w:p w14:paraId="6467BD2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7ACFF42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7748FA4" w14:textId="77777777" w:rsidR="00620A54" w:rsidRPr="00752797" w:rsidRDefault="00620A54" w:rsidP="002603CC">
      <w:pPr>
        <w:pStyle w:val="Heading3"/>
        <w:jc w:val="both"/>
        <w:rPr>
          <w:lang w:val="en-US"/>
        </w:rPr>
      </w:pPr>
      <w:bookmarkStart w:id="248" w:name="_Toc285701684"/>
      <w:bookmarkStart w:id="249" w:name="_Toc413611044"/>
      <w:r w:rsidRPr="00752797">
        <w:rPr>
          <w:lang w:val="en-US"/>
        </w:rPr>
        <w:lastRenderedPageBreak/>
        <w:t>Output types</w:t>
      </w:r>
      <w:bookmarkEnd w:id="248"/>
      <w:bookmarkEnd w:id="249"/>
    </w:p>
    <w:p w14:paraId="6DB74C1C" w14:textId="77777777"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05330B" w:rsidRPr="00752797">
        <w:rPr>
          <w:lang w:val="en-US"/>
        </w:rPr>
        <w:fldChar w:fldCharType="begin"/>
      </w:r>
      <w:r w:rsidR="0005330B" w:rsidRPr="00752797">
        <w:rPr>
          <w:lang w:val="en-US"/>
        </w:rPr>
        <w:instrText xml:space="preserve"> REF _Ref413596327 \h </w:instrText>
      </w:r>
      <w:r w:rsidR="0005330B" w:rsidRPr="00752797">
        <w:rPr>
          <w:lang w:val="en-US"/>
        </w:rPr>
      </w:r>
      <w:r w:rsidR="0005330B" w:rsidRPr="00752797">
        <w:rPr>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20</w:t>
      </w:r>
      <w:r w:rsidR="0005330B" w:rsidRPr="00752797">
        <w:rPr>
          <w:lang w:val="en-US"/>
        </w:rPr>
        <w:fldChar w:fldCharType="end"/>
      </w:r>
      <w:r w:rsidRPr="00752797">
        <w:rPr>
          <w:lang w:val="en-US"/>
        </w:rPr>
        <w:t>.</w:t>
      </w:r>
    </w:p>
    <w:p w14:paraId="2BEFBD98" w14:textId="77777777" w:rsidR="0005330B" w:rsidRPr="00752797" w:rsidRDefault="00620A54" w:rsidP="002603CC">
      <w:pPr>
        <w:pStyle w:val="BodyText"/>
        <w:rPr>
          <w:lang w:val="en-US"/>
        </w:rPr>
      </w:pPr>
      <w:r w:rsidRPr="00752797">
        <w:rPr>
          <w:lang w:val="en-US"/>
        </w:rPr>
        <w:t xml:space="preserve">The amount 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14:paraId="27492798" w14:textId="77777777" w:rsidR="0005330B" w:rsidRPr="00752797" w:rsidRDefault="0005330B" w:rsidP="0005330B">
      <w:pPr>
        <w:pStyle w:val="Caption"/>
        <w:rPr>
          <w:lang w:val="en-US"/>
        </w:rPr>
      </w:pPr>
      <w:bookmarkStart w:id="250" w:name="_Ref413596327"/>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20</w:t>
      </w:r>
      <w:r w:rsidR="001935AF">
        <w:rPr>
          <w:lang w:val="en-US"/>
        </w:rPr>
        <w:fldChar w:fldCharType="end"/>
      </w:r>
      <w:bookmarkEnd w:id="250"/>
      <w:r w:rsidRPr="00752797">
        <w:rPr>
          <w:lang w:val="en-US"/>
        </w:rPr>
        <w:tab/>
        <w:t>Possible output parameters</w:t>
      </w:r>
    </w:p>
    <w:tbl>
      <w:tblPr>
        <w:tblStyle w:val="MediumList1-Accent1"/>
        <w:tblW w:w="8930" w:type="dxa"/>
        <w:tblLook w:val="04A0" w:firstRow="1" w:lastRow="0" w:firstColumn="1" w:lastColumn="0" w:noHBand="0" w:noVBand="1"/>
      </w:tblPr>
      <w:tblGrid>
        <w:gridCol w:w="1607"/>
        <w:gridCol w:w="5337"/>
        <w:gridCol w:w="1986"/>
      </w:tblGrid>
      <w:tr w:rsidR="0005330B" w:rsidRPr="00752797" w14:paraId="7852D034" w14:textId="77777777" w:rsidTr="0005330B">
        <w:trPr>
          <w:cnfStyle w:val="100000000000" w:firstRow="1" w:lastRow="0" w:firstColumn="0" w:lastColumn="0" w:oddVBand="0" w:evenVBand="0" w:oddHBand="0" w:evenHBand="0" w:firstRowFirstColumn="0" w:firstRowLastColumn="0" w:lastRowFirstColumn="0" w:lastRowLastColumn="0"/>
          <w:trHeight w:val="319"/>
          <w:tblHeader/>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80AE9D" w14:textId="77777777"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14:paraId="2FB77FF3"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Explanation</w:t>
            </w:r>
          </w:p>
        </w:tc>
        <w:tc>
          <w:tcPr>
            <w:tcW w:w="1986" w:type="dxa"/>
            <w:noWrap/>
            <w:hideMark/>
          </w:tcPr>
          <w:p w14:paraId="2DB4489F"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Unit</w:t>
            </w:r>
          </w:p>
        </w:tc>
      </w:tr>
      <w:tr w:rsidR="0005330B" w:rsidRPr="00752797" w14:paraId="1F75E8A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C0A4FEE" w14:textId="77777777"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14:paraId="52A92C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asymmetry of short waves            </w:t>
            </w:r>
          </w:p>
        </w:tc>
        <w:tc>
          <w:tcPr>
            <w:tcW w:w="0" w:type="auto"/>
            <w:noWrap/>
            <w:hideMark/>
          </w:tcPr>
          <w:p w14:paraId="3F28E8C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2EFE92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6A9BB8" w14:textId="77777777"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14:paraId="59E4A7E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incoming bound long wave            </w:t>
            </w:r>
          </w:p>
        </w:tc>
        <w:tc>
          <w:tcPr>
            <w:tcW w:w="0" w:type="auto"/>
            <w:noWrap/>
            <w:hideMark/>
          </w:tcPr>
          <w:p w14:paraId="340A1C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9EDBE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CFE87D" w14:textId="77777777"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14:paraId="6B16D8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14:paraId="666F51B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ED2ACA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4681C5F" w14:textId="77777777"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14:paraId="291512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w:t>
            </w:r>
          </w:p>
        </w:tc>
        <w:tc>
          <w:tcPr>
            <w:tcW w:w="0" w:type="auto"/>
            <w:noWrap/>
            <w:hideMark/>
          </w:tcPr>
          <w:p w14:paraId="28869A1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5758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5D737" w14:textId="77777777"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14:paraId="438DFEF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14:paraId="397B4D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BE57A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E7F5B0" w14:textId="77777777"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14:paraId="44C91B3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14:paraId="72268C6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77E74A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8BF41F" w14:textId="77777777" w:rsidR="0005330B" w:rsidRPr="00752797" w:rsidRDefault="0005330B" w:rsidP="0005330B">
            <w:pPr>
              <w:pStyle w:val="PlainText"/>
              <w:jc w:val="both"/>
              <w:rPr>
                <w:color w:val="365F91" w:themeColor="accent1" w:themeShade="BF"/>
              </w:rPr>
            </w:pPr>
            <w:r w:rsidRPr="00752797">
              <w:rPr>
                <w:color w:val="365F91" w:themeColor="accent1" w:themeShade="BF"/>
              </w:rPr>
              <w:t>cctot</w:t>
            </w:r>
          </w:p>
        </w:tc>
        <w:tc>
          <w:tcPr>
            <w:tcW w:w="5337" w:type="dxa"/>
            <w:noWrap/>
            <w:hideMark/>
          </w:tcPr>
          <w:p w14:paraId="3D212DD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14:paraId="3CE77B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5ADEB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4E081A" w14:textId="77777777"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14:paraId="7199BA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equilibrium concentration for each sediment class        </w:t>
            </w:r>
          </w:p>
        </w:tc>
        <w:tc>
          <w:tcPr>
            <w:tcW w:w="0" w:type="auto"/>
            <w:noWrap/>
            <w:hideMark/>
          </w:tcPr>
          <w:p w14:paraId="319BEBB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3D4BE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418C6A" w14:textId="77777777" w:rsidR="0005330B" w:rsidRPr="00752797" w:rsidRDefault="0005330B" w:rsidP="0005330B">
            <w:pPr>
              <w:pStyle w:val="PlainText"/>
              <w:jc w:val="both"/>
              <w:rPr>
                <w:color w:val="365F91" w:themeColor="accent1" w:themeShade="BF"/>
              </w:rPr>
            </w:pPr>
            <w:r w:rsidRPr="00752797">
              <w:rPr>
                <w:color w:val="365F91" w:themeColor="accent1" w:themeShade="BF"/>
              </w:rPr>
              <w:t>ceqsg</w:t>
            </w:r>
          </w:p>
        </w:tc>
        <w:tc>
          <w:tcPr>
            <w:tcW w:w="5337" w:type="dxa"/>
            <w:noWrap/>
            <w:hideMark/>
          </w:tcPr>
          <w:p w14:paraId="39B48EC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14:paraId="5ED5708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21B252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ECA363" w14:textId="77777777" w:rsidR="0005330B" w:rsidRPr="00752797" w:rsidRDefault="0005330B" w:rsidP="0005330B">
            <w:pPr>
              <w:pStyle w:val="PlainText"/>
              <w:jc w:val="both"/>
              <w:rPr>
                <w:color w:val="365F91" w:themeColor="accent1" w:themeShade="BF"/>
              </w:rPr>
            </w:pPr>
            <w:r w:rsidRPr="00752797">
              <w:rPr>
                <w:color w:val="365F91" w:themeColor="accent1" w:themeShade="BF"/>
              </w:rPr>
              <w:t>cf</w:t>
            </w:r>
          </w:p>
        </w:tc>
        <w:tc>
          <w:tcPr>
            <w:tcW w:w="5337" w:type="dxa"/>
            <w:noWrap/>
            <w:hideMark/>
          </w:tcPr>
          <w:p w14:paraId="2544CF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BCAE76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E7DC1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6DAD8D" w14:textId="77777777"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14:paraId="28A7C64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w:t>
            </w:r>
          </w:p>
        </w:tc>
        <w:tc>
          <w:tcPr>
            <w:tcW w:w="0" w:type="auto"/>
            <w:noWrap/>
            <w:hideMark/>
          </w:tcPr>
          <w:p w14:paraId="476E534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5E9A16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773A9A" w14:textId="77777777"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14:paraId="1E1013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group velocity, x-component             </w:t>
            </w:r>
          </w:p>
        </w:tc>
        <w:tc>
          <w:tcPr>
            <w:tcW w:w="0" w:type="auto"/>
            <w:noWrap/>
            <w:hideMark/>
          </w:tcPr>
          <w:p w14:paraId="69D6F1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45C7C4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E138DF" w14:textId="77777777"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14:paraId="414F77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y-component             </w:t>
            </w:r>
          </w:p>
        </w:tc>
        <w:tc>
          <w:tcPr>
            <w:tcW w:w="0" w:type="auto"/>
            <w:noWrap/>
            <w:hideMark/>
          </w:tcPr>
          <w:p w14:paraId="20AF69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91B0CC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183749" w14:textId="77777777"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14:paraId="1B0DCB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14:paraId="7B4AA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966686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DC6B179" w14:textId="77777777"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14:paraId="6A932DD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theta-direction (refraction)            </w:t>
            </w:r>
          </w:p>
        </w:tc>
        <w:tc>
          <w:tcPr>
            <w:tcW w:w="0" w:type="auto"/>
            <w:noWrap/>
            <w:hideMark/>
          </w:tcPr>
          <w:p w14:paraId="2B51BA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0C28AC9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C03E96" w14:textId="77777777"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14:paraId="322DF46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x-component             </w:t>
            </w:r>
          </w:p>
        </w:tc>
        <w:tc>
          <w:tcPr>
            <w:tcW w:w="0" w:type="auto"/>
            <w:noWrap/>
            <w:hideMark/>
          </w:tcPr>
          <w:p w14:paraId="2806138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E10A07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70EDD4" w14:textId="77777777"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14:paraId="7A6085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y-component             </w:t>
            </w:r>
          </w:p>
        </w:tc>
        <w:tc>
          <w:tcPr>
            <w:tcW w:w="0" w:type="auto"/>
            <w:noWrap/>
            <w:hideMark/>
          </w:tcPr>
          <w:p w14:paraId="63EE752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43A13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E8225B" w14:textId="77777777"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14:paraId="5A7B014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w:t>
            </w:r>
          </w:p>
        </w:tc>
        <w:tc>
          <w:tcPr>
            <w:tcW w:w="0" w:type="auto"/>
            <w:noWrap/>
            <w:hideMark/>
          </w:tcPr>
          <w:p w14:paraId="3BEDFE1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631FF1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08DAC0"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14:paraId="75BCC5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14:paraId="65F2945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B952E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14BAC6"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14:paraId="214E237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4DB31E1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C1829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5257A14"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14:paraId="19C937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14:paraId="575367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97D469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BBB4B92"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14:paraId="3B4EF7C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F8482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9303AE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60A1F51"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Dc</w:t>
            </w:r>
          </w:p>
        </w:tc>
        <w:tc>
          <w:tcPr>
            <w:tcW w:w="5337" w:type="dxa"/>
            <w:noWrap/>
            <w:hideMark/>
          </w:tcPr>
          <w:p w14:paraId="5D6048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diffusion coefficient              </w:t>
            </w:r>
          </w:p>
        </w:tc>
        <w:tc>
          <w:tcPr>
            <w:tcW w:w="0" w:type="auto"/>
            <w:noWrap/>
            <w:hideMark/>
          </w:tcPr>
          <w:p w14:paraId="51B934E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12329EF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503204"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14:paraId="519BA0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x-dir.            </w:t>
            </w:r>
          </w:p>
        </w:tc>
        <w:tc>
          <w:tcPr>
            <w:tcW w:w="0" w:type="auto"/>
            <w:noWrap/>
            <w:hideMark/>
          </w:tcPr>
          <w:p w14:paraId="5A6C92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375A5B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08AEF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14:paraId="572DEA2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y-dir.            </w:t>
            </w:r>
          </w:p>
        </w:tc>
        <w:tc>
          <w:tcPr>
            <w:tcW w:w="0" w:type="auto"/>
            <w:noWrap/>
            <w:hideMark/>
          </w:tcPr>
          <w:p w14:paraId="177D275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4A204BD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6FF22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14:paraId="01AA77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x-dir.            </w:t>
            </w:r>
          </w:p>
        </w:tc>
        <w:tc>
          <w:tcPr>
            <w:tcW w:w="0" w:type="auto"/>
            <w:noWrap/>
            <w:hideMark/>
          </w:tcPr>
          <w:p w14:paraId="03BECF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6D97E5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0B8125"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14:paraId="58663C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y-dir.            </w:t>
            </w:r>
          </w:p>
        </w:tc>
        <w:tc>
          <w:tcPr>
            <w:tcW w:w="0" w:type="auto"/>
            <w:noWrap/>
            <w:hideMark/>
          </w:tcPr>
          <w:p w14:paraId="652C3FC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1C1D7F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58A76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14:paraId="1F1A9C2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14:paraId="5AE4F1C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80FF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A38C5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14:paraId="474B3CD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14:paraId="2C6A0B8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7FD770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98F768" w14:textId="77777777"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14:paraId="05581C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rate due to bed friction          </w:t>
            </w:r>
          </w:p>
        </w:tc>
        <w:tc>
          <w:tcPr>
            <w:tcW w:w="0" w:type="auto"/>
            <w:noWrap/>
            <w:hideMark/>
          </w:tcPr>
          <w:p w14:paraId="20513F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3F97DC0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1CD02FF" w14:textId="77777777"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14:paraId="30F898E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14:paraId="4C0D919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3D4E3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FE1920D" w14:textId="77777777"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14:paraId="4BACC0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14:paraId="3D602A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EF8E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3ED8099" w14:textId="77777777"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14:paraId="696B3C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51F93EE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F866B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43F2E7" w14:textId="77777777"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14:paraId="4FCA66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14:paraId="22CFF8B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1315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71193" w14:textId="77777777"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14:paraId="29F9DB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14:paraId="7155EA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4D8B94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2270B1" w14:textId="77777777"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14:paraId="474A24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14:paraId="026AC3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6171C25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94933AA" w14:textId="77777777"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14:paraId="284FBA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dissipation             </w:t>
            </w:r>
          </w:p>
        </w:tc>
        <w:tc>
          <w:tcPr>
            <w:tcW w:w="0" w:type="auto"/>
            <w:noWrap/>
            <w:hideMark/>
          </w:tcPr>
          <w:p w14:paraId="15BF28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05A6FB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A329D" w14:textId="77777777" w:rsidR="0005330B" w:rsidRPr="00752797" w:rsidRDefault="0005330B" w:rsidP="0005330B">
            <w:pPr>
              <w:pStyle w:val="PlainText"/>
              <w:jc w:val="both"/>
              <w:rPr>
                <w:color w:val="365F91" w:themeColor="accent1" w:themeShade="BF"/>
              </w:rPr>
            </w:pPr>
            <w:r w:rsidRPr="00752797">
              <w:rPr>
                <w:color w:val="365F91" w:themeColor="accent1" w:themeShade="BF"/>
              </w:rPr>
              <w:t>dsc</w:t>
            </w:r>
          </w:p>
        </w:tc>
        <w:tc>
          <w:tcPr>
            <w:tcW w:w="5337" w:type="dxa"/>
            <w:noWrap/>
            <w:hideMark/>
          </w:tcPr>
          <w:p w14:paraId="27B4A02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14:paraId="5770E05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EAFC3F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7BEB90"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14:paraId="5508BC5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4B2F3F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17799E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FE87F1"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dsdnvi</w:t>
            </w:r>
          </w:p>
        </w:tc>
        <w:tc>
          <w:tcPr>
            <w:tcW w:w="5337" w:type="dxa"/>
            <w:noWrap/>
            <w:hideMark/>
          </w:tcPr>
          <w:p w14:paraId="2AB209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0B31FB1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7B3593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FC0BBD5"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14:paraId="0FF29F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z-point        </w:t>
            </w:r>
          </w:p>
        </w:tc>
        <w:tc>
          <w:tcPr>
            <w:tcW w:w="0" w:type="auto"/>
            <w:noWrap/>
            <w:hideMark/>
          </w:tcPr>
          <w:p w14:paraId="69D3BE3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0F59F69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66C7EB" w14:textId="77777777" w:rsidR="0005330B" w:rsidRPr="00752797" w:rsidRDefault="0005330B" w:rsidP="0005330B">
            <w:pPr>
              <w:pStyle w:val="PlainText"/>
              <w:jc w:val="both"/>
              <w:rPr>
                <w:color w:val="365F91" w:themeColor="accent1" w:themeShade="BF"/>
              </w:rPr>
            </w:pPr>
            <w:r w:rsidRPr="00752797">
              <w:rPr>
                <w:color w:val="365F91" w:themeColor="accent1" w:themeShade="BF"/>
              </w:rPr>
              <w:t>dsu</w:t>
            </w:r>
          </w:p>
        </w:tc>
        <w:tc>
          <w:tcPr>
            <w:tcW w:w="5337" w:type="dxa"/>
            <w:noWrap/>
            <w:hideMark/>
          </w:tcPr>
          <w:p w14:paraId="6F10691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639CBF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E98B2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56DB47" w14:textId="77777777"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14:paraId="6426D8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413A8F4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B6CB6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111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14:paraId="027C381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14:paraId="727FE6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BB4DB8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A6BC17" w14:textId="77777777"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14:paraId="218A674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14:paraId="55A87C4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410604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56B02C"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14:paraId="2CB1519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bed level           </w:t>
            </w:r>
          </w:p>
        </w:tc>
        <w:tc>
          <w:tcPr>
            <w:tcW w:w="0" w:type="auto"/>
            <w:noWrap/>
            <w:hideMark/>
          </w:tcPr>
          <w:p w14:paraId="2992E9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A93B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4A00B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14:paraId="490A81E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x-direction           </w:t>
            </w:r>
          </w:p>
        </w:tc>
        <w:tc>
          <w:tcPr>
            <w:tcW w:w="0" w:type="auto"/>
            <w:noWrap/>
            <w:hideMark/>
          </w:tcPr>
          <w:p w14:paraId="3325C2A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3E387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95634B2"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14:paraId="5B30846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y-direction           </w:t>
            </w:r>
          </w:p>
        </w:tc>
        <w:tc>
          <w:tcPr>
            <w:tcW w:w="0" w:type="auto"/>
            <w:noWrap/>
            <w:hideMark/>
          </w:tcPr>
          <w:p w14:paraId="6F553BC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873447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CB7E5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14:paraId="2BBB1E8F" w14:textId="77777777" w:rsidR="0005330B" w:rsidRPr="00752797" w:rsidRDefault="00752797"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14:paraId="449021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2A565D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91747C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14:paraId="7D2870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water level           </w:t>
            </w:r>
          </w:p>
        </w:tc>
        <w:tc>
          <w:tcPr>
            <w:tcW w:w="0" w:type="auto"/>
            <w:noWrap/>
            <w:hideMark/>
          </w:tcPr>
          <w:p w14:paraId="13710A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1DB448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E41E870"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14:paraId="517EF5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x-direction           </w:t>
            </w:r>
          </w:p>
        </w:tc>
        <w:tc>
          <w:tcPr>
            <w:tcW w:w="0" w:type="auto"/>
            <w:noWrap/>
            <w:hideMark/>
          </w:tcPr>
          <w:p w14:paraId="0E8A7C9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1B50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E224A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14:paraId="15A3D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y-direction           </w:t>
            </w:r>
          </w:p>
        </w:tc>
        <w:tc>
          <w:tcPr>
            <w:tcW w:w="0" w:type="auto"/>
            <w:noWrap/>
            <w:hideMark/>
          </w:tcPr>
          <w:p w14:paraId="4AC4CEE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38C4E3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2CBA4B7" w14:textId="77777777"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14:paraId="797AD7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energy              </w:t>
            </w:r>
          </w:p>
        </w:tc>
        <w:tc>
          <w:tcPr>
            <w:tcW w:w="0" w:type="auto"/>
            <w:noWrap/>
            <w:hideMark/>
          </w:tcPr>
          <w:p w14:paraId="7897D32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76125C4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A18618" w14:textId="77777777"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14:paraId="17A239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wave energy            </w:t>
            </w:r>
          </w:p>
        </w:tc>
        <w:tc>
          <w:tcPr>
            <w:tcW w:w="0" w:type="auto"/>
            <w:noWrap/>
            <w:hideMark/>
          </w:tcPr>
          <w:p w14:paraId="4576B53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45FD98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6B58E7"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ero</w:t>
            </w:r>
          </w:p>
        </w:tc>
        <w:tc>
          <w:tcPr>
            <w:tcW w:w="5337" w:type="dxa"/>
            <w:noWrap/>
            <w:hideMark/>
          </w:tcPr>
          <w:p w14:paraId="663E5D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erosion rate per fraction           </w:t>
            </w:r>
          </w:p>
        </w:tc>
        <w:tc>
          <w:tcPr>
            <w:tcW w:w="0" w:type="auto"/>
            <w:noWrap/>
            <w:hideMark/>
          </w:tcPr>
          <w:p w14:paraId="0194D6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D1B5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DE88EB" w14:textId="77777777"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14:paraId="70375F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force, x-component             </w:t>
            </w:r>
          </w:p>
        </w:tc>
        <w:tc>
          <w:tcPr>
            <w:tcW w:w="0" w:type="auto"/>
            <w:noWrap/>
            <w:hideMark/>
          </w:tcPr>
          <w:p w14:paraId="1757EAA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29B20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23A33FA" w14:textId="77777777"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14:paraId="6DE8D8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force, y-component             </w:t>
            </w:r>
          </w:p>
        </w:tc>
        <w:tc>
          <w:tcPr>
            <w:tcW w:w="0" w:type="auto"/>
            <w:noWrap/>
            <w:hideMark/>
          </w:tcPr>
          <w:p w14:paraId="18B77F4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3012E8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4A5B1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14:paraId="53966A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14:paraId="4C8F49E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654031"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07512CE" w14:textId="77777777"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14:paraId="065F60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level of the bottom of the aquifer         </w:t>
            </w:r>
          </w:p>
        </w:tc>
        <w:tc>
          <w:tcPr>
            <w:tcW w:w="0" w:type="auto"/>
            <w:noWrap/>
            <w:hideMark/>
          </w:tcPr>
          <w:p w14:paraId="1405C50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B70D8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5C61A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14:paraId="5A1C2D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head (differs from gwlevel)           </w:t>
            </w:r>
          </w:p>
        </w:tc>
        <w:tc>
          <w:tcPr>
            <w:tcW w:w="0" w:type="auto"/>
            <w:noWrap/>
            <w:hideMark/>
          </w:tcPr>
          <w:p w14:paraId="0615BFE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98C52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2DFF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14:paraId="51C7E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14:paraId="7E1F80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2552A2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73BE213" w14:textId="77777777"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14:paraId="0F5CCCAB" w14:textId="77777777" w:rsidR="0005330B" w:rsidRPr="00752797" w:rsidRDefault="0005330B" w:rsidP="00752797">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table </w:t>
            </w:r>
          </w:p>
        </w:tc>
        <w:tc>
          <w:tcPr>
            <w:tcW w:w="0" w:type="auto"/>
            <w:noWrap/>
            <w:hideMark/>
          </w:tcPr>
          <w:p w14:paraId="762486D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4C2510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3F5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14:paraId="4197108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x-direction            </w:t>
            </w:r>
          </w:p>
        </w:tc>
        <w:tc>
          <w:tcPr>
            <w:tcW w:w="0" w:type="auto"/>
            <w:noWrap/>
            <w:hideMark/>
          </w:tcPr>
          <w:p w14:paraId="5B61A5D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BD05E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4F83E45" w14:textId="77777777"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14:paraId="0279C9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y-direction            </w:t>
            </w:r>
          </w:p>
        </w:tc>
        <w:tc>
          <w:tcPr>
            <w:tcW w:w="0" w:type="auto"/>
            <w:noWrap/>
            <w:hideMark/>
          </w:tcPr>
          <w:p w14:paraId="153393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BF235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98D76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14:paraId="1E8D15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14:paraId="259156E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8CE11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6BBE1D9" w14:textId="77777777"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14:paraId="50D43DD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14:paraId="79552C2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A412A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3027F" w14:textId="77777777"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14:paraId="2EA39A4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w:t>
            </w:r>
          </w:p>
        </w:tc>
        <w:tc>
          <w:tcPr>
            <w:tcW w:w="0" w:type="auto"/>
            <w:noWrap/>
            <w:hideMark/>
          </w:tcPr>
          <w:p w14:paraId="55617A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A8D201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6D62D3" w14:textId="77777777"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14:paraId="5B74E2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previous time step           </w:t>
            </w:r>
          </w:p>
        </w:tc>
        <w:tc>
          <w:tcPr>
            <w:tcW w:w="0" w:type="auto"/>
            <w:noWrap/>
            <w:hideMark/>
          </w:tcPr>
          <w:p w14:paraId="2E1AF09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9F93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595AE" w14:textId="77777777"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14:paraId="1E1C27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391C8ED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0CEB9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E03E2F" w14:textId="77777777"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14:paraId="38BE85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001A968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E0A18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B5FA8F" w14:textId="77777777" w:rsidR="0005330B" w:rsidRPr="00752797" w:rsidRDefault="0005330B" w:rsidP="0005330B">
            <w:pPr>
              <w:pStyle w:val="PlainText"/>
              <w:jc w:val="both"/>
              <w:rPr>
                <w:color w:val="365F91" w:themeColor="accent1" w:themeShade="BF"/>
              </w:rPr>
            </w:pPr>
            <w:r w:rsidRPr="00752797">
              <w:rPr>
                <w:color w:val="365F91" w:themeColor="accent1" w:themeShade="BF"/>
              </w:rPr>
              <w:t>hv</w:t>
            </w:r>
          </w:p>
        </w:tc>
        <w:tc>
          <w:tcPr>
            <w:tcW w:w="5337" w:type="dxa"/>
            <w:noWrap/>
            <w:hideMark/>
          </w:tcPr>
          <w:p w14:paraId="115A22D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49F744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0A8E05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63FB80" w14:textId="77777777"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14:paraId="1AB44C7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11E671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D74AB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3A17A" w14:textId="77777777"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14:paraId="7B46BB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Drifter x-coordinate in grid space           </w:t>
            </w:r>
          </w:p>
        </w:tc>
        <w:tc>
          <w:tcPr>
            <w:tcW w:w="0" w:type="auto"/>
            <w:noWrap/>
            <w:hideMark/>
          </w:tcPr>
          <w:p w14:paraId="639EC8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B54B8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DA569E" w14:textId="77777777" w:rsidR="0005330B" w:rsidRPr="00752797" w:rsidRDefault="0005330B" w:rsidP="0005330B">
            <w:pPr>
              <w:pStyle w:val="PlainText"/>
              <w:jc w:val="both"/>
              <w:rPr>
                <w:color w:val="365F91" w:themeColor="accent1" w:themeShade="BF"/>
              </w:rPr>
            </w:pPr>
            <w:r w:rsidRPr="00752797">
              <w:rPr>
                <w:color w:val="365F91" w:themeColor="accent1" w:themeShade="BF"/>
              </w:rPr>
              <w:t>jdrift</w:t>
            </w:r>
          </w:p>
        </w:tc>
        <w:tc>
          <w:tcPr>
            <w:tcW w:w="5337" w:type="dxa"/>
            <w:noWrap/>
            <w:hideMark/>
          </w:tcPr>
          <w:p w14:paraId="5639D7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y-coordinate in grid space           </w:t>
            </w:r>
          </w:p>
        </w:tc>
        <w:tc>
          <w:tcPr>
            <w:tcW w:w="0" w:type="auto"/>
            <w:noWrap/>
            <w:hideMark/>
          </w:tcPr>
          <w:p w14:paraId="040267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FDE006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37EE75" w14:textId="77777777"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14:paraId="78C3C9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number              </w:t>
            </w:r>
          </w:p>
        </w:tc>
        <w:tc>
          <w:tcPr>
            <w:tcW w:w="0" w:type="auto"/>
            <w:noWrap/>
            <w:hideMark/>
          </w:tcPr>
          <w:p w14:paraId="0A05140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[rad/m]</w:t>
            </w:r>
          </w:p>
        </w:tc>
      </w:tr>
      <w:tr w:rsidR="0005330B" w:rsidRPr="00752797" w14:paraId="71B822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30BB3" w14:textId="77777777" w:rsidR="0005330B" w:rsidRPr="00752797" w:rsidRDefault="0005330B" w:rsidP="0005330B">
            <w:pPr>
              <w:pStyle w:val="PlainText"/>
              <w:jc w:val="both"/>
              <w:rPr>
                <w:color w:val="365F91" w:themeColor="accent1" w:themeShade="BF"/>
              </w:rPr>
            </w:pPr>
            <w:r w:rsidRPr="00752797">
              <w:rPr>
                <w:color w:val="365F91" w:themeColor="accent1" w:themeShade="BF"/>
              </w:rPr>
              <w:t>kb</w:t>
            </w:r>
          </w:p>
        </w:tc>
        <w:tc>
          <w:tcPr>
            <w:tcW w:w="5337" w:type="dxa"/>
            <w:noWrap/>
            <w:hideMark/>
          </w:tcPr>
          <w:p w14:paraId="0FA48B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14:paraId="367CEDB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72B39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1DE6D4" w14:textId="77777777"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14:paraId="562D209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14:paraId="1C47347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432D203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7D29F" w14:textId="77777777"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14:paraId="7A1811F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length (used in dispersion relation)          </w:t>
            </w:r>
          </w:p>
        </w:tc>
        <w:tc>
          <w:tcPr>
            <w:tcW w:w="0" w:type="auto"/>
            <w:noWrap/>
            <w:hideMark/>
          </w:tcPr>
          <w:p w14:paraId="0876732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7E8A6E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3AF2BE" w14:textId="77777777"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14:paraId="317F4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elevation in simulation            </w:t>
            </w:r>
          </w:p>
        </w:tc>
        <w:tc>
          <w:tcPr>
            <w:tcW w:w="0" w:type="auto"/>
            <w:noWrap/>
            <w:hideMark/>
          </w:tcPr>
          <w:p w14:paraId="7A966D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E54D5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58C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14:paraId="7074B22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elevation in simulation            </w:t>
            </w:r>
          </w:p>
        </w:tc>
        <w:tc>
          <w:tcPr>
            <w:tcW w:w="0" w:type="auto"/>
            <w:noWrap/>
            <w:hideMark/>
          </w:tcPr>
          <w:p w14:paraId="47E2AE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17A6D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964714" w14:textId="77777777"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14:paraId="5B31C66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ratio group velocity/wave celerity            </w:t>
            </w:r>
          </w:p>
        </w:tc>
        <w:tc>
          <w:tcPr>
            <w:tcW w:w="0" w:type="auto"/>
            <w:noWrap/>
            <w:hideMark/>
          </w:tcPr>
          <w:p w14:paraId="1F95F65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A8F088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1696EE3" w14:textId="77777777"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14:paraId="04CFC4F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14:paraId="31C340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86443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47178E" w14:textId="77777777"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14:paraId="5E5F8DB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14:paraId="12CD356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9EE25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AF33091" w14:textId="77777777"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14:paraId="0E9B1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horizontal viscosity coefficient             </w:t>
            </w:r>
          </w:p>
        </w:tc>
        <w:tc>
          <w:tcPr>
            <w:tcW w:w="0" w:type="auto"/>
            <w:noWrap/>
            <w:hideMark/>
          </w:tcPr>
          <w:p w14:paraId="6E7E91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75B412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25CE284" w14:textId="77777777"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14:paraId="506AB86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locations              </w:t>
            </w:r>
          </w:p>
        </w:tc>
        <w:tc>
          <w:tcPr>
            <w:tcW w:w="0" w:type="auto"/>
            <w:noWrap/>
            <w:hideMark/>
          </w:tcPr>
          <w:p w14:paraId="2931D2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EEC091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E06572" w14:textId="77777777"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14:paraId="75A070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pressure head due to ship           </w:t>
            </w:r>
          </w:p>
        </w:tc>
        <w:tc>
          <w:tcPr>
            <w:tcW w:w="0" w:type="auto"/>
            <w:noWrap/>
            <w:hideMark/>
          </w:tcPr>
          <w:p w14:paraId="2718010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6C53AA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257CE4" w14:textId="77777777"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14:paraId="5934FF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Point discharge locations (no momentum)           </w:t>
            </w:r>
          </w:p>
        </w:tc>
        <w:tc>
          <w:tcPr>
            <w:tcW w:w="0" w:type="auto"/>
            <w:noWrap/>
            <w:hideMark/>
          </w:tcPr>
          <w:p w14:paraId="61495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A3B767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66F985" w14:textId="77777777"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14:paraId="747F44A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normalized dynamic pressure             </w:t>
            </w:r>
          </w:p>
        </w:tc>
        <w:tc>
          <w:tcPr>
            <w:tcW w:w="0" w:type="auto"/>
            <w:noWrap/>
            <w:hideMark/>
          </w:tcPr>
          <w:p w14:paraId="51796C4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35153F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3DC167" w14:textId="77777777"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14:paraId="5A3149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fraction breaking waves             </w:t>
            </w:r>
          </w:p>
        </w:tc>
        <w:tc>
          <w:tcPr>
            <w:tcW w:w="0" w:type="auto"/>
            <w:noWrap/>
            <w:hideMark/>
          </w:tcPr>
          <w:p w14:paraId="2FCBB6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468E87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B2B9BD0"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qdisch</w:t>
            </w:r>
          </w:p>
        </w:tc>
        <w:tc>
          <w:tcPr>
            <w:tcW w:w="5337" w:type="dxa"/>
            <w:noWrap/>
            <w:hideMark/>
          </w:tcPr>
          <w:p w14:paraId="23053EA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Discharges               </w:t>
            </w:r>
          </w:p>
        </w:tc>
        <w:tc>
          <w:tcPr>
            <w:tcW w:w="0" w:type="auto"/>
            <w:noWrap/>
            <w:hideMark/>
          </w:tcPr>
          <w:p w14:paraId="1B422A9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6BED498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7AA7ECF" w14:textId="77777777"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14:paraId="42CFAE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x-component            </w:t>
            </w:r>
          </w:p>
        </w:tc>
        <w:tc>
          <w:tcPr>
            <w:tcW w:w="0" w:type="auto"/>
            <w:noWrap/>
            <w:hideMark/>
          </w:tcPr>
          <w:p w14:paraId="3470F17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B7AA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29FF29" w14:textId="77777777"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14:paraId="2B2E6FF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y-component            </w:t>
            </w:r>
          </w:p>
        </w:tc>
        <w:tc>
          <w:tcPr>
            <w:tcW w:w="0" w:type="auto"/>
            <w:noWrap/>
            <w:hideMark/>
          </w:tcPr>
          <w:p w14:paraId="2F8AD0D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5FA32D0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753DA3" w14:textId="77777777"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14:paraId="28CA60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w:t>
            </w:r>
          </w:p>
        </w:tc>
        <w:tc>
          <w:tcPr>
            <w:tcW w:w="0" w:type="auto"/>
            <w:noWrap/>
            <w:hideMark/>
          </w:tcPr>
          <w:p w14:paraId="76D836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1806891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03F0F7" w14:textId="77777777"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14:paraId="3C3FF1C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 wave roller thickness            </w:t>
            </w:r>
          </w:p>
        </w:tc>
        <w:tc>
          <w:tcPr>
            <w:tcW w:w="0" w:type="auto"/>
            <w:noWrap/>
            <w:hideMark/>
          </w:tcPr>
          <w:p w14:paraId="7C2AFB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57B229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DC55460" w14:textId="77777777"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14:paraId="2642C2B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roller energy            </w:t>
            </w:r>
          </w:p>
        </w:tc>
        <w:tc>
          <w:tcPr>
            <w:tcW w:w="0" w:type="auto"/>
            <w:noWrap/>
            <w:hideMark/>
          </w:tcPr>
          <w:p w14:paraId="6A359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13358E0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EB6CA5" w14:textId="77777777"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14:paraId="05B3FC1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14:paraId="64D9D1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BD0F3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968620" w14:textId="77777777"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14:paraId="11A43C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sedimentation/erosion              </w:t>
            </w:r>
          </w:p>
        </w:tc>
        <w:tc>
          <w:tcPr>
            <w:tcW w:w="0" w:type="auto"/>
            <w:noWrap/>
            <w:hideMark/>
          </w:tcPr>
          <w:p w14:paraId="64B0559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FA06F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8A6AC"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14:paraId="048F0D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frequency              </w:t>
            </w:r>
          </w:p>
        </w:tc>
        <w:tc>
          <w:tcPr>
            <w:tcW w:w="0" w:type="auto"/>
            <w:noWrap/>
            <w:hideMark/>
          </w:tcPr>
          <w:p w14:paraId="7F0861E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636C90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E05FED"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14:paraId="62CCD62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relative frequency              </w:t>
            </w:r>
          </w:p>
        </w:tc>
        <w:tc>
          <w:tcPr>
            <w:tcW w:w="0" w:type="auto"/>
            <w:noWrap/>
            <w:hideMark/>
          </w:tcPr>
          <w:p w14:paraId="67403B7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99BE97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CC03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14:paraId="139F5D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14:paraId="63D2D0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DCD4C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D576C2A" w14:textId="77777777"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14:paraId="7DDD78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skewness of short waves            </w:t>
            </w:r>
          </w:p>
        </w:tc>
        <w:tc>
          <w:tcPr>
            <w:tcW w:w="0" w:type="auto"/>
            <w:noWrap/>
            <w:hideMark/>
          </w:tcPr>
          <w:p w14:paraId="3463A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E6E665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E28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14:paraId="6C54F2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14:paraId="11DB20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F1B92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590B73" w14:textId="77777777"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14:paraId="4F18E7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14:paraId="096AD17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8FD8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A37D0" w14:textId="77777777"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14:paraId="4D1BE41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14:paraId="4209B1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0C21F0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4048F8" w14:textId="77777777" w:rsidR="0005330B" w:rsidRPr="00752797" w:rsidRDefault="0005330B" w:rsidP="0005330B">
            <w:pPr>
              <w:pStyle w:val="PlainText"/>
              <w:jc w:val="both"/>
              <w:rPr>
                <w:color w:val="365F91" w:themeColor="accent1" w:themeShade="BF"/>
              </w:rPr>
            </w:pPr>
            <w:r w:rsidRPr="00752797">
              <w:rPr>
                <w:color w:val="365F91" w:themeColor="accent1" w:themeShade="BF"/>
              </w:rPr>
              <w:t>Sutot</w:t>
            </w:r>
          </w:p>
        </w:tc>
        <w:tc>
          <w:tcPr>
            <w:tcW w:w="5337" w:type="dxa"/>
            <w:noWrap/>
            <w:hideMark/>
          </w:tcPr>
          <w:p w14:paraId="773C12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14:paraId="56972DB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914278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2C02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14:paraId="5D5903F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y-component      </w:t>
            </w:r>
          </w:p>
        </w:tc>
        <w:tc>
          <w:tcPr>
            <w:tcW w:w="0" w:type="auto"/>
            <w:noWrap/>
            <w:hideMark/>
          </w:tcPr>
          <w:p w14:paraId="3AF94D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2819710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3D12C6" w14:textId="77777777" w:rsidR="0005330B" w:rsidRPr="00752797" w:rsidRDefault="0005330B" w:rsidP="0005330B">
            <w:pPr>
              <w:pStyle w:val="PlainText"/>
              <w:jc w:val="both"/>
              <w:rPr>
                <w:color w:val="365F91" w:themeColor="accent1" w:themeShade="BF"/>
              </w:rPr>
            </w:pPr>
            <w:r w:rsidRPr="00752797">
              <w:rPr>
                <w:color w:val="365F91" w:themeColor="accent1" w:themeShade="BF"/>
              </w:rPr>
              <w:t>Svsg</w:t>
            </w:r>
          </w:p>
        </w:tc>
        <w:tc>
          <w:tcPr>
            <w:tcW w:w="5337" w:type="dxa"/>
            <w:noWrap/>
            <w:hideMark/>
          </w:tcPr>
          <w:p w14:paraId="730620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y-component      </w:t>
            </w:r>
          </w:p>
        </w:tc>
        <w:tc>
          <w:tcPr>
            <w:tcW w:w="0" w:type="auto"/>
            <w:noWrap/>
            <w:hideMark/>
          </w:tcPr>
          <w:p w14:paraId="4D1E8D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35743C7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1CFF0" w14:textId="77777777" w:rsidR="0005330B" w:rsidRPr="00752797" w:rsidRDefault="0005330B" w:rsidP="0005330B">
            <w:pPr>
              <w:pStyle w:val="PlainText"/>
              <w:jc w:val="both"/>
              <w:rPr>
                <w:color w:val="365F91" w:themeColor="accent1" w:themeShade="BF"/>
              </w:rPr>
            </w:pPr>
            <w:r w:rsidRPr="00752797">
              <w:rPr>
                <w:color w:val="365F91" w:themeColor="accent1" w:themeShade="BF"/>
              </w:rPr>
              <w:t>Svtot</w:t>
            </w:r>
          </w:p>
        </w:tc>
        <w:tc>
          <w:tcPr>
            <w:tcW w:w="5337" w:type="dxa"/>
            <w:noWrap/>
            <w:hideMark/>
          </w:tcPr>
          <w:p w14:paraId="0D6325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14:paraId="2FA0589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4FF424B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740EC10" w14:textId="77777777"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14:paraId="20ACF03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x-component             </w:t>
            </w:r>
          </w:p>
        </w:tc>
        <w:tc>
          <w:tcPr>
            <w:tcW w:w="0" w:type="auto"/>
            <w:noWrap/>
            <w:hideMark/>
          </w:tcPr>
          <w:p w14:paraId="25873B2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2B8B73E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1AED6" w14:textId="77777777"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14:paraId="610D3B9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53B395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54EDD56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FEB01DF" w14:textId="77777777"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14:paraId="15B3996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261028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37F8251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204DF2"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14:paraId="495B16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x-component            </w:t>
            </w:r>
          </w:p>
        </w:tc>
        <w:tc>
          <w:tcPr>
            <w:tcW w:w="0" w:type="auto"/>
            <w:noWrap/>
            <w:hideMark/>
          </w:tcPr>
          <w:p w14:paraId="468D5B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67B8518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5B365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14:paraId="0E5C0F6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y-component            </w:t>
            </w:r>
          </w:p>
        </w:tc>
        <w:tc>
          <w:tcPr>
            <w:tcW w:w="0" w:type="auto"/>
            <w:noWrap/>
            <w:hideMark/>
          </w:tcPr>
          <w:p w14:paraId="7CC68A6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8CADE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1DA102" w14:textId="77777777"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14:paraId="7CB69D3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14:paraId="04B96E5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6DA3BB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6F41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14:paraId="7ABE169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time series             </w:t>
            </w:r>
          </w:p>
        </w:tc>
        <w:tc>
          <w:tcPr>
            <w:tcW w:w="0" w:type="auto"/>
            <w:noWrap/>
            <w:hideMark/>
          </w:tcPr>
          <w:p w14:paraId="6975F7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CB4AA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60798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14:paraId="392228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retrieval time             </w:t>
            </w:r>
          </w:p>
        </w:tc>
        <w:tc>
          <w:tcPr>
            <w:tcW w:w="0" w:type="auto"/>
            <w:noWrap/>
            <w:hideMark/>
          </w:tcPr>
          <w:p w14:paraId="6E6CFA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5D81E4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2FB5A5B"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14:paraId="3FC63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angles              </w:t>
            </w:r>
          </w:p>
        </w:tc>
        <w:tc>
          <w:tcPr>
            <w:tcW w:w="0" w:type="auto"/>
            <w:noWrap/>
            <w:hideMark/>
          </w:tcPr>
          <w:p w14:paraId="32C54AE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0D8054F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0F05ED"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14:paraId="5E63376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14:paraId="1F51503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707E6F2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480D34"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14:paraId="5A2F415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incident wave angle            </w:t>
            </w:r>
          </w:p>
        </w:tc>
        <w:tc>
          <w:tcPr>
            <w:tcW w:w="0" w:type="auto"/>
            <w:noWrap/>
            <w:hideMark/>
          </w:tcPr>
          <w:p w14:paraId="61EA31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63500ED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7A6B68"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14:paraId="1C7738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24C2E1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62138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6E118"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thetamean</w:t>
            </w:r>
          </w:p>
        </w:tc>
        <w:tc>
          <w:tcPr>
            <w:tcW w:w="5337" w:type="dxa"/>
            <w:noWrap/>
            <w:hideMark/>
          </w:tcPr>
          <w:p w14:paraId="4D0621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wave angle             </w:t>
            </w:r>
          </w:p>
        </w:tc>
        <w:tc>
          <w:tcPr>
            <w:tcW w:w="0" w:type="auto"/>
            <w:noWrap/>
            <w:hideMark/>
          </w:tcPr>
          <w:p w14:paraId="7F2DAB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EEF8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7C1A22"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14:paraId="1B0355B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69FCB66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5F5FC33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5F016C"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14:paraId="42C673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tidal signal         </w:t>
            </w:r>
          </w:p>
        </w:tc>
        <w:tc>
          <w:tcPr>
            <w:tcW w:w="0" w:type="auto"/>
            <w:noWrap/>
            <w:hideMark/>
          </w:tcPr>
          <w:p w14:paraId="5249416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1F898B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D12643"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14:paraId="2DB5E04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tidal signal             </w:t>
            </w:r>
          </w:p>
        </w:tc>
        <w:tc>
          <w:tcPr>
            <w:tcW w:w="0" w:type="auto"/>
            <w:noWrap/>
            <w:hideMark/>
          </w:tcPr>
          <w:p w14:paraId="3569310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E2F38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B926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14:paraId="2C194C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19C1B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AD756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5E932" w14:textId="77777777"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14:paraId="1CF00A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wave direction             </w:t>
            </w:r>
          </w:p>
        </w:tc>
        <w:tc>
          <w:tcPr>
            <w:tcW w:w="0" w:type="auto"/>
            <w:noWrap/>
            <w:hideMark/>
          </w:tcPr>
          <w:p w14:paraId="3FDDA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2C5769E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7EEA21" w14:textId="77777777"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14:paraId="51E8E6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14:paraId="6EEA449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285F5C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87346A" w14:textId="77777777"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14:paraId="4DF28A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CB40D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4FD3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3319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14:paraId="5B7687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14:paraId="6D2F2FF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0D9918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6EB52A" w14:textId="77777777"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14:paraId="552911C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14:paraId="239BF3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BD0F0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AFBC16" w14:textId="77777777"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14:paraId="61CF50A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95563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852B1A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912EF" w14:textId="77777777"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14:paraId="164840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x-component           </w:t>
            </w:r>
          </w:p>
        </w:tc>
        <w:tc>
          <w:tcPr>
            <w:tcW w:w="0" w:type="auto"/>
            <w:noWrap/>
            <w:hideMark/>
          </w:tcPr>
          <w:p w14:paraId="6CD0FBA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DFBC4E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7750219" w14:textId="77777777"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14:paraId="2EDE2A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14:paraId="1C185ED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47181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BCFD52" w14:textId="77777777"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14:paraId="634F304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14:paraId="6FFC90A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0740C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D74CD4E" w14:textId="77777777" w:rsidR="0005330B" w:rsidRPr="00752797" w:rsidRDefault="0005330B" w:rsidP="0005330B">
            <w:pPr>
              <w:pStyle w:val="PlainText"/>
              <w:jc w:val="both"/>
              <w:rPr>
                <w:color w:val="365F91" w:themeColor="accent1" w:themeShade="BF"/>
              </w:rPr>
            </w:pPr>
            <w:r w:rsidRPr="00752797">
              <w:rPr>
                <w:color w:val="365F91" w:themeColor="accent1" w:themeShade="BF"/>
              </w:rPr>
              <w:t>umwci</w:t>
            </w:r>
          </w:p>
        </w:tc>
        <w:tc>
          <w:tcPr>
            <w:tcW w:w="5337" w:type="dxa"/>
            <w:noWrap/>
            <w:hideMark/>
          </w:tcPr>
          <w:p w14:paraId="54F4E8B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x-component           </w:t>
            </w:r>
          </w:p>
        </w:tc>
        <w:tc>
          <w:tcPr>
            <w:tcW w:w="0" w:type="auto"/>
            <w:noWrap/>
            <w:hideMark/>
          </w:tcPr>
          <w:p w14:paraId="5290F4A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518F11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74DDBE8" w14:textId="77777777"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14:paraId="20FA08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reflected velocity at bnds in u-points          </w:t>
            </w:r>
          </w:p>
        </w:tc>
        <w:tc>
          <w:tcPr>
            <w:tcW w:w="0" w:type="auto"/>
            <w:noWrap/>
            <w:hideMark/>
          </w:tcPr>
          <w:p w14:paraId="3318AFB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0F942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8E6E13E" w14:textId="77777777" w:rsidR="0005330B" w:rsidRPr="00752797" w:rsidRDefault="0005330B" w:rsidP="0005330B">
            <w:pPr>
              <w:pStyle w:val="PlainText"/>
              <w:jc w:val="both"/>
              <w:rPr>
                <w:color w:val="365F91" w:themeColor="accent1" w:themeShade="BF"/>
              </w:rPr>
            </w:pPr>
            <w:r w:rsidRPr="00752797">
              <w:rPr>
                <w:color w:val="365F91" w:themeColor="accent1" w:themeShade="BF"/>
              </w:rPr>
              <w:t>urepb</w:t>
            </w:r>
          </w:p>
        </w:tc>
        <w:tc>
          <w:tcPr>
            <w:tcW w:w="5337" w:type="dxa"/>
            <w:noWrap/>
            <w:hideMark/>
          </w:tcPr>
          <w:p w14:paraId="0C5BDD1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3B3DA5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199D1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B26EDC" w14:textId="77777777" w:rsidR="0005330B" w:rsidRPr="00752797" w:rsidRDefault="0005330B" w:rsidP="0005330B">
            <w:pPr>
              <w:pStyle w:val="PlainText"/>
              <w:jc w:val="both"/>
              <w:rPr>
                <w:color w:val="365F91" w:themeColor="accent1" w:themeShade="BF"/>
              </w:rPr>
            </w:pPr>
            <w:r w:rsidRPr="00752797">
              <w:rPr>
                <w:color w:val="365F91" w:themeColor="accent1" w:themeShade="BF"/>
              </w:rPr>
              <w:t>ureps</w:t>
            </w:r>
          </w:p>
        </w:tc>
        <w:tc>
          <w:tcPr>
            <w:tcW w:w="5337" w:type="dxa"/>
            <w:noWrap/>
            <w:hideMark/>
          </w:tcPr>
          <w:p w14:paraId="4753C2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735CFE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5072FA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507D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14:paraId="699FCD6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orbital velocity              </w:t>
            </w:r>
          </w:p>
        </w:tc>
        <w:tc>
          <w:tcPr>
            <w:tcW w:w="0" w:type="auto"/>
            <w:noWrap/>
            <w:hideMark/>
          </w:tcPr>
          <w:p w14:paraId="32990F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495153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B21B5" w14:textId="77777777"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14:paraId="7908FE0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14:paraId="69058A3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37A499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5B844C"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14:paraId="6FEF1C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w:t>
            </w:r>
          </w:p>
        </w:tc>
        <w:tc>
          <w:tcPr>
            <w:tcW w:w="0" w:type="auto"/>
            <w:noWrap/>
            <w:hideMark/>
          </w:tcPr>
          <w:p w14:paraId="4329BE6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95816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564F279"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14:paraId="3CB7120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w:t>
            </w:r>
          </w:p>
        </w:tc>
        <w:tc>
          <w:tcPr>
            <w:tcW w:w="0" w:type="auto"/>
            <w:noWrap/>
            <w:hideMark/>
          </w:tcPr>
          <w:p w14:paraId="563A888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99A573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925A1B" w14:textId="77777777"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14:paraId="5197AA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x-component           </w:t>
            </w:r>
          </w:p>
        </w:tc>
        <w:tc>
          <w:tcPr>
            <w:tcW w:w="0" w:type="auto"/>
            <w:noWrap/>
            <w:hideMark/>
          </w:tcPr>
          <w:p w14:paraId="42678D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11B1DA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1043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14:paraId="780AB35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x-component           </w:t>
            </w:r>
          </w:p>
        </w:tc>
        <w:tc>
          <w:tcPr>
            <w:tcW w:w="0" w:type="auto"/>
            <w:noWrap/>
            <w:hideMark/>
          </w:tcPr>
          <w:p w14:paraId="4D8FC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7EC7C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4E8FE7" w14:textId="77777777"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14:paraId="68F355C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x-component             </w:t>
            </w:r>
          </w:p>
        </w:tc>
        <w:tc>
          <w:tcPr>
            <w:tcW w:w="0" w:type="auto"/>
            <w:noWrap/>
            <w:hideMark/>
          </w:tcPr>
          <w:p w14:paraId="5A2E8A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6DE9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C4289E" w14:textId="77777777"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14:paraId="6856F5C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6B1F14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B2330E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DB4AAEC" w14:textId="77777777"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14:paraId="470E20E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14:paraId="04116A2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DE4F6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0176DE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14:paraId="1DE0E1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57352B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33D6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CACC8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14:paraId="56164DD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y-component           </w:t>
            </w:r>
          </w:p>
        </w:tc>
        <w:tc>
          <w:tcPr>
            <w:tcW w:w="0" w:type="auto"/>
            <w:noWrap/>
            <w:hideMark/>
          </w:tcPr>
          <w:p w14:paraId="30B4D3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64EB9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B93322" w14:textId="77777777"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14:paraId="22EB8D8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14:paraId="41A01B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5829DB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52D9C4B"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14:paraId="41D194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14:paraId="202BA5C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6C548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E8CBE5"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vmageu</w:t>
            </w:r>
          </w:p>
        </w:tc>
        <w:tc>
          <w:tcPr>
            <w:tcW w:w="5337" w:type="dxa"/>
            <w:noWrap/>
            <w:hideMark/>
          </w:tcPr>
          <w:p w14:paraId="03E2F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u-points            </w:t>
            </w:r>
          </w:p>
        </w:tc>
        <w:tc>
          <w:tcPr>
            <w:tcW w:w="0" w:type="auto"/>
            <w:noWrap/>
            <w:hideMark/>
          </w:tcPr>
          <w:p w14:paraId="344FDA0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26D9BE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4F4716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14:paraId="20B032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v-points            </w:t>
            </w:r>
          </w:p>
        </w:tc>
        <w:tc>
          <w:tcPr>
            <w:tcW w:w="0" w:type="auto"/>
            <w:noWrap/>
            <w:hideMark/>
          </w:tcPr>
          <w:p w14:paraId="227EB83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7B40D9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02ADCE"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14:paraId="6BD29D5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u-points            </w:t>
            </w:r>
          </w:p>
        </w:tc>
        <w:tc>
          <w:tcPr>
            <w:tcW w:w="0" w:type="auto"/>
            <w:noWrap/>
            <w:hideMark/>
          </w:tcPr>
          <w:p w14:paraId="09EBD76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4D04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7A6560"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14:paraId="1F8FCF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v-points            </w:t>
            </w:r>
          </w:p>
        </w:tc>
        <w:tc>
          <w:tcPr>
            <w:tcW w:w="0" w:type="auto"/>
            <w:noWrap/>
            <w:hideMark/>
          </w:tcPr>
          <w:p w14:paraId="6B1BCB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CF813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B2E6B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14:paraId="1F4AAFA3"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14:paraId="0F40C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F66685A"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D9D72B3" w14:textId="77777777"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14:paraId="0C4614B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y-component           </w:t>
            </w:r>
          </w:p>
        </w:tc>
        <w:tc>
          <w:tcPr>
            <w:tcW w:w="0" w:type="auto"/>
            <w:noWrap/>
            <w:hideMark/>
          </w:tcPr>
          <w:p w14:paraId="7794B8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93BD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BE080F"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14:paraId="3347E6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685894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1C10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F7F8D8"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14:paraId="5C126DE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4A0F257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1B912C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B01904" w14:textId="77777777"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14:paraId="03BC975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y-component           </w:t>
            </w:r>
          </w:p>
        </w:tc>
        <w:tc>
          <w:tcPr>
            <w:tcW w:w="0" w:type="auto"/>
            <w:noWrap/>
            <w:hideMark/>
          </w:tcPr>
          <w:p w14:paraId="75073C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4D3C71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1275F9" w14:textId="77777777"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14:paraId="734499D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y-component           </w:t>
            </w:r>
          </w:p>
        </w:tc>
        <w:tc>
          <w:tcPr>
            <w:tcW w:w="0" w:type="auto"/>
            <w:noWrap/>
            <w:hideMark/>
          </w:tcPr>
          <w:p w14:paraId="29CE926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F255F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B89D4B5" w14:textId="77777777"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14:paraId="71B220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Stokes drift, y-component             </w:t>
            </w:r>
          </w:p>
        </w:tc>
        <w:tc>
          <w:tcPr>
            <w:tcW w:w="0" w:type="auto"/>
            <w:noWrap/>
            <w:hideMark/>
          </w:tcPr>
          <w:p w14:paraId="599BC57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52EAEA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D9D83A" w14:textId="77777777"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14:paraId="5E48F29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bottom           </w:t>
            </w:r>
          </w:p>
        </w:tc>
        <w:tc>
          <w:tcPr>
            <w:tcW w:w="0" w:type="auto"/>
            <w:noWrap/>
            <w:hideMark/>
          </w:tcPr>
          <w:p w14:paraId="2F8ED2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2B2FF5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EF05F3"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14:paraId="7EC4077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u-points             </w:t>
            </w:r>
          </w:p>
        </w:tc>
        <w:tc>
          <w:tcPr>
            <w:tcW w:w="0" w:type="auto"/>
            <w:noWrap/>
            <w:hideMark/>
          </w:tcPr>
          <w:p w14:paraId="415FC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DF9BBE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A1048"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14:paraId="4F4F81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mask wet/dry v-points             </w:t>
            </w:r>
          </w:p>
        </w:tc>
        <w:tc>
          <w:tcPr>
            <w:tcW w:w="0" w:type="auto"/>
            <w:noWrap/>
            <w:hideMark/>
          </w:tcPr>
          <w:p w14:paraId="3815F8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0D069E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ABA4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wetz</w:t>
            </w:r>
          </w:p>
        </w:tc>
        <w:tc>
          <w:tcPr>
            <w:tcW w:w="5337" w:type="dxa"/>
            <w:noWrap/>
            <w:hideMark/>
          </w:tcPr>
          <w:p w14:paraId="43DC4D4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eta-points             </w:t>
            </w:r>
          </w:p>
        </w:tc>
        <w:tc>
          <w:tcPr>
            <w:tcW w:w="0" w:type="auto"/>
            <w:noWrap/>
            <w:hideMark/>
          </w:tcPr>
          <w:p w14:paraId="758DED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07F36F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7CAB19" w14:textId="77777777"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14:paraId="67BCBD8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14:paraId="4EC040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F66C9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6CB26A"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winddirts</w:t>
            </w:r>
          </w:p>
        </w:tc>
        <w:tc>
          <w:tcPr>
            <w:tcW w:w="5337" w:type="dxa"/>
            <w:noWrap/>
            <w:hideMark/>
          </w:tcPr>
          <w:p w14:paraId="440583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wind direction           </w:t>
            </w:r>
          </w:p>
        </w:tc>
        <w:tc>
          <w:tcPr>
            <w:tcW w:w="0" w:type="auto"/>
            <w:noWrap/>
            <w:hideMark/>
          </w:tcPr>
          <w:p w14:paraId="228124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[deg nautical]</w:t>
            </w:r>
          </w:p>
        </w:tc>
      </w:tr>
      <w:tr w:rsidR="0005330B" w:rsidRPr="00752797" w14:paraId="009757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5194C8"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14:paraId="15C583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wind signal         </w:t>
            </w:r>
          </w:p>
        </w:tc>
        <w:tc>
          <w:tcPr>
            <w:tcW w:w="0" w:type="auto"/>
            <w:noWrap/>
            <w:hideMark/>
          </w:tcPr>
          <w:p w14:paraId="5542D9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361A4ED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143F90"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windlen</w:t>
            </w:r>
          </w:p>
        </w:tc>
        <w:tc>
          <w:tcPr>
            <w:tcW w:w="5337" w:type="dxa"/>
            <w:noWrap/>
            <w:hideMark/>
          </w:tcPr>
          <w:p w14:paraId="28D760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9A9E74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91B820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A500D03"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14:paraId="5C1003A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14:paraId="6D6A110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1B8C82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F57E33D"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14:paraId="79B58A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14:paraId="449ACD0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94531D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E28F7A"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14:paraId="16A70DF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wind velocity            </w:t>
            </w:r>
          </w:p>
        </w:tc>
        <w:tc>
          <w:tcPr>
            <w:tcW w:w="0" w:type="auto"/>
            <w:noWrap/>
            <w:hideMark/>
          </w:tcPr>
          <w:p w14:paraId="21CFBA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87C96B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E96965F"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14:paraId="62137E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14:paraId="20FBD7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B3422E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E2791"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14:paraId="5A30DE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14:paraId="1FC4C7D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EDA1B0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BEBE7" w14:textId="77777777"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14:paraId="0206040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abs frequency             </w:t>
            </w:r>
          </w:p>
        </w:tc>
        <w:tc>
          <w:tcPr>
            <w:tcW w:w="0" w:type="auto"/>
            <w:noWrap/>
            <w:hideMark/>
          </w:tcPr>
          <w:p w14:paraId="3BD4D4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698C6FA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4BB8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14:paraId="33FB9C7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free surface          </w:t>
            </w:r>
          </w:p>
        </w:tc>
        <w:tc>
          <w:tcPr>
            <w:tcW w:w="0" w:type="auto"/>
            <w:noWrap/>
            <w:hideMark/>
          </w:tcPr>
          <w:p w14:paraId="56ADEDE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1E0B1F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BA3AD4F" w14:textId="77777777"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14:paraId="613C9B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w:t>
            </w:r>
          </w:p>
        </w:tc>
        <w:tc>
          <w:tcPr>
            <w:tcW w:w="0" w:type="auto"/>
            <w:noWrap/>
            <w:hideMark/>
          </w:tcPr>
          <w:p w14:paraId="6D2725C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EF0C1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418EC08" w14:textId="77777777"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14:paraId="7B23E6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initial bed level             </w:t>
            </w:r>
          </w:p>
        </w:tc>
        <w:tc>
          <w:tcPr>
            <w:tcW w:w="0" w:type="auto"/>
            <w:noWrap/>
            <w:hideMark/>
          </w:tcPr>
          <w:p w14:paraId="2B59C53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6C9A83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6AEE083" w14:textId="77777777"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14:paraId="3DE7D07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14:paraId="01362F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4B2D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46B725"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14:paraId="20ECED2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level              </w:t>
            </w:r>
          </w:p>
        </w:tc>
        <w:tc>
          <w:tcPr>
            <w:tcW w:w="0" w:type="auto"/>
            <w:noWrap/>
            <w:hideMark/>
          </w:tcPr>
          <w:p w14:paraId="3C51F5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342B2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20CCB9"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14:paraId="6F5AD15C"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14:paraId="0A1EB5E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bl>
    <w:p w14:paraId="0768CD77" w14:textId="77777777" w:rsidR="00620A54" w:rsidRPr="00752797" w:rsidRDefault="0005330B" w:rsidP="002603CC">
      <w:pPr>
        <w:pStyle w:val="Heading4"/>
        <w:jc w:val="both"/>
        <w:rPr>
          <w:lang w:val="en-US"/>
        </w:rPr>
      </w:pPr>
      <w:r w:rsidRPr="00752797">
        <w:rPr>
          <w:lang w:val="en-US"/>
        </w:rPr>
        <w:t>I</w:t>
      </w:r>
      <w:r w:rsidR="00620A54" w:rsidRPr="00752797">
        <w:rPr>
          <w:lang w:val="en-US"/>
        </w:rPr>
        <w:t>nstantaneous spatial output</w:t>
      </w:r>
    </w:p>
    <w:p w14:paraId="5A9F1496" w14:textId="77777777" w:rsidR="00620A54" w:rsidRPr="00752797" w:rsidRDefault="00620A54" w:rsidP="002603CC">
      <w:pPr>
        <w:pStyle w:val="BodyText"/>
        <w:rPr>
          <w:lang w:val="en-US"/>
        </w:rPr>
      </w:pPr>
      <w:r w:rsidRPr="00752797">
        <w:rPr>
          <w:lang w:val="en-US"/>
        </w:rPr>
        <w:t xml:space="preserve">Instantaneous spatial output describes the instantaneous state of variables across the entire model domain at various points in time. To make use of this option the user must specify the </w:t>
      </w:r>
      <w:r w:rsidRPr="00752797">
        <w:rPr>
          <w:lang w:val="en-US"/>
        </w:rPr>
        <w:lastRenderedPageBreak/>
        <w:t xml:space="preserve">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14:paraId="23E5ADD6" w14:textId="77777777" w:rsidR="00620A54" w:rsidRPr="00752797" w:rsidRDefault="00620A54" w:rsidP="002603CC">
      <w:pPr>
        <w:pStyle w:val="Codeheader"/>
        <w:rPr>
          <w:lang w:val="en-US"/>
        </w:rPr>
      </w:pPr>
      <w:r w:rsidRPr="00752797">
        <w:rPr>
          <w:lang w:val="en-US"/>
        </w:rPr>
        <w:t>params.txt</w:t>
      </w:r>
    </w:p>
    <w:p w14:paraId="3D4AC16F" w14:textId="77777777" w:rsidR="00620A54" w:rsidRPr="00752797" w:rsidRDefault="00620A54" w:rsidP="002603CC">
      <w:pPr>
        <w:pStyle w:val="Code"/>
        <w:jc w:val="both"/>
      </w:pPr>
      <w:r w:rsidRPr="00752797">
        <w:t>nglobalvar = 3</w:t>
      </w:r>
    </w:p>
    <w:p w14:paraId="77EB9F3B" w14:textId="77777777" w:rsidR="00620A54" w:rsidRPr="00752797" w:rsidRDefault="00620A54" w:rsidP="002603CC">
      <w:pPr>
        <w:pStyle w:val="Code"/>
        <w:jc w:val="both"/>
      </w:pPr>
      <w:r w:rsidRPr="00752797">
        <w:t>zs</w:t>
      </w:r>
    </w:p>
    <w:p w14:paraId="25488775" w14:textId="77777777" w:rsidR="00620A54" w:rsidRPr="00752797" w:rsidRDefault="00620A54" w:rsidP="002603CC">
      <w:pPr>
        <w:pStyle w:val="Code"/>
        <w:jc w:val="both"/>
      </w:pPr>
      <w:r w:rsidRPr="00752797">
        <w:t>zb</w:t>
      </w:r>
    </w:p>
    <w:p w14:paraId="6A815211" w14:textId="77777777" w:rsidR="00620A54" w:rsidRPr="00752797" w:rsidRDefault="00620A54" w:rsidP="002603CC">
      <w:pPr>
        <w:pStyle w:val="Code"/>
        <w:jc w:val="both"/>
      </w:pPr>
      <w:r w:rsidRPr="00752797">
        <w:t>H</w:t>
      </w:r>
    </w:p>
    <w:p w14:paraId="7E3649B6" w14:textId="77777777" w:rsidR="00C96CBA" w:rsidRPr="004F2B4F" w:rsidRDefault="00C96CBA" w:rsidP="00C96CBA">
      <w:pPr>
        <w:pStyle w:val="Heading4"/>
        <w:jc w:val="both"/>
        <w:rPr>
          <w:lang w:val="en-US"/>
        </w:rPr>
      </w:pPr>
      <w:bookmarkStart w:id="251" w:name="_Ref285459027"/>
      <w:bookmarkStart w:id="252" w:name="_Toc285701685"/>
      <w:r w:rsidRPr="004F2B4F">
        <w:rPr>
          <w:lang w:val="en-US"/>
        </w:rPr>
        <w:t>Time-averaged spatial output</w:t>
      </w:r>
    </w:p>
    <w:p w14:paraId="03B6CEC5" w14:textId="77777777"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14:paraId="17271497" w14:textId="77777777" w:rsidR="00C96CBA" w:rsidRPr="004F2B4F" w:rsidRDefault="00C96CBA" w:rsidP="00C96CBA">
      <w:pPr>
        <w:pStyle w:val="Codeheader"/>
        <w:rPr>
          <w:lang w:val="en-US"/>
        </w:rPr>
      </w:pPr>
      <w:r w:rsidRPr="004F2B4F">
        <w:rPr>
          <w:lang w:val="en-US"/>
        </w:rPr>
        <w:t>params.txt</w:t>
      </w:r>
    </w:p>
    <w:p w14:paraId="514DA119" w14:textId="77777777" w:rsidR="00C96CBA" w:rsidRPr="004F2B4F" w:rsidRDefault="00C96CBA" w:rsidP="00C96CBA">
      <w:pPr>
        <w:pStyle w:val="Code"/>
        <w:jc w:val="both"/>
      </w:pPr>
      <w:r w:rsidRPr="004F2B4F">
        <w:t>nmeanvar = 2</w:t>
      </w:r>
    </w:p>
    <w:p w14:paraId="2A2A176C" w14:textId="77777777" w:rsidR="00C96CBA" w:rsidRPr="004F2B4F" w:rsidRDefault="00C96CBA" w:rsidP="00C96CBA">
      <w:pPr>
        <w:pStyle w:val="Code"/>
        <w:jc w:val="both"/>
      </w:pPr>
      <w:r w:rsidRPr="004F2B4F">
        <w:t>u</w:t>
      </w:r>
    </w:p>
    <w:p w14:paraId="2BD14DD2" w14:textId="77777777" w:rsidR="00C96CBA" w:rsidRPr="004F2B4F" w:rsidRDefault="00C96CBA" w:rsidP="00C96CBA">
      <w:pPr>
        <w:pStyle w:val="Code"/>
        <w:jc w:val="both"/>
      </w:pPr>
      <w:r w:rsidRPr="004F2B4F">
        <w:t>v</w:t>
      </w:r>
    </w:p>
    <w:p w14:paraId="17A344FD" w14:textId="77777777" w:rsidR="00C96CBA" w:rsidRDefault="00C96CBA">
      <w:pPr>
        <w:spacing w:line="240" w:lineRule="auto"/>
        <w:jc w:val="left"/>
        <w:rPr>
          <w:i/>
          <w:iCs/>
          <w:szCs w:val="28"/>
          <w:lang w:val="en-US"/>
        </w:rPr>
      </w:pPr>
      <w:r>
        <w:rPr>
          <w:lang w:val="en-US"/>
        </w:rPr>
        <w:br w:type="page"/>
      </w:r>
    </w:p>
    <w:p w14:paraId="6D9A4D43" w14:textId="77777777" w:rsidR="00270CE6" w:rsidRPr="00752797" w:rsidRDefault="00270CE6" w:rsidP="00270CE6">
      <w:pPr>
        <w:pStyle w:val="Heading4"/>
        <w:jc w:val="both"/>
        <w:rPr>
          <w:lang w:val="en-US"/>
        </w:rPr>
      </w:pPr>
      <w:r w:rsidRPr="00752797">
        <w:rPr>
          <w:lang w:val="en-US"/>
        </w:rPr>
        <w:lastRenderedPageBreak/>
        <w:t>Fixed point output</w:t>
      </w:r>
    </w:p>
    <w:p w14:paraId="5392FBC0" w14:textId="77777777"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14:paraId="48D0CAB1" w14:textId="77777777" w:rsidR="00270CE6" w:rsidRPr="00752797" w:rsidRDefault="00270CE6" w:rsidP="00270CE6">
      <w:pPr>
        <w:pStyle w:val="BodyText"/>
        <w:rPr>
          <w:lang w:val="en-US"/>
        </w:rPr>
      </w:pPr>
      <w:r w:rsidRPr="00752797">
        <w:rPr>
          <w:lang w:val="en-US"/>
        </w:rPr>
        <w:t xml:space="preserve">The user can specify the number and selection of output variables for all points (and run-up 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p>
    <w:p w14:paraId="0CFCCF41" w14:textId="77777777" w:rsidR="00270CE6" w:rsidRPr="00752797" w:rsidRDefault="00270CE6" w:rsidP="00270CE6">
      <w:pPr>
        <w:pStyle w:val="BodyText"/>
        <w:rPr>
          <w:lang w:val="en-US"/>
        </w:rPr>
      </w:pPr>
      <w:r w:rsidRPr="00752797">
        <w:rPr>
          <w:lang w:val="en-US"/>
        </w:rPr>
        <w:t>Fixed point output significantly reduces the amount of data written to file in each time step and is therefore particularly suitable for high temporal resolution output.</w:t>
      </w:r>
    </w:p>
    <w:p w14:paraId="59A7BA1E" w14:textId="77777777"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14:paraId="129BF202" w14:textId="77777777" w:rsidR="00270CE6" w:rsidRPr="00752797" w:rsidRDefault="00270CE6" w:rsidP="00270CE6">
      <w:pPr>
        <w:pStyle w:val="Codeheader"/>
        <w:rPr>
          <w:lang w:val="en-US"/>
        </w:rPr>
      </w:pPr>
      <w:r w:rsidRPr="00752797">
        <w:rPr>
          <w:lang w:val="en-US"/>
        </w:rPr>
        <w:t>params.txt</w:t>
      </w:r>
    </w:p>
    <w:p w14:paraId="039FF9CB" w14:textId="77777777" w:rsidR="00270CE6" w:rsidRPr="00752797" w:rsidRDefault="00270CE6" w:rsidP="00270CE6">
      <w:pPr>
        <w:pStyle w:val="Code"/>
        <w:jc w:val="both"/>
      </w:pPr>
      <w:r w:rsidRPr="00752797">
        <w:t>npoints = 2</w:t>
      </w:r>
    </w:p>
    <w:p w14:paraId="2B3E83AA" w14:textId="77777777" w:rsidR="00270CE6" w:rsidRPr="00752797" w:rsidRDefault="00270CE6" w:rsidP="00270CE6">
      <w:pPr>
        <w:pStyle w:val="Code"/>
        <w:jc w:val="both"/>
      </w:pPr>
      <w:r w:rsidRPr="00752797">
        <w:t xml:space="preserve">0. 800. </w:t>
      </w:r>
    </w:p>
    <w:p w14:paraId="184DDCF6" w14:textId="77777777" w:rsidR="00270CE6" w:rsidRPr="00752797" w:rsidRDefault="00270CE6" w:rsidP="00270CE6">
      <w:pPr>
        <w:pStyle w:val="Code"/>
        <w:jc w:val="both"/>
      </w:pPr>
      <w:r w:rsidRPr="00752797">
        <w:t xml:space="preserve">2000. 1600. </w:t>
      </w:r>
    </w:p>
    <w:p w14:paraId="7E2298CA" w14:textId="77777777" w:rsidR="00270CE6" w:rsidRPr="00752797" w:rsidRDefault="00270CE6" w:rsidP="00270CE6">
      <w:pPr>
        <w:pStyle w:val="Code"/>
        <w:jc w:val="both"/>
      </w:pPr>
    </w:p>
    <w:p w14:paraId="104C6BE8" w14:textId="77777777" w:rsidR="00270CE6" w:rsidRPr="00752797" w:rsidRDefault="00270CE6" w:rsidP="00270CE6">
      <w:pPr>
        <w:pStyle w:val="Code"/>
        <w:jc w:val="both"/>
      </w:pPr>
      <w:r w:rsidRPr="00752797">
        <w:t>npointvar = 4</w:t>
      </w:r>
    </w:p>
    <w:p w14:paraId="5ED453C2" w14:textId="77777777" w:rsidR="00270CE6" w:rsidRPr="00752797" w:rsidRDefault="00270CE6" w:rsidP="00270CE6">
      <w:pPr>
        <w:pStyle w:val="Code"/>
        <w:jc w:val="both"/>
      </w:pPr>
      <w:r w:rsidRPr="00752797">
        <w:t>H</w:t>
      </w:r>
    </w:p>
    <w:p w14:paraId="129E2753" w14:textId="77777777" w:rsidR="00270CE6" w:rsidRPr="00752797" w:rsidRDefault="00270CE6" w:rsidP="00270CE6">
      <w:pPr>
        <w:pStyle w:val="Code"/>
        <w:jc w:val="both"/>
      </w:pPr>
      <w:r w:rsidRPr="00752797">
        <w:t>zs</w:t>
      </w:r>
    </w:p>
    <w:p w14:paraId="58575991" w14:textId="77777777" w:rsidR="00270CE6" w:rsidRPr="00752797" w:rsidRDefault="00270CE6" w:rsidP="00270CE6">
      <w:pPr>
        <w:pStyle w:val="Code"/>
        <w:jc w:val="both"/>
      </w:pPr>
      <w:r w:rsidRPr="00752797">
        <w:t>zb</w:t>
      </w:r>
    </w:p>
    <w:p w14:paraId="2A13F548" w14:textId="77777777" w:rsidR="00270CE6" w:rsidRPr="00752797" w:rsidRDefault="00270CE6" w:rsidP="00270CE6">
      <w:pPr>
        <w:pStyle w:val="Code"/>
        <w:jc w:val="both"/>
      </w:pPr>
      <w:r w:rsidRPr="00752797">
        <w:t>D</w:t>
      </w:r>
    </w:p>
    <w:p w14:paraId="5AB58A52" w14:textId="77777777" w:rsidR="00270CE6" w:rsidRPr="00752797" w:rsidRDefault="00270CE6" w:rsidP="00270CE6">
      <w:pPr>
        <w:pStyle w:val="Heading4"/>
        <w:jc w:val="both"/>
        <w:rPr>
          <w:lang w:val="en-US"/>
        </w:rPr>
      </w:pPr>
      <w:r w:rsidRPr="00752797">
        <w:rPr>
          <w:lang w:val="en-US"/>
        </w:rPr>
        <w:t>Run-up gauge output</w:t>
      </w:r>
    </w:p>
    <w:p w14:paraId="01884A5A" w14:textId="77777777" w:rsidR="00270CE6" w:rsidRPr="00752797" w:rsidRDefault="00270CE6" w:rsidP="00270CE6">
      <w:pPr>
        <w:pStyle w:val="BodyText"/>
        <w:rPr>
          <w:lang w:val="en-US"/>
        </w:rPr>
      </w:pPr>
      <w:r w:rsidRPr="00752797">
        <w:rPr>
          <w:lang w:val="en-US"/>
        </w:rPr>
        <w:t>Run-up 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run-up levels in cross-shore transects.</w:t>
      </w:r>
    </w:p>
    <w:p w14:paraId="64991B03" w14:textId="77777777" w:rsidR="00270CE6" w:rsidRPr="00752797" w:rsidRDefault="00270CE6" w:rsidP="00270CE6">
      <w:pPr>
        <w:pStyle w:val="BodyText"/>
        <w:rPr>
          <w:lang w:val="en-US"/>
        </w:rPr>
      </w:pPr>
      <w:r w:rsidRPr="00752797">
        <w:rPr>
          <w:lang w:val="en-US"/>
        </w:rPr>
        <w:t xml:space="preserve">The definition of run-up gauges is similar to the definition of fixed point output. The user needs to specify the number of run-up 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immediately followed by one line per run-up gauge location describing the coordinates of the initial location of the run-up gauge. XBeach will subsequently link the initial run-up gauge location to the nearest computational cross-shore transect rather than just the nearest computational point.</w:t>
      </w:r>
    </w:p>
    <w:p w14:paraId="60AE2465" w14:textId="77777777" w:rsidR="00270CE6" w:rsidRPr="00752797" w:rsidRDefault="00270CE6" w:rsidP="00270CE6">
      <w:pPr>
        <w:pStyle w:val="BodyText"/>
        <w:rPr>
          <w:lang w:val="en-US"/>
        </w:rPr>
      </w:pPr>
      <w:r w:rsidRPr="00752797">
        <w:rPr>
          <w:lang w:val="en-US"/>
        </w:rPr>
        <w:t xml:space="preserve">Run-up gauges share their selection of output variables with regular point output. However, in the case of run-up gauges, XBeach will automatically also include the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to the point output variables, if these variables were not specified using the </w:t>
      </w:r>
      <w:r w:rsidRPr="00752797">
        <w:rPr>
          <w:i/>
          <w:lang w:val="en-US"/>
        </w:rPr>
        <w:t>npointvar</w:t>
      </w:r>
      <w:r w:rsidRPr="00752797">
        <w:rPr>
          <w:lang w:val="en-US"/>
        </w:rPr>
        <w:t xml:space="preserve"> keyword in </w:t>
      </w:r>
      <w:r w:rsidRPr="00752797">
        <w:rPr>
          <w:i/>
          <w:lang w:val="en-US"/>
        </w:rPr>
        <w:t>params.txt</w:t>
      </w:r>
      <w:r w:rsidRPr="00752797">
        <w:rPr>
          <w:lang w:val="en-US"/>
        </w:rPr>
        <w:t xml:space="preserve">. Note that the user should refer to the </w:t>
      </w:r>
      <w:r w:rsidRPr="00752797">
        <w:rPr>
          <w:i/>
          <w:lang w:val="en-US"/>
        </w:rPr>
        <w:t>pointvars.idx</w:t>
      </w:r>
      <w:r w:rsidRPr="00752797">
        <w:rPr>
          <w:lang w:val="en-US"/>
        </w:rPr>
        <w:t xml:space="preserve"> output file to check order of output variables for points and run-up gauges.</w:t>
      </w:r>
    </w:p>
    <w:p w14:paraId="13B727FC" w14:textId="77777777" w:rsidR="00270CE6" w:rsidRPr="00752797" w:rsidRDefault="00270CE6" w:rsidP="00270CE6">
      <w:pPr>
        <w:pStyle w:val="BodyText"/>
        <w:rPr>
          <w:lang w:val="en-US"/>
        </w:rPr>
      </w:pPr>
      <w:r w:rsidRPr="00752797">
        <w:rPr>
          <w:lang w:val="en-US"/>
        </w:rPr>
        <w:lastRenderedPageBreak/>
        <w:t>An example of a run-up gauge input is given below. The run-up gauge is initially located on the offshore boundary (x = 0.0) and somewhere in the middle of the model domain in y-direction (y = 800.0). The run-up 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14:paraId="7485BA99" w14:textId="77777777" w:rsidR="00270CE6" w:rsidRPr="00752797" w:rsidRDefault="00270CE6" w:rsidP="00270CE6">
      <w:pPr>
        <w:pStyle w:val="Codeheader"/>
        <w:rPr>
          <w:lang w:val="en-US"/>
        </w:rPr>
      </w:pPr>
      <w:r w:rsidRPr="00752797">
        <w:rPr>
          <w:lang w:val="en-US"/>
        </w:rPr>
        <w:t>params.txt</w:t>
      </w:r>
    </w:p>
    <w:p w14:paraId="4954676F" w14:textId="77777777" w:rsidR="00270CE6" w:rsidRPr="00752797" w:rsidRDefault="00270CE6" w:rsidP="00270CE6">
      <w:pPr>
        <w:pStyle w:val="Code"/>
        <w:jc w:val="both"/>
      </w:pPr>
      <w:r w:rsidRPr="00752797">
        <w:t>nrugauge = 1</w:t>
      </w:r>
    </w:p>
    <w:p w14:paraId="4610DDDF" w14:textId="77777777" w:rsidR="00270CE6" w:rsidRPr="00752797" w:rsidRDefault="00270CE6" w:rsidP="00270CE6">
      <w:pPr>
        <w:pStyle w:val="Code"/>
        <w:jc w:val="both"/>
      </w:pPr>
      <w:r w:rsidRPr="00752797">
        <w:t xml:space="preserve">0. 800. </w:t>
      </w:r>
    </w:p>
    <w:p w14:paraId="101C97F8" w14:textId="77777777" w:rsidR="00620A54" w:rsidRPr="00752797" w:rsidRDefault="00620A54" w:rsidP="002603CC">
      <w:pPr>
        <w:pStyle w:val="Heading3"/>
        <w:jc w:val="both"/>
        <w:rPr>
          <w:lang w:val="en-US"/>
        </w:rPr>
      </w:pPr>
      <w:bookmarkStart w:id="253" w:name="_Toc413611045"/>
      <w:r w:rsidRPr="00752797">
        <w:rPr>
          <w:lang w:val="en-US"/>
        </w:rPr>
        <w:t>Output times</w:t>
      </w:r>
      <w:bookmarkEnd w:id="251"/>
      <w:bookmarkEnd w:id="252"/>
      <w:bookmarkEnd w:id="253"/>
    </w:p>
    <w:p w14:paraId="33FEC469" w14:textId="77777777" w:rsidR="00620A54" w:rsidRPr="00752797" w:rsidRDefault="00620A54" w:rsidP="002603CC">
      <w:pPr>
        <w:pStyle w:val="BodyText"/>
        <w:rPr>
          <w:lang w:val="en-US"/>
        </w:rPr>
      </w:pPr>
      <w:r w:rsidRPr="00752797">
        <w:rPr>
          <w:lang w:val="en-US"/>
        </w:rPr>
        <w:t xml:space="preserve">The user may determine the output times for regular spatial output variables,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14:paraId="4FC1B647" w14:textId="77777777" w:rsidR="00620A54" w:rsidRPr="00752797" w:rsidRDefault="00620A54" w:rsidP="002603CC">
      <w:pPr>
        <w:pStyle w:val="Heading4"/>
        <w:jc w:val="both"/>
        <w:rPr>
          <w:lang w:val="en-US"/>
        </w:rPr>
      </w:pPr>
      <w:r w:rsidRPr="00752797">
        <w:rPr>
          <w:lang w:val="en-US"/>
        </w:rPr>
        <w:t>Output at fixed intervals</w:t>
      </w:r>
    </w:p>
    <w:p w14:paraId="557A9C3B" w14:textId="77777777"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run-up 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p>
    <w:p w14:paraId="5BC8667D" w14:textId="77777777" w:rsidR="00620A54" w:rsidRPr="00752797" w:rsidRDefault="00620A54" w:rsidP="002603CC">
      <w:pPr>
        <w:pStyle w:val="Codeheader"/>
        <w:rPr>
          <w:lang w:val="en-US"/>
        </w:rPr>
      </w:pPr>
      <w:r w:rsidRPr="00752797">
        <w:rPr>
          <w:lang w:val="en-US"/>
        </w:rPr>
        <w:t>params.txt</w:t>
      </w:r>
    </w:p>
    <w:p w14:paraId="3210A832" w14:textId="77777777" w:rsidR="00620A54" w:rsidRPr="00752797" w:rsidRDefault="00620A54" w:rsidP="002603CC">
      <w:pPr>
        <w:pStyle w:val="Code"/>
        <w:jc w:val="both"/>
      </w:pPr>
      <w:r w:rsidRPr="00752797">
        <w:t>tstart = 100.</w:t>
      </w:r>
    </w:p>
    <w:p w14:paraId="44115763" w14:textId="77777777" w:rsidR="00620A54" w:rsidRPr="00752797" w:rsidRDefault="00620A54" w:rsidP="002603CC">
      <w:pPr>
        <w:pStyle w:val="Code"/>
        <w:jc w:val="both"/>
      </w:pPr>
      <w:r w:rsidRPr="00752797">
        <w:t>tintg = 100.</w:t>
      </w:r>
    </w:p>
    <w:p w14:paraId="685246E8" w14:textId="77777777" w:rsidR="00620A54" w:rsidRPr="00752797" w:rsidRDefault="00620A54" w:rsidP="002603CC">
      <w:pPr>
        <w:pStyle w:val="Code"/>
        <w:jc w:val="both"/>
      </w:pPr>
      <w:r w:rsidRPr="00752797">
        <w:t>tintp = 2.</w:t>
      </w:r>
    </w:p>
    <w:p w14:paraId="3777193C" w14:textId="77777777" w:rsidR="00620A54" w:rsidRPr="00752797" w:rsidRDefault="00620A54" w:rsidP="002603CC">
      <w:pPr>
        <w:pStyle w:val="Code"/>
        <w:jc w:val="both"/>
      </w:pPr>
      <w:r w:rsidRPr="00752797">
        <w:t>tintm = 3600.</w:t>
      </w:r>
    </w:p>
    <w:p w14:paraId="6F0FDC4D" w14:textId="77777777"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14:paraId="4E835714" w14:textId="77777777" w:rsidR="00620A54" w:rsidRPr="00752797" w:rsidRDefault="00620A54" w:rsidP="002603CC">
      <w:pPr>
        <w:pStyle w:val="Heading4"/>
        <w:jc w:val="both"/>
        <w:rPr>
          <w:lang w:val="en-US"/>
        </w:rPr>
      </w:pPr>
      <w:r w:rsidRPr="00752797">
        <w:rPr>
          <w:lang w:val="en-US"/>
        </w:rPr>
        <w:t>Output times defined by external file</w:t>
      </w:r>
    </w:p>
    <w:p w14:paraId="1FB083B1" w14:textId="77777777"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14:paraId="51B8E694" w14:textId="77777777" w:rsidR="00620A54" w:rsidRPr="00752797" w:rsidRDefault="00620A54" w:rsidP="002603CC">
      <w:pPr>
        <w:pStyle w:val="Codeheader"/>
        <w:rPr>
          <w:lang w:val="en-US"/>
        </w:rPr>
      </w:pPr>
      <w:r w:rsidRPr="00752797">
        <w:rPr>
          <w:lang w:val="en-US"/>
        </w:rPr>
        <w:t>params.txt</w:t>
      </w:r>
    </w:p>
    <w:p w14:paraId="3D72AE55" w14:textId="77777777" w:rsidR="00620A54" w:rsidRPr="00752797" w:rsidRDefault="00620A54" w:rsidP="002603CC">
      <w:pPr>
        <w:pStyle w:val="Code"/>
        <w:jc w:val="both"/>
      </w:pPr>
      <w:r w:rsidRPr="00752797">
        <w:t xml:space="preserve">tsglobal= </w:t>
      </w:r>
      <w:r w:rsidR="00AB1A16" w:rsidRPr="00752797">
        <w:t>time series</w:t>
      </w:r>
      <w:r w:rsidRPr="00752797">
        <w:t>1.txt</w:t>
      </w:r>
    </w:p>
    <w:p w14:paraId="7396C24D" w14:textId="77777777" w:rsidR="00620A54" w:rsidRPr="00752797" w:rsidRDefault="00620A54" w:rsidP="002603CC">
      <w:pPr>
        <w:pStyle w:val="Code"/>
        <w:jc w:val="both"/>
      </w:pPr>
      <w:r w:rsidRPr="00752797">
        <w:t xml:space="preserve">tspoints = </w:t>
      </w:r>
      <w:r w:rsidR="00AB1A16" w:rsidRPr="00752797">
        <w:t>time series</w:t>
      </w:r>
      <w:r w:rsidRPr="00752797">
        <w:t>2.txt</w:t>
      </w:r>
    </w:p>
    <w:p w14:paraId="79A8F27D" w14:textId="77777777" w:rsidR="00620A54" w:rsidRPr="00752797" w:rsidRDefault="00620A54" w:rsidP="002603CC">
      <w:pPr>
        <w:pStyle w:val="Code"/>
        <w:jc w:val="both"/>
      </w:pPr>
      <w:r w:rsidRPr="00752797">
        <w:lastRenderedPageBreak/>
        <w:t xml:space="preserve">tsmean= </w:t>
      </w:r>
      <w:r w:rsidR="00AB1A16" w:rsidRPr="00752797">
        <w:t>time series</w:t>
      </w:r>
      <w:r w:rsidRPr="00752797">
        <w:t>3.txt</w:t>
      </w:r>
    </w:p>
    <w:p w14:paraId="616BA29D" w14:textId="77777777" w:rsidR="00620A54" w:rsidRPr="00752797" w:rsidRDefault="00AB1A16" w:rsidP="002603CC">
      <w:pPr>
        <w:pStyle w:val="Codeheader"/>
        <w:rPr>
          <w:lang w:val="en-US"/>
        </w:rPr>
      </w:pPr>
      <w:r w:rsidRPr="00752797">
        <w:rPr>
          <w:lang w:val="en-US"/>
        </w:rPr>
        <w:t>time series</w:t>
      </w:r>
      <w:r w:rsidR="00620A54" w:rsidRPr="00752797">
        <w:rPr>
          <w:lang w:val="en-US"/>
        </w:rPr>
        <w:t>1.txt</w:t>
      </w:r>
    </w:p>
    <w:p w14:paraId="794A4EF4" w14:textId="77777777" w:rsidR="00620A54" w:rsidRPr="00752797" w:rsidRDefault="00620A54" w:rsidP="002603CC">
      <w:pPr>
        <w:pStyle w:val="Code"/>
        <w:jc w:val="both"/>
      </w:pPr>
      <w:r w:rsidRPr="00752797">
        <w:t>18</w:t>
      </w:r>
    </w:p>
    <w:p w14:paraId="32C3D263" w14:textId="77777777" w:rsidR="00620A54" w:rsidRPr="00752797" w:rsidRDefault="00620A54" w:rsidP="002603CC">
      <w:pPr>
        <w:pStyle w:val="Code"/>
        <w:jc w:val="both"/>
      </w:pPr>
      <w:r w:rsidRPr="00752797">
        <w:t>0.05</w:t>
      </w:r>
    </w:p>
    <w:p w14:paraId="1D6B0199" w14:textId="77777777" w:rsidR="00620A54" w:rsidRPr="00752797" w:rsidRDefault="00620A54" w:rsidP="002603CC">
      <w:pPr>
        <w:pStyle w:val="Code"/>
        <w:jc w:val="both"/>
      </w:pPr>
      <w:r w:rsidRPr="00752797">
        <w:t>0.15</w:t>
      </w:r>
    </w:p>
    <w:p w14:paraId="2D29180F" w14:textId="77777777" w:rsidR="00620A54" w:rsidRPr="00752797" w:rsidRDefault="00620A54" w:rsidP="002603CC">
      <w:pPr>
        <w:pStyle w:val="Code"/>
        <w:jc w:val="both"/>
      </w:pPr>
      <w:r w:rsidRPr="00752797">
        <w:t>0.2</w:t>
      </w:r>
    </w:p>
    <w:p w14:paraId="1C8CCA3F" w14:textId="77777777" w:rsidR="00620A54" w:rsidRPr="00752797" w:rsidRDefault="00620A54" w:rsidP="002603CC">
      <w:pPr>
        <w:pStyle w:val="Code"/>
        <w:jc w:val="both"/>
      </w:pPr>
      <w:r w:rsidRPr="00752797">
        <w:t>0.8</w:t>
      </w:r>
    </w:p>
    <w:p w14:paraId="6037A1B6" w14:textId="77777777" w:rsidR="00620A54" w:rsidRPr="00752797" w:rsidRDefault="00620A54" w:rsidP="002603CC">
      <w:pPr>
        <w:pStyle w:val="Code"/>
        <w:jc w:val="both"/>
      </w:pPr>
      <w:r w:rsidRPr="00752797">
        <w:t>12.0</w:t>
      </w:r>
    </w:p>
    <w:p w14:paraId="5143A041" w14:textId="77777777" w:rsidR="00620A54" w:rsidRPr="00752797" w:rsidRDefault="00620A54" w:rsidP="002603CC">
      <w:pPr>
        <w:pStyle w:val="Code"/>
        <w:jc w:val="both"/>
      </w:pPr>
      <w:r w:rsidRPr="00752797">
        <w:t>12.5</w:t>
      </w:r>
    </w:p>
    <w:p w14:paraId="2A67AEFD" w14:textId="77777777" w:rsidR="00620A54" w:rsidRPr="00752797" w:rsidRDefault="00620A54" w:rsidP="002603CC">
      <w:pPr>
        <w:pStyle w:val="Code"/>
        <w:jc w:val="both"/>
      </w:pPr>
      <w:r w:rsidRPr="00752797">
        <w:t>19.124</w:t>
      </w:r>
    </w:p>
    <w:p w14:paraId="66B0DD6D" w14:textId="77777777" w:rsidR="00620A54" w:rsidRPr="00752797" w:rsidRDefault="00620A54" w:rsidP="002603CC">
      <w:pPr>
        <w:pStyle w:val="Code"/>
        <w:jc w:val="both"/>
      </w:pPr>
      <w:r w:rsidRPr="00752797">
        <w:t>30.</w:t>
      </w:r>
    </w:p>
    <w:p w14:paraId="2A2B7D4F" w14:textId="77777777" w:rsidR="00620A54" w:rsidRPr="00752797" w:rsidRDefault="00620A54" w:rsidP="002603CC">
      <w:pPr>
        <w:pStyle w:val="Code"/>
        <w:jc w:val="both"/>
      </w:pPr>
      <w:r w:rsidRPr="00752797">
        <w:t>60.</w:t>
      </w:r>
    </w:p>
    <w:p w14:paraId="617309F4" w14:textId="77777777" w:rsidR="00620A54" w:rsidRPr="00752797" w:rsidRDefault="00620A54" w:rsidP="002603CC">
      <w:pPr>
        <w:pStyle w:val="Code"/>
        <w:jc w:val="both"/>
      </w:pPr>
      <w:r w:rsidRPr="00752797">
        <w:t>90.</w:t>
      </w:r>
    </w:p>
    <w:p w14:paraId="1551AFB5" w14:textId="77777777" w:rsidR="00620A54" w:rsidRPr="00752797" w:rsidRDefault="00620A54" w:rsidP="002603CC">
      <w:pPr>
        <w:pStyle w:val="Code"/>
        <w:jc w:val="both"/>
      </w:pPr>
      <w:r w:rsidRPr="00752797">
        <w:t>120.</w:t>
      </w:r>
    </w:p>
    <w:p w14:paraId="79CE72F7" w14:textId="77777777" w:rsidR="00620A54" w:rsidRPr="00752797" w:rsidRDefault="00620A54" w:rsidP="002603CC">
      <w:pPr>
        <w:pStyle w:val="Code"/>
        <w:jc w:val="both"/>
      </w:pPr>
      <w:r w:rsidRPr="00752797">
        <w:t>150.</w:t>
      </w:r>
    </w:p>
    <w:p w14:paraId="001D6120" w14:textId="77777777" w:rsidR="00620A54" w:rsidRPr="00752797" w:rsidRDefault="00620A54" w:rsidP="002603CC">
      <w:pPr>
        <w:pStyle w:val="Code"/>
        <w:jc w:val="both"/>
      </w:pPr>
      <w:r w:rsidRPr="00752797">
        <w:t>160.</w:t>
      </w:r>
    </w:p>
    <w:p w14:paraId="0223B19D" w14:textId="77777777" w:rsidR="00620A54" w:rsidRPr="00752797" w:rsidRDefault="00620A54" w:rsidP="002603CC">
      <w:pPr>
        <w:pStyle w:val="Code"/>
        <w:jc w:val="both"/>
      </w:pPr>
      <w:r w:rsidRPr="00752797">
        <w:t>170.</w:t>
      </w:r>
    </w:p>
    <w:p w14:paraId="2E61953A" w14:textId="77777777" w:rsidR="00620A54" w:rsidRPr="00752797" w:rsidRDefault="00620A54" w:rsidP="002603CC">
      <w:pPr>
        <w:pStyle w:val="Code"/>
        <w:jc w:val="both"/>
      </w:pPr>
      <w:r w:rsidRPr="00752797">
        <w:t>177.</w:t>
      </w:r>
    </w:p>
    <w:p w14:paraId="70A694F8" w14:textId="77777777" w:rsidR="00620A54" w:rsidRPr="00752797" w:rsidRDefault="00620A54" w:rsidP="002603CC">
      <w:pPr>
        <w:pStyle w:val="Code"/>
        <w:jc w:val="both"/>
      </w:pPr>
      <w:r w:rsidRPr="00752797">
        <w:t>178.</w:t>
      </w:r>
    </w:p>
    <w:p w14:paraId="41ADCFEA" w14:textId="77777777" w:rsidR="00620A54" w:rsidRPr="00752797" w:rsidRDefault="00620A54" w:rsidP="002603CC">
      <w:pPr>
        <w:pStyle w:val="Code"/>
        <w:jc w:val="both"/>
      </w:pPr>
      <w:r w:rsidRPr="00752797">
        <w:t>179.</w:t>
      </w:r>
    </w:p>
    <w:p w14:paraId="440E0FC3" w14:textId="77777777" w:rsidR="00620A54" w:rsidRPr="00752797" w:rsidRDefault="00620A54" w:rsidP="002603CC">
      <w:pPr>
        <w:pStyle w:val="Code"/>
        <w:jc w:val="both"/>
      </w:pPr>
      <w:r w:rsidRPr="00752797">
        <w:t>180.</w:t>
      </w:r>
    </w:p>
    <w:p w14:paraId="6A7F77D1" w14:textId="77777777"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14:paraId="37246DCF" w14:textId="77777777" w:rsidR="00620A54" w:rsidRPr="00752797" w:rsidRDefault="00620A54" w:rsidP="002603CC">
      <w:pPr>
        <w:pStyle w:val="Heading4"/>
        <w:jc w:val="both"/>
        <w:rPr>
          <w:lang w:val="en-US"/>
        </w:rPr>
      </w:pPr>
      <w:r w:rsidRPr="00752797">
        <w:rPr>
          <w:lang w:val="en-US"/>
        </w:rPr>
        <w:t xml:space="preserve">Combinations of fixed </w:t>
      </w:r>
      <w:r w:rsidR="00C96CBA" w:rsidRPr="00752797">
        <w:rPr>
          <w:lang w:val="en-US"/>
        </w:rPr>
        <w:t>internal</w:t>
      </w:r>
      <w:r w:rsidRPr="00752797">
        <w:rPr>
          <w:lang w:val="en-US"/>
        </w:rPr>
        <w:t xml:space="preserve"> and external files</w:t>
      </w:r>
    </w:p>
    <w:p w14:paraId="0B9572B9" w14:textId="77777777"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14:paraId="7F5ED27C" w14:textId="77777777" w:rsidR="00620A54" w:rsidRPr="00752797" w:rsidRDefault="00620A54" w:rsidP="002603CC">
      <w:pPr>
        <w:pStyle w:val="Codeheader"/>
        <w:rPr>
          <w:lang w:val="en-US"/>
        </w:rPr>
      </w:pPr>
      <w:r w:rsidRPr="00752797">
        <w:rPr>
          <w:lang w:val="en-US"/>
        </w:rPr>
        <w:t>param.txt</w:t>
      </w:r>
    </w:p>
    <w:p w14:paraId="73BDD07C" w14:textId="77777777" w:rsidR="00620A54" w:rsidRPr="00752797" w:rsidRDefault="00620A54" w:rsidP="002603CC">
      <w:pPr>
        <w:pStyle w:val="Code"/>
        <w:jc w:val="both"/>
      </w:pPr>
      <w:r w:rsidRPr="00752797">
        <w:t>tstart = 100.</w:t>
      </w:r>
    </w:p>
    <w:p w14:paraId="53F4258C" w14:textId="77777777" w:rsidR="00620A54" w:rsidRPr="00752797" w:rsidRDefault="00620A54" w:rsidP="002603CC">
      <w:pPr>
        <w:pStyle w:val="Code"/>
        <w:jc w:val="both"/>
      </w:pPr>
      <w:r w:rsidRPr="00752797">
        <w:t>tintg = 100.</w:t>
      </w:r>
    </w:p>
    <w:p w14:paraId="5851597A" w14:textId="77777777" w:rsidR="00620A54" w:rsidRPr="00752797" w:rsidRDefault="00620A54" w:rsidP="002603CC">
      <w:pPr>
        <w:pStyle w:val="Code"/>
        <w:jc w:val="both"/>
      </w:pPr>
      <w:r w:rsidRPr="00752797">
        <w:t xml:space="preserve">tspoints = </w:t>
      </w:r>
      <w:r w:rsidR="00AB1A16" w:rsidRPr="00752797">
        <w:t>time series</w:t>
      </w:r>
      <w:r w:rsidRPr="00752797">
        <w:t>2.txt</w:t>
      </w:r>
    </w:p>
    <w:p w14:paraId="43E2938F" w14:textId="77777777" w:rsidR="00620A54" w:rsidRPr="00752797" w:rsidRDefault="00620A54" w:rsidP="002603CC">
      <w:pPr>
        <w:pStyle w:val="Code"/>
        <w:jc w:val="both"/>
      </w:pPr>
      <w:r w:rsidRPr="00752797">
        <w:t>tintm = 3600.</w:t>
      </w:r>
    </w:p>
    <w:p w14:paraId="6643A08D" w14:textId="77777777" w:rsidR="00620A54" w:rsidRPr="00752797" w:rsidRDefault="00620A54" w:rsidP="002603CC">
      <w:pPr>
        <w:pStyle w:val="Heading3"/>
        <w:jc w:val="both"/>
        <w:rPr>
          <w:lang w:val="en-US"/>
        </w:rPr>
      </w:pPr>
      <w:bookmarkStart w:id="254" w:name="_Toc285701686"/>
      <w:bookmarkStart w:id="255" w:name="_Toc413611046"/>
      <w:r w:rsidRPr="00752797">
        <w:rPr>
          <w:lang w:val="en-US"/>
        </w:rPr>
        <w:t>Output format</w:t>
      </w:r>
      <w:bookmarkEnd w:id="254"/>
      <w:bookmarkEnd w:id="255"/>
    </w:p>
    <w:p w14:paraId="4B7325A0" w14:textId="77777777" w:rsidR="00620A54" w:rsidRPr="00752797" w:rsidRDefault="00620A54" w:rsidP="002603CC">
      <w:pPr>
        <w:pStyle w:val="BodyText"/>
        <w:rPr>
          <w:lang w:val="en-US"/>
        </w:rPr>
      </w:pPr>
      <w:r w:rsidRPr="00752797">
        <w:rPr>
          <w:lang w:val="en-US"/>
        </w:rPr>
        <w:t xml:space="preserve">XBeach supports two types of output: 1) Fortran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 xml:space="preserve">more convenient since all output (and input) is stored in a single, easy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14:paraId="1B775440" w14:textId="77777777" w:rsidR="00620A54" w:rsidRPr="00752797" w:rsidRDefault="00620A54" w:rsidP="002603CC">
      <w:pPr>
        <w:pStyle w:val="Heading4"/>
        <w:jc w:val="both"/>
        <w:rPr>
          <w:lang w:val="en-US"/>
        </w:rPr>
      </w:pPr>
      <w:r w:rsidRPr="00752797">
        <w:rPr>
          <w:lang w:val="en-US"/>
        </w:rPr>
        <w:lastRenderedPageBreak/>
        <w:t>Fortran binary</w:t>
      </w:r>
    </w:p>
    <w:p w14:paraId="4BE7EF05" w14:textId="77777777" w:rsidR="00620A54" w:rsidRPr="00752797" w:rsidRDefault="00620A54" w:rsidP="002603CC">
      <w:pPr>
        <w:pStyle w:val="BodyText"/>
        <w:rPr>
          <w:lang w:val="en-US"/>
        </w:rPr>
      </w:pPr>
      <w:r w:rsidRPr="00752797">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14:paraId="1BC96F81" w14:textId="77777777" w:rsidR="00620A54" w:rsidRPr="00752797" w:rsidRDefault="00620A54" w:rsidP="002603CC">
      <w:pPr>
        <w:pStyle w:val="BodyText"/>
        <w:rPr>
          <w:lang w:val="en-US"/>
        </w:rPr>
      </w:pPr>
      <w:r w:rsidRPr="00752797">
        <w:rPr>
          <w:lang w:val="en-US"/>
        </w:rPr>
        <w:t xml:space="preserve">Output files written in Fortran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14:paraId="19C775CB" w14:textId="77777777"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run-up gauge locations are stored in the same format as fixed point output, but the files are named </w:t>
      </w:r>
      <w:r w:rsidRPr="00752797">
        <w:rPr>
          <w:i/>
          <w:lang w:val="en-US"/>
        </w:rPr>
        <w:t>rugau&lt;NNN&gt;.dat</w:t>
      </w:r>
      <w:r w:rsidRPr="00752797">
        <w:rPr>
          <w:lang w:val="en-US"/>
        </w:rPr>
        <w:t>.</w:t>
      </w:r>
    </w:p>
    <w:p w14:paraId="13FE9CA1" w14:textId="77777777"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Fortran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14:paraId="29CB8297" w14:textId="77777777" w:rsidR="00620A54" w:rsidRPr="00752797" w:rsidRDefault="00620A54" w:rsidP="002603CC">
      <w:pPr>
        <w:pStyle w:val="Heading4"/>
        <w:jc w:val="both"/>
        <w:rPr>
          <w:lang w:val="en-US"/>
        </w:rPr>
      </w:pPr>
      <w:r w:rsidRPr="00752797">
        <w:rPr>
          <w:lang w:val="en-US"/>
        </w:rPr>
        <w:t>netCDF</w:t>
      </w:r>
    </w:p>
    <w:p w14:paraId="7F5D93DF" w14:textId="77777777"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14:paraId="43FEDAFB" w14:textId="77777777" w:rsidR="00620A54" w:rsidRPr="00752797" w:rsidRDefault="00620A54" w:rsidP="002603CC">
      <w:pPr>
        <w:pStyle w:val="Codeheader"/>
        <w:rPr>
          <w:lang w:val="en-US"/>
        </w:rPr>
      </w:pPr>
      <w:r w:rsidRPr="00752797">
        <w:rPr>
          <w:lang w:val="en-US"/>
        </w:rPr>
        <w:t>xboutput.nc (structure only, no real contents)</w:t>
      </w:r>
    </w:p>
    <w:p w14:paraId="2323AA86" w14:textId="77777777" w:rsidR="00620A54" w:rsidRPr="00752797" w:rsidRDefault="00620A54" w:rsidP="002603CC">
      <w:pPr>
        <w:pStyle w:val="Code"/>
        <w:jc w:val="both"/>
      </w:pPr>
      <w:r w:rsidRPr="00752797">
        <w:t>netcdf xboutput {</w:t>
      </w:r>
    </w:p>
    <w:p w14:paraId="2A519A44" w14:textId="77777777" w:rsidR="00620A54" w:rsidRPr="00752797" w:rsidRDefault="00620A54" w:rsidP="002603CC">
      <w:pPr>
        <w:pStyle w:val="Code"/>
        <w:jc w:val="both"/>
      </w:pPr>
      <w:r w:rsidRPr="00752797">
        <w:t>dimensions:</w:t>
      </w:r>
    </w:p>
    <w:p w14:paraId="1797F667" w14:textId="77777777" w:rsidR="00620A54" w:rsidRPr="00752797" w:rsidRDefault="00620A54" w:rsidP="002603CC">
      <w:pPr>
        <w:pStyle w:val="Code"/>
        <w:jc w:val="both"/>
      </w:pPr>
      <w:r w:rsidRPr="00752797">
        <w:tab/>
        <w:t>x = 565 ;</w:t>
      </w:r>
    </w:p>
    <w:p w14:paraId="3BD47CC6" w14:textId="77777777" w:rsidR="00620A54" w:rsidRPr="00752797" w:rsidRDefault="00620A54" w:rsidP="002603CC">
      <w:pPr>
        <w:pStyle w:val="Code"/>
        <w:jc w:val="both"/>
      </w:pPr>
      <w:r w:rsidRPr="00752797">
        <w:tab/>
        <w:t>y = 101 ;</w:t>
      </w:r>
    </w:p>
    <w:p w14:paraId="61C389F9" w14:textId="77777777" w:rsidR="00620A54" w:rsidRPr="00752797" w:rsidRDefault="00620A54" w:rsidP="002603CC">
      <w:pPr>
        <w:pStyle w:val="Code"/>
        <w:jc w:val="both"/>
      </w:pPr>
      <w:r w:rsidRPr="00752797">
        <w:tab/>
        <w:t>wave_angle = 9 ;</w:t>
      </w:r>
    </w:p>
    <w:p w14:paraId="259111B1" w14:textId="77777777" w:rsidR="00620A54" w:rsidRPr="00752797" w:rsidRDefault="00620A54" w:rsidP="002603CC">
      <w:pPr>
        <w:pStyle w:val="Code"/>
        <w:jc w:val="both"/>
      </w:pPr>
      <w:r w:rsidRPr="00752797">
        <w:tab/>
        <w:t>bed_layers = 3 ;</w:t>
      </w:r>
    </w:p>
    <w:p w14:paraId="49606CEC" w14:textId="77777777" w:rsidR="00620A54" w:rsidRPr="00752797" w:rsidRDefault="00620A54" w:rsidP="002603CC">
      <w:pPr>
        <w:pStyle w:val="Code"/>
        <w:jc w:val="both"/>
      </w:pPr>
      <w:r w:rsidRPr="00752797">
        <w:tab/>
        <w:t>sediment_classes = 1 ;</w:t>
      </w:r>
    </w:p>
    <w:p w14:paraId="133F675D" w14:textId="77777777" w:rsidR="00620A54" w:rsidRPr="00752797" w:rsidRDefault="00620A54" w:rsidP="002603CC">
      <w:pPr>
        <w:pStyle w:val="Code"/>
        <w:jc w:val="both"/>
      </w:pPr>
      <w:r w:rsidRPr="00752797">
        <w:tab/>
        <w:t>inout = 2 ;</w:t>
      </w:r>
    </w:p>
    <w:p w14:paraId="026D1529" w14:textId="77777777" w:rsidR="00620A54" w:rsidRPr="00752797" w:rsidRDefault="00620A54" w:rsidP="002603CC">
      <w:pPr>
        <w:pStyle w:val="Code"/>
        <w:jc w:val="both"/>
      </w:pPr>
      <w:r w:rsidRPr="00752797">
        <w:tab/>
        <w:t>globaltime = 2 ;</w:t>
      </w:r>
    </w:p>
    <w:p w14:paraId="2DD1661D" w14:textId="77777777" w:rsidR="00620A54" w:rsidRPr="00752797" w:rsidRDefault="00620A54" w:rsidP="002603CC">
      <w:pPr>
        <w:pStyle w:val="Code"/>
        <w:jc w:val="both"/>
      </w:pPr>
      <w:r w:rsidRPr="00752797">
        <w:tab/>
        <w:t>tidetime = 435 ;</w:t>
      </w:r>
    </w:p>
    <w:p w14:paraId="5547446C" w14:textId="77777777" w:rsidR="00620A54" w:rsidRPr="00752797" w:rsidRDefault="00620A54" w:rsidP="002603CC">
      <w:pPr>
        <w:pStyle w:val="Code"/>
        <w:jc w:val="both"/>
      </w:pPr>
      <w:r w:rsidRPr="00752797">
        <w:tab/>
        <w:t>tidecorners = 2 ;</w:t>
      </w:r>
    </w:p>
    <w:p w14:paraId="2A18C491" w14:textId="77777777" w:rsidR="00620A54" w:rsidRPr="00752797" w:rsidRDefault="00620A54" w:rsidP="002603CC">
      <w:pPr>
        <w:pStyle w:val="Code"/>
        <w:jc w:val="both"/>
      </w:pPr>
      <w:r w:rsidRPr="00752797">
        <w:lastRenderedPageBreak/>
        <w:tab/>
        <w:t>windtime = 2 ;</w:t>
      </w:r>
    </w:p>
    <w:p w14:paraId="1339C6A5" w14:textId="77777777" w:rsidR="00620A54" w:rsidRPr="00752797" w:rsidRDefault="00620A54" w:rsidP="002603CC">
      <w:pPr>
        <w:pStyle w:val="Code"/>
        <w:jc w:val="both"/>
      </w:pPr>
      <w:r w:rsidRPr="00752797">
        <w:t>variables:</w:t>
      </w:r>
    </w:p>
    <w:p w14:paraId="2A8664DC" w14:textId="77777777" w:rsidR="00620A54" w:rsidRPr="00752797" w:rsidRDefault="00620A54" w:rsidP="002603CC">
      <w:pPr>
        <w:pStyle w:val="Code"/>
        <w:jc w:val="both"/>
      </w:pPr>
      <w:r w:rsidRPr="00752797">
        <w:tab/>
        <w:t>double x(x) ;</w:t>
      </w:r>
    </w:p>
    <w:p w14:paraId="00D81941" w14:textId="77777777" w:rsidR="00620A54" w:rsidRPr="00752797" w:rsidRDefault="00620A54" w:rsidP="002603CC">
      <w:pPr>
        <w:pStyle w:val="Code"/>
        <w:jc w:val="both"/>
      </w:pPr>
      <w:r w:rsidRPr="00752797">
        <w:tab/>
      </w:r>
      <w:r w:rsidRPr="00752797">
        <w:tab/>
        <w:t>x:units = "m" ;</w:t>
      </w:r>
    </w:p>
    <w:p w14:paraId="7D4D711B" w14:textId="77777777" w:rsidR="00620A54" w:rsidRPr="00752797" w:rsidRDefault="00620A54" w:rsidP="002603CC">
      <w:pPr>
        <w:pStyle w:val="Code"/>
        <w:jc w:val="both"/>
      </w:pPr>
      <w:r w:rsidRPr="00752797">
        <w:tab/>
      </w:r>
      <w:r w:rsidRPr="00752797">
        <w:tab/>
        <w:t>x:long_name = "local x coordinate" ;</w:t>
      </w:r>
    </w:p>
    <w:p w14:paraId="1EF9163E" w14:textId="77777777" w:rsidR="00620A54" w:rsidRPr="00752797" w:rsidRDefault="00620A54" w:rsidP="002603CC">
      <w:pPr>
        <w:pStyle w:val="Code"/>
        <w:jc w:val="both"/>
      </w:pPr>
      <w:r w:rsidRPr="00752797">
        <w:tab/>
        <w:t>double y(y) ;</w:t>
      </w:r>
    </w:p>
    <w:p w14:paraId="54D70A16" w14:textId="77777777" w:rsidR="00620A54" w:rsidRPr="00752797" w:rsidRDefault="00620A54" w:rsidP="002603CC">
      <w:pPr>
        <w:pStyle w:val="Code"/>
        <w:jc w:val="both"/>
      </w:pPr>
      <w:r w:rsidRPr="00752797">
        <w:tab/>
      </w:r>
      <w:r w:rsidRPr="00752797">
        <w:tab/>
        <w:t>y:units = "m" ;</w:t>
      </w:r>
    </w:p>
    <w:p w14:paraId="58AAC55B" w14:textId="77777777" w:rsidR="00620A54" w:rsidRPr="00752797" w:rsidRDefault="00620A54" w:rsidP="002603CC">
      <w:pPr>
        <w:pStyle w:val="Code"/>
        <w:jc w:val="both"/>
      </w:pPr>
      <w:r w:rsidRPr="00752797">
        <w:tab/>
      </w:r>
      <w:r w:rsidRPr="00752797">
        <w:tab/>
        <w:t>y:long_name = "local y coordinate" ;</w:t>
      </w:r>
    </w:p>
    <w:p w14:paraId="2A622C52" w14:textId="77777777" w:rsidR="00620A54" w:rsidRPr="00752797" w:rsidRDefault="00620A54" w:rsidP="002603CC">
      <w:pPr>
        <w:pStyle w:val="Code"/>
        <w:jc w:val="both"/>
      </w:pPr>
      <w:r w:rsidRPr="00752797">
        <w:tab/>
        <w:t>double globaltime(globaltime) ;</w:t>
      </w:r>
    </w:p>
    <w:p w14:paraId="134B0DB9" w14:textId="77777777" w:rsidR="00620A54" w:rsidRPr="00752797" w:rsidRDefault="00620A54" w:rsidP="002603CC">
      <w:pPr>
        <w:pStyle w:val="Code"/>
        <w:jc w:val="both"/>
      </w:pPr>
      <w:r w:rsidRPr="00752797">
        <w:tab/>
      </w:r>
      <w:r w:rsidRPr="00752797">
        <w:tab/>
        <w:t>globaltime:units = "s" ;</w:t>
      </w:r>
    </w:p>
    <w:p w14:paraId="415A3412" w14:textId="77777777" w:rsidR="00620A54" w:rsidRPr="00752797" w:rsidRDefault="00620A54" w:rsidP="002603CC">
      <w:pPr>
        <w:pStyle w:val="Code"/>
        <w:jc w:val="both"/>
      </w:pPr>
      <w:r w:rsidRPr="00752797">
        <w:tab/>
        <w:t>double H(globaltime, y, x) ;</w:t>
      </w:r>
    </w:p>
    <w:p w14:paraId="3C8C636B" w14:textId="77777777" w:rsidR="00620A54" w:rsidRPr="00752797" w:rsidRDefault="00620A54" w:rsidP="002603CC">
      <w:pPr>
        <w:pStyle w:val="Code"/>
        <w:jc w:val="both"/>
      </w:pPr>
      <w:r w:rsidRPr="00752797">
        <w:tab/>
      </w:r>
      <w:r w:rsidRPr="00752797">
        <w:tab/>
        <w:t>H:units = "m" ;</w:t>
      </w:r>
    </w:p>
    <w:p w14:paraId="70CEC148" w14:textId="77777777" w:rsidR="00620A54" w:rsidRPr="00752797" w:rsidRDefault="00620A54" w:rsidP="002603CC">
      <w:pPr>
        <w:pStyle w:val="Code"/>
        <w:jc w:val="both"/>
      </w:pPr>
      <w:r w:rsidRPr="00752797">
        <w:tab/>
      </w:r>
      <w:r w:rsidRPr="00752797">
        <w:tab/>
        <w:t>H:long_name = "wave height" ;</w:t>
      </w:r>
    </w:p>
    <w:p w14:paraId="46D9D6F3" w14:textId="77777777" w:rsidR="00620A54" w:rsidRPr="00752797" w:rsidRDefault="00620A54" w:rsidP="002603CC">
      <w:pPr>
        <w:pStyle w:val="Code"/>
        <w:jc w:val="both"/>
      </w:pPr>
      <w:r w:rsidRPr="00752797">
        <w:tab/>
        <w:t>double zs(globaltime, y, x) ;</w:t>
      </w:r>
    </w:p>
    <w:p w14:paraId="2E18026B" w14:textId="77777777" w:rsidR="00620A54" w:rsidRPr="00752797" w:rsidRDefault="00620A54" w:rsidP="002603CC">
      <w:pPr>
        <w:pStyle w:val="Code"/>
        <w:jc w:val="both"/>
      </w:pPr>
      <w:r w:rsidRPr="00752797">
        <w:tab/>
      </w:r>
      <w:r w:rsidRPr="00752797">
        <w:tab/>
        <w:t>zs:units = "m" ;</w:t>
      </w:r>
    </w:p>
    <w:p w14:paraId="6A218A0D" w14:textId="77777777" w:rsidR="00620A54" w:rsidRPr="00752797" w:rsidRDefault="00620A54" w:rsidP="002603CC">
      <w:pPr>
        <w:pStyle w:val="Code"/>
        <w:jc w:val="both"/>
      </w:pPr>
      <w:r w:rsidRPr="00752797">
        <w:tab/>
      </w:r>
      <w:r w:rsidRPr="00752797">
        <w:tab/>
        <w:t>zs:long_name = "water level" ;</w:t>
      </w:r>
    </w:p>
    <w:p w14:paraId="23BA03FE" w14:textId="77777777" w:rsidR="00620A54" w:rsidRPr="00752797" w:rsidRDefault="00620A54" w:rsidP="002603CC">
      <w:pPr>
        <w:pStyle w:val="Code"/>
        <w:jc w:val="both"/>
      </w:pPr>
      <w:r w:rsidRPr="00752797">
        <w:tab/>
        <w:t>double zb(globaltime, y, x) ;</w:t>
      </w:r>
    </w:p>
    <w:p w14:paraId="3237F700" w14:textId="77777777" w:rsidR="00620A54" w:rsidRPr="00752797" w:rsidRDefault="00620A54" w:rsidP="002603CC">
      <w:pPr>
        <w:pStyle w:val="Code"/>
        <w:jc w:val="both"/>
      </w:pPr>
      <w:r w:rsidRPr="00752797">
        <w:tab/>
      </w:r>
      <w:r w:rsidRPr="00752797">
        <w:tab/>
        <w:t>zb:units = "m" ;</w:t>
      </w:r>
    </w:p>
    <w:p w14:paraId="280B78AB" w14:textId="77777777" w:rsidR="00620A54" w:rsidRPr="00752797" w:rsidRDefault="00620A54" w:rsidP="002603CC">
      <w:pPr>
        <w:pStyle w:val="Code"/>
        <w:jc w:val="both"/>
      </w:pPr>
      <w:r w:rsidRPr="00752797">
        <w:tab/>
      </w:r>
      <w:r w:rsidRPr="00752797">
        <w:tab/>
        <w:t>zb:long_name = "bed level" ;</w:t>
      </w:r>
    </w:p>
    <w:p w14:paraId="5B20FE67" w14:textId="77777777" w:rsidR="00620A54" w:rsidRPr="00752797" w:rsidRDefault="00620A54" w:rsidP="002603CC">
      <w:pPr>
        <w:pStyle w:val="Code"/>
        <w:jc w:val="both"/>
      </w:pPr>
      <w:r w:rsidRPr="00752797">
        <w:tab/>
        <w:t>double ue(globaltime, y, x) ;</w:t>
      </w:r>
    </w:p>
    <w:p w14:paraId="1BCC9DCC" w14:textId="77777777" w:rsidR="00620A54" w:rsidRPr="00752797" w:rsidRDefault="00620A54" w:rsidP="002603CC">
      <w:pPr>
        <w:pStyle w:val="Code"/>
        <w:jc w:val="both"/>
      </w:pPr>
      <w:r w:rsidRPr="00752797">
        <w:tab/>
      </w:r>
      <w:r w:rsidRPr="00752797">
        <w:tab/>
        <w:t>ue:units = "m/s" ;</w:t>
      </w:r>
    </w:p>
    <w:p w14:paraId="13CE4F90" w14:textId="77777777" w:rsidR="00620A54" w:rsidRPr="00752797" w:rsidRDefault="00620A54" w:rsidP="002603CC">
      <w:pPr>
        <w:pStyle w:val="Heading2"/>
        <w:spacing w:line="240" w:lineRule="auto"/>
        <w:jc w:val="both"/>
        <w:rPr>
          <w:lang w:val="en-US"/>
        </w:rPr>
      </w:pPr>
      <w:bookmarkStart w:id="256" w:name="_Toc285701687"/>
      <w:bookmarkStart w:id="257" w:name="_Toc413611047"/>
      <w:r w:rsidRPr="00752797">
        <w:rPr>
          <w:lang w:val="en-US"/>
        </w:rPr>
        <w:t>Time parameters</w:t>
      </w:r>
      <w:bookmarkEnd w:id="256"/>
      <w:bookmarkEnd w:id="257"/>
    </w:p>
    <w:p w14:paraId="6CCF007B" w14:textId="77777777" w:rsidR="002D6E55" w:rsidRPr="00752797" w:rsidRDefault="00620A54" w:rsidP="002D6E55">
      <w:pPr>
        <w:pStyle w:val="BodyText"/>
        <w:rPr>
          <w:lang w:val="en-US"/>
        </w:rPr>
      </w:pPr>
      <w:r w:rsidRPr="00752797">
        <w:rPr>
          <w:lang w:val="en-US"/>
        </w:rPr>
        <w:t xml:space="preserve">In all XBeach simulations the hydrodynamic simulation starts at time 0. Model output can be postponed until the time specified by the keyword </w:t>
      </w:r>
      <w:r w:rsidRPr="00752797">
        <w:rPr>
          <w:i/>
          <w:lang w:val="en-US"/>
        </w:rPr>
        <w:t xml:space="preserve">tstart </w:t>
      </w:r>
      <w:r w:rsidRPr="00752797">
        <w:rPr>
          <w:lang w:val="en-US"/>
        </w:rPr>
        <w:t xml:space="preserve">(see </w:t>
      </w:r>
      <w:r w:rsidRPr="00752797">
        <w:rPr>
          <w:lang w:val="en-US"/>
        </w:rPr>
        <w:fldChar w:fldCharType="begin"/>
      </w:r>
      <w:r w:rsidRPr="00752797">
        <w:rPr>
          <w:lang w:val="en-US"/>
        </w:rPr>
        <w:instrText xml:space="preserve"> REF _Ref285455080 \w \h </w:instrText>
      </w:r>
      <w:r w:rsidR="004D7B46" w:rsidRPr="00752797">
        <w:rPr>
          <w:lang w:val="en-US"/>
        </w:rPr>
        <w:instrText xml:space="preserve"> \* MERGEFORMAT </w:instrText>
      </w:r>
      <w:r w:rsidRPr="00752797">
        <w:rPr>
          <w:lang w:val="en-US"/>
        </w:rPr>
      </w:r>
      <w:r w:rsidRPr="00752797">
        <w:rPr>
          <w:lang w:val="en-US"/>
        </w:rPr>
        <w:fldChar w:fldCharType="separate"/>
      </w:r>
      <w:r w:rsidR="002D6E55">
        <w:rPr>
          <w:lang w:val="en-US"/>
        </w:rPr>
        <w:t>0</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_Ref285455082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Table </w:t>
      </w:r>
      <w:r w:rsidR="002D6E55">
        <w:rPr>
          <w:lang w:val="en-US"/>
        </w:rPr>
        <w:t>4.18</w:t>
      </w:r>
      <w:r w:rsidR="002D6E55"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2D6E55" w:rsidRPr="00752797" w14:paraId="3EC2F1F2" w14:textId="7777777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C525F39" w14:textId="77777777" w:rsidR="002D6E55" w:rsidRPr="00752797" w:rsidRDefault="002D6E55" w:rsidP="00003B05">
            <w:pPr>
              <w:pStyle w:val="PlainText"/>
              <w:jc w:val="both"/>
            </w:pPr>
            <w:r w:rsidRPr="00752797">
              <w:t>Keyword</w:t>
            </w:r>
          </w:p>
        </w:tc>
        <w:tc>
          <w:tcPr>
            <w:tcW w:w="2834" w:type="dxa"/>
          </w:tcPr>
          <w:p w14:paraId="5F1C0750"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15180B2"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EC31770"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D66F74E"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22A6073" w14:textId="77777777" w:rsidR="002D6E55" w:rsidRPr="00752797" w:rsidRDefault="002D6E5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D6E55" w:rsidRPr="00752797" w14:paraId="68B9FC22" w14:textId="7777777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7C8A668" w14:textId="77777777" w:rsidR="002D6E55" w:rsidRPr="00752797" w:rsidRDefault="002D6E55" w:rsidP="00003B05">
            <w:pPr>
              <w:pStyle w:val="PlainText"/>
              <w:jc w:val="both"/>
            </w:pPr>
            <w:r w:rsidRPr="00752797">
              <w:t>nship*</w:t>
            </w:r>
          </w:p>
        </w:tc>
        <w:tc>
          <w:tcPr>
            <w:tcW w:w="2834" w:type="dxa"/>
          </w:tcPr>
          <w:p w14:paraId="47A4C749"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14:paraId="177E1DC1"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5C482D9C"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80A91DD"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88A9D1C" w14:textId="77777777" w:rsidR="002D6E55" w:rsidRPr="00752797" w:rsidRDefault="002D6E5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2D6E55" w:rsidRPr="00752797" w14:paraId="7021FB12" w14:textId="77777777" w:rsidTr="00003B05">
        <w:tc>
          <w:tcPr>
            <w:cnfStyle w:val="001000000000" w:firstRow="0" w:lastRow="0" w:firstColumn="1" w:lastColumn="0" w:oddVBand="0" w:evenVBand="0" w:oddHBand="0" w:evenHBand="0" w:firstRowFirstColumn="0" w:firstRowLastColumn="0" w:lastRowFirstColumn="0" w:lastRowLastColumn="0"/>
            <w:tcW w:w="1984" w:type="dxa"/>
          </w:tcPr>
          <w:p w14:paraId="420A90B3" w14:textId="77777777" w:rsidR="002D6E55" w:rsidRPr="00752797" w:rsidRDefault="002D6E55" w:rsidP="00003B05">
            <w:pPr>
              <w:pStyle w:val="PlainText"/>
              <w:jc w:val="both"/>
            </w:pPr>
            <w:r w:rsidRPr="00752797">
              <w:t>shipfile</w:t>
            </w:r>
          </w:p>
        </w:tc>
        <w:tc>
          <w:tcPr>
            <w:tcW w:w="2834" w:type="dxa"/>
          </w:tcPr>
          <w:p w14:paraId="2A5DEF88"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14:paraId="70BAF956"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4FFC5CA4"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F7AD7EC"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46BA3221" w14:textId="77777777" w:rsidR="002D6E55" w:rsidRPr="00752797" w:rsidRDefault="002D6E5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2A9CEA2" w14:textId="77777777" w:rsidR="00620A54" w:rsidRPr="00752797" w:rsidRDefault="002D6E55" w:rsidP="002603CC">
      <w:pPr>
        <w:pStyle w:val="BodyText"/>
        <w:rPr>
          <w:lang w:val="en-US"/>
        </w:rPr>
      </w:pPr>
      <w:r w:rsidRPr="00752797">
        <w:rPr>
          <w:lang w:val="en-US"/>
        </w:rPr>
        <w:t>Output selection</w:t>
      </w:r>
      <w:r w:rsidR="00620A54" w:rsidRPr="00752797">
        <w:rPr>
          <w:lang w:val="en-US"/>
        </w:rPr>
        <w:fldChar w:fldCharType="end"/>
      </w:r>
      <w:r w:rsidR="00620A54" w:rsidRPr="00752797">
        <w:rPr>
          <w:lang w:val="en-US"/>
        </w:rPr>
        <w:t xml:space="preserve">). The simulation stops at the time specified by </w:t>
      </w:r>
      <w:r w:rsidR="00620A54" w:rsidRPr="00752797">
        <w:rPr>
          <w:i/>
          <w:lang w:val="en-US"/>
        </w:rPr>
        <w:t>tstop</w:t>
      </w:r>
      <w:r w:rsidR="00620A54" w:rsidRPr="00752797">
        <w:rPr>
          <w:lang w:val="en-US"/>
        </w:rPr>
        <w:t xml:space="preserve">. The time step used in the hydrodynamic simulation is determined based on a given maximum Courant number using the keyword </w:t>
      </w:r>
      <w:r w:rsidR="00620A54" w:rsidRPr="00752797">
        <w:rPr>
          <w:i/>
          <w:lang w:val="en-US"/>
        </w:rPr>
        <w:t>CFL</w:t>
      </w:r>
      <w:r w:rsidR="00620A54" w:rsidRPr="00752797">
        <w:rPr>
          <w:lang w:val="en-US"/>
        </w:rPr>
        <w:t>. The table below gives an overview of all keywords related to time management:</w:t>
      </w:r>
    </w:p>
    <w:p w14:paraId="276908AD" w14:textId="77777777" w:rsidR="00003B05" w:rsidRPr="00752797" w:rsidRDefault="00003B05" w:rsidP="00003B05">
      <w:pPr>
        <w:pStyle w:val="Caption"/>
        <w:rPr>
          <w:lang w:val="en-US"/>
        </w:rPr>
      </w:pPr>
      <w:r w:rsidRPr="00752797">
        <w:rPr>
          <w:lang w:val="en-US"/>
        </w:rPr>
        <w:t xml:space="preserve">Table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4</w:t>
      </w:r>
      <w:r w:rsidR="001935AF">
        <w:rPr>
          <w:lang w:val="en-US"/>
        </w:rPr>
        <w:fldChar w:fldCharType="end"/>
      </w:r>
      <w:r w:rsidR="001935AF">
        <w:rPr>
          <w:lang w:val="en-US"/>
        </w:rPr>
        <w:t>.</w:t>
      </w:r>
      <w:r w:rsidR="001935AF">
        <w:rPr>
          <w:lang w:val="en-US"/>
        </w:rPr>
        <w:fldChar w:fldCharType="begin"/>
      </w:r>
      <w:r w:rsidR="001935AF">
        <w:rPr>
          <w:lang w:val="en-US"/>
        </w:rPr>
        <w:instrText xml:space="preserve"> SEQ Table \* ARABIC \s 1 </w:instrText>
      </w:r>
      <w:r w:rsidR="001935AF">
        <w:rPr>
          <w:lang w:val="en-US"/>
        </w:rPr>
        <w:fldChar w:fldCharType="separate"/>
      </w:r>
      <w:r w:rsidR="002D6E55">
        <w:rPr>
          <w:noProof/>
          <w:lang w:val="en-US"/>
        </w:rPr>
        <w:t>21</w:t>
      </w:r>
      <w:r w:rsidR="001935AF">
        <w:rPr>
          <w:lang w:val="en-US"/>
        </w:rPr>
        <w:fldChar w:fldCharType="end"/>
      </w:r>
      <w:r w:rsidRPr="00752797">
        <w:rPr>
          <w:lang w:val="en-US"/>
        </w:rPr>
        <w:tab/>
        <w:t>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752797" w14:paraId="09DF268C"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37E96F0" w14:textId="77777777" w:rsidR="00620A54" w:rsidRPr="00752797" w:rsidRDefault="00620A54" w:rsidP="002603CC">
            <w:pPr>
              <w:pStyle w:val="PlainText"/>
              <w:jc w:val="both"/>
            </w:pPr>
            <w:r w:rsidRPr="00752797">
              <w:t>keyword</w:t>
            </w:r>
          </w:p>
        </w:tc>
        <w:tc>
          <w:tcPr>
            <w:tcW w:w="2834" w:type="dxa"/>
          </w:tcPr>
          <w:p w14:paraId="2A71309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36285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5B0D4C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F0C6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6EC14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12336153"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D69117" w14:textId="77777777" w:rsidR="00620A54" w:rsidRPr="00752797" w:rsidRDefault="00620A54" w:rsidP="002603CC">
            <w:pPr>
              <w:pStyle w:val="PlainText"/>
              <w:jc w:val="both"/>
            </w:pPr>
            <w:r w:rsidRPr="00752797">
              <w:t>CFL</w:t>
            </w:r>
          </w:p>
        </w:tc>
        <w:tc>
          <w:tcPr>
            <w:tcW w:w="2834" w:type="dxa"/>
          </w:tcPr>
          <w:p w14:paraId="5288FD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Courant-Friedrichs-Lewy number</w:t>
            </w:r>
          </w:p>
        </w:tc>
        <w:tc>
          <w:tcPr>
            <w:tcW w:w="1417" w:type="dxa"/>
          </w:tcPr>
          <w:p w14:paraId="6C623E1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984" w:type="dxa"/>
          </w:tcPr>
          <w:p w14:paraId="0FF5A1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0.1 - 0.9</w:t>
            </w:r>
          </w:p>
        </w:tc>
        <w:tc>
          <w:tcPr>
            <w:tcW w:w="850" w:type="dxa"/>
          </w:tcPr>
          <w:p w14:paraId="5D3F743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6597D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7EA72D0"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829565D" w14:textId="77777777" w:rsidR="00620A54" w:rsidRPr="00752797" w:rsidRDefault="00620A54" w:rsidP="002603CC">
            <w:pPr>
              <w:pStyle w:val="PlainText"/>
              <w:jc w:val="both"/>
            </w:pPr>
            <w:r w:rsidRPr="00752797">
              <w:t>tstop</w:t>
            </w:r>
          </w:p>
        </w:tc>
        <w:tc>
          <w:tcPr>
            <w:tcW w:w="2834" w:type="dxa"/>
          </w:tcPr>
          <w:p w14:paraId="44E303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Stop time of simulation, in morphological time</w:t>
            </w:r>
          </w:p>
        </w:tc>
        <w:tc>
          <w:tcPr>
            <w:tcW w:w="1417" w:type="dxa"/>
          </w:tcPr>
          <w:p w14:paraId="54189D4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2000.0</w:t>
            </w:r>
          </w:p>
        </w:tc>
        <w:tc>
          <w:tcPr>
            <w:tcW w:w="1984" w:type="dxa"/>
          </w:tcPr>
          <w:p w14:paraId="4F55FA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1.0 - 1000000.0</w:t>
            </w:r>
          </w:p>
        </w:tc>
        <w:tc>
          <w:tcPr>
            <w:tcW w:w="850" w:type="dxa"/>
          </w:tcPr>
          <w:p w14:paraId="3089B79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E54D7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C35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8433F26" w14:textId="77777777" w:rsidR="00620A54" w:rsidRPr="00752797" w:rsidRDefault="00620A54" w:rsidP="002603CC">
            <w:pPr>
              <w:pStyle w:val="PlainText"/>
              <w:jc w:val="both"/>
            </w:pPr>
            <w:r w:rsidRPr="00752797">
              <w:t>tunits</w:t>
            </w:r>
            <w:r w:rsidR="001B6449" w:rsidRPr="00752797">
              <w:t>+</w:t>
            </w:r>
          </w:p>
        </w:tc>
        <w:tc>
          <w:tcPr>
            <w:tcW w:w="2834" w:type="dxa"/>
          </w:tcPr>
          <w:p w14:paraId="56DA67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Time units in udunits format (seconds since 1970-01-01 00:00:00.00 +1:00)</w:t>
            </w:r>
          </w:p>
        </w:tc>
        <w:tc>
          <w:tcPr>
            <w:tcW w:w="1417" w:type="dxa"/>
          </w:tcPr>
          <w:p w14:paraId="13BCAE2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984" w:type="dxa"/>
          </w:tcPr>
          <w:p w14:paraId="48721E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CF6E92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75B6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EA1760" w14:textId="77777777" w:rsidR="00620A54" w:rsidRPr="00752797" w:rsidRDefault="00620A54" w:rsidP="002603CC">
      <w:pPr>
        <w:spacing w:line="240" w:lineRule="auto"/>
        <w:rPr>
          <w:b/>
          <w:bCs/>
          <w:sz w:val="30"/>
          <w:szCs w:val="32"/>
          <w:lang w:val="en-US"/>
        </w:rPr>
      </w:pPr>
      <w:r w:rsidRPr="00752797">
        <w:rPr>
          <w:lang w:val="en-US"/>
        </w:rPr>
        <w:br w:type="page"/>
      </w:r>
    </w:p>
    <w:p w14:paraId="308FA667" w14:textId="77777777" w:rsidR="00620A54" w:rsidRPr="00752797" w:rsidRDefault="00620A54" w:rsidP="002603CC">
      <w:pPr>
        <w:pStyle w:val="Heading1"/>
        <w:jc w:val="both"/>
        <w:rPr>
          <w:lang w:val="en-US"/>
        </w:rPr>
      </w:pPr>
      <w:bookmarkStart w:id="258" w:name="_Toc413611048"/>
      <w:r w:rsidRPr="00752797">
        <w:rPr>
          <w:lang w:val="en-US"/>
        </w:rPr>
        <w:lastRenderedPageBreak/>
        <w:t>Bibliography</w:t>
      </w:r>
      <w:bookmarkEnd w:id="258"/>
    </w:p>
    <w:p w14:paraId="11EF7FE2" w14:textId="77777777" w:rsidR="002D6E55" w:rsidRPr="002D6E55" w:rsidRDefault="002D6E55" w:rsidP="002D6E55">
      <w:pPr>
        <w:pStyle w:val="NormalWeb"/>
        <w:ind w:left="480" w:hanging="480"/>
        <w:rPr>
          <w:rFonts w:ascii="Arial" w:hAnsi="Arial" w:cs="Arial"/>
          <w:sz w:val="21"/>
          <w:szCs w:val="21"/>
          <w:lang w:val="en-US"/>
        </w:rPr>
      </w:pPr>
      <w:bookmarkStart w:id="259" w:name="_Toc413611049"/>
      <w:r w:rsidRPr="002D6E55">
        <w:rPr>
          <w:rFonts w:ascii="Arial" w:hAnsi="Arial" w:cs="Arial"/>
          <w:sz w:val="21"/>
          <w:szCs w:val="21"/>
          <w:lang w:val="en-US"/>
        </w:rPr>
        <w:t>Andrews, D. G., &amp; Mcintyre, M. E. (1978). An exact theory of nonlinear waves on a Lagrangian-mean flow. Journal of Fluid Mechanics, 89, 609. doi:10.1017/S0022112078002773</w:t>
      </w:r>
    </w:p>
    <w:p w14:paraId="2C09B90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Baldock, T. E., Holmes, P., Bunker, S., &amp; van Weert, P. (1998). Cross-shore hydrodynamics within an unsaturated surfzone. Coastal Engineering, 34, 173–196.</w:t>
      </w:r>
    </w:p>
    <w:p w14:paraId="0C0AFBD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Battjes, J. A. (1975). Modelling of turbulence in the surfzone. Symposium on Modelling Techniques, San Francisco, 1050–1061.</w:t>
      </w:r>
    </w:p>
    <w:p w14:paraId="1C6B00A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&amp; McCall, R. T. (2010). Short wave breaking effects on law frequency waves. Proceedings 30th International Conference on Coastal Engineering, San Diego, 1–13.</w:t>
      </w:r>
    </w:p>
    <w:p w14:paraId="5003DE7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van Thiel de Vries, J. S. M., &amp; McCall, R. T. (2012). Validation of an advective-deterministic approach to short wave breaking in a surf-beat model. Coastal Engineering, 60, 69–83. doi:10.1016/j.coastaleng.2011.08.001</w:t>
      </w:r>
    </w:p>
    <w:p w14:paraId="3F79EA4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Darcy, H. (1856). Les fontaines publiques de la ville de dijon. Tech. Rep., Dalmont, Paris.</w:t>
      </w:r>
    </w:p>
    <w:p w14:paraId="431E3D8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Jong, M. P. C., Roelvink, J. A., &amp; Breederveld, C. (2013). Numerical modelling of passing-ship effects in complex geometries and on shallow water. Pianc Smart Rivers 2013.</w:t>
      </w:r>
    </w:p>
    <w:p w14:paraId="7A2A33C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Vet, P. L. M. (2014). Modelling sediment transport and morphology during overwash and breaching events. MSc thesis, Delft University of Technology, Delft.</w:t>
      </w:r>
    </w:p>
    <w:p w14:paraId="40128403"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Deigaard, R. (1993). A note on the three-dimensional shear stress distribution in a surf zone. Coastal Engineering, 20, 157–171. doi:10.1016/0378-3839(93)90059-H</w:t>
      </w:r>
    </w:p>
    <w:p w14:paraId="215F2BA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Deltares. (2011). Delft3D-FLOW: user manual.</w:t>
      </w:r>
    </w:p>
    <w:p w14:paraId="5B1A60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Den Adel, H. (1987). Heranalyse doorlatendheidsmetingen door middel van de forchheimer relatie. Technical Report M 1795/H 195, CO 272550/56, Grondmechanica Delft, Waterloopkundig Laboratorium. Dutch.</w:t>
      </w:r>
    </w:p>
    <w:p w14:paraId="1E02C4C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Galappatti, R., &amp; Vreugdenhill, C. B. (1985). A depth integrated model for suspended transport. Journal for Hydraulic Research, 23(4), 359–377.</w:t>
      </w:r>
    </w:p>
    <w:p w14:paraId="6B4476A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Guza, R. T., &amp; Thornton, E. B. (1985). Velocity moments in the nearshore. Coastal Engineering, 111(2), 235–256.</w:t>
      </w:r>
    </w:p>
    <w:p w14:paraId="3C89263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Halford, K. (2000). Simulation and interpretation of borehole flowmeter results under laminar and turbulent flow conditions. Proceedings of the Seventh International Symposium on Logging for Minerals and Geotechnical Applications, Golden, Colorado, The Minerals and Geotechnical Logging Society, 157–168.</w:t>
      </w:r>
    </w:p>
    <w:p w14:paraId="748B9FF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Hallermeier, R. J. (1981). Terminal settling velocity of commonly occurring sand grains. Sedimentology, 28, 859–865.</w:t>
      </w:r>
    </w:p>
    <w:p w14:paraId="2B85737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Harbaugh, A. W. (2005). MODFLOW-2005 , The USGS Modular Ground-Water Model. U.S. Geological Survey Techniques and Methods, 253.</w:t>
      </w:r>
    </w:p>
    <w:p w14:paraId="39AC86C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Holthuijsen, L. H., Booij, N., &amp; Herbers, T. H. C. (1989). A prediction model for stationary, short-crested waves in shallow water with ambient currents. Coastal Engineering, 13(1), 23–54. doi:10.1016/0378-3839(89)90031-8</w:t>
      </w:r>
    </w:p>
    <w:p w14:paraId="2ABC8B7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Janssen, T. T., &amp; Battjes, J. A. (2007). A note on wave energy dissipation over steep beaches. Coastal Engineering, 54, 711–716. doi:10.1016/j.coastaleng.2007.05.006</w:t>
      </w:r>
    </w:p>
    <w:p w14:paraId="1E3F2D06"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Komar, P. D., &amp; Miller, M. C. (1975). On the comparison between the threshold of sediment motion under waves under unidirectional currents with a discussion of the practical evaluation of the threshold. Journal of Sedimentary Research, 362–367.</w:t>
      </w:r>
    </w:p>
    <w:p w14:paraId="78AEFC0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Lam, D. C. L., &amp; Simpson, R. B. (1976). Centered differencing and the box scheme for diffusion convection problems. Journal of Computational Physics, 22, 486–500.</w:t>
      </w:r>
    </w:p>
    <w:p w14:paraId="6C07388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Lee, K. H., Mizutani, N., Hur, D. S., &amp; Kamiya, A. (2007). The effect of groundwater on topographic changes in a gravel beach. Ocean Engineering, 34, 605–615. doi:10.1016/j.oceaneng.2005.10.026</w:t>
      </w:r>
    </w:p>
    <w:p w14:paraId="6C10CF2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Li, L., &amp; Barry, D. A. (2000). Wave-induced beach groundwater flow. Advances in Water Resources, 23, 325–337. doi:10.1016/S0309-1708(99)00032-9</w:t>
      </w:r>
    </w:p>
    <w:p w14:paraId="5BE9422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(1962). Radiation stress and mass transport in gravity waves, with application to “surf beats.” Journal of Fluid Mechanics, 13, 481–504.</w:t>
      </w:r>
    </w:p>
    <w:p w14:paraId="1E9C74D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(1964). Radiation stress in water waves: a physical discussion with applications. Deep-Sea Research, 529–562.</w:t>
      </w:r>
    </w:p>
    <w:p w14:paraId="733A3FC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Turner, J. S. (1974). An “entraining plume” model of a spilling breaker. Journal of Fluid Mechanics, 63(01), 1–20.</w:t>
      </w:r>
    </w:p>
    <w:p w14:paraId="1CAE9F6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Lowe, R. J., Falter, J. L., Koseff, J. R., Monismith, S. G., &amp; Atkinson, M. J. (2007). Spectral wave flow attenuation within submerged canopies: Implications for wave energy dissipation. Journal of Geophysical Research: Oceans, 112, 1–14. doi:10.1029/2006JC003605</w:t>
      </w:r>
    </w:p>
    <w:p w14:paraId="7226C72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McCall, R. T., Masselink, G., Poate, T. G., Roelvink, J. a., Almeida, L. P., Davidson, M., &amp; Russell, P. E. (2014). Modelling storm hydrodynamics on gravel beaches with XBeach-G. Coastal Engineering, 91, 231–250. doi:10.1016/j.coastaleng.2014.06.007</w:t>
      </w:r>
    </w:p>
    <w:p w14:paraId="54B20F1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Mendez, F. J., &amp; Losada, I. J. (2004). An empirical model to estimate the propagation of random breaking and nonbreaking waves over vegetation fields. Coastal Engineering, 51, 103–118. doi:10.1016/j.coastaleng.2003.11.003</w:t>
      </w:r>
    </w:p>
    <w:p w14:paraId="4DFA820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Nairn, R. B., Roelvink, J. A., &amp; Southgate, H. N. (1990). Transition zone width and implications for modeling surfzone hydrodynamics. Proceedings 22th International Conference on Coastal Engineering, 68–81. doi:10.9753/icce.v22.</w:t>
      </w:r>
    </w:p>
    <w:p w14:paraId="1E5A629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Nederhoff, C. M., Lodder, Q. J., Boers, M., Den Bieman, J. P., &amp; Miller, J. K. (2015). Modeling the effects of hard structures on dune erosion and overwash - a case study of the impact </w:t>
      </w:r>
      <w:r w:rsidRPr="002D6E55">
        <w:rPr>
          <w:rFonts w:ascii="Arial" w:hAnsi="Arial" w:cs="Arial"/>
          <w:sz w:val="21"/>
          <w:szCs w:val="21"/>
          <w:lang w:val="en-US"/>
        </w:rPr>
        <w:lastRenderedPageBreak/>
        <w:t>of Hurricane Sandy on the New Jersey coast. Proceedings Coastal Sediments, San Diego, CA.</w:t>
      </w:r>
    </w:p>
    <w:p w14:paraId="0C8508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Phan, L., van Thiel de Vries, J. S. M., &amp; Stive, M. J. F. (2014). Coastal Mangrove Squeeze in the Mekong Delta. Journal of Coastal Research.</w:t>
      </w:r>
    </w:p>
    <w:p w14:paraId="66B196C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Phillips, O. M. (1977). The dynamics of the upper ocean. Cambridge University Press, 366.</w:t>
      </w:r>
    </w:p>
    <w:p w14:paraId="45F1DBE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Raubenheimer, B., Guza, R. T., &amp; Elgar, S. (1999). Tidal water table fluctuations in a sandy ocean beach. Water Resources Research, 35(8), 2313. doi:10.1029/1999WR900105</w:t>
      </w:r>
    </w:p>
    <w:p w14:paraId="6A8E330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MacMahan, J. H., Thornton, E. B., &amp; Stanton, T. P. (2007). Modeling of very low frequency motions during RIPEX. Journal of Geophysical Research: Oceans, 112(February), 1–14. doi:10.1029/2005JC003122</w:t>
      </w:r>
    </w:p>
    <w:p w14:paraId="6C48E5B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Roelvink, J. A., &amp; Thornton, E. B. (2004). Morphodynamic modeling of an embayed beach under wave group forcing. Journal of Geophysical Research, 109, 1–22. doi:10.1029/2002JC001586</w:t>
      </w:r>
    </w:p>
    <w:p w14:paraId="43A18A93"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Rienecker, M. M., &amp; Fenton, J. D. (1981). A Fourier approximation method for steady water waves. Journal of Fluid Mechanics, 104, 119. doi:10.1017/S0022112081002851</w:t>
      </w:r>
    </w:p>
    <w:p w14:paraId="274E153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(1993a). Dissipation in random wave group incident on a beach. Coastal Engineering, 19, 127–150.</w:t>
      </w:r>
    </w:p>
    <w:p w14:paraId="7991142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(1993b). Surf beat and its effect on cross-shore profiles. PhD thesis, Delft Unversity of Technology, Delft.</w:t>
      </w:r>
    </w:p>
    <w:p w14:paraId="4DBF245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(2006). Coastal morphodynamic evolution techniques. Coastal Engineering, 53, 277–287. doi:10.1016/j.coastaleng.2005.10.015</w:t>
      </w:r>
    </w:p>
    <w:p w14:paraId="38E0EC8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&amp; Stive, M. J. F. (1989). Bar-generating cross-shore flow mechanisms on a beach. Journal of Geophysical Research, 94, 4785–4800.</w:t>
      </w:r>
    </w:p>
    <w:p w14:paraId="27DFAEB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Rowe, P. N. (1987). A convenient empirical equation for estimation of the richardson-zaki exponent. Chemical Engineering Science, 42(11), 2795 – 2796.</w:t>
      </w:r>
    </w:p>
    <w:p w14:paraId="4B3FA0D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Miles, J. R., Feddersen, F., Guza, R. T., &amp; Elgar, S. (2001). Modeling the alongshore current on barred beaches. Journal of Geophysical Research, 106(22), 451–463.</w:t>
      </w:r>
    </w:p>
    <w:p w14:paraId="630A2E9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Ramaekers, G., &amp; van Rijn, L. C. (2012). On the parameterization of the free-stream non-linear wave orbital motion in nearshore morphodynamic models. Coastal Engineering, 65, 56–63. doi:10.1016/j.coastaleng.2012.03.006</w:t>
      </w:r>
    </w:p>
    <w:p w14:paraId="18A9886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Schroevers, M., Huisman, B. J., van der Wal, A., &amp; Terwindt, J. (2011). Measuring ship induced waves and currents on a tidal flat in the Western Scheldt Estuary. Current, Waves and Turbulence Measurements (CWTM), 2011 IEEE/OES 10th, 123–129.</w:t>
      </w:r>
    </w:p>
    <w:p w14:paraId="3AE2D0C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Shields, A. (1936). Anwendung der Aehnlichkeitsmechanik under der Turbulenzforschung auf die Geschiebebewegung. Preussischen Versuchsanstalt Fur Wasserbau and Schiffbau, 26, 524–526.</w:t>
      </w:r>
    </w:p>
    <w:p w14:paraId="2A712C3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Smagorinsky, J. (1963). General circulation experiments wiht the primitive equations I. The basic experiment. Monthly Weather Review, 91, 99–164. doi:10.1126/science.27.693.594</w:t>
      </w:r>
    </w:p>
    <w:p w14:paraId="52B997A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Smit, P. B., Janssen, T. T., Holthuijsen, L. H., &amp; Smith, J. (2014). Non-hydrostatic modeling of surf zone wave dynamics. Coastal Engineering, 83, 36–48. doi:10.1016/j.coastaleng.2013.09.005</w:t>
      </w:r>
    </w:p>
    <w:p w14:paraId="34FC274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Soulsby, R. L. (1997). Dynamics of Marine Sands. London: Thomas Telford Publications.</w:t>
      </w:r>
    </w:p>
    <w:p w14:paraId="487AC1E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Stelling, G. S., &amp; Zijlema, M. (2003). An accurate and efficient finite-difference algorithm for non-hydrostatic free-surface flow with application to wave propagation. International Journal for Numerical Methods in Fluids, 43(1), 1–23.</w:t>
      </w:r>
    </w:p>
    <w:p w14:paraId="286E8EB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Stive, M. J. F., &amp; De Vriend, H. J. (1994). Shear stresses and mean flow in shoaling and breaking waves. Proceedings 24th International Conference on Coastal Engineering, 594–608. doi:10.9753/icce.v24.</w:t>
      </w:r>
    </w:p>
    <w:p w14:paraId="3465F8B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Suzuki, T., Zijlema, M., Burger, B., Meijer, M. C., &amp; Narayan, S. (2012). Wave dissipation by vegetation with layer schematization in SWAN. Coastal Engineering, 59(1), 64–71. doi:10.1016/j.coastaleng.2011.07.006</w:t>
      </w:r>
    </w:p>
    <w:p w14:paraId="4703767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(1984a). Mass flux and undertow in a surf zone. Coastal Engineering, 8, 347–365.</w:t>
      </w:r>
    </w:p>
    <w:p w14:paraId="6AE3D7D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(1984b). Wave heights and set-up in a surf zone. Coastal Engineering, 8, 303–329. doi:10.1016/0378-3839(84)90028-0</w:t>
      </w:r>
    </w:p>
    <w:p w14:paraId="41DB560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Talmon, A. M., van Mierlo, M. C., &amp; Struiksma, N. (1995). Laboratory measurements of the direction of sediment transport on transverse alluvial-bed slope. Journal of Hydraulic Research, 33(4), 495–517.</w:t>
      </w:r>
    </w:p>
    <w:p w14:paraId="1681049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Bendegom, L. (1947). Enige beschouwingen over riviermorphologie en rivierverbetering.</w:t>
      </w:r>
    </w:p>
    <w:p w14:paraId="6E99125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der Zwaag, J. (2014). Modelling sediment sorting near the large scale nourishment ’ The Sand Motor ’. MSc thesis, Delft University of Technology, Delft.</w:t>
      </w:r>
    </w:p>
    <w:p w14:paraId="016110B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Dongeren, A. R., &amp; Svendsen, I. A. (1997). Absorbing-generating boundary condition for shallow water models. Journal of Waterway, Port, Coastal and Ocean Engeering, (123), 303–313.</w:t>
      </w:r>
    </w:p>
    <w:p w14:paraId="03C9E04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Rhee, C. (2010). Sediment entrainment at high flow velocity. Journal of Hydraulic Engineering, 136, 572–582.</w:t>
      </w:r>
    </w:p>
    <w:p w14:paraId="72AD709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(1985). Sediment transport, part III: bed forms and alluvial roughness. Journal of Hydraulic Engineering, 110(12), 1733–1754.</w:t>
      </w:r>
    </w:p>
    <w:p w14:paraId="02C6093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(2007). Unified View of Sediment Transport by Currents and Waves: part I and II. Journal of Hydraulic Engineering, (June), 649–667.</w:t>
      </w:r>
    </w:p>
    <w:p w14:paraId="025B626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Van Rooijen, A. A., Van Thiel de Vries, J. S. M., McCall, R. T., van Dongeren, A. R., Roelvink, J. A., &amp; Reniers, A. J. H. M. (2015). Modeling of wave attenuation by vegetation with </w:t>
      </w:r>
      <w:r w:rsidRPr="002D6E55">
        <w:rPr>
          <w:rFonts w:ascii="Arial" w:hAnsi="Arial" w:cs="Arial"/>
          <w:sz w:val="21"/>
          <w:szCs w:val="21"/>
          <w:lang w:val="en-US"/>
        </w:rPr>
        <w:lastRenderedPageBreak/>
        <w:t>XBeach. E-Proceedings of the 36th IAHR World Congress 28 June – 3 July, 2015, The Hague, The Netherlands.</w:t>
      </w:r>
    </w:p>
    <w:p w14:paraId="06DB262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Thiel de Vries, J. S. M. (2009). Dune erosion during storm surges. PhD thesis, Delft Unversity of Technology, Delft.</w:t>
      </w:r>
    </w:p>
    <w:p w14:paraId="2054302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Verboom, G. K., Stelling, G. S., &amp; Officer, M. J. (1981). Boundary conditions for the shallow water equations. Engineering Applications of Computational Hydraulics, 230–262.</w:t>
      </w:r>
    </w:p>
    <w:p w14:paraId="58C8605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Roelvink, J. A., &amp; Groeneweg, J. (2000). Calculation of wave-driven currents in a 3D mean flow model. In Proceedings 27th International Conference on Coastal Engineering (pp. 1050–1063).</w:t>
      </w:r>
    </w:p>
    <w:p w14:paraId="1A25C4C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van Rijn, L. C., Van Ormondt, M., Briere, C., &amp; Talmon, A. M. (2007). The Effects of Bed Slope and Wave Skewness on Sediment Transport and Morphology (pp. 137–150).</w:t>
      </w:r>
    </w:p>
    <w:p w14:paraId="35F9C1FB"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Verheij, H. J., &amp; Ligteringen, H. (2013). Study of Passing Ship Effects along a Bank by Delft3D-FLOW and XBeach. International Workshop on Nautical Traffic Models 2013, Delft, The Netherlands, July 5-7, 2013. Delft University of Technology.</w:t>
      </w:r>
    </w:p>
    <w:p w14:paraId="499397EB"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Zou, Z., &amp; van Wijhe, H. J. (2014). Effects of Passing Ship With a Drift Angle on a Moored Ship. ASME 2014 33rd International Conference on Ocean, Offshore and Arctic Engineering.</w:t>
      </w:r>
    </w:p>
    <w:p w14:paraId="3E37F52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Zijlema, M., Stelling, G. S., &amp; Smit, P. B. (2011). SWASH: An operational public domain code for simulating wave fields and rapidly varied flows in coastal waters. Coastal Engineering, 58(10), 992–1012. doi:10.1016/j.coastaleng.2011.05.015</w:t>
      </w:r>
    </w:p>
    <w:p w14:paraId="03C3B5E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br w:type="page"/>
      </w:r>
    </w:p>
    <w:p w14:paraId="06261A44" w14:textId="77777777" w:rsidR="00C170C9" w:rsidRPr="00752797" w:rsidRDefault="00ED3482" w:rsidP="002603CC">
      <w:pPr>
        <w:pStyle w:val="Heading1"/>
        <w:jc w:val="both"/>
        <w:rPr>
          <w:lang w:val="en-US"/>
        </w:rPr>
      </w:pPr>
      <w:r w:rsidRPr="00752797">
        <w:rPr>
          <w:lang w:val="en-US"/>
        </w:rPr>
        <w:lastRenderedPageBreak/>
        <w:t>Appendices</w:t>
      </w:r>
      <w:bookmarkEnd w:id="259"/>
    </w:p>
    <w:p w14:paraId="7ECA50C8" w14:textId="77777777" w:rsidR="00691D3B" w:rsidRPr="00752797" w:rsidRDefault="00691D3B" w:rsidP="002603CC">
      <w:pPr>
        <w:pStyle w:val="Heading2"/>
        <w:jc w:val="both"/>
        <w:rPr>
          <w:lang w:val="en-US"/>
        </w:rPr>
      </w:pPr>
      <w:bookmarkStart w:id="260" w:name="_Toc412196416"/>
      <w:bookmarkStart w:id="261" w:name="_Toc413611050"/>
      <w:r w:rsidRPr="00752797">
        <w:rPr>
          <w:lang w:val="en-US"/>
        </w:rPr>
        <w:t xml:space="preserve">Hands on exercises (based on basic XBeach </w:t>
      </w:r>
      <w:r w:rsidR="00931B2C">
        <w:rPr>
          <w:lang w:val="en-US"/>
        </w:rPr>
        <w:t>of the Delft Software Days 2014</w:t>
      </w:r>
      <w:r w:rsidRPr="00752797">
        <w:rPr>
          <w:lang w:val="en-US"/>
        </w:rPr>
        <w:t>)</w:t>
      </w:r>
      <w:bookmarkEnd w:id="260"/>
      <w:bookmarkEnd w:id="261"/>
    </w:p>
    <w:p w14:paraId="3289FDB2" w14:textId="77777777" w:rsidR="00C96CBA" w:rsidRDefault="00C96CBA" w:rsidP="002603CC">
      <w:pPr>
        <w:rPr>
          <w:lang w:val="en-US"/>
        </w:rPr>
      </w:pPr>
      <w:r>
        <w:rPr>
          <w:lang w:val="en-US"/>
        </w:rPr>
        <w:t xml:space="preserve">The hands-on </w:t>
      </w:r>
      <w:r w:rsidR="00931B2C">
        <w:rPr>
          <w:lang w:val="en-US"/>
        </w:rPr>
        <w:t xml:space="preserve">exercises can be downloaded via subversion. </w:t>
      </w:r>
      <w:r>
        <w:rPr>
          <w:lang w:val="en-US"/>
        </w:rPr>
        <w:t xml:space="preserve">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 the </w:t>
      </w:r>
      <w:r w:rsidR="00931B2C" w:rsidRPr="00752797">
        <w:rPr>
          <w:lang w:val="en-US"/>
        </w:rPr>
        <w:t>Delft3D environment</w:t>
      </w:r>
      <w:r w:rsidR="00931B2C">
        <w:rPr>
          <w:lang w:val="en-US"/>
        </w:rPr>
        <w:t xml:space="preserve"> is needed.</w:t>
      </w:r>
    </w:p>
    <w:p w14:paraId="72D66503" w14:textId="77777777" w:rsidR="00691D3B" w:rsidRPr="00752797" w:rsidRDefault="00691D3B" w:rsidP="002603CC">
      <w:pPr>
        <w:pStyle w:val="Heading3"/>
        <w:jc w:val="both"/>
        <w:rPr>
          <w:lang w:val="en-US"/>
        </w:rPr>
      </w:pPr>
      <w:bookmarkStart w:id="262" w:name="_Toc412196417"/>
      <w:bookmarkStart w:id="263" w:name="_Toc413611051"/>
      <w:r w:rsidRPr="00752797">
        <w:rPr>
          <w:lang w:val="en-US"/>
        </w:rPr>
        <w:t>Dune erosion at Delfland, Netherlands (1D)</w:t>
      </w:r>
      <w:bookmarkEnd w:id="262"/>
      <w:bookmarkEnd w:id="263"/>
    </w:p>
    <w:p w14:paraId="25EE0BA5" w14:textId="77777777"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14:paraId="38416D9E" w14:textId="77777777" w:rsidR="00691D3B" w:rsidRPr="00752797" w:rsidRDefault="00691D3B" w:rsidP="002603CC">
      <w:pPr>
        <w:rPr>
          <w:lang w:val="en-US"/>
        </w:rPr>
      </w:pPr>
    </w:p>
    <w:p w14:paraId="41171479" w14:textId="77777777" w:rsidR="00691D3B" w:rsidRPr="00752797" w:rsidRDefault="00691D3B" w:rsidP="002603CC">
      <w:pPr>
        <w:rPr>
          <w:lang w:val="en-US"/>
        </w:rPr>
      </w:pPr>
      <w:r w:rsidRPr="00752797">
        <w:rPr>
          <w:lang w:val="en-US"/>
        </w:rPr>
        <w:t>You can work on the following assignments:</w:t>
      </w:r>
    </w:p>
    <w:p w14:paraId="2D794A23" w14:textId="77777777" w:rsidR="00691D3B" w:rsidRPr="00752797" w:rsidRDefault="00691D3B" w:rsidP="002603CC">
      <w:pPr>
        <w:rPr>
          <w:lang w:val="en-US"/>
        </w:rPr>
      </w:pPr>
    </w:p>
    <w:p w14:paraId="211DF4F0" w14:textId="77777777"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14:paraId="154A54F6" w14:textId="77777777"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14:paraId="5FAA1691" w14:textId="77777777"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14:paraId="1B30912B" w14:textId="77777777"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r w:rsidR="00C96CBA" w:rsidRPr="00752797">
        <w:rPr>
          <w:lang w:val="en-US"/>
        </w:rPr>
        <w:t>simulation. Surge</w:t>
      </w:r>
      <w:r w:rsidRPr="00752797">
        <w:rPr>
          <w:lang w:val="en-US"/>
        </w:rPr>
        <w:t xml:space="preserve"> height is defined with respect to the mean sea level (MSL)?</w:t>
      </w:r>
    </w:p>
    <w:p w14:paraId="313DE5F4" w14:textId="77777777"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2EAB987C" w14:textId="77777777"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08059488" w14:textId="77777777"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14:paraId="591FE3D2" w14:textId="77777777"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14:paraId="3773D4E5" w14:textId="77777777"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1BB145A" w14:textId="77777777" w:rsidR="00691D3B" w:rsidRPr="00752797" w:rsidRDefault="00691D3B" w:rsidP="002603CC">
      <w:pPr>
        <w:numPr>
          <w:ilvl w:val="0"/>
          <w:numId w:val="6"/>
        </w:numPr>
        <w:rPr>
          <w:lang w:val="en-US"/>
        </w:rPr>
      </w:pPr>
      <w:r w:rsidRPr="00752797">
        <w:rPr>
          <w:lang w:val="en-US"/>
        </w:rPr>
        <w:t>Copy all model files to a new folder named “superfast”. Edit params.txt and set ny=0 (instead of ny=2), and run the model. What is the simulation time compare to the original simulation?</w:t>
      </w:r>
    </w:p>
    <w:p w14:paraId="3108C59F" w14:textId="77777777" w:rsidR="00691D3B" w:rsidRPr="00752797" w:rsidRDefault="00691D3B" w:rsidP="002603CC">
      <w:pPr>
        <w:numPr>
          <w:ilvl w:val="0"/>
          <w:numId w:val="6"/>
        </w:numPr>
        <w:rPr>
          <w:lang w:val="en-US"/>
        </w:rPr>
      </w:pPr>
      <w:r w:rsidRPr="00752797">
        <w:rPr>
          <w:lang w:val="en-US"/>
        </w:rPr>
        <w:lastRenderedPageBreak/>
        <w:t xml:space="preserve">Compare simulation results for the “superfast” and “default” simulation. Are these the same? What option will you use in the future?  </w:t>
      </w:r>
    </w:p>
    <w:p w14:paraId="3892213B" w14:textId="77777777" w:rsidR="00691D3B" w:rsidRPr="00752797" w:rsidRDefault="00691D3B" w:rsidP="002603CC">
      <w:pPr>
        <w:pStyle w:val="Heading3"/>
        <w:jc w:val="both"/>
        <w:rPr>
          <w:lang w:val="en-US"/>
        </w:rPr>
      </w:pPr>
      <w:bookmarkStart w:id="264" w:name="_Toc412196418"/>
      <w:bookmarkStart w:id="265" w:name="_Toc413611052"/>
      <w:r w:rsidRPr="00752797">
        <w:rPr>
          <w:lang w:val="en-US"/>
        </w:rPr>
        <w:t>Nourishment scenarios near Kijkduin, Holland (1D)</w:t>
      </w:r>
      <w:bookmarkEnd w:id="264"/>
      <w:bookmarkEnd w:id="265"/>
      <w:r w:rsidRPr="00752797">
        <w:rPr>
          <w:lang w:val="en-US"/>
        </w:rPr>
        <w:t xml:space="preserve"> </w:t>
      </w:r>
    </w:p>
    <w:p w14:paraId="59119E50" w14:textId="77777777"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14:paraId="13F340A7" w14:textId="77777777" w:rsidR="00691D3B" w:rsidRPr="00752797" w:rsidRDefault="00691D3B" w:rsidP="002603CC">
      <w:pPr>
        <w:rPr>
          <w:lang w:val="en-US"/>
        </w:rPr>
      </w:pPr>
    </w:p>
    <w:p w14:paraId="7603F51F" w14:textId="77777777" w:rsidR="00691D3B" w:rsidRPr="00752797" w:rsidRDefault="00691D3B" w:rsidP="002603CC">
      <w:pPr>
        <w:rPr>
          <w:lang w:val="en-US"/>
        </w:rPr>
      </w:pPr>
      <w:r w:rsidRPr="00752797">
        <w:rPr>
          <w:lang w:val="en-US"/>
        </w:rPr>
        <w:t>You can work on the following assignments:</w:t>
      </w:r>
    </w:p>
    <w:p w14:paraId="10DF97C8" w14:textId="77777777" w:rsidR="00691D3B" w:rsidRPr="00752797" w:rsidRDefault="00691D3B" w:rsidP="002603CC">
      <w:pPr>
        <w:rPr>
          <w:lang w:val="en-US"/>
        </w:rPr>
      </w:pPr>
    </w:p>
    <w:p w14:paraId="6CCE8E53" w14:textId="77777777"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14:paraId="4B36E89C" w14:textId="77777777"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1486763A" w14:textId="77777777"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14:paraId="0572427A" w14:textId="77777777"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r w:rsidR="001935AF" w:rsidRPr="00752797">
        <w:rPr>
          <w:lang w:val="en-US"/>
        </w:rPr>
        <w:t>simulation. Surge</w:t>
      </w:r>
      <w:r w:rsidRPr="00752797">
        <w:rPr>
          <w:lang w:val="en-US"/>
        </w:rPr>
        <w:t xml:space="preserve"> height is defined with respect to the mean sea level (MSL)?</w:t>
      </w:r>
    </w:p>
    <w:p w14:paraId="0B6CE6AA" w14:textId="77777777"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6BD9BEE7" w14:textId="77777777"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1B7D9822" w14:textId="77777777"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14:paraId="3C421FB4" w14:textId="77777777"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14:paraId="4FC6FD94" w14:textId="77777777"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14:paraId="1FFAF1A8" w14:textId="77777777"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14:paraId="79157A2B" w14:textId="77777777"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14:paraId="47FCB00B" w14:textId="77777777"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14:paraId="43FA698B" w14:textId="77777777"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8AFC146" w14:textId="77777777"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14:paraId="09969B16" w14:textId="77777777"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14:paraId="71C849D2" w14:textId="77777777"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14:paraId="2BC4EB49" w14:textId="77777777"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14:paraId="3C831BDF" w14:textId="77777777" w:rsidR="00691D3B" w:rsidRPr="00752797" w:rsidRDefault="00691D3B" w:rsidP="002603CC">
      <w:pPr>
        <w:numPr>
          <w:ilvl w:val="0"/>
          <w:numId w:val="14"/>
        </w:numPr>
        <w:spacing w:line="240" w:lineRule="auto"/>
        <w:rPr>
          <w:lang w:val="en-US"/>
        </w:rPr>
      </w:pPr>
      <w:r w:rsidRPr="00752797">
        <w:rPr>
          <w:lang w:val="en-US"/>
        </w:rPr>
        <w:lastRenderedPageBreak/>
        <w:t>In the folder “banquette” you find a final simulation in which a special beach nourishment type is evaluated named a banquette. This beach nourishment has a highly elevated flat area that connects to the dune foot on which beach restaurants can be build.</w:t>
      </w:r>
    </w:p>
    <w:p w14:paraId="0CD11760" w14:textId="77777777"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14:paraId="4C7A7DCA" w14:textId="77777777"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14:paraId="123885E7" w14:textId="77777777"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14:paraId="1D75A864" w14:textId="77777777" w:rsidR="00691D3B" w:rsidRPr="00752797" w:rsidRDefault="00691D3B" w:rsidP="002603CC">
      <w:pPr>
        <w:pStyle w:val="Heading3"/>
        <w:jc w:val="both"/>
        <w:rPr>
          <w:lang w:val="en-US"/>
        </w:rPr>
      </w:pPr>
      <w:bookmarkStart w:id="266" w:name="_Toc412196419"/>
      <w:bookmarkStart w:id="267" w:name="_Toc413611053"/>
      <w:r w:rsidRPr="00752797">
        <w:rPr>
          <w:lang w:val="en-US"/>
        </w:rPr>
        <w:t>Overwash at Santa Rosa Island , USA (2DH)</w:t>
      </w:r>
      <w:bookmarkEnd w:id="266"/>
      <w:bookmarkEnd w:id="267"/>
      <w:r w:rsidRPr="00752797">
        <w:rPr>
          <w:lang w:val="en-US"/>
        </w:rPr>
        <w:t xml:space="preserve"> </w:t>
      </w:r>
    </w:p>
    <w:p w14:paraId="45C9C404" w14:textId="77777777" w:rsidR="00691D3B" w:rsidRPr="00752797" w:rsidRDefault="00691D3B" w:rsidP="002603CC">
      <w:pPr>
        <w:rPr>
          <w:lang w:val="en-US"/>
        </w:rPr>
      </w:pPr>
      <w:r w:rsidRPr="00752797">
        <w:rPr>
          <w:lang w:val="en-US"/>
        </w:rPr>
        <w:t xml:space="preserve">This case concerns overwash at Santa Rosa island in the Gulf of Mexico during hurricane Ivan in 2004. </w:t>
      </w:r>
    </w:p>
    <w:p w14:paraId="6871B66D" w14:textId="77777777" w:rsidR="00691D3B" w:rsidRPr="00752797" w:rsidRDefault="00691D3B" w:rsidP="002603CC">
      <w:pPr>
        <w:rPr>
          <w:lang w:val="en-US"/>
        </w:rPr>
      </w:pPr>
    </w:p>
    <w:p w14:paraId="6D705FCB" w14:textId="77777777" w:rsidR="00691D3B" w:rsidRPr="00752797" w:rsidRDefault="00691D3B" w:rsidP="002603CC">
      <w:pPr>
        <w:rPr>
          <w:lang w:val="en-US"/>
        </w:rPr>
      </w:pPr>
      <w:r w:rsidRPr="00752797">
        <w:rPr>
          <w:lang w:val="en-US"/>
        </w:rPr>
        <w:t>You can work on the following assignments.</w:t>
      </w:r>
    </w:p>
    <w:p w14:paraId="0B17D3AE" w14:textId="77777777" w:rsidR="00691D3B" w:rsidRPr="00752797" w:rsidRDefault="00691D3B" w:rsidP="002603CC">
      <w:pPr>
        <w:rPr>
          <w:b/>
          <w:lang w:val="en-US"/>
        </w:rPr>
      </w:pPr>
    </w:p>
    <w:p w14:paraId="2C20611A" w14:textId="77777777"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7139E055" w14:textId="77777777"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dy? Why can the grid be coarse offshore?</w:t>
      </w:r>
    </w:p>
    <w:p w14:paraId="54601E6E" w14:textId="77777777"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14:paraId="067C3E0D" w14:textId="77777777" w:rsidR="00691D3B" w:rsidRPr="00752797" w:rsidRDefault="00691D3B" w:rsidP="002603CC">
      <w:pPr>
        <w:numPr>
          <w:ilvl w:val="0"/>
          <w:numId w:val="6"/>
        </w:numPr>
        <w:rPr>
          <w:lang w:val="en-US"/>
        </w:rPr>
      </w:pPr>
      <w:r w:rsidRPr="00752797">
        <w:rPr>
          <w:lang w:val="en-US"/>
        </w:rPr>
        <w:t>What is the simulation time (hydrodynamic and morphologic)?</w:t>
      </w:r>
    </w:p>
    <w:p w14:paraId="67653543" w14:textId="77777777"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14:paraId="30B9428D" w14:textId="77777777"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14:paraId="4E3AF4B0" w14:textId="77777777"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14:paraId="46C9D922" w14:textId="77777777"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14:paraId="489BB4FC" w14:textId="77777777"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14:paraId="187AF3E7" w14:textId="77777777" w:rsidR="00691D3B" w:rsidRPr="00752797" w:rsidRDefault="00691D3B" w:rsidP="002603CC">
      <w:pPr>
        <w:rPr>
          <w:lang w:val="en-US"/>
        </w:rPr>
      </w:pPr>
    </w:p>
    <w:p w14:paraId="3FEB9BEA" w14:textId="77777777" w:rsidR="00691D3B" w:rsidRPr="00752797" w:rsidRDefault="00691D3B" w:rsidP="002603CC">
      <w:pPr>
        <w:rPr>
          <w:lang w:val="en-US"/>
        </w:rPr>
      </w:pPr>
      <w:r w:rsidRPr="00752797">
        <w:rPr>
          <w:lang w:val="en-US"/>
        </w:rPr>
        <w:t xml:space="preserve">If you have time left feel free to: </w:t>
      </w:r>
    </w:p>
    <w:p w14:paraId="4CC94649" w14:textId="77777777"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14:paraId="609A3609" w14:textId="77777777" w:rsidR="00691D3B" w:rsidRPr="00752797" w:rsidRDefault="00691D3B" w:rsidP="002603CC">
      <w:pPr>
        <w:pStyle w:val="ListParagraph"/>
        <w:numPr>
          <w:ilvl w:val="0"/>
          <w:numId w:val="20"/>
        </w:numPr>
        <w:rPr>
          <w:lang w:val="en-US"/>
        </w:rPr>
      </w:pPr>
      <w:r w:rsidRPr="00752797">
        <w:rPr>
          <w:lang w:val="en-US"/>
        </w:rPr>
        <w:t>Design a nourishment in Quickin to reduce the impact of the storm on Santa Rosa Island. Change the depth file in params.txt to make a simulation with the updated bathymetry.</w:t>
      </w:r>
    </w:p>
    <w:p w14:paraId="1717D71B" w14:textId="77777777" w:rsidR="00691D3B" w:rsidRPr="00752797" w:rsidRDefault="00691D3B" w:rsidP="002603CC">
      <w:pPr>
        <w:pStyle w:val="Heading3"/>
        <w:jc w:val="both"/>
        <w:rPr>
          <w:lang w:val="en-US"/>
        </w:rPr>
      </w:pPr>
      <w:bookmarkStart w:id="268" w:name="_Toc412196420"/>
      <w:bookmarkStart w:id="269" w:name="_Toc413611054"/>
      <w:r w:rsidRPr="00752797">
        <w:rPr>
          <w:lang w:val="en-US"/>
        </w:rPr>
        <w:t>Yanchep perched beach and natural breakwater (2DH)</w:t>
      </w:r>
      <w:bookmarkEnd w:id="268"/>
      <w:bookmarkEnd w:id="269"/>
      <w:r w:rsidRPr="00752797">
        <w:rPr>
          <w:lang w:val="en-US"/>
        </w:rPr>
        <w:t xml:space="preserve"> </w:t>
      </w:r>
    </w:p>
    <w:p w14:paraId="08A3E680" w14:textId="77777777"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14:paraId="12CE7F1D" w14:textId="77777777" w:rsidR="00691D3B" w:rsidRPr="00752797" w:rsidRDefault="00691D3B" w:rsidP="002603CC">
      <w:pPr>
        <w:rPr>
          <w:lang w:val="en-US"/>
        </w:rPr>
      </w:pPr>
    </w:p>
    <w:p w14:paraId="16EF415F" w14:textId="77777777" w:rsidR="00691D3B" w:rsidRPr="00752797" w:rsidRDefault="00691D3B" w:rsidP="002603CC">
      <w:pPr>
        <w:rPr>
          <w:lang w:val="en-US"/>
        </w:rPr>
      </w:pPr>
      <w:r w:rsidRPr="00752797">
        <w:rPr>
          <w:lang w:val="en-US"/>
        </w:rPr>
        <w:t>You can work on the following assignments:</w:t>
      </w:r>
    </w:p>
    <w:p w14:paraId="73AB9813" w14:textId="77777777" w:rsidR="00691D3B" w:rsidRPr="00752797" w:rsidRDefault="00691D3B" w:rsidP="002603CC">
      <w:pPr>
        <w:rPr>
          <w:b/>
          <w:lang w:val="en-US"/>
        </w:rPr>
      </w:pPr>
    </w:p>
    <w:p w14:paraId="18F60472" w14:textId="77777777" w:rsidR="00691D3B" w:rsidRPr="00752797" w:rsidRDefault="00691D3B" w:rsidP="002603CC">
      <w:pPr>
        <w:pStyle w:val="ListParagraph"/>
        <w:numPr>
          <w:ilvl w:val="0"/>
          <w:numId w:val="21"/>
        </w:numPr>
        <w:rPr>
          <w:lang w:val="en-US"/>
        </w:rPr>
      </w:pPr>
      <w:r w:rsidRPr="00752797">
        <w:rPr>
          <w:lang w:val="en-US"/>
        </w:rPr>
        <w:lastRenderedPageBreak/>
        <w:t>Go to the folder “Examples\YanchepBeach” and double click the file “run_model.bat”. The simulation will start (and will run about 15 minutes).</w:t>
      </w:r>
    </w:p>
    <w:p w14:paraId="3115407D" w14:textId="77777777"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14:paraId="1757C24C" w14:textId="77777777" w:rsidR="00691D3B" w:rsidRPr="00752797" w:rsidRDefault="00691D3B" w:rsidP="002603CC">
      <w:pPr>
        <w:pStyle w:val="ListParagraph"/>
        <w:numPr>
          <w:ilvl w:val="0"/>
          <w:numId w:val="21"/>
        </w:numPr>
        <w:rPr>
          <w:lang w:val="en-US"/>
        </w:rPr>
      </w:pPr>
      <w:r w:rsidRPr="00752797">
        <w:rPr>
          <w:lang w:val="en-US"/>
        </w:rPr>
        <w:t xml:space="preserve">Use  Quickplot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14:paraId="1CC58AA5" w14:textId="77777777" w:rsidR="00691D3B" w:rsidRPr="00752797" w:rsidRDefault="00691D3B" w:rsidP="002603CC">
      <w:pPr>
        <w:pStyle w:val="ListParagraph"/>
        <w:numPr>
          <w:ilvl w:val="0"/>
          <w:numId w:val="21"/>
        </w:numPr>
        <w:rPr>
          <w:lang w:val="en-US"/>
        </w:rPr>
      </w:pPr>
      <w:r w:rsidRPr="00752797">
        <w:rPr>
          <w:lang w:val="en-US"/>
        </w:rPr>
        <w:t>Use  Quickplot and try to make</w:t>
      </w:r>
      <w:r w:rsidRPr="00752797" w:rsidDel="005A2E1E">
        <w:rPr>
          <w:lang w:val="en-US"/>
        </w:rPr>
        <w:t xml:space="preserve"> </w:t>
      </w:r>
      <w:r w:rsidRPr="00752797">
        <w:rPr>
          <w:lang w:val="en-US"/>
        </w:rPr>
        <w:t>an animation of cumulative sedimentation/erosion. What happens in the lagoon?</w:t>
      </w:r>
    </w:p>
    <w:p w14:paraId="616495C9" w14:textId="77777777"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14:paraId="6AD3228C" w14:textId="77777777"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14:paraId="40E14F98" w14:textId="77777777" w:rsidR="00691D3B" w:rsidRPr="00752797" w:rsidRDefault="00691D3B" w:rsidP="002603CC">
      <w:pPr>
        <w:rPr>
          <w:lang w:val="en-US"/>
        </w:rPr>
      </w:pPr>
    </w:p>
    <w:p w14:paraId="1EB74214" w14:textId="77777777" w:rsidR="00691D3B" w:rsidRPr="00752797" w:rsidRDefault="00691D3B" w:rsidP="002603CC">
      <w:pPr>
        <w:rPr>
          <w:lang w:val="en-US"/>
        </w:rPr>
      </w:pPr>
      <w:r w:rsidRPr="00752797">
        <w:rPr>
          <w:lang w:val="en-US"/>
        </w:rPr>
        <w:t>If you still have time;</w:t>
      </w:r>
    </w:p>
    <w:p w14:paraId="776EB428" w14:textId="77777777"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14:paraId="6D0259E4" w14:textId="77777777"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14:paraId="0E3F674F" w14:textId="77777777" w:rsidR="00691D3B" w:rsidRPr="00752797" w:rsidRDefault="00691D3B" w:rsidP="002603CC">
      <w:pPr>
        <w:rPr>
          <w:b/>
          <w:iCs/>
          <w:szCs w:val="28"/>
          <w:lang w:val="en-US"/>
        </w:rPr>
      </w:pPr>
      <w:r w:rsidRPr="00752797">
        <w:rPr>
          <w:lang w:val="en-US"/>
        </w:rPr>
        <w:br w:type="page"/>
      </w:r>
    </w:p>
    <w:p w14:paraId="316AEF55" w14:textId="77777777" w:rsidR="00691D3B" w:rsidRPr="00752797" w:rsidRDefault="00691D3B" w:rsidP="002603CC">
      <w:pPr>
        <w:pStyle w:val="Heading2"/>
        <w:jc w:val="both"/>
        <w:rPr>
          <w:lang w:val="en-US"/>
        </w:rPr>
      </w:pPr>
      <w:bookmarkStart w:id="270" w:name="_Toc412196421"/>
      <w:bookmarkStart w:id="271" w:name="_Toc413611055"/>
      <w:r w:rsidRPr="00752797">
        <w:rPr>
          <w:lang w:val="en-US"/>
        </w:rPr>
        <w:lastRenderedPageBreak/>
        <w:t>Advanced model coefficients</w:t>
      </w:r>
      <w:bookmarkEnd w:id="270"/>
      <w:bookmarkEnd w:id="271"/>
    </w:p>
    <w:p w14:paraId="6E6C5B1B" w14:textId="77777777" w:rsidR="00691D3B" w:rsidRPr="00752797" w:rsidRDefault="00691D3B" w:rsidP="002603CC">
      <w:pPr>
        <w:pStyle w:val="BodyText"/>
        <w:rPr>
          <w:lang w:val="en-US"/>
        </w:rPr>
      </w:pPr>
      <w:r w:rsidRPr="00752797">
        <w:rPr>
          <w:lang w:val="en-US"/>
        </w:rPr>
        <w:t xml:space="preserve">In </w:t>
      </w:r>
      <w:r w:rsidR="0022667E" w:rsidRPr="00752797">
        <w:rPr>
          <w:lang w:val="en-US"/>
        </w:rPr>
        <w:fldChar w:fldCharType="begin"/>
      </w:r>
      <w:r w:rsidR="0022667E" w:rsidRPr="00752797">
        <w:rPr>
          <w:lang w:val="en-US"/>
        </w:rPr>
        <w:instrText xml:space="preserve"> REF _Ref413526116 \r \h </w:instrText>
      </w:r>
      <w:r w:rsidR="0022667E" w:rsidRPr="00752797">
        <w:rPr>
          <w:lang w:val="en-US"/>
        </w:rPr>
      </w:r>
      <w:r w:rsidR="0022667E" w:rsidRPr="00752797">
        <w:rPr>
          <w:lang w:val="en-US"/>
        </w:rPr>
        <w:fldChar w:fldCharType="separate"/>
      </w:r>
      <w:r w:rsidR="002D6E55">
        <w:rPr>
          <w:lang w:val="en-US"/>
        </w:rPr>
        <w:t>4.1</w:t>
      </w:r>
      <w:r w:rsidR="002266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14:paraId="4DF002BC" w14:textId="77777777" w:rsidR="00691D3B" w:rsidRPr="00752797" w:rsidRDefault="00691D3B" w:rsidP="002603CC">
      <w:pPr>
        <w:pStyle w:val="Heading3"/>
        <w:jc w:val="both"/>
        <w:rPr>
          <w:lang w:val="en-US"/>
        </w:rPr>
      </w:pPr>
      <w:bookmarkStart w:id="272" w:name="_Toc412196422"/>
      <w:bookmarkStart w:id="273" w:name="_Toc413611056"/>
      <w:r w:rsidRPr="00752797">
        <w:rPr>
          <w:lang w:val="en-US"/>
        </w:rPr>
        <w:t>Wave numerics</w:t>
      </w:r>
      <w:bookmarkEnd w:id="272"/>
      <w:bookmarkEnd w:id="273"/>
    </w:p>
    <w:p w14:paraId="0BA5BDBE" w14:textId="77777777"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14:paraId="706CD486"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w:t>
      </w:r>
      <w:r>
        <w:fldChar w:fldCharType="end"/>
      </w:r>
      <w:r>
        <w:tab/>
      </w:r>
      <w:r w:rsidRPr="00752797">
        <w:rPr>
          <w:lang w:val="en-US"/>
        </w:rPr>
        <w:t xml:space="preserve">Overview of available </w:t>
      </w:r>
      <w:r>
        <w:rPr>
          <w:lang w:val="en-US"/>
        </w:rPr>
        <w:t>keyword related to wave numerics</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752797" w14:paraId="615AABCF"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A2202DB" w14:textId="77777777" w:rsidR="00691D3B" w:rsidRPr="00752797" w:rsidRDefault="00691D3B" w:rsidP="002603CC">
            <w:pPr>
              <w:pStyle w:val="PlainText"/>
              <w:jc w:val="both"/>
            </w:pPr>
            <w:r w:rsidRPr="00752797">
              <w:t>keyword</w:t>
            </w:r>
          </w:p>
        </w:tc>
        <w:tc>
          <w:tcPr>
            <w:tcW w:w="2834" w:type="dxa"/>
          </w:tcPr>
          <w:p w14:paraId="25D44DD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CBC34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B30964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20286E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5FEF71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77A0398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E7E1EB4" w14:textId="77777777" w:rsidR="00691D3B" w:rsidRPr="00752797" w:rsidRDefault="00691D3B" w:rsidP="002603CC">
            <w:pPr>
              <w:pStyle w:val="PlainText"/>
              <w:jc w:val="both"/>
            </w:pPr>
            <w:r w:rsidRPr="00752797">
              <w:t>maxerror</w:t>
            </w:r>
            <w:r w:rsidR="001B6449" w:rsidRPr="00752797">
              <w:t>+</w:t>
            </w:r>
          </w:p>
        </w:tc>
        <w:tc>
          <w:tcPr>
            <w:tcW w:w="2834" w:type="dxa"/>
          </w:tcPr>
          <w:p w14:paraId="776CDEE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wave height error in wave stationary iteration</w:t>
            </w:r>
          </w:p>
        </w:tc>
        <w:tc>
          <w:tcPr>
            <w:tcW w:w="1417" w:type="dxa"/>
          </w:tcPr>
          <w:p w14:paraId="26B0BD3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5e-05</w:t>
            </w:r>
          </w:p>
        </w:tc>
        <w:tc>
          <w:tcPr>
            <w:tcW w:w="1984" w:type="dxa"/>
          </w:tcPr>
          <w:p w14:paraId="65575A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1e-05 - 0.001</w:t>
            </w:r>
          </w:p>
        </w:tc>
        <w:tc>
          <w:tcPr>
            <w:tcW w:w="850" w:type="dxa"/>
          </w:tcPr>
          <w:p w14:paraId="63253B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266479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2C559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8CAF9E1" w14:textId="77777777" w:rsidR="00691D3B" w:rsidRPr="00752797" w:rsidRDefault="00691D3B" w:rsidP="002603CC">
            <w:pPr>
              <w:pStyle w:val="PlainText"/>
              <w:jc w:val="both"/>
            </w:pPr>
            <w:r w:rsidRPr="00752797">
              <w:t>maxiter</w:t>
            </w:r>
            <w:r w:rsidR="001B6449" w:rsidRPr="00752797">
              <w:t>+</w:t>
            </w:r>
          </w:p>
        </w:tc>
        <w:tc>
          <w:tcPr>
            <w:tcW w:w="2834" w:type="dxa"/>
          </w:tcPr>
          <w:p w14:paraId="7DE11B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wave stationary</w:t>
            </w:r>
          </w:p>
        </w:tc>
        <w:tc>
          <w:tcPr>
            <w:tcW w:w="1417" w:type="dxa"/>
          </w:tcPr>
          <w:p w14:paraId="3FF688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500</w:t>
            </w:r>
          </w:p>
        </w:tc>
        <w:tc>
          <w:tcPr>
            <w:tcW w:w="1984" w:type="dxa"/>
          </w:tcPr>
          <w:p w14:paraId="6FE774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w:t>
            </w:r>
          </w:p>
        </w:tc>
        <w:tc>
          <w:tcPr>
            <w:tcW w:w="850" w:type="dxa"/>
          </w:tcPr>
          <w:p w14:paraId="1D60B5D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22BFA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C31EF9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DC9B16" w14:textId="77777777" w:rsidR="00691D3B" w:rsidRPr="00752797" w:rsidRDefault="00691D3B" w:rsidP="002603CC">
            <w:pPr>
              <w:pStyle w:val="PlainText"/>
              <w:jc w:val="both"/>
            </w:pPr>
            <w:r w:rsidRPr="00752797">
              <w:t>scheme</w:t>
            </w:r>
            <w:r w:rsidR="001B6449" w:rsidRPr="00752797">
              <w:t>+</w:t>
            </w:r>
          </w:p>
        </w:tc>
        <w:tc>
          <w:tcPr>
            <w:tcW w:w="2834" w:type="dxa"/>
          </w:tcPr>
          <w:p w14:paraId="79365FE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Numerical scheme for wave propagation</w:t>
            </w:r>
          </w:p>
        </w:tc>
        <w:tc>
          <w:tcPr>
            <w:tcW w:w="1417" w:type="dxa"/>
          </w:tcPr>
          <w:p w14:paraId="360AE5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upwind_2</w:t>
            </w:r>
          </w:p>
        </w:tc>
        <w:tc>
          <w:tcPr>
            <w:tcW w:w="1984" w:type="dxa"/>
          </w:tcPr>
          <w:p w14:paraId="5B0521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upwind_1, lax_wendroff, upwind_2</w:t>
            </w:r>
          </w:p>
        </w:tc>
        <w:tc>
          <w:tcPr>
            <w:tcW w:w="850" w:type="dxa"/>
          </w:tcPr>
          <w:p w14:paraId="6EEA630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30E715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9176A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2C0CD32" w14:textId="77777777" w:rsidR="00691D3B" w:rsidRPr="00752797" w:rsidRDefault="00691D3B" w:rsidP="002603CC">
            <w:pPr>
              <w:pStyle w:val="PlainText"/>
              <w:jc w:val="both"/>
            </w:pPr>
            <w:r w:rsidRPr="00752797">
              <w:t>wavint</w:t>
            </w:r>
          </w:p>
        </w:tc>
        <w:tc>
          <w:tcPr>
            <w:tcW w:w="2834" w:type="dxa"/>
          </w:tcPr>
          <w:p w14:paraId="098CB5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Interval between wave module calls (only in stationary wave mode)</w:t>
            </w:r>
          </w:p>
        </w:tc>
        <w:tc>
          <w:tcPr>
            <w:tcW w:w="1417" w:type="dxa"/>
          </w:tcPr>
          <w:p w14:paraId="760D95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60.0</w:t>
            </w:r>
          </w:p>
        </w:tc>
        <w:tc>
          <w:tcPr>
            <w:tcW w:w="1984" w:type="dxa"/>
          </w:tcPr>
          <w:p w14:paraId="021F84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1.0 - 3600.0</w:t>
            </w:r>
          </w:p>
        </w:tc>
        <w:tc>
          <w:tcPr>
            <w:tcW w:w="850" w:type="dxa"/>
          </w:tcPr>
          <w:p w14:paraId="0E248D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B4C42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280D063" w14:textId="77777777" w:rsidR="00691D3B" w:rsidRPr="00752797" w:rsidRDefault="00691D3B" w:rsidP="002603CC">
      <w:pPr>
        <w:pStyle w:val="Heading3"/>
        <w:jc w:val="both"/>
        <w:rPr>
          <w:lang w:val="en-US"/>
        </w:rPr>
      </w:pPr>
      <w:bookmarkStart w:id="274" w:name="_Toc412196423"/>
      <w:bookmarkStart w:id="275" w:name="_Toc413611057"/>
      <w:r w:rsidRPr="00752797">
        <w:rPr>
          <w:lang w:val="en-US"/>
        </w:rPr>
        <w:t>Wave dissipation</w:t>
      </w:r>
      <w:bookmarkEnd w:id="274"/>
      <w:bookmarkEnd w:id="275"/>
    </w:p>
    <w:p w14:paraId="72C72DE5" w14:textId="77777777"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14:paraId="5E38926A"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2</w:t>
      </w:r>
      <w:r>
        <w:fldChar w:fldCharType="end"/>
      </w:r>
      <w:r>
        <w:tab/>
      </w:r>
      <w:r w:rsidRPr="00752797">
        <w:rPr>
          <w:lang w:val="en-US"/>
        </w:rPr>
        <w:t xml:space="preserve">Overview of available </w:t>
      </w:r>
      <w:r>
        <w:rPr>
          <w:lang w:val="en-US"/>
        </w:rPr>
        <w:t>keyword related to the wave dissipation model</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752797" w14:paraId="1827EB7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B55DFD3" w14:textId="77777777" w:rsidR="00691D3B" w:rsidRPr="00752797" w:rsidRDefault="00691D3B" w:rsidP="002603CC">
            <w:pPr>
              <w:pStyle w:val="PlainText"/>
              <w:jc w:val="both"/>
            </w:pPr>
            <w:r w:rsidRPr="00752797">
              <w:t>keyword</w:t>
            </w:r>
          </w:p>
        </w:tc>
        <w:tc>
          <w:tcPr>
            <w:tcW w:w="2834" w:type="dxa"/>
          </w:tcPr>
          <w:p w14:paraId="68786A0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E88A093"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A8528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16715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ABCCD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3AECB7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809390" w14:textId="77777777" w:rsidR="00691D3B" w:rsidRPr="00752797" w:rsidRDefault="00691D3B" w:rsidP="002603CC">
            <w:pPr>
              <w:pStyle w:val="PlainText"/>
              <w:jc w:val="both"/>
            </w:pPr>
            <w:r w:rsidRPr="00752797">
              <w:t>alpha</w:t>
            </w:r>
            <w:r w:rsidR="001B6449" w:rsidRPr="00752797">
              <w:t>+</w:t>
            </w:r>
          </w:p>
        </w:tc>
        <w:tc>
          <w:tcPr>
            <w:tcW w:w="2834" w:type="dxa"/>
          </w:tcPr>
          <w:p w14:paraId="35A9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dissipation coefficient in Roelvink formulation</w:t>
            </w:r>
          </w:p>
        </w:tc>
        <w:tc>
          <w:tcPr>
            <w:tcW w:w="1417" w:type="dxa"/>
          </w:tcPr>
          <w:p w14:paraId="4E4397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1222566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0.5 - 2.0</w:t>
            </w:r>
          </w:p>
        </w:tc>
        <w:tc>
          <w:tcPr>
            <w:tcW w:w="850" w:type="dxa"/>
          </w:tcPr>
          <w:p w14:paraId="4A5A891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E49E3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E4DFA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C0799C" w14:textId="77777777" w:rsidR="00691D3B" w:rsidRPr="00752797" w:rsidRDefault="00691D3B" w:rsidP="002603CC">
            <w:pPr>
              <w:pStyle w:val="PlainText"/>
              <w:jc w:val="both"/>
            </w:pPr>
            <w:r w:rsidRPr="00752797">
              <w:t>break</w:t>
            </w:r>
          </w:p>
        </w:tc>
        <w:tc>
          <w:tcPr>
            <w:tcW w:w="2834" w:type="dxa"/>
          </w:tcPr>
          <w:p w14:paraId="2A0626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Type of </w:t>
            </w:r>
            <w:r w:rsidRPr="00752797">
              <w:lastRenderedPageBreak/>
              <w:t>breaker formulation</w:t>
            </w:r>
          </w:p>
        </w:tc>
        <w:tc>
          <w:tcPr>
            <w:tcW w:w="1417" w:type="dxa"/>
          </w:tcPr>
          <w:p w14:paraId="48F7F62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roelvink2</w:t>
            </w:r>
          </w:p>
        </w:tc>
        <w:tc>
          <w:tcPr>
            <w:tcW w:w="1984" w:type="dxa"/>
          </w:tcPr>
          <w:p w14:paraId="6BABB1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roelvink1, </w:t>
            </w:r>
            <w:r w:rsidRPr="00752797">
              <w:lastRenderedPageBreak/>
              <w:t>baldock, roelvink2, roelvink_daly, janssen</w:t>
            </w:r>
          </w:p>
        </w:tc>
        <w:tc>
          <w:tcPr>
            <w:tcW w:w="850" w:type="dxa"/>
          </w:tcPr>
          <w:p w14:paraId="34B8F83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37175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DFC83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6532EF" w14:textId="77777777" w:rsidR="00691D3B" w:rsidRPr="00752797" w:rsidRDefault="00691D3B" w:rsidP="002603CC">
            <w:pPr>
              <w:pStyle w:val="PlainText"/>
              <w:jc w:val="both"/>
            </w:pPr>
            <w:r w:rsidRPr="00752797">
              <w:lastRenderedPageBreak/>
              <w:t>breakerdelay</w:t>
            </w:r>
            <w:r w:rsidR="001B6449" w:rsidRPr="00752797">
              <w:t>+</w:t>
            </w:r>
          </w:p>
        </w:tc>
        <w:tc>
          <w:tcPr>
            <w:tcW w:w="2834" w:type="dxa"/>
          </w:tcPr>
          <w:p w14:paraId="645FBA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breaker delay model</w:t>
            </w:r>
          </w:p>
        </w:tc>
        <w:tc>
          <w:tcPr>
            <w:tcW w:w="1417" w:type="dxa"/>
          </w:tcPr>
          <w:p w14:paraId="478E9C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50554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78771CF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C9F153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0309D6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B59B74C" w14:textId="77777777" w:rsidR="00691D3B" w:rsidRPr="00752797" w:rsidRDefault="00691D3B" w:rsidP="002603CC">
            <w:pPr>
              <w:pStyle w:val="PlainText"/>
              <w:jc w:val="both"/>
            </w:pPr>
            <w:r w:rsidRPr="00752797">
              <w:t>delta</w:t>
            </w:r>
            <w:r w:rsidR="001B6449" w:rsidRPr="00752797">
              <w:t>+</w:t>
            </w:r>
          </w:p>
        </w:tc>
        <w:tc>
          <w:tcPr>
            <w:tcW w:w="2834" w:type="dxa"/>
          </w:tcPr>
          <w:p w14:paraId="6BD9DE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wave height to add to water depth</w:t>
            </w:r>
          </w:p>
        </w:tc>
        <w:tc>
          <w:tcPr>
            <w:tcW w:w="1417" w:type="dxa"/>
          </w:tcPr>
          <w:p w14:paraId="203FE3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4E0A1A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74A1BF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7C29F1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A51D72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134479" w14:textId="77777777" w:rsidR="00691D3B" w:rsidRPr="00752797" w:rsidRDefault="00691D3B" w:rsidP="002603CC">
            <w:pPr>
              <w:pStyle w:val="PlainText"/>
              <w:jc w:val="both"/>
            </w:pPr>
            <w:r w:rsidRPr="00752797">
              <w:t>facrun</w:t>
            </w:r>
            <w:r w:rsidR="001B6449" w:rsidRPr="00752797">
              <w:t>+</w:t>
            </w:r>
          </w:p>
        </w:tc>
        <w:tc>
          <w:tcPr>
            <w:tcW w:w="2834" w:type="dxa"/>
          </w:tcPr>
          <w:p w14:paraId="4236978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coefficient for short wave runup</w:t>
            </w:r>
          </w:p>
        </w:tc>
        <w:tc>
          <w:tcPr>
            <w:tcW w:w="1417" w:type="dxa"/>
          </w:tcPr>
          <w:p w14:paraId="435FA0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46A42B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850" w:type="dxa"/>
          </w:tcPr>
          <w:p w14:paraId="232488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BA454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DD679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0B8C120" w14:textId="77777777" w:rsidR="00691D3B" w:rsidRPr="00752797" w:rsidRDefault="00691D3B" w:rsidP="002603CC">
            <w:pPr>
              <w:pStyle w:val="PlainText"/>
              <w:jc w:val="both"/>
            </w:pPr>
            <w:r w:rsidRPr="00752797">
              <w:t>facsd</w:t>
            </w:r>
            <w:r w:rsidR="001B6449" w:rsidRPr="00752797">
              <w:t>+</w:t>
            </w:r>
          </w:p>
        </w:tc>
        <w:tc>
          <w:tcPr>
            <w:tcW w:w="2834" w:type="dxa"/>
          </w:tcPr>
          <w:p w14:paraId="3AD5B2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the local wave length to use for shoaling delay depth</w:t>
            </w:r>
          </w:p>
        </w:tc>
        <w:tc>
          <w:tcPr>
            <w:tcW w:w="1417" w:type="dxa"/>
          </w:tcPr>
          <w:p w14:paraId="331F7D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984" w:type="dxa"/>
          </w:tcPr>
          <w:p w14:paraId="5A0EEB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0.0 - 2.0</w:t>
            </w:r>
          </w:p>
        </w:tc>
        <w:tc>
          <w:tcPr>
            <w:tcW w:w="850" w:type="dxa"/>
          </w:tcPr>
          <w:p w14:paraId="095FB3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7E8C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6C746A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4DB1432" w14:textId="77777777" w:rsidR="00691D3B" w:rsidRPr="00752797" w:rsidRDefault="00691D3B" w:rsidP="002603CC">
            <w:pPr>
              <w:pStyle w:val="PlainText"/>
              <w:jc w:val="both"/>
            </w:pPr>
            <w:r w:rsidRPr="00752797">
              <w:t>fw</w:t>
            </w:r>
            <w:r w:rsidR="001B6449" w:rsidRPr="00752797">
              <w:t>+</w:t>
            </w:r>
          </w:p>
        </w:tc>
        <w:tc>
          <w:tcPr>
            <w:tcW w:w="2834" w:type="dxa"/>
          </w:tcPr>
          <w:p w14:paraId="03A298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factor</w:t>
            </w:r>
          </w:p>
        </w:tc>
        <w:tc>
          <w:tcPr>
            <w:tcW w:w="1417" w:type="dxa"/>
          </w:tcPr>
          <w:p w14:paraId="0FD1C95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7E25D1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0BD537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DB7947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3D1AC6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5EDB7E7" w14:textId="77777777" w:rsidR="00691D3B" w:rsidRPr="00752797" w:rsidRDefault="00691D3B" w:rsidP="002603CC">
            <w:pPr>
              <w:pStyle w:val="PlainText"/>
              <w:jc w:val="both"/>
            </w:pPr>
            <w:r w:rsidRPr="00752797">
              <w:t>fwcutoff</w:t>
            </w:r>
          </w:p>
        </w:tc>
        <w:tc>
          <w:tcPr>
            <w:tcW w:w="2834" w:type="dxa"/>
          </w:tcPr>
          <w:p w14:paraId="7BB4E6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Depth greater than which the bed friction factor is not applied</w:t>
            </w:r>
          </w:p>
        </w:tc>
        <w:tc>
          <w:tcPr>
            <w:tcW w:w="1417" w:type="dxa"/>
          </w:tcPr>
          <w:p w14:paraId="6608C2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w:t>
            </w:r>
          </w:p>
        </w:tc>
        <w:tc>
          <w:tcPr>
            <w:tcW w:w="1984" w:type="dxa"/>
          </w:tcPr>
          <w:p w14:paraId="79229C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850" w:type="dxa"/>
          </w:tcPr>
          <w:p w14:paraId="3FE099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65B337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AE9F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D0AFC8" w14:textId="77777777" w:rsidR="00691D3B" w:rsidRPr="00752797" w:rsidRDefault="00691D3B" w:rsidP="002603CC">
            <w:pPr>
              <w:pStyle w:val="PlainText"/>
              <w:jc w:val="both"/>
            </w:pPr>
            <w:r w:rsidRPr="00752797">
              <w:t>gamma</w:t>
            </w:r>
          </w:p>
        </w:tc>
        <w:tc>
          <w:tcPr>
            <w:tcW w:w="2834" w:type="dxa"/>
          </w:tcPr>
          <w:p w14:paraId="79F471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parameter in Baldock or Roelvink formulation</w:t>
            </w:r>
          </w:p>
        </w:tc>
        <w:tc>
          <w:tcPr>
            <w:tcW w:w="1417" w:type="dxa"/>
          </w:tcPr>
          <w:p w14:paraId="31C0D5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0.55</w:t>
            </w:r>
          </w:p>
        </w:tc>
        <w:tc>
          <w:tcPr>
            <w:tcW w:w="1984" w:type="dxa"/>
          </w:tcPr>
          <w:p w14:paraId="4DCA40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0.4 - 0.9</w:t>
            </w:r>
          </w:p>
        </w:tc>
        <w:tc>
          <w:tcPr>
            <w:tcW w:w="850" w:type="dxa"/>
          </w:tcPr>
          <w:p w14:paraId="631E006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1027E2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1AFFE7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123D280" w14:textId="77777777" w:rsidR="00691D3B" w:rsidRPr="00752797" w:rsidRDefault="00691D3B" w:rsidP="002603CC">
            <w:pPr>
              <w:pStyle w:val="PlainText"/>
              <w:jc w:val="both"/>
            </w:pPr>
            <w:r w:rsidRPr="00752797">
              <w:t>gamma2</w:t>
            </w:r>
          </w:p>
        </w:tc>
        <w:tc>
          <w:tcPr>
            <w:tcW w:w="2834" w:type="dxa"/>
          </w:tcPr>
          <w:p w14:paraId="064F69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End of breaking parameter in Roelvink Daly formulation</w:t>
            </w:r>
          </w:p>
        </w:tc>
        <w:tc>
          <w:tcPr>
            <w:tcW w:w="1417" w:type="dxa"/>
          </w:tcPr>
          <w:p w14:paraId="2F7D9E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984" w:type="dxa"/>
          </w:tcPr>
          <w:p w14:paraId="012C82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0.0 - 0.5</w:t>
            </w:r>
          </w:p>
        </w:tc>
        <w:tc>
          <w:tcPr>
            <w:tcW w:w="850" w:type="dxa"/>
          </w:tcPr>
          <w:p w14:paraId="23A290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E8F11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7E7429A"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7C0F382" w14:textId="77777777" w:rsidR="00691D3B" w:rsidRPr="00752797" w:rsidRDefault="00691D3B" w:rsidP="002603CC">
            <w:pPr>
              <w:pStyle w:val="PlainText"/>
              <w:jc w:val="both"/>
            </w:pPr>
            <w:r w:rsidRPr="00752797">
              <w:t>gammax</w:t>
            </w:r>
            <w:r w:rsidR="001B6449" w:rsidRPr="00752797">
              <w:t>+</w:t>
            </w:r>
          </w:p>
        </w:tc>
        <w:tc>
          <w:tcPr>
            <w:tcW w:w="2834" w:type="dxa"/>
          </w:tcPr>
          <w:p w14:paraId="604A71B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ratio wave height to water depth</w:t>
            </w:r>
          </w:p>
        </w:tc>
        <w:tc>
          <w:tcPr>
            <w:tcW w:w="1417" w:type="dxa"/>
          </w:tcPr>
          <w:p w14:paraId="22F9F2E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w:t>
            </w:r>
          </w:p>
        </w:tc>
        <w:tc>
          <w:tcPr>
            <w:tcW w:w="1984" w:type="dxa"/>
          </w:tcPr>
          <w:p w14:paraId="69E8EE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0.4 - 5.0</w:t>
            </w:r>
          </w:p>
        </w:tc>
        <w:tc>
          <w:tcPr>
            <w:tcW w:w="850" w:type="dxa"/>
          </w:tcPr>
          <w:p w14:paraId="28258D5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AD3C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E4B53E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DF2FEA4" w14:textId="77777777" w:rsidR="00691D3B" w:rsidRPr="00752797" w:rsidRDefault="00691D3B" w:rsidP="002603CC">
            <w:pPr>
              <w:pStyle w:val="PlainText"/>
              <w:jc w:val="both"/>
            </w:pPr>
            <w:r w:rsidRPr="00752797">
              <w:t>n</w:t>
            </w:r>
            <w:r w:rsidR="001B6449" w:rsidRPr="00752797">
              <w:t>+</w:t>
            </w:r>
          </w:p>
        </w:tc>
        <w:tc>
          <w:tcPr>
            <w:tcW w:w="2834" w:type="dxa"/>
          </w:tcPr>
          <w:p w14:paraId="5E1F943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Power in Roelvink dissipation model</w:t>
            </w:r>
          </w:p>
        </w:tc>
        <w:tc>
          <w:tcPr>
            <w:tcW w:w="1417" w:type="dxa"/>
          </w:tcPr>
          <w:p w14:paraId="7C87175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984" w:type="dxa"/>
          </w:tcPr>
          <w:p w14:paraId="659758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5.0 - 20.0</w:t>
            </w:r>
          </w:p>
        </w:tc>
        <w:tc>
          <w:tcPr>
            <w:tcW w:w="850" w:type="dxa"/>
          </w:tcPr>
          <w:p w14:paraId="7A2600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EEABC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8E4363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ADD8DA5" w14:textId="77777777" w:rsidR="00691D3B" w:rsidRPr="00752797" w:rsidRDefault="00691D3B" w:rsidP="002603CC">
            <w:pPr>
              <w:pStyle w:val="PlainText"/>
              <w:jc w:val="both"/>
            </w:pPr>
            <w:r w:rsidRPr="00752797">
              <w:t>shoaldelay</w:t>
            </w:r>
            <w:r w:rsidR="001B6449" w:rsidRPr="00752797">
              <w:t>+</w:t>
            </w:r>
          </w:p>
        </w:tc>
        <w:tc>
          <w:tcPr>
            <w:tcW w:w="2834" w:type="dxa"/>
          </w:tcPr>
          <w:p w14:paraId="408FC1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shoaling delay</w:t>
            </w:r>
          </w:p>
        </w:tc>
        <w:tc>
          <w:tcPr>
            <w:tcW w:w="1417" w:type="dxa"/>
          </w:tcPr>
          <w:p w14:paraId="6600B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44E1F2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2B197D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BE0C4A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FFF09B" w14:textId="77777777" w:rsidR="00691D3B" w:rsidRPr="00752797" w:rsidRDefault="00691D3B" w:rsidP="002603CC">
      <w:pPr>
        <w:pStyle w:val="Heading3"/>
        <w:jc w:val="both"/>
        <w:rPr>
          <w:lang w:val="en-US"/>
        </w:rPr>
      </w:pPr>
      <w:bookmarkStart w:id="276" w:name="_Toc412196424"/>
      <w:bookmarkStart w:id="277" w:name="_Toc413611058"/>
      <w:r w:rsidRPr="00752797">
        <w:rPr>
          <w:lang w:val="en-US"/>
        </w:rPr>
        <w:lastRenderedPageBreak/>
        <w:t>Rollers</w:t>
      </w:r>
      <w:bookmarkEnd w:id="276"/>
      <w:bookmarkEnd w:id="277"/>
    </w:p>
    <w:p w14:paraId="76BE5F58" w14:textId="77777777"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14:paraId="005CA8AF"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3</w:t>
      </w:r>
      <w:r>
        <w:fldChar w:fldCharType="end"/>
      </w:r>
      <w:r>
        <w:tab/>
      </w:r>
      <w:r w:rsidRPr="00752797">
        <w:rPr>
          <w:lang w:val="en-US"/>
        </w:rPr>
        <w:t xml:space="preserve">Overview of available </w:t>
      </w:r>
      <w:r>
        <w:rPr>
          <w:lang w:val="en-US"/>
        </w:rPr>
        <w:t>keyword related to the roller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05F929C9"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DC002D5" w14:textId="77777777" w:rsidR="00691D3B" w:rsidRPr="00752797" w:rsidRDefault="00691D3B" w:rsidP="002603CC">
            <w:pPr>
              <w:pStyle w:val="PlainText"/>
              <w:jc w:val="both"/>
            </w:pPr>
            <w:r w:rsidRPr="00752797">
              <w:t>keyword</w:t>
            </w:r>
          </w:p>
        </w:tc>
        <w:tc>
          <w:tcPr>
            <w:tcW w:w="2834" w:type="dxa"/>
          </w:tcPr>
          <w:p w14:paraId="4A39AD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1C5B75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917B9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E2DD03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E999BC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5DBFA0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2C4C25C" w14:textId="77777777" w:rsidR="00691D3B" w:rsidRPr="00752797" w:rsidRDefault="00691D3B" w:rsidP="002603CC">
            <w:pPr>
              <w:pStyle w:val="PlainText"/>
              <w:jc w:val="both"/>
            </w:pPr>
            <w:r w:rsidRPr="00752797">
              <w:t>beta</w:t>
            </w:r>
            <w:r w:rsidR="001B6449" w:rsidRPr="00752797">
              <w:t>+</w:t>
            </w:r>
          </w:p>
        </w:tc>
        <w:tc>
          <w:tcPr>
            <w:tcW w:w="2834" w:type="dxa"/>
          </w:tcPr>
          <w:p w14:paraId="116122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slope coefficient in roller model</w:t>
            </w:r>
          </w:p>
        </w:tc>
        <w:tc>
          <w:tcPr>
            <w:tcW w:w="1417" w:type="dxa"/>
          </w:tcPr>
          <w:p w14:paraId="56645C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6346767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0.05 - 0.3</w:t>
            </w:r>
          </w:p>
        </w:tc>
        <w:tc>
          <w:tcPr>
            <w:tcW w:w="850" w:type="dxa"/>
          </w:tcPr>
          <w:p w14:paraId="213C3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D78FF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E497E8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145DAD" w14:textId="77777777" w:rsidR="00691D3B" w:rsidRPr="00752797" w:rsidRDefault="00691D3B" w:rsidP="002603CC">
            <w:pPr>
              <w:pStyle w:val="PlainText"/>
              <w:jc w:val="both"/>
            </w:pPr>
            <w:r w:rsidRPr="00752797">
              <w:t>rfb</w:t>
            </w:r>
            <w:r w:rsidR="001B6449" w:rsidRPr="00752797">
              <w:t>+</w:t>
            </w:r>
          </w:p>
        </w:tc>
        <w:tc>
          <w:tcPr>
            <w:tcW w:w="2834" w:type="dxa"/>
          </w:tcPr>
          <w:p w14:paraId="5F5A7B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14:paraId="2D5326A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69FD84D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DDD24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67D62B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109EEC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488A7D1" w14:textId="77777777" w:rsidR="00691D3B" w:rsidRPr="00752797" w:rsidRDefault="00691D3B" w:rsidP="002603CC">
            <w:pPr>
              <w:pStyle w:val="PlainText"/>
              <w:jc w:val="both"/>
            </w:pPr>
            <w:r w:rsidRPr="00752797">
              <w:t>roller</w:t>
            </w:r>
            <w:r w:rsidR="001B6449" w:rsidRPr="00752797">
              <w:t>+</w:t>
            </w:r>
          </w:p>
        </w:tc>
        <w:tc>
          <w:tcPr>
            <w:tcW w:w="2834" w:type="dxa"/>
          </w:tcPr>
          <w:p w14:paraId="099AA0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roller model</w:t>
            </w:r>
          </w:p>
        </w:tc>
        <w:tc>
          <w:tcPr>
            <w:tcW w:w="1417" w:type="dxa"/>
          </w:tcPr>
          <w:p w14:paraId="0BFB8D4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C67EC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9EBD9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8005D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351950A2" w14:textId="77777777" w:rsidR="00691D3B" w:rsidRPr="00752797" w:rsidRDefault="00691D3B" w:rsidP="002603CC">
      <w:pPr>
        <w:pStyle w:val="Heading3"/>
        <w:jc w:val="both"/>
        <w:rPr>
          <w:lang w:val="en-US"/>
        </w:rPr>
      </w:pPr>
      <w:bookmarkStart w:id="278" w:name="_Toc412196425"/>
      <w:bookmarkStart w:id="279" w:name="_Toc413611059"/>
      <w:r w:rsidRPr="00752797">
        <w:rPr>
          <w:lang w:val="en-US"/>
        </w:rPr>
        <w:t>Wave-current interaction</w:t>
      </w:r>
      <w:bookmarkEnd w:id="278"/>
      <w:bookmarkEnd w:id="279"/>
    </w:p>
    <w:p w14:paraId="27372D9F" w14:textId="77777777"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14:paraId="0ADDED47"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4</w:t>
      </w:r>
      <w:r>
        <w:fldChar w:fldCharType="end"/>
      </w:r>
      <w:r>
        <w:tab/>
      </w:r>
      <w:r w:rsidRPr="00752797">
        <w:rPr>
          <w:lang w:val="en-US"/>
        </w:rPr>
        <w:t xml:space="preserve">Overview of available </w:t>
      </w:r>
      <w:r>
        <w:rPr>
          <w:lang w:val="en-US"/>
        </w:rPr>
        <w:t>keyword related to the wave-current interaction (wci)</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251EC56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EE47F53" w14:textId="77777777" w:rsidR="00691D3B" w:rsidRPr="00752797" w:rsidRDefault="00691D3B" w:rsidP="002603CC">
            <w:pPr>
              <w:pStyle w:val="PlainText"/>
              <w:jc w:val="both"/>
            </w:pPr>
            <w:r w:rsidRPr="00752797">
              <w:t>keyword</w:t>
            </w:r>
          </w:p>
        </w:tc>
        <w:tc>
          <w:tcPr>
            <w:tcW w:w="2834" w:type="dxa"/>
          </w:tcPr>
          <w:p w14:paraId="1EF59EB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FD7C8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4262D9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7AF3D1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8C769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90CEF0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887B685" w14:textId="77777777" w:rsidR="00691D3B" w:rsidRPr="00752797" w:rsidRDefault="00691D3B" w:rsidP="002603CC">
            <w:pPr>
              <w:pStyle w:val="PlainText"/>
              <w:jc w:val="both"/>
            </w:pPr>
            <w:r w:rsidRPr="00752797">
              <w:t>cats</w:t>
            </w:r>
            <w:r w:rsidR="001B6449" w:rsidRPr="00752797">
              <w:t>+</w:t>
            </w:r>
          </w:p>
        </w:tc>
        <w:tc>
          <w:tcPr>
            <w:tcW w:w="2834" w:type="dxa"/>
          </w:tcPr>
          <w:p w14:paraId="7971C55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Current averaging time scale for wci, in terms of mean wave periods</w:t>
            </w:r>
          </w:p>
        </w:tc>
        <w:tc>
          <w:tcPr>
            <w:tcW w:w="1417" w:type="dxa"/>
          </w:tcPr>
          <w:p w14:paraId="1CAC56D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4.0</w:t>
            </w:r>
          </w:p>
        </w:tc>
        <w:tc>
          <w:tcPr>
            <w:tcW w:w="1984" w:type="dxa"/>
          </w:tcPr>
          <w:p w14:paraId="1A8C9E2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1.0 - 50.0</w:t>
            </w:r>
          </w:p>
        </w:tc>
        <w:tc>
          <w:tcPr>
            <w:tcW w:w="850" w:type="dxa"/>
          </w:tcPr>
          <w:p w14:paraId="1F9CC19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Trep</w:t>
            </w:r>
          </w:p>
        </w:tc>
        <w:tc>
          <w:tcPr>
            <w:tcW w:w="1700" w:type="dxa"/>
          </w:tcPr>
          <w:p w14:paraId="5BBAD1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6B743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03A3E7F" w14:textId="77777777" w:rsidR="00691D3B" w:rsidRPr="00752797" w:rsidRDefault="00691D3B" w:rsidP="002603CC">
            <w:pPr>
              <w:pStyle w:val="PlainText"/>
              <w:jc w:val="both"/>
            </w:pPr>
            <w:r w:rsidRPr="00752797">
              <w:t>hwci</w:t>
            </w:r>
            <w:r w:rsidR="001B6449" w:rsidRPr="00752797">
              <w:t>+</w:t>
            </w:r>
          </w:p>
        </w:tc>
        <w:tc>
          <w:tcPr>
            <w:tcW w:w="2834" w:type="dxa"/>
          </w:tcPr>
          <w:p w14:paraId="057C8A5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Minimum depth until which wave-current interaction is used</w:t>
            </w:r>
          </w:p>
        </w:tc>
        <w:tc>
          <w:tcPr>
            <w:tcW w:w="1417" w:type="dxa"/>
          </w:tcPr>
          <w:p w14:paraId="15D518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984" w:type="dxa"/>
          </w:tcPr>
          <w:p w14:paraId="2B115D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0.001 - 1.0</w:t>
            </w:r>
          </w:p>
        </w:tc>
        <w:tc>
          <w:tcPr>
            <w:tcW w:w="850" w:type="dxa"/>
          </w:tcPr>
          <w:p w14:paraId="544534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7DF58E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A2ED2B8"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5575C71" w14:textId="77777777" w:rsidR="00691D3B" w:rsidRPr="00752797" w:rsidRDefault="00691D3B" w:rsidP="002603CC">
            <w:pPr>
              <w:pStyle w:val="PlainText"/>
              <w:jc w:val="both"/>
            </w:pPr>
            <w:r w:rsidRPr="00752797">
              <w:t>wci</w:t>
            </w:r>
          </w:p>
        </w:tc>
        <w:tc>
          <w:tcPr>
            <w:tcW w:w="2834" w:type="dxa"/>
          </w:tcPr>
          <w:p w14:paraId="438246C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Turns on wave-current interaction</w:t>
            </w:r>
          </w:p>
        </w:tc>
        <w:tc>
          <w:tcPr>
            <w:tcW w:w="1417" w:type="dxa"/>
          </w:tcPr>
          <w:p w14:paraId="77E2E1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55F543C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3D3544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F924A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156D76E" w14:textId="77777777" w:rsidR="00691D3B" w:rsidRPr="00752797" w:rsidRDefault="00691D3B" w:rsidP="002603CC">
      <w:pPr>
        <w:pStyle w:val="Heading3"/>
        <w:jc w:val="both"/>
        <w:rPr>
          <w:lang w:val="en-US"/>
        </w:rPr>
      </w:pPr>
      <w:bookmarkStart w:id="280" w:name="_Toc412196426"/>
      <w:bookmarkStart w:id="281" w:name="_Toc413611060"/>
      <w:r w:rsidRPr="00752797">
        <w:rPr>
          <w:lang w:val="en-US"/>
        </w:rPr>
        <w:t>Bed friction and viscosity</w:t>
      </w:r>
      <w:bookmarkEnd w:id="280"/>
      <w:bookmarkEnd w:id="281"/>
    </w:p>
    <w:p w14:paraId="1B9350BC" w14:textId="77777777"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keyword </w:t>
      </w:r>
      <w:r w:rsidRPr="00752797">
        <w:rPr>
          <w:i/>
          <w:lang w:val="en-US"/>
        </w:rPr>
        <w:t>bedfricfile</w:t>
      </w:r>
      <w:r w:rsidRPr="00752797">
        <w:rPr>
          <w:lang w:val="en-US"/>
        </w:rPr>
        <w:t xml:space="preserve">. The file has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w:t>
      </w:r>
    </w:p>
    <w:p w14:paraId="7D8CF17E" w14:textId="77777777" w:rsidR="00691D3B" w:rsidRDefault="00691D3B" w:rsidP="002603CC">
      <w:pPr>
        <w:pStyle w:val="BodyText"/>
        <w:rPr>
          <w:lang w:val="en-US"/>
        </w:rPr>
      </w:pPr>
      <w:r w:rsidRPr="00752797">
        <w:rPr>
          <w:lang w:val="en-US"/>
        </w:rPr>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w:t>
      </w:r>
      <w:r w:rsidRPr="00752797">
        <w:rPr>
          <w:lang w:val="en-US"/>
        </w:rPr>
        <w:lastRenderedPageBreak/>
        <w:t xml:space="preserve">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14:paraId="23196DA1"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5</w:t>
      </w:r>
      <w:r>
        <w:fldChar w:fldCharType="end"/>
      </w:r>
      <w:r>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752797" w14:paraId="4F400574" w14:textId="77777777" w:rsidTr="007363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tcPr>
          <w:p w14:paraId="218F80E6" w14:textId="77777777" w:rsidR="00691D3B" w:rsidRPr="00752797" w:rsidRDefault="00691D3B" w:rsidP="002603CC">
            <w:pPr>
              <w:pStyle w:val="PlainText"/>
              <w:jc w:val="both"/>
            </w:pPr>
            <w:r w:rsidRPr="00752797">
              <w:t>keyword</w:t>
            </w:r>
          </w:p>
        </w:tc>
        <w:tc>
          <w:tcPr>
            <w:tcW w:w="1973" w:type="dxa"/>
          </w:tcPr>
          <w:p w14:paraId="1950AF0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4" w:type="dxa"/>
          </w:tcPr>
          <w:p w14:paraId="47567CB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29" w:type="dxa"/>
          </w:tcPr>
          <w:p w14:paraId="5BFBAA5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1225" w:type="dxa"/>
          </w:tcPr>
          <w:p w14:paraId="60C36D8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1" w:type="dxa"/>
          </w:tcPr>
          <w:p w14:paraId="444C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1396AB0"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61E0436" w14:textId="77777777" w:rsidR="00691D3B" w:rsidRPr="00752797" w:rsidRDefault="00691D3B" w:rsidP="002603CC">
            <w:pPr>
              <w:pStyle w:val="PlainText"/>
              <w:jc w:val="both"/>
            </w:pPr>
            <w:r w:rsidRPr="00752797">
              <w:t>bedfriccoef</w:t>
            </w:r>
          </w:p>
        </w:tc>
        <w:tc>
          <w:tcPr>
            <w:tcW w:w="1973" w:type="dxa"/>
          </w:tcPr>
          <w:p w14:paraId="289479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coefficient</w:t>
            </w:r>
          </w:p>
        </w:tc>
        <w:tc>
          <w:tcPr>
            <w:tcW w:w="1194" w:type="dxa"/>
          </w:tcPr>
          <w:p w14:paraId="6318A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1629" w:type="dxa"/>
          </w:tcPr>
          <w:p w14:paraId="43E7EC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3.5e-05 - 0.9</w:t>
            </w:r>
          </w:p>
        </w:tc>
        <w:tc>
          <w:tcPr>
            <w:tcW w:w="1225" w:type="dxa"/>
          </w:tcPr>
          <w:p w14:paraId="337376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F93B9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942CBF4"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62BEAAFE" w14:textId="77777777" w:rsidR="00691D3B" w:rsidRPr="00752797" w:rsidRDefault="00691D3B" w:rsidP="002603CC">
            <w:pPr>
              <w:pStyle w:val="PlainText"/>
              <w:jc w:val="both"/>
            </w:pPr>
            <w:r w:rsidRPr="00752797">
              <w:t>bedfricfile</w:t>
            </w:r>
          </w:p>
        </w:tc>
        <w:tc>
          <w:tcPr>
            <w:tcW w:w="1973" w:type="dxa"/>
          </w:tcPr>
          <w:p w14:paraId="47B2AFEF"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Bed friction file </w:t>
            </w:r>
          </w:p>
        </w:tc>
        <w:tc>
          <w:tcPr>
            <w:tcW w:w="1194" w:type="dxa"/>
          </w:tcPr>
          <w:p w14:paraId="2D143F9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29" w:type="dxa"/>
          </w:tcPr>
          <w:p w14:paraId="7CD931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25" w:type="dxa"/>
          </w:tcPr>
          <w:p w14:paraId="333C3A8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191" w:type="dxa"/>
          </w:tcPr>
          <w:p w14:paraId="289D6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4EB9F1D"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529718D8" w14:textId="77777777" w:rsidR="00691D3B" w:rsidRPr="00752797" w:rsidRDefault="00691D3B" w:rsidP="002603CC">
            <w:pPr>
              <w:pStyle w:val="PlainText"/>
              <w:jc w:val="both"/>
            </w:pPr>
            <w:r w:rsidRPr="00752797">
              <w:t>bedfriction</w:t>
            </w:r>
          </w:p>
        </w:tc>
        <w:tc>
          <w:tcPr>
            <w:tcW w:w="1973" w:type="dxa"/>
          </w:tcPr>
          <w:p w14:paraId="09A102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formulation</w:t>
            </w:r>
          </w:p>
        </w:tc>
        <w:tc>
          <w:tcPr>
            <w:tcW w:w="1194" w:type="dxa"/>
          </w:tcPr>
          <w:p w14:paraId="00D91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w:t>
            </w:r>
          </w:p>
        </w:tc>
        <w:tc>
          <w:tcPr>
            <w:tcW w:w="1629" w:type="dxa"/>
          </w:tcPr>
          <w:p w14:paraId="23BC95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 cf, white-colebrook, manning, white-colebrook-grainsize</w:t>
            </w:r>
          </w:p>
        </w:tc>
        <w:tc>
          <w:tcPr>
            <w:tcW w:w="1225" w:type="dxa"/>
          </w:tcPr>
          <w:p w14:paraId="14D2E5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1" w:type="dxa"/>
          </w:tcPr>
          <w:p w14:paraId="79AFB6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0A69B58"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E4412E5" w14:textId="77777777" w:rsidR="00691D3B" w:rsidRPr="00752797" w:rsidRDefault="00691D3B" w:rsidP="002603CC">
            <w:pPr>
              <w:pStyle w:val="PlainText"/>
              <w:jc w:val="both"/>
            </w:pPr>
            <w:r w:rsidRPr="00752797">
              <w:t>nuh</w:t>
            </w:r>
          </w:p>
        </w:tc>
        <w:tc>
          <w:tcPr>
            <w:tcW w:w="1973" w:type="dxa"/>
          </w:tcPr>
          <w:p w14:paraId="5495C29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Horizontal background viscosity</w:t>
            </w:r>
          </w:p>
        </w:tc>
        <w:tc>
          <w:tcPr>
            <w:tcW w:w="1194" w:type="dxa"/>
          </w:tcPr>
          <w:p w14:paraId="10570E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629" w:type="dxa"/>
          </w:tcPr>
          <w:p w14:paraId="76C7765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1225" w:type="dxa"/>
          </w:tcPr>
          <w:p w14:paraId="5D14B9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m^2s^-1</w:t>
            </w:r>
          </w:p>
        </w:tc>
        <w:tc>
          <w:tcPr>
            <w:tcW w:w="1191" w:type="dxa"/>
          </w:tcPr>
          <w:p w14:paraId="7F1B98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C91DB7B"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72A27BDF" w14:textId="77777777" w:rsidR="00691D3B" w:rsidRPr="00752797" w:rsidRDefault="00691D3B" w:rsidP="002603CC">
            <w:pPr>
              <w:pStyle w:val="PlainText"/>
              <w:jc w:val="both"/>
            </w:pPr>
            <w:r w:rsidRPr="00752797">
              <w:t>nuhfac</w:t>
            </w:r>
            <w:r w:rsidR="001B6449" w:rsidRPr="00752797">
              <w:t>+</w:t>
            </w:r>
          </w:p>
        </w:tc>
        <w:tc>
          <w:tcPr>
            <w:tcW w:w="1973" w:type="dxa"/>
          </w:tcPr>
          <w:p w14:paraId="5E7712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Viscosity switch for roller induced turbulent horizontal viscosity</w:t>
            </w:r>
          </w:p>
        </w:tc>
        <w:tc>
          <w:tcPr>
            <w:tcW w:w="1194" w:type="dxa"/>
          </w:tcPr>
          <w:p w14:paraId="1907A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29" w:type="dxa"/>
          </w:tcPr>
          <w:p w14:paraId="56E00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1225" w:type="dxa"/>
          </w:tcPr>
          <w:p w14:paraId="6C90A52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041D214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22A83F"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29DFD36" w14:textId="77777777" w:rsidR="00691D3B" w:rsidRPr="00752797" w:rsidRDefault="00691D3B" w:rsidP="002603CC">
            <w:pPr>
              <w:pStyle w:val="PlainText"/>
              <w:jc w:val="both"/>
            </w:pPr>
            <w:r w:rsidRPr="00752797">
              <w:t>nuhv</w:t>
            </w:r>
            <w:r w:rsidR="001B6449" w:rsidRPr="00752797">
              <w:t>+</w:t>
            </w:r>
          </w:p>
        </w:tc>
        <w:tc>
          <w:tcPr>
            <w:tcW w:w="1973" w:type="dxa"/>
          </w:tcPr>
          <w:p w14:paraId="7207E073"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Longshore viscosity enhancement factor, following Svendsen </w:t>
            </w:r>
          </w:p>
        </w:tc>
        <w:tc>
          <w:tcPr>
            <w:tcW w:w="1194" w:type="dxa"/>
          </w:tcPr>
          <w:p w14:paraId="333A81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29" w:type="dxa"/>
          </w:tcPr>
          <w:p w14:paraId="66938B2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1.0 - 20.0</w:t>
            </w:r>
          </w:p>
        </w:tc>
        <w:tc>
          <w:tcPr>
            <w:tcW w:w="1225" w:type="dxa"/>
          </w:tcPr>
          <w:p w14:paraId="454DB7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1" w:type="dxa"/>
          </w:tcPr>
          <w:p w14:paraId="5192DC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B73686F"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E9D28C3" w14:textId="77777777" w:rsidR="00691D3B" w:rsidRPr="00752797" w:rsidRDefault="00691D3B" w:rsidP="002603CC">
            <w:pPr>
              <w:pStyle w:val="PlainText"/>
              <w:jc w:val="both"/>
            </w:pPr>
            <w:r w:rsidRPr="00752797">
              <w:t>smag</w:t>
            </w:r>
            <w:r w:rsidR="001B6449" w:rsidRPr="00752797">
              <w:t>+</w:t>
            </w:r>
          </w:p>
        </w:tc>
        <w:tc>
          <w:tcPr>
            <w:tcW w:w="1973" w:type="dxa"/>
          </w:tcPr>
          <w:p w14:paraId="1E31C3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14:paraId="762C304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29" w:type="dxa"/>
          </w:tcPr>
          <w:p w14:paraId="1845776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1225" w:type="dxa"/>
          </w:tcPr>
          <w:p w14:paraId="3C0363D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91A2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57A3DF3" w14:textId="77777777" w:rsidR="00691D3B" w:rsidRPr="00752797" w:rsidRDefault="00691D3B" w:rsidP="002603CC">
      <w:pPr>
        <w:pStyle w:val="Heading3"/>
        <w:jc w:val="both"/>
        <w:rPr>
          <w:lang w:val="en-US"/>
        </w:rPr>
      </w:pPr>
      <w:bookmarkStart w:id="282" w:name="_Toc412196427"/>
      <w:bookmarkStart w:id="283" w:name="_Toc413611061"/>
      <w:r w:rsidRPr="00752797">
        <w:rPr>
          <w:lang w:val="en-US"/>
        </w:rPr>
        <w:t>Flow numerics</w:t>
      </w:r>
      <w:bookmarkEnd w:id="282"/>
      <w:bookmarkEnd w:id="283"/>
    </w:p>
    <w:p w14:paraId="3DA73BAA" w14:textId="77777777"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14:paraId="53A8BEED" w14:textId="77777777" w:rsidR="001935AF" w:rsidRDefault="001935AF">
      <w:pPr>
        <w:spacing w:line="240" w:lineRule="auto"/>
        <w:jc w:val="left"/>
        <w:rPr>
          <w:lang w:val="en-US"/>
        </w:rPr>
      </w:pPr>
      <w:r>
        <w:rPr>
          <w:lang w:val="en-US"/>
        </w:rPr>
        <w:br w:type="page"/>
      </w:r>
    </w:p>
    <w:p w14:paraId="0BB15F98" w14:textId="77777777" w:rsidR="001935AF" w:rsidRPr="00752797" w:rsidRDefault="001935AF" w:rsidP="001935AF">
      <w:pPr>
        <w:pStyle w:val="Caption"/>
        <w:rPr>
          <w:lang w:val="en-US"/>
        </w:rPr>
      </w:pPr>
      <w:r>
        <w:lastRenderedPageBreak/>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6</w:t>
      </w:r>
      <w:r>
        <w:fldChar w:fldCharType="end"/>
      </w:r>
      <w:r>
        <w:tab/>
      </w:r>
      <w:r w:rsidRPr="00752797">
        <w:rPr>
          <w:lang w:val="en-US"/>
        </w:rPr>
        <w:t xml:space="preserve">Overview of available </w:t>
      </w:r>
      <w:r>
        <w:rPr>
          <w:lang w:val="en-US"/>
        </w:rPr>
        <w:t>keyword related to flow numerics</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752797" w14:paraId="73C74E2A"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EAD075D" w14:textId="77777777" w:rsidR="00691D3B" w:rsidRPr="00752797" w:rsidRDefault="00691D3B" w:rsidP="002603CC">
            <w:pPr>
              <w:pStyle w:val="PlainText"/>
              <w:jc w:val="both"/>
            </w:pPr>
            <w:r w:rsidRPr="00752797">
              <w:t>keyword</w:t>
            </w:r>
          </w:p>
        </w:tc>
        <w:tc>
          <w:tcPr>
            <w:tcW w:w="2834" w:type="dxa"/>
          </w:tcPr>
          <w:p w14:paraId="3F0036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63D838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0EBAA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EE919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A5541B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1B85D7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0E9A0B" w14:textId="77777777" w:rsidR="00691D3B" w:rsidRPr="00752797" w:rsidRDefault="00691D3B" w:rsidP="002603CC">
            <w:pPr>
              <w:pStyle w:val="PlainText"/>
              <w:jc w:val="both"/>
            </w:pPr>
            <w:r w:rsidRPr="00752797">
              <w:t>eps</w:t>
            </w:r>
          </w:p>
        </w:tc>
        <w:tc>
          <w:tcPr>
            <w:tcW w:w="2834" w:type="dxa"/>
          </w:tcPr>
          <w:p w14:paraId="0B386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cells are considered wet</w:t>
            </w:r>
          </w:p>
        </w:tc>
        <w:tc>
          <w:tcPr>
            <w:tcW w:w="1417" w:type="dxa"/>
          </w:tcPr>
          <w:p w14:paraId="0E547D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1984" w:type="dxa"/>
          </w:tcPr>
          <w:p w14:paraId="5A598E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0.001 - 0.1</w:t>
            </w:r>
          </w:p>
        </w:tc>
        <w:tc>
          <w:tcPr>
            <w:tcW w:w="850" w:type="dxa"/>
          </w:tcPr>
          <w:p w14:paraId="38C950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E2237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C39E70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8E6F6B3" w14:textId="77777777" w:rsidR="00691D3B" w:rsidRPr="00752797" w:rsidRDefault="00691D3B" w:rsidP="002603CC">
            <w:pPr>
              <w:pStyle w:val="PlainText"/>
              <w:jc w:val="both"/>
            </w:pPr>
            <w:r w:rsidRPr="00752797">
              <w:t>eps_sd</w:t>
            </w:r>
          </w:p>
        </w:tc>
        <w:tc>
          <w:tcPr>
            <w:tcW w:w="2834" w:type="dxa"/>
          </w:tcPr>
          <w:p w14:paraId="0F9301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difference to determine conservation of energy head versus momentum</w:t>
            </w:r>
          </w:p>
        </w:tc>
        <w:tc>
          <w:tcPr>
            <w:tcW w:w="1417" w:type="dxa"/>
          </w:tcPr>
          <w:p w14:paraId="15B328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984" w:type="dxa"/>
          </w:tcPr>
          <w:p w14:paraId="151B1AA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4BD958F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6C38058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13176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612501" w14:textId="77777777" w:rsidR="00691D3B" w:rsidRPr="00752797" w:rsidRDefault="00691D3B" w:rsidP="002603CC">
            <w:pPr>
              <w:pStyle w:val="PlainText"/>
              <w:jc w:val="both"/>
            </w:pPr>
            <w:r w:rsidRPr="00752797">
              <w:t>hmin</w:t>
            </w:r>
          </w:p>
        </w:tc>
        <w:tc>
          <w:tcPr>
            <w:tcW w:w="2834" w:type="dxa"/>
          </w:tcPr>
          <w:p w14:paraId="6DD55D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Stokes drift is included</w:t>
            </w:r>
          </w:p>
        </w:tc>
        <w:tc>
          <w:tcPr>
            <w:tcW w:w="1417" w:type="dxa"/>
          </w:tcPr>
          <w:p w14:paraId="2D81E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0.2</w:t>
            </w:r>
          </w:p>
        </w:tc>
        <w:tc>
          <w:tcPr>
            <w:tcW w:w="1984" w:type="dxa"/>
          </w:tcPr>
          <w:p w14:paraId="6C1984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0.001 - 1.0</w:t>
            </w:r>
          </w:p>
        </w:tc>
        <w:tc>
          <w:tcPr>
            <w:tcW w:w="850" w:type="dxa"/>
          </w:tcPr>
          <w:p w14:paraId="2A0B6D6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36FDA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177063"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754600" w14:textId="77777777" w:rsidR="00691D3B" w:rsidRPr="00752797" w:rsidRDefault="00691D3B" w:rsidP="002603CC">
            <w:pPr>
              <w:pStyle w:val="PlainText"/>
              <w:jc w:val="both"/>
            </w:pPr>
            <w:r w:rsidRPr="00752797">
              <w:t>oldhu</w:t>
            </w:r>
            <w:r w:rsidR="001B6449" w:rsidRPr="00752797">
              <w:t>+</w:t>
            </w:r>
          </w:p>
        </w:tc>
        <w:tc>
          <w:tcPr>
            <w:tcW w:w="2834" w:type="dxa"/>
          </w:tcPr>
          <w:p w14:paraId="160B2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old hu calculation</w:t>
            </w:r>
          </w:p>
        </w:tc>
        <w:tc>
          <w:tcPr>
            <w:tcW w:w="1417" w:type="dxa"/>
          </w:tcPr>
          <w:p w14:paraId="45B0E4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E30E1C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453A06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3CB5C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51C92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13F438F" w14:textId="77777777" w:rsidR="00691D3B" w:rsidRPr="00752797" w:rsidRDefault="00691D3B" w:rsidP="002603CC">
            <w:pPr>
              <w:pStyle w:val="PlainText"/>
              <w:jc w:val="both"/>
            </w:pPr>
            <w:r w:rsidRPr="00752797">
              <w:t>secorder</w:t>
            </w:r>
            <w:r w:rsidR="001B6449" w:rsidRPr="00752797">
              <w:t>+</w:t>
            </w:r>
          </w:p>
        </w:tc>
        <w:tc>
          <w:tcPr>
            <w:tcW w:w="2834" w:type="dxa"/>
          </w:tcPr>
          <w:p w14:paraId="630F84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Use second order corrections to advection/non-linear terms based on MacCormack scheme</w:t>
            </w:r>
          </w:p>
        </w:tc>
        <w:tc>
          <w:tcPr>
            <w:tcW w:w="1417" w:type="dxa"/>
          </w:tcPr>
          <w:p w14:paraId="6551EA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12AAE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2803D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CCE66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155F40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D9DF34B" w14:textId="77777777" w:rsidR="00691D3B" w:rsidRPr="00752797" w:rsidRDefault="00691D3B" w:rsidP="002603CC">
            <w:pPr>
              <w:pStyle w:val="PlainText"/>
              <w:jc w:val="both"/>
            </w:pPr>
            <w:r w:rsidRPr="00752797">
              <w:t>umin</w:t>
            </w:r>
          </w:p>
        </w:tc>
        <w:tc>
          <w:tcPr>
            <w:tcW w:w="2834" w:type="dxa"/>
          </w:tcPr>
          <w:p w14:paraId="3F8B6B3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for upwind velocity detection and for vmag2 in equilibrium sediment concentration</w:t>
            </w:r>
          </w:p>
        </w:tc>
        <w:tc>
          <w:tcPr>
            <w:tcW w:w="1417" w:type="dxa"/>
          </w:tcPr>
          <w:p w14:paraId="629C4D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21440D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0.0 - 0.2</w:t>
            </w:r>
          </w:p>
        </w:tc>
        <w:tc>
          <w:tcPr>
            <w:tcW w:w="850" w:type="dxa"/>
          </w:tcPr>
          <w:p w14:paraId="4AB41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79AA32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97E7380" w14:textId="77777777" w:rsidR="00691D3B" w:rsidRPr="00752797" w:rsidRDefault="00691D3B" w:rsidP="002603CC">
      <w:pPr>
        <w:pStyle w:val="Heading3"/>
        <w:jc w:val="both"/>
        <w:rPr>
          <w:lang w:val="en-US"/>
        </w:rPr>
      </w:pPr>
      <w:bookmarkStart w:id="284" w:name="_Toc412196428"/>
      <w:bookmarkStart w:id="285" w:name="_Toc413611062"/>
      <w:r w:rsidRPr="00752797">
        <w:rPr>
          <w:lang w:val="en-US"/>
        </w:rPr>
        <w:t>Sediment transport</w:t>
      </w:r>
      <w:bookmarkEnd w:id="284"/>
      <w:bookmarkEnd w:id="285"/>
    </w:p>
    <w:p w14:paraId="7321C49F" w14:textId="77777777"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14:paraId="718100C5"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7</w:t>
      </w:r>
      <w:r>
        <w:fldChar w:fldCharType="end"/>
      </w:r>
      <w:r>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firstRow="1" w:lastRow="0" w:firstColumn="1" w:lastColumn="0" w:noHBand="0" w:noVBand="1"/>
      </w:tblPr>
      <w:tblGrid>
        <w:gridCol w:w="1700"/>
        <w:gridCol w:w="1700"/>
        <w:gridCol w:w="1670"/>
        <w:gridCol w:w="1842"/>
        <w:gridCol w:w="993"/>
        <w:gridCol w:w="1025"/>
      </w:tblGrid>
      <w:tr w:rsidR="00691D3B" w:rsidRPr="00752797" w14:paraId="29B60F7B" w14:textId="77777777" w:rsidTr="001935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14:paraId="7D076CE4" w14:textId="77777777" w:rsidR="00691D3B" w:rsidRPr="00752797" w:rsidRDefault="00691D3B" w:rsidP="002603CC">
            <w:pPr>
              <w:pStyle w:val="PlainText"/>
              <w:jc w:val="both"/>
            </w:pPr>
            <w:r w:rsidRPr="00752797">
              <w:t>keyword</w:t>
            </w:r>
          </w:p>
        </w:tc>
        <w:tc>
          <w:tcPr>
            <w:tcW w:w="1700" w:type="dxa"/>
          </w:tcPr>
          <w:p w14:paraId="20E9534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670" w:type="dxa"/>
          </w:tcPr>
          <w:p w14:paraId="322B91C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842" w:type="dxa"/>
          </w:tcPr>
          <w:p w14:paraId="4C8506E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93" w:type="dxa"/>
          </w:tcPr>
          <w:p w14:paraId="2666331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025" w:type="dxa"/>
          </w:tcPr>
          <w:p w14:paraId="39C3DB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3E024C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7CB228" w14:textId="77777777" w:rsidR="00691D3B" w:rsidRPr="00752797" w:rsidRDefault="00691D3B" w:rsidP="002603CC">
            <w:pPr>
              <w:pStyle w:val="PlainText"/>
              <w:jc w:val="both"/>
            </w:pPr>
            <w:r w:rsidRPr="00752797">
              <w:t>BRfac</w:t>
            </w:r>
            <w:r w:rsidR="001B6449" w:rsidRPr="00752797">
              <w:t>+</w:t>
            </w:r>
          </w:p>
        </w:tc>
        <w:tc>
          <w:tcPr>
            <w:tcW w:w="1700" w:type="dxa"/>
          </w:tcPr>
          <w:p w14:paraId="72CB85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surface slope</w:t>
            </w:r>
          </w:p>
        </w:tc>
        <w:tc>
          <w:tcPr>
            <w:tcW w:w="1670" w:type="dxa"/>
          </w:tcPr>
          <w:p w14:paraId="04CE02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E4C6BD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D327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3B14C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350FFD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8EF4DCB" w14:textId="77777777" w:rsidR="00691D3B" w:rsidRPr="00752797" w:rsidRDefault="00691D3B" w:rsidP="002603CC">
            <w:pPr>
              <w:pStyle w:val="PlainText"/>
              <w:jc w:val="both"/>
            </w:pPr>
            <w:r w:rsidRPr="00752797">
              <w:t>Tbfac</w:t>
            </w:r>
            <w:r w:rsidR="001B6449" w:rsidRPr="00752797">
              <w:t>+</w:t>
            </w:r>
          </w:p>
        </w:tc>
        <w:tc>
          <w:tcPr>
            <w:tcW w:w="1700" w:type="dxa"/>
          </w:tcPr>
          <w:p w14:paraId="4F882F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Calibration factor for bore interval Tbore: </w:t>
            </w:r>
            <w:r w:rsidRPr="00752797">
              <w:lastRenderedPageBreak/>
              <w:t>Tbore = Tbfac</w:t>
            </w:r>
            <w:r w:rsidR="001B6449" w:rsidRPr="00752797">
              <w:t>+</w:t>
            </w:r>
            <w:r w:rsidRPr="00752797">
              <w:t>Tbore</w:t>
            </w:r>
          </w:p>
        </w:tc>
        <w:tc>
          <w:tcPr>
            <w:tcW w:w="1670" w:type="dxa"/>
          </w:tcPr>
          <w:p w14:paraId="368E4C6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1.0</w:t>
            </w:r>
          </w:p>
        </w:tc>
        <w:tc>
          <w:tcPr>
            <w:tcW w:w="1842" w:type="dxa"/>
          </w:tcPr>
          <w:p w14:paraId="0C1676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54DA0B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BF2F9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196C2A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574A58B" w14:textId="77777777" w:rsidR="00691D3B" w:rsidRPr="00752797" w:rsidRDefault="00691D3B" w:rsidP="002603CC">
            <w:pPr>
              <w:pStyle w:val="PlainText"/>
              <w:jc w:val="both"/>
            </w:pPr>
            <w:r w:rsidRPr="00752797">
              <w:lastRenderedPageBreak/>
              <w:t>Tsmin</w:t>
            </w:r>
            <w:r w:rsidR="001B6449" w:rsidRPr="00752797">
              <w:t>+</w:t>
            </w:r>
          </w:p>
        </w:tc>
        <w:tc>
          <w:tcPr>
            <w:tcW w:w="1700" w:type="dxa"/>
          </w:tcPr>
          <w:p w14:paraId="36FF7A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adaptation time scale in advection diffusion equation sediment</w:t>
            </w:r>
          </w:p>
        </w:tc>
        <w:tc>
          <w:tcPr>
            <w:tcW w:w="1670" w:type="dxa"/>
          </w:tcPr>
          <w:p w14:paraId="020477C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w:t>
            </w:r>
          </w:p>
        </w:tc>
        <w:tc>
          <w:tcPr>
            <w:tcW w:w="1842" w:type="dxa"/>
          </w:tcPr>
          <w:p w14:paraId="0074CF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w:t>
            </w:r>
          </w:p>
        </w:tc>
        <w:tc>
          <w:tcPr>
            <w:tcW w:w="993" w:type="dxa"/>
          </w:tcPr>
          <w:p w14:paraId="1C45C41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025" w:type="dxa"/>
          </w:tcPr>
          <w:p w14:paraId="3B817C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EA7231"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FB57AFF" w14:textId="77777777" w:rsidR="00691D3B" w:rsidRPr="00752797" w:rsidRDefault="00691D3B" w:rsidP="002603CC">
            <w:pPr>
              <w:pStyle w:val="PlainText"/>
              <w:jc w:val="both"/>
            </w:pPr>
            <w:r w:rsidRPr="00752797">
              <w:t>bdslpeffdir</w:t>
            </w:r>
          </w:p>
        </w:tc>
        <w:tc>
          <w:tcPr>
            <w:tcW w:w="1700" w:type="dxa"/>
          </w:tcPr>
          <w:p w14:paraId="303C60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direction of the sediment transport based on the bed slope</w:t>
            </w:r>
          </w:p>
        </w:tc>
        <w:tc>
          <w:tcPr>
            <w:tcW w:w="1670" w:type="dxa"/>
          </w:tcPr>
          <w:p w14:paraId="1755B7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4E5E03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talmon</w:t>
            </w:r>
          </w:p>
        </w:tc>
        <w:tc>
          <w:tcPr>
            <w:tcW w:w="993" w:type="dxa"/>
          </w:tcPr>
          <w:p w14:paraId="07B0F3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2A6B997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67F838"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92BC274" w14:textId="77777777" w:rsidR="00691D3B" w:rsidRPr="00752797" w:rsidRDefault="00691D3B" w:rsidP="002603CC">
            <w:pPr>
              <w:pStyle w:val="PlainText"/>
              <w:jc w:val="both"/>
            </w:pPr>
            <w:r w:rsidRPr="00752797">
              <w:t>bdslpeffdirfac</w:t>
            </w:r>
          </w:p>
        </w:tc>
        <w:tc>
          <w:tcPr>
            <w:tcW w:w="1700" w:type="dxa"/>
          </w:tcPr>
          <w:p w14:paraId="2ECFB1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in the modification of the direction</w:t>
            </w:r>
          </w:p>
        </w:tc>
        <w:tc>
          <w:tcPr>
            <w:tcW w:w="1670" w:type="dxa"/>
          </w:tcPr>
          <w:p w14:paraId="70D2F7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87C18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993" w:type="dxa"/>
          </w:tcPr>
          <w:p w14:paraId="7BCD75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40E94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B5DBD9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5AA4420" w14:textId="77777777" w:rsidR="00691D3B" w:rsidRPr="00752797" w:rsidRDefault="00691D3B" w:rsidP="002603CC">
            <w:pPr>
              <w:pStyle w:val="PlainText"/>
              <w:jc w:val="both"/>
            </w:pPr>
            <w:r w:rsidRPr="00752797">
              <w:t>bdslpeffini</w:t>
            </w:r>
          </w:p>
        </w:tc>
        <w:tc>
          <w:tcPr>
            <w:tcW w:w="1700" w:type="dxa"/>
          </w:tcPr>
          <w:p w14:paraId="300459E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critical shields parameter based on the bed slope</w:t>
            </w:r>
          </w:p>
        </w:tc>
        <w:tc>
          <w:tcPr>
            <w:tcW w:w="1670" w:type="dxa"/>
          </w:tcPr>
          <w:p w14:paraId="31FA3B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67BB21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total, bed</w:t>
            </w:r>
          </w:p>
        </w:tc>
        <w:tc>
          <w:tcPr>
            <w:tcW w:w="993" w:type="dxa"/>
          </w:tcPr>
          <w:p w14:paraId="1106D42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4E0546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C3B599"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63FF5CC" w14:textId="77777777" w:rsidR="00691D3B" w:rsidRPr="00752797" w:rsidRDefault="00691D3B" w:rsidP="002603CC">
            <w:pPr>
              <w:pStyle w:val="PlainText"/>
              <w:jc w:val="both"/>
            </w:pPr>
            <w:r w:rsidRPr="00752797">
              <w:t>bdslpeffmag</w:t>
            </w:r>
          </w:p>
        </w:tc>
        <w:tc>
          <w:tcPr>
            <w:tcW w:w="1700" w:type="dxa"/>
          </w:tcPr>
          <w:p w14:paraId="2EC54AB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Modify the magnitude of the sediment transport based on the bed slope, uses facsl</w:t>
            </w:r>
          </w:p>
        </w:tc>
        <w:tc>
          <w:tcPr>
            <w:tcW w:w="1670" w:type="dxa"/>
          </w:tcPr>
          <w:p w14:paraId="61CFD3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roelvink_total</w:t>
            </w:r>
          </w:p>
        </w:tc>
        <w:tc>
          <w:tcPr>
            <w:tcW w:w="1842" w:type="dxa"/>
          </w:tcPr>
          <w:p w14:paraId="7CE076A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roelvink_total, roelvink_bed, soulsby_total, soulsby_bed</w:t>
            </w:r>
          </w:p>
        </w:tc>
        <w:tc>
          <w:tcPr>
            <w:tcW w:w="993" w:type="dxa"/>
          </w:tcPr>
          <w:p w14:paraId="4A3407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49178E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F7A9EF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A1A7F48" w14:textId="77777777" w:rsidR="00691D3B" w:rsidRPr="00752797" w:rsidRDefault="00691D3B" w:rsidP="002603CC">
            <w:pPr>
              <w:pStyle w:val="PlainText"/>
              <w:jc w:val="both"/>
            </w:pPr>
            <w:r w:rsidRPr="00752797">
              <w:t>bed</w:t>
            </w:r>
            <w:r w:rsidR="001B6449" w:rsidRPr="00752797">
              <w:t>+</w:t>
            </w:r>
          </w:p>
        </w:tc>
        <w:tc>
          <w:tcPr>
            <w:tcW w:w="1700" w:type="dxa"/>
          </w:tcPr>
          <w:p w14:paraId="0591B8B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bed transports</w:t>
            </w:r>
          </w:p>
        </w:tc>
        <w:tc>
          <w:tcPr>
            <w:tcW w:w="1670" w:type="dxa"/>
          </w:tcPr>
          <w:p w14:paraId="4266EF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01EC0CF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57BA7F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8C7AE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28B64B"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E30C1F1" w14:textId="77777777" w:rsidR="00691D3B" w:rsidRPr="00752797" w:rsidRDefault="00691D3B" w:rsidP="002603CC">
            <w:pPr>
              <w:pStyle w:val="PlainText"/>
              <w:jc w:val="both"/>
            </w:pPr>
            <w:r w:rsidRPr="00752797">
              <w:t>betad</w:t>
            </w:r>
            <w:r w:rsidR="001B6449" w:rsidRPr="00752797">
              <w:t>+</w:t>
            </w:r>
          </w:p>
        </w:tc>
        <w:tc>
          <w:tcPr>
            <w:tcW w:w="1700" w:type="dxa"/>
          </w:tcPr>
          <w:p w14:paraId="5F8D29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Dissipation parameter long wave breaking turbulence</w:t>
            </w:r>
          </w:p>
        </w:tc>
        <w:tc>
          <w:tcPr>
            <w:tcW w:w="1670" w:type="dxa"/>
          </w:tcPr>
          <w:p w14:paraId="457B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398D9E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993" w:type="dxa"/>
          </w:tcPr>
          <w:p w14:paraId="090CCA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AC297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F651D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2E6316B" w14:textId="77777777" w:rsidR="00691D3B" w:rsidRPr="00752797" w:rsidRDefault="00691D3B" w:rsidP="002603CC">
            <w:pPr>
              <w:pStyle w:val="PlainText"/>
              <w:jc w:val="both"/>
            </w:pPr>
            <w:r w:rsidRPr="00752797">
              <w:t>bulk</w:t>
            </w:r>
            <w:r w:rsidR="001B6449" w:rsidRPr="00752797">
              <w:t>+</w:t>
            </w:r>
          </w:p>
        </w:tc>
        <w:tc>
          <w:tcPr>
            <w:tcW w:w="1700" w:type="dxa"/>
          </w:tcPr>
          <w:p w14:paraId="5402850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compute bulk transport rather than bed and </w:t>
            </w:r>
            <w:r w:rsidRPr="00752797">
              <w:lastRenderedPageBreak/>
              <w:t>suspended load separately</w:t>
            </w:r>
          </w:p>
        </w:tc>
        <w:tc>
          <w:tcPr>
            <w:tcW w:w="1670" w:type="dxa"/>
          </w:tcPr>
          <w:p w14:paraId="7FB5348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w:t>
            </w:r>
          </w:p>
        </w:tc>
        <w:tc>
          <w:tcPr>
            <w:tcW w:w="1842" w:type="dxa"/>
          </w:tcPr>
          <w:p w14:paraId="65AC321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1A0A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94F30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9A193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DAF1FAA" w14:textId="77777777" w:rsidR="00691D3B" w:rsidRPr="00752797" w:rsidRDefault="00691D3B" w:rsidP="002603CC">
            <w:pPr>
              <w:pStyle w:val="PlainText"/>
              <w:jc w:val="both"/>
            </w:pPr>
            <w:r w:rsidRPr="00752797">
              <w:lastRenderedPageBreak/>
              <w:t>dilatancy</w:t>
            </w:r>
          </w:p>
        </w:tc>
        <w:tc>
          <w:tcPr>
            <w:tcW w:w="1700" w:type="dxa"/>
          </w:tcPr>
          <w:p w14:paraId="525EA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critical shields number due dilatancy</w:t>
            </w:r>
          </w:p>
        </w:tc>
        <w:tc>
          <w:tcPr>
            <w:tcW w:w="1670" w:type="dxa"/>
          </w:tcPr>
          <w:p w14:paraId="141A225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49A4C9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1C9DE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873CD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4A7A0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BC52D51" w14:textId="77777777" w:rsidR="00691D3B" w:rsidRPr="00752797" w:rsidRDefault="00691D3B" w:rsidP="002603CC">
            <w:pPr>
              <w:pStyle w:val="PlainText"/>
              <w:jc w:val="both"/>
            </w:pPr>
            <w:r w:rsidRPr="00752797">
              <w:t>facAs</w:t>
            </w:r>
            <w:r w:rsidR="001B6449" w:rsidRPr="00752797">
              <w:t>+</w:t>
            </w:r>
          </w:p>
        </w:tc>
        <w:tc>
          <w:tcPr>
            <w:tcW w:w="1700" w:type="dxa"/>
          </w:tcPr>
          <w:p w14:paraId="16683E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asymmetry</w:t>
            </w:r>
          </w:p>
        </w:tc>
        <w:tc>
          <w:tcPr>
            <w:tcW w:w="1670" w:type="dxa"/>
          </w:tcPr>
          <w:p w14:paraId="384448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2EA1D8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11F29B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35274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77933C"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D3944DA" w14:textId="77777777" w:rsidR="00691D3B" w:rsidRPr="00752797" w:rsidRDefault="00691D3B" w:rsidP="002603CC">
            <w:pPr>
              <w:pStyle w:val="PlainText"/>
              <w:jc w:val="both"/>
            </w:pPr>
            <w:r w:rsidRPr="00752797">
              <w:t>facDc</w:t>
            </w:r>
            <w:r w:rsidR="001B6449" w:rsidRPr="00752797">
              <w:t>+</w:t>
            </w:r>
          </w:p>
        </w:tc>
        <w:tc>
          <w:tcPr>
            <w:tcW w:w="1700" w:type="dxa"/>
          </w:tcPr>
          <w:p w14:paraId="391329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control sediment diffusion coefficient</w:t>
            </w:r>
          </w:p>
        </w:tc>
        <w:tc>
          <w:tcPr>
            <w:tcW w:w="1670" w:type="dxa"/>
          </w:tcPr>
          <w:p w14:paraId="2F3B3A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0E2F6C0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4C5017D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7AE8D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B4FAF7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C584AED" w14:textId="77777777" w:rsidR="00691D3B" w:rsidRPr="00752797" w:rsidRDefault="00691D3B" w:rsidP="002603CC">
            <w:pPr>
              <w:pStyle w:val="PlainText"/>
              <w:jc w:val="both"/>
            </w:pPr>
            <w:r w:rsidRPr="00752797">
              <w:t>facSk</w:t>
            </w:r>
            <w:r w:rsidR="001B6449" w:rsidRPr="00752797">
              <w:t>+</w:t>
            </w:r>
          </w:p>
        </w:tc>
        <w:tc>
          <w:tcPr>
            <w:tcW w:w="1700" w:type="dxa"/>
          </w:tcPr>
          <w:p w14:paraId="323F2F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w:t>
            </w:r>
          </w:p>
        </w:tc>
        <w:tc>
          <w:tcPr>
            <w:tcW w:w="1670" w:type="dxa"/>
          </w:tcPr>
          <w:p w14:paraId="3D14E7E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66122E0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27CFF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705A829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27EC80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B0C653E" w14:textId="77777777" w:rsidR="00691D3B" w:rsidRPr="00752797" w:rsidRDefault="00691D3B" w:rsidP="002603CC">
            <w:pPr>
              <w:pStyle w:val="PlainText"/>
              <w:jc w:val="both"/>
            </w:pPr>
            <w:r w:rsidRPr="00752797">
              <w:t>facsl</w:t>
            </w:r>
            <w:r w:rsidR="001B6449" w:rsidRPr="00752797">
              <w:t>+</w:t>
            </w:r>
          </w:p>
        </w:tc>
        <w:tc>
          <w:tcPr>
            <w:tcW w:w="1700" w:type="dxa"/>
          </w:tcPr>
          <w:p w14:paraId="4594C7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Factor bedslope effect</w:t>
            </w:r>
          </w:p>
        </w:tc>
        <w:tc>
          <w:tcPr>
            <w:tcW w:w="1670" w:type="dxa"/>
          </w:tcPr>
          <w:p w14:paraId="77BC1A1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1.6</w:t>
            </w:r>
          </w:p>
        </w:tc>
        <w:tc>
          <w:tcPr>
            <w:tcW w:w="1842" w:type="dxa"/>
          </w:tcPr>
          <w:p w14:paraId="064309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0.0 - 1.6</w:t>
            </w:r>
          </w:p>
        </w:tc>
        <w:tc>
          <w:tcPr>
            <w:tcW w:w="993" w:type="dxa"/>
          </w:tcPr>
          <w:p w14:paraId="54DFB97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25DAB5D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4182AE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64CBB277" w14:textId="77777777" w:rsidR="00691D3B" w:rsidRPr="00752797" w:rsidRDefault="00691D3B" w:rsidP="002603CC">
            <w:pPr>
              <w:pStyle w:val="PlainText"/>
              <w:jc w:val="both"/>
            </w:pPr>
            <w:r w:rsidRPr="00752797">
              <w:t>facua</w:t>
            </w:r>
            <w:r w:rsidR="001B6449" w:rsidRPr="00752797">
              <w:t>+</w:t>
            </w:r>
          </w:p>
        </w:tc>
        <w:tc>
          <w:tcPr>
            <w:tcW w:w="1700" w:type="dxa"/>
          </w:tcPr>
          <w:p w14:paraId="758A72D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 and asymmetry</w:t>
            </w:r>
          </w:p>
        </w:tc>
        <w:tc>
          <w:tcPr>
            <w:tcW w:w="1670" w:type="dxa"/>
          </w:tcPr>
          <w:p w14:paraId="5B64ACB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043108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7DE8E7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0B7F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28FCEE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323EE1" w14:textId="77777777" w:rsidR="00691D3B" w:rsidRPr="00752797" w:rsidRDefault="00691D3B" w:rsidP="002603CC">
            <w:pPr>
              <w:pStyle w:val="PlainText"/>
              <w:jc w:val="both"/>
            </w:pPr>
            <w:r w:rsidRPr="00752797">
              <w:t>fallvelred</w:t>
            </w:r>
          </w:p>
        </w:tc>
        <w:tc>
          <w:tcPr>
            <w:tcW w:w="1700" w:type="dxa"/>
          </w:tcPr>
          <w:p w14:paraId="08A2ED3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fall velocity for high concentrations</w:t>
            </w:r>
          </w:p>
        </w:tc>
        <w:tc>
          <w:tcPr>
            <w:tcW w:w="1670" w:type="dxa"/>
          </w:tcPr>
          <w:p w14:paraId="6D7443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204E9F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03574E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77BC7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5A254E3"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007E6F" w14:textId="77777777" w:rsidR="00691D3B" w:rsidRPr="00752797" w:rsidRDefault="00691D3B" w:rsidP="002603CC">
            <w:pPr>
              <w:pStyle w:val="PlainText"/>
              <w:jc w:val="both"/>
            </w:pPr>
            <w:r w:rsidRPr="00752797">
              <w:t>form</w:t>
            </w:r>
          </w:p>
        </w:tc>
        <w:tc>
          <w:tcPr>
            <w:tcW w:w="1700" w:type="dxa"/>
          </w:tcPr>
          <w:p w14:paraId="37FF22F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Equilibrium sediment concentration formulation</w:t>
            </w:r>
          </w:p>
        </w:tc>
        <w:tc>
          <w:tcPr>
            <w:tcW w:w="1670" w:type="dxa"/>
          </w:tcPr>
          <w:p w14:paraId="51EE4C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vanthiel_vanrijn</w:t>
            </w:r>
          </w:p>
        </w:tc>
        <w:tc>
          <w:tcPr>
            <w:tcW w:w="1842" w:type="dxa"/>
          </w:tcPr>
          <w:p w14:paraId="3E026F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soulsby_vanrijn, vanthiel_vanrijn</w:t>
            </w:r>
          </w:p>
        </w:tc>
        <w:tc>
          <w:tcPr>
            <w:tcW w:w="993" w:type="dxa"/>
          </w:tcPr>
          <w:p w14:paraId="7E7602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03A3F7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78F6F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F9F3DF6" w14:textId="77777777" w:rsidR="00691D3B" w:rsidRPr="00752797" w:rsidRDefault="00691D3B" w:rsidP="002603CC">
            <w:pPr>
              <w:pStyle w:val="PlainText"/>
              <w:jc w:val="both"/>
            </w:pPr>
            <w:r w:rsidRPr="00752797">
              <w:t>jetfac</w:t>
            </w:r>
            <w:r w:rsidR="001B6449" w:rsidRPr="00752797">
              <w:t>+</w:t>
            </w:r>
          </w:p>
        </w:tc>
        <w:tc>
          <w:tcPr>
            <w:tcW w:w="1700" w:type="dxa"/>
          </w:tcPr>
          <w:p w14:paraId="7B18FA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mimic turbulence production near revetments</w:t>
            </w:r>
          </w:p>
        </w:tc>
        <w:tc>
          <w:tcPr>
            <w:tcW w:w="1670" w:type="dxa"/>
          </w:tcPr>
          <w:p w14:paraId="0857B5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842" w:type="dxa"/>
          </w:tcPr>
          <w:p w14:paraId="27CD24C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08EC6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65627D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DDB6240"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1A6B419" w14:textId="77777777" w:rsidR="00691D3B" w:rsidRPr="00752797" w:rsidRDefault="00691D3B" w:rsidP="002603CC">
            <w:pPr>
              <w:pStyle w:val="PlainText"/>
              <w:jc w:val="both"/>
            </w:pPr>
            <w:r w:rsidRPr="00752797">
              <w:t>lws</w:t>
            </w:r>
            <w:r w:rsidR="001B6449" w:rsidRPr="00752797">
              <w:t>+</w:t>
            </w:r>
          </w:p>
        </w:tc>
        <w:tc>
          <w:tcPr>
            <w:tcW w:w="1700" w:type="dxa"/>
          </w:tcPr>
          <w:p w14:paraId="03580B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Pr="00752797">
              <w:lastRenderedPageBreak/>
              <w:t>enable long wave stirring</w:t>
            </w:r>
          </w:p>
        </w:tc>
        <w:tc>
          <w:tcPr>
            <w:tcW w:w="1670" w:type="dxa"/>
          </w:tcPr>
          <w:p w14:paraId="63BF42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w:t>
            </w:r>
          </w:p>
        </w:tc>
        <w:tc>
          <w:tcPr>
            <w:tcW w:w="1842" w:type="dxa"/>
          </w:tcPr>
          <w:p w14:paraId="3B5B06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2E22A3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01F0CC5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7FB638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454D96A" w14:textId="77777777" w:rsidR="00691D3B" w:rsidRPr="00752797" w:rsidRDefault="00691D3B" w:rsidP="002603CC">
            <w:pPr>
              <w:pStyle w:val="PlainText"/>
              <w:jc w:val="both"/>
            </w:pPr>
            <w:r w:rsidRPr="00752797">
              <w:lastRenderedPageBreak/>
              <w:t>lwt</w:t>
            </w:r>
            <w:r w:rsidR="001B6449" w:rsidRPr="00752797">
              <w:t>+</w:t>
            </w:r>
          </w:p>
        </w:tc>
        <w:tc>
          <w:tcPr>
            <w:tcW w:w="1700" w:type="dxa"/>
          </w:tcPr>
          <w:p w14:paraId="36258F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long wave turbulence</w:t>
            </w:r>
          </w:p>
        </w:tc>
        <w:tc>
          <w:tcPr>
            <w:tcW w:w="1670" w:type="dxa"/>
          </w:tcPr>
          <w:p w14:paraId="5A0977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3842B1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718F061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6E91C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83EFE3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225866F" w14:textId="77777777" w:rsidR="00691D3B" w:rsidRPr="00752797" w:rsidRDefault="00691D3B" w:rsidP="002603CC">
            <w:pPr>
              <w:pStyle w:val="PlainText"/>
              <w:jc w:val="both"/>
            </w:pPr>
            <w:r w:rsidRPr="00752797">
              <w:t>pormax</w:t>
            </w:r>
          </w:p>
        </w:tc>
        <w:tc>
          <w:tcPr>
            <w:tcW w:w="1700" w:type="dxa"/>
          </w:tcPr>
          <w:p w14:paraId="04A335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 porosity used in the </w:t>
            </w:r>
            <w:r w:rsidR="001935AF" w:rsidRPr="00752797">
              <w:t>expression</w:t>
            </w:r>
            <w:r w:rsidRPr="00752797">
              <w:t xml:space="preserve"> of Van Rhee</w:t>
            </w:r>
          </w:p>
        </w:tc>
        <w:tc>
          <w:tcPr>
            <w:tcW w:w="1670" w:type="dxa"/>
          </w:tcPr>
          <w:p w14:paraId="04390C0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842" w:type="dxa"/>
          </w:tcPr>
          <w:p w14:paraId="1B900DE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0.3 - 0.6</w:t>
            </w:r>
          </w:p>
        </w:tc>
        <w:tc>
          <w:tcPr>
            <w:tcW w:w="993" w:type="dxa"/>
          </w:tcPr>
          <w:p w14:paraId="00719C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17B7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CFDA3BD"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3ABE866" w14:textId="77777777" w:rsidR="00691D3B" w:rsidRPr="00752797" w:rsidRDefault="00691D3B" w:rsidP="002603CC">
            <w:pPr>
              <w:pStyle w:val="PlainText"/>
              <w:jc w:val="both"/>
            </w:pPr>
            <w:r w:rsidRPr="00752797">
              <w:t>reposeangle</w:t>
            </w:r>
          </w:p>
        </w:tc>
        <w:tc>
          <w:tcPr>
            <w:tcW w:w="1700" w:type="dxa"/>
          </w:tcPr>
          <w:p w14:paraId="34FF73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Angle of internal friction</w:t>
            </w:r>
          </w:p>
        </w:tc>
        <w:tc>
          <w:tcPr>
            <w:tcW w:w="1670" w:type="dxa"/>
          </w:tcPr>
          <w:p w14:paraId="470945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30.0</w:t>
            </w:r>
          </w:p>
        </w:tc>
        <w:tc>
          <w:tcPr>
            <w:tcW w:w="1842" w:type="dxa"/>
          </w:tcPr>
          <w:p w14:paraId="49BC1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0.0 - 45.0</w:t>
            </w:r>
          </w:p>
        </w:tc>
        <w:tc>
          <w:tcPr>
            <w:tcW w:w="993" w:type="dxa"/>
          </w:tcPr>
          <w:p w14:paraId="511C252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025" w:type="dxa"/>
          </w:tcPr>
          <w:p w14:paraId="3FCA3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EBF2B0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97F5976" w14:textId="77777777" w:rsidR="00691D3B" w:rsidRPr="00752797" w:rsidRDefault="00691D3B" w:rsidP="002603CC">
            <w:pPr>
              <w:pStyle w:val="PlainText"/>
              <w:jc w:val="both"/>
            </w:pPr>
            <w:r w:rsidRPr="00752797">
              <w:t>rheeA</w:t>
            </w:r>
          </w:p>
        </w:tc>
        <w:tc>
          <w:tcPr>
            <w:tcW w:w="1700" w:type="dxa"/>
          </w:tcPr>
          <w:p w14:paraId="6597C88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 parameter in the Van Rhee expression </w:t>
            </w:r>
          </w:p>
        </w:tc>
        <w:tc>
          <w:tcPr>
            <w:tcW w:w="1670" w:type="dxa"/>
          </w:tcPr>
          <w:p w14:paraId="0AF3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w:t>
            </w:r>
          </w:p>
        </w:tc>
        <w:tc>
          <w:tcPr>
            <w:tcW w:w="1842" w:type="dxa"/>
          </w:tcPr>
          <w:p w14:paraId="43F431E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0.75 - 2.0</w:t>
            </w:r>
          </w:p>
        </w:tc>
        <w:tc>
          <w:tcPr>
            <w:tcW w:w="993" w:type="dxa"/>
          </w:tcPr>
          <w:p w14:paraId="0A2C4E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D60D0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B56DA"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6E35335" w14:textId="77777777" w:rsidR="00691D3B" w:rsidRPr="00752797" w:rsidRDefault="00691D3B" w:rsidP="002603CC">
            <w:pPr>
              <w:pStyle w:val="PlainText"/>
              <w:jc w:val="both"/>
            </w:pPr>
            <w:r w:rsidRPr="00752797">
              <w:t>smax</w:t>
            </w:r>
            <w:r w:rsidR="001B6449" w:rsidRPr="00752797">
              <w:t>+</w:t>
            </w:r>
          </w:p>
        </w:tc>
        <w:tc>
          <w:tcPr>
            <w:tcW w:w="1700" w:type="dxa"/>
          </w:tcPr>
          <w:p w14:paraId="69FC0F0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Maximum Shields parameter for </w:t>
            </w:r>
            <w:r w:rsidR="001935AF" w:rsidRPr="00752797">
              <w:t>equilibrium</w:t>
            </w:r>
            <w:r w:rsidRPr="00752797">
              <w:t xml:space="preserve"> sediment concentration acc. Diane Foster</w:t>
            </w:r>
          </w:p>
        </w:tc>
        <w:tc>
          <w:tcPr>
            <w:tcW w:w="1670" w:type="dxa"/>
          </w:tcPr>
          <w:p w14:paraId="05D8E2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C7503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-1.0 - 3.0</w:t>
            </w:r>
          </w:p>
        </w:tc>
        <w:tc>
          <w:tcPr>
            <w:tcW w:w="993" w:type="dxa"/>
          </w:tcPr>
          <w:p w14:paraId="6014A4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2F158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45B58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6FBBFF" w14:textId="77777777" w:rsidR="00691D3B" w:rsidRPr="00752797" w:rsidRDefault="00691D3B" w:rsidP="002603CC">
            <w:pPr>
              <w:pStyle w:val="PlainText"/>
              <w:jc w:val="both"/>
            </w:pPr>
            <w:r w:rsidRPr="00752797">
              <w:t>sus</w:t>
            </w:r>
            <w:r w:rsidR="001B6449" w:rsidRPr="00752797">
              <w:t>+</w:t>
            </w:r>
          </w:p>
        </w:tc>
        <w:tc>
          <w:tcPr>
            <w:tcW w:w="1700" w:type="dxa"/>
          </w:tcPr>
          <w:p w14:paraId="638BCE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suspensions transports</w:t>
            </w:r>
          </w:p>
        </w:tc>
        <w:tc>
          <w:tcPr>
            <w:tcW w:w="1670" w:type="dxa"/>
          </w:tcPr>
          <w:p w14:paraId="056E723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79209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739C135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59F8F3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572C25"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E52BF23" w14:textId="77777777" w:rsidR="00691D3B" w:rsidRPr="00752797" w:rsidRDefault="00691D3B" w:rsidP="002603CC">
            <w:pPr>
              <w:pStyle w:val="PlainText"/>
              <w:jc w:val="both"/>
            </w:pPr>
            <w:r w:rsidRPr="00752797">
              <w:t>sws</w:t>
            </w:r>
            <w:r w:rsidR="001B6449" w:rsidRPr="00752797">
              <w:t>+</w:t>
            </w:r>
          </w:p>
        </w:tc>
        <w:tc>
          <w:tcPr>
            <w:tcW w:w="1700" w:type="dxa"/>
          </w:tcPr>
          <w:p w14:paraId="377B5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short wave and roller stirring and undertow</w:t>
            </w:r>
          </w:p>
        </w:tc>
        <w:tc>
          <w:tcPr>
            <w:tcW w:w="1670" w:type="dxa"/>
          </w:tcPr>
          <w:p w14:paraId="12D8FAF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842" w:type="dxa"/>
          </w:tcPr>
          <w:p w14:paraId="292040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54CC5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7D5086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87DBCE7"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C453CB7" w14:textId="77777777" w:rsidR="00691D3B" w:rsidRPr="00752797" w:rsidRDefault="00691D3B" w:rsidP="002603CC">
            <w:pPr>
              <w:pStyle w:val="PlainText"/>
              <w:jc w:val="both"/>
            </w:pPr>
            <w:r w:rsidRPr="00752797">
              <w:t>tsfac</w:t>
            </w:r>
            <w:r w:rsidR="001B6449" w:rsidRPr="00752797">
              <w:t>+</w:t>
            </w:r>
          </w:p>
        </w:tc>
        <w:tc>
          <w:tcPr>
            <w:tcW w:w="1700" w:type="dxa"/>
          </w:tcPr>
          <w:p w14:paraId="173717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Coefficient determining Ts = tsfac </w:t>
            </w:r>
            <w:r w:rsidR="001B6449" w:rsidRPr="00752797">
              <w:t>+</w:t>
            </w:r>
            <w:r w:rsidRPr="00752797">
              <w:t xml:space="preserve"> h/ws in sediment source term</w:t>
            </w:r>
          </w:p>
        </w:tc>
        <w:tc>
          <w:tcPr>
            <w:tcW w:w="1670" w:type="dxa"/>
          </w:tcPr>
          <w:p w14:paraId="379E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C677F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993" w:type="dxa"/>
          </w:tcPr>
          <w:p w14:paraId="398226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51085A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6C0EF6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AC4BDD7" w14:textId="77777777" w:rsidR="00691D3B" w:rsidRPr="00752797" w:rsidRDefault="00691D3B" w:rsidP="002603CC">
            <w:pPr>
              <w:pStyle w:val="PlainText"/>
              <w:jc w:val="both"/>
            </w:pPr>
            <w:r w:rsidRPr="00752797">
              <w:t>turb</w:t>
            </w:r>
            <w:r w:rsidR="001B6449" w:rsidRPr="00752797">
              <w:t>+</w:t>
            </w:r>
          </w:p>
        </w:tc>
        <w:tc>
          <w:tcPr>
            <w:tcW w:w="1700" w:type="dxa"/>
          </w:tcPr>
          <w:p w14:paraId="08B3A5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short wave turbulence</w:t>
            </w:r>
          </w:p>
        </w:tc>
        <w:tc>
          <w:tcPr>
            <w:tcW w:w="1670" w:type="dxa"/>
          </w:tcPr>
          <w:p w14:paraId="6EDBCC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bore_averaged</w:t>
            </w:r>
          </w:p>
        </w:tc>
        <w:tc>
          <w:tcPr>
            <w:tcW w:w="1842" w:type="dxa"/>
          </w:tcPr>
          <w:p w14:paraId="014DD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wave_averaged, bore_averaged</w:t>
            </w:r>
          </w:p>
        </w:tc>
        <w:tc>
          <w:tcPr>
            <w:tcW w:w="993" w:type="dxa"/>
          </w:tcPr>
          <w:p w14:paraId="2358B8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1D97E1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51F3162"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AC49C0" w14:textId="77777777" w:rsidR="00691D3B" w:rsidRPr="00752797" w:rsidRDefault="00691D3B" w:rsidP="002603CC">
            <w:pPr>
              <w:pStyle w:val="PlainText"/>
              <w:jc w:val="both"/>
            </w:pPr>
            <w:r w:rsidRPr="00752797">
              <w:t>turbadv</w:t>
            </w:r>
            <w:r w:rsidR="001B6449" w:rsidRPr="00752797">
              <w:t>+</w:t>
            </w:r>
          </w:p>
        </w:tc>
        <w:tc>
          <w:tcPr>
            <w:tcW w:w="1700" w:type="dxa"/>
          </w:tcPr>
          <w:p w14:paraId="7695FCF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activate turbulence advection </w:t>
            </w:r>
            <w:r w:rsidRPr="00752797">
              <w:lastRenderedPageBreak/>
              <w:t>model for short and or long wave turbulence</w:t>
            </w:r>
          </w:p>
        </w:tc>
        <w:tc>
          <w:tcPr>
            <w:tcW w:w="1670" w:type="dxa"/>
          </w:tcPr>
          <w:p w14:paraId="7315EA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none</w:t>
            </w:r>
          </w:p>
        </w:tc>
        <w:tc>
          <w:tcPr>
            <w:tcW w:w="1842" w:type="dxa"/>
          </w:tcPr>
          <w:p w14:paraId="2AE2F2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lagrangian, eulerian</w:t>
            </w:r>
          </w:p>
        </w:tc>
        <w:tc>
          <w:tcPr>
            <w:tcW w:w="993" w:type="dxa"/>
          </w:tcPr>
          <w:p w14:paraId="5F780F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BED2E8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A3249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B660DB" w14:textId="77777777" w:rsidR="00691D3B" w:rsidRPr="00752797" w:rsidRDefault="00691D3B" w:rsidP="002603CC">
            <w:pPr>
              <w:pStyle w:val="PlainText"/>
              <w:jc w:val="both"/>
            </w:pPr>
            <w:r w:rsidRPr="00752797">
              <w:lastRenderedPageBreak/>
              <w:t>waveform</w:t>
            </w:r>
          </w:p>
        </w:tc>
        <w:tc>
          <w:tcPr>
            <w:tcW w:w="1700" w:type="dxa"/>
          </w:tcPr>
          <w:p w14:paraId="17AE8C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shape model</w:t>
            </w:r>
          </w:p>
        </w:tc>
        <w:tc>
          <w:tcPr>
            <w:tcW w:w="1670" w:type="dxa"/>
          </w:tcPr>
          <w:p w14:paraId="1E60172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vanthiel</w:t>
            </w:r>
          </w:p>
        </w:tc>
        <w:tc>
          <w:tcPr>
            <w:tcW w:w="1842" w:type="dxa"/>
          </w:tcPr>
          <w:p w14:paraId="676493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ruessink_vanrijn, vanthiel</w:t>
            </w:r>
          </w:p>
        </w:tc>
        <w:tc>
          <w:tcPr>
            <w:tcW w:w="993" w:type="dxa"/>
          </w:tcPr>
          <w:p w14:paraId="1885E8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643AF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18DA98"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EBE884C" w14:textId="77777777" w:rsidR="00691D3B" w:rsidRPr="00752797" w:rsidRDefault="00691D3B" w:rsidP="002603CC">
            <w:pPr>
              <w:pStyle w:val="PlainText"/>
              <w:jc w:val="both"/>
            </w:pPr>
            <w:r w:rsidRPr="00752797">
              <w:t>z0</w:t>
            </w:r>
            <w:r w:rsidR="001B6449" w:rsidRPr="00752797">
              <w:t>+</w:t>
            </w:r>
          </w:p>
        </w:tc>
        <w:tc>
          <w:tcPr>
            <w:tcW w:w="1700" w:type="dxa"/>
          </w:tcPr>
          <w:p w14:paraId="0E7F99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Zero flow velocity level in Soulsby and van Rijn (1997) sediment concentration</w:t>
            </w:r>
          </w:p>
        </w:tc>
        <w:tc>
          <w:tcPr>
            <w:tcW w:w="1670" w:type="dxa"/>
          </w:tcPr>
          <w:p w14:paraId="502673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0.006</w:t>
            </w:r>
          </w:p>
        </w:tc>
        <w:tc>
          <w:tcPr>
            <w:tcW w:w="1842" w:type="dxa"/>
          </w:tcPr>
          <w:p w14:paraId="6E2AEE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0.0001 - 0.05</w:t>
            </w:r>
          </w:p>
        </w:tc>
        <w:tc>
          <w:tcPr>
            <w:tcW w:w="993" w:type="dxa"/>
          </w:tcPr>
          <w:p w14:paraId="001F3D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025" w:type="dxa"/>
          </w:tcPr>
          <w:p w14:paraId="49928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586BF93" w14:textId="77777777" w:rsidR="00691D3B" w:rsidRPr="00752797" w:rsidRDefault="00691D3B" w:rsidP="002603CC">
      <w:pPr>
        <w:pStyle w:val="Heading3"/>
        <w:jc w:val="both"/>
        <w:rPr>
          <w:lang w:val="en-US"/>
        </w:rPr>
      </w:pPr>
      <w:bookmarkStart w:id="286" w:name="_Toc412196429"/>
      <w:bookmarkStart w:id="287" w:name="_Toc413611063"/>
      <w:r w:rsidRPr="00752797">
        <w:rPr>
          <w:lang w:val="en-US"/>
        </w:rPr>
        <w:t>Sediment transport numerics</w:t>
      </w:r>
      <w:bookmarkEnd w:id="286"/>
      <w:bookmarkEnd w:id="287"/>
    </w:p>
    <w:p w14:paraId="4D7059BF" w14:textId="77777777"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14:paraId="6A2FCB3A"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8</w:t>
      </w:r>
      <w:r>
        <w:fldChar w:fldCharType="end"/>
      </w:r>
      <w:r>
        <w:tab/>
      </w:r>
      <w:r w:rsidRPr="00752797">
        <w:rPr>
          <w:lang w:val="en-US"/>
        </w:rPr>
        <w:t xml:space="preserve">Overview of available </w:t>
      </w:r>
      <w:r>
        <w:rPr>
          <w:lang w:val="en-US"/>
        </w:rPr>
        <w:t>keyword related to sediment transport numerics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752797" w14:paraId="6B536321"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6945DEA" w14:textId="77777777" w:rsidR="00691D3B" w:rsidRPr="00752797" w:rsidRDefault="00691D3B" w:rsidP="002603CC">
            <w:pPr>
              <w:pStyle w:val="PlainText"/>
              <w:jc w:val="both"/>
            </w:pPr>
            <w:r w:rsidRPr="00752797">
              <w:t>keyword</w:t>
            </w:r>
          </w:p>
        </w:tc>
        <w:tc>
          <w:tcPr>
            <w:tcW w:w="2834" w:type="dxa"/>
          </w:tcPr>
          <w:p w14:paraId="44E3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701B0A9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8735B4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C82048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2F4259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ABD7EF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0ECF31" w14:textId="77777777" w:rsidR="00691D3B" w:rsidRPr="00752797" w:rsidRDefault="00691D3B" w:rsidP="002603CC">
            <w:pPr>
              <w:pStyle w:val="PlainText"/>
              <w:jc w:val="both"/>
            </w:pPr>
            <w:r w:rsidRPr="00752797">
              <w:t>cmax</w:t>
            </w:r>
            <w:r w:rsidR="001B6449" w:rsidRPr="00752797">
              <w:t>+</w:t>
            </w:r>
          </w:p>
        </w:tc>
        <w:tc>
          <w:tcPr>
            <w:tcW w:w="2834" w:type="dxa"/>
          </w:tcPr>
          <w:p w14:paraId="482F726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allowed sediment concentration</w:t>
            </w:r>
          </w:p>
        </w:tc>
        <w:tc>
          <w:tcPr>
            <w:tcW w:w="1417" w:type="dxa"/>
          </w:tcPr>
          <w:p w14:paraId="5F45A1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0D52A1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360662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DEA90B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50762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BD7B96" w14:textId="77777777" w:rsidR="00691D3B" w:rsidRPr="00752797" w:rsidRDefault="00691D3B" w:rsidP="002603CC">
            <w:pPr>
              <w:pStyle w:val="PlainText"/>
              <w:jc w:val="both"/>
            </w:pPr>
            <w:r w:rsidRPr="00752797">
              <w:t>sourcesink</w:t>
            </w:r>
            <w:r w:rsidR="001B6449" w:rsidRPr="00752797">
              <w:t>+</w:t>
            </w:r>
          </w:p>
        </w:tc>
        <w:tc>
          <w:tcPr>
            <w:tcW w:w="2834" w:type="dxa"/>
          </w:tcPr>
          <w:p w14:paraId="6A3B1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source-sink terms to calculate bed level change rather than suspended transport gradients</w:t>
            </w:r>
          </w:p>
        </w:tc>
        <w:tc>
          <w:tcPr>
            <w:tcW w:w="1417" w:type="dxa"/>
          </w:tcPr>
          <w:p w14:paraId="779C4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416A95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1056D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84A66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D709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ED25299" w14:textId="77777777" w:rsidR="00691D3B" w:rsidRPr="00752797" w:rsidRDefault="00691D3B" w:rsidP="002603CC">
            <w:pPr>
              <w:pStyle w:val="PlainText"/>
              <w:jc w:val="both"/>
            </w:pPr>
            <w:r w:rsidRPr="00752797">
              <w:t>thetanum</w:t>
            </w:r>
            <w:r w:rsidR="001B6449" w:rsidRPr="00752797">
              <w:t>+</w:t>
            </w:r>
          </w:p>
        </w:tc>
        <w:tc>
          <w:tcPr>
            <w:tcW w:w="2834" w:type="dxa"/>
          </w:tcPr>
          <w:p w14:paraId="25B77E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Coefficient determining whether upwind (1) or central scheme (0.5) is used.</w:t>
            </w:r>
          </w:p>
        </w:tc>
        <w:tc>
          <w:tcPr>
            <w:tcW w:w="1417" w:type="dxa"/>
          </w:tcPr>
          <w:p w14:paraId="0B7E4E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07963A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0.5 - 1.0</w:t>
            </w:r>
          </w:p>
        </w:tc>
        <w:tc>
          <w:tcPr>
            <w:tcW w:w="850" w:type="dxa"/>
          </w:tcPr>
          <w:p w14:paraId="29447F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E07AE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96D4DE" w14:textId="77777777" w:rsidR="00691D3B" w:rsidRPr="00752797" w:rsidRDefault="00691D3B" w:rsidP="002603CC">
      <w:pPr>
        <w:pStyle w:val="Heading3"/>
        <w:jc w:val="both"/>
        <w:rPr>
          <w:lang w:val="en-US"/>
        </w:rPr>
      </w:pPr>
      <w:bookmarkStart w:id="288" w:name="_Toc412196430"/>
      <w:bookmarkStart w:id="289" w:name="_Toc413611064"/>
      <w:r w:rsidRPr="00752797">
        <w:rPr>
          <w:lang w:val="en-US"/>
        </w:rPr>
        <w:t>Quasi-3D sediment transport</w:t>
      </w:r>
      <w:bookmarkEnd w:id="288"/>
      <w:bookmarkEnd w:id="289"/>
    </w:p>
    <w:p w14:paraId="367136A5" w14:textId="77777777"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14:paraId="304A244B"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9</w:t>
      </w:r>
      <w:r>
        <w:fldChar w:fldCharType="end"/>
      </w:r>
      <w:r>
        <w:tab/>
      </w:r>
      <w:r w:rsidRPr="00752797">
        <w:rPr>
          <w:lang w:val="en-US"/>
        </w:rPr>
        <w:t xml:space="preserve">Overview of available </w:t>
      </w:r>
      <w:r>
        <w:rPr>
          <w:lang w:val="en-US"/>
        </w:rPr>
        <w:t>keyword related to the quasi 3D sediment transport</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5A5D64A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75F2E9C" w14:textId="77777777" w:rsidR="00691D3B" w:rsidRPr="00752797" w:rsidRDefault="00691D3B" w:rsidP="002603CC">
            <w:pPr>
              <w:pStyle w:val="PlainText"/>
              <w:jc w:val="both"/>
            </w:pPr>
            <w:r w:rsidRPr="00752797">
              <w:t>keyword</w:t>
            </w:r>
          </w:p>
        </w:tc>
        <w:tc>
          <w:tcPr>
            <w:tcW w:w="2834" w:type="dxa"/>
          </w:tcPr>
          <w:p w14:paraId="098BD69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4B410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AD6FC9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4A3E00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DD548F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7FDDFC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B3F99" w14:textId="77777777" w:rsidR="00691D3B" w:rsidRPr="00752797" w:rsidRDefault="00691D3B" w:rsidP="002603CC">
            <w:pPr>
              <w:pStyle w:val="PlainText"/>
              <w:jc w:val="both"/>
            </w:pPr>
            <w:r w:rsidRPr="00752797">
              <w:t>kmax</w:t>
            </w:r>
            <w:r w:rsidR="001B6449" w:rsidRPr="00752797">
              <w:t>+</w:t>
            </w:r>
          </w:p>
        </w:tc>
        <w:tc>
          <w:tcPr>
            <w:tcW w:w="2834" w:type="dxa"/>
          </w:tcPr>
          <w:p w14:paraId="1AF39D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sigma layers in Quasi-</w:t>
            </w:r>
            <w:r w:rsidRPr="00752797">
              <w:lastRenderedPageBreak/>
              <w:t>3D model; kmax = 1 is without vertical structure of flow and suspensions</w:t>
            </w:r>
          </w:p>
        </w:tc>
        <w:tc>
          <w:tcPr>
            <w:tcW w:w="1417" w:type="dxa"/>
          </w:tcPr>
          <w:p w14:paraId="0EF7F8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1984" w:type="dxa"/>
          </w:tcPr>
          <w:p w14:paraId="5A0F30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1 - 1000</w:t>
            </w:r>
          </w:p>
        </w:tc>
        <w:tc>
          <w:tcPr>
            <w:tcW w:w="850" w:type="dxa"/>
          </w:tcPr>
          <w:p w14:paraId="13B6FD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E25B7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6817CF"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17F92C4" w14:textId="77777777" w:rsidR="00691D3B" w:rsidRPr="00752797" w:rsidRDefault="00691D3B" w:rsidP="002603CC">
            <w:pPr>
              <w:pStyle w:val="PlainText"/>
              <w:jc w:val="both"/>
            </w:pPr>
            <w:r w:rsidRPr="00752797">
              <w:lastRenderedPageBreak/>
              <w:t>sigfac</w:t>
            </w:r>
            <w:r w:rsidR="001B6449" w:rsidRPr="00752797">
              <w:t>+</w:t>
            </w:r>
          </w:p>
        </w:tc>
        <w:tc>
          <w:tcPr>
            <w:tcW w:w="2834" w:type="dxa"/>
          </w:tcPr>
          <w:p w14:paraId="362E34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Dsig scales with log(sigfac)</w:t>
            </w:r>
          </w:p>
        </w:tc>
        <w:tc>
          <w:tcPr>
            <w:tcW w:w="1417" w:type="dxa"/>
          </w:tcPr>
          <w:p w14:paraId="2592C8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1.3</w:t>
            </w:r>
          </w:p>
        </w:tc>
        <w:tc>
          <w:tcPr>
            <w:tcW w:w="1984" w:type="dxa"/>
          </w:tcPr>
          <w:p w14:paraId="0B1EFF4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w:t>
            </w:r>
          </w:p>
        </w:tc>
        <w:tc>
          <w:tcPr>
            <w:tcW w:w="850" w:type="dxa"/>
          </w:tcPr>
          <w:p w14:paraId="3F33CA7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0EB0D4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019BCD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662594" w14:textId="77777777" w:rsidR="00691D3B" w:rsidRPr="00752797" w:rsidRDefault="00691D3B" w:rsidP="002603CC">
            <w:pPr>
              <w:pStyle w:val="PlainText"/>
              <w:jc w:val="both"/>
            </w:pPr>
            <w:r w:rsidRPr="00752797">
              <w:t>vicmol</w:t>
            </w:r>
            <w:r w:rsidR="001B6449" w:rsidRPr="00752797">
              <w:t>+</w:t>
            </w:r>
          </w:p>
        </w:tc>
        <w:tc>
          <w:tcPr>
            <w:tcW w:w="2834" w:type="dxa"/>
          </w:tcPr>
          <w:p w14:paraId="01BCA6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Molecular viscosity</w:t>
            </w:r>
          </w:p>
        </w:tc>
        <w:tc>
          <w:tcPr>
            <w:tcW w:w="1417" w:type="dxa"/>
          </w:tcPr>
          <w:p w14:paraId="3D5094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1e-06</w:t>
            </w:r>
          </w:p>
        </w:tc>
        <w:tc>
          <w:tcPr>
            <w:tcW w:w="1984" w:type="dxa"/>
          </w:tcPr>
          <w:p w14:paraId="5763865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0.0 - 0.001</w:t>
            </w:r>
          </w:p>
        </w:tc>
        <w:tc>
          <w:tcPr>
            <w:tcW w:w="850" w:type="dxa"/>
          </w:tcPr>
          <w:p w14:paraId="20248C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51C77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9A42A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66F0F61" w14:textId="77777777" w:rsidR="00691D3B" w:rsidRPr="00752797" w:rsidRDefault="00691D3B" w:rsidP="002603CC">
            <w:pPr>
              <w:pStyle w:val="PlainText"/>
              <w:jc w:val="both"/>
            </w:pPr>
            <w:r w:rsidRPr="00752797">
              <w:t>vonkar</w:t>
            </w:r>
            <w:r w:rsidR="001B6449" w:rsidRPr="00752797">
              <w:t>+</w:t>
            </w:r>
          </w:p>
        </w:tc>
        <w:tc>
          <w:tcPr>
            <w:tcW w:w="2834" w:type="dxa"/>
          </w:tcPr>
          <w:p w14:paraId="3DADA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Von Karman constant</w:t>
            </w:r>
          </w:p>
        </w:tc>
        <w:tc>
          <w:tcPr>
            <w:tcW w:w="1417" w:type="dxa"/>
          </w:tcPr>
          <w:p w14:paraId="4AB976F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0.4</w:t>
            </w:r>
          </w:p>
        </w:tc>
        <w:tc>
          <w:tcPr>
            <w:tcW w:w="1984" w:type="dxa"/>
          </w:tcPr>
          <w:p w14:paraId="4816017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50" w:type="dxa"/>
          </w:tcPr>
          <w:p w14:paraId="0F4389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CED887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B1A2A" w14:textId="77777777" w:rsidR="00691D3B" w:rsidRPr="00752797" w:rsidRDefault="00691D3B" w:rsidP="002603CC">
      <w:pPr>
        <w:pStyle w:val="Heading3"/>
        <w:jc w:val="both"/>
        <w:rPr>
          <w:lang w:val="en-US"/>
        </w:rPr>
      </w:pPr>
      <w:bookmarkStart w:id="290" w:name="_Toc412196431"/>
      <w:bookmarkStart w:id="291" w:name="_Toc413611065"/>
      <w:r w:rsidRPr="00752797">
        <w:rPr>
          <w:lang w:val="en-US"/>
        </w:rPr>
        <w:t>Morphology</w:t>
      </w:r>
      <w:bookmarkEnd w:id="290"/>
      <w:bookmarkEnd w:id="291"/>
    </w:p>
    <w:p w14:paraId="7B27AAE0" w14:textId="77777777"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14:paraId="3BD3499D" w14:textId="77777777"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14:paraId="33BBD7CA" w14:textId="77777777"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 xml:space="preserve">keyword. The file has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a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14:paraId="48522C5C"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10</w:t>
      </w:r>
      <w:r>
        <w:fldChar w:fldCharType="end"/>
      </w:r>
      <w:r>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752797" w14:paraId="27D2944F" w14:textId="77777777" w:rsidTr="00270C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137CA64F" w14:textId="77777777" w:rsidR="00691D3B" w:rsidRPr="00752797" w:rsidRDefault="00691D3B" w:rsidP="002603CC">
            <w:pPr>
              <w:pStyle w:val="PlainText"/>
              <w:jc w:val="both"/>
            </w:pPr>
            <w:r w:rsidRPr="00752797">
              <w:t>keyword</w:t>
            </w:r>
          </w:p>
        </w:tc>
        <w:tc>
          <w:tcPr>
            <w:tcW w:w="2202" w:type="dxa"/>
          </w:tcPr>
          <w:p w14:paraId="3004D2D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12" w:type="dxa"/>
          </w:tcPr>
          <w:p w14:paraId="4419F13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57" w:type="dxa"/>
          </w:tcPr>
          <w:p w14:paraId="324722F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E155E1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30" w:type="dxa"/>
          </w:tcPr>
          <w:p w14:paraId="44C72B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995731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49069AC" w14:textId="77777777" w:rsidR="00691D3B" w:rsidRPr="00752797" w:rsidRDefault="00691D3B" w:rsidP="002603CC">
            <w:pPr>
              <w:pStyle w:val="PlainText"/>
              <w:jc w:val="both"/>
            </w:pPr>
            <w:r w:rsidRPr="00752797">
              <w:t>dryslp</w:t>
            </w:r>
          </w:p>
        </w:tc>
        <w:tc>
          <w:tcPr>
            <w:tcW w:w="2202" w:type="dxa"/>
          </w:tcPr>
          <w:p w14:paraId="4332D6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Critical avalanching slope above water (dz/dx and dz/dy)</w:t>
            </w:r>
          </w:p>
        </w:tc>
        <w:tc>
          <w:tcPr>
            <w:tcW w:w="1212" w:type="dxa"/>
          </w:tcPr>
          <w:p w14:paraId="105DF51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57" w:type="dxa"/>
          </w:tcPr>
          <w:p w14:paraId="7F8FE4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w:t>
            </w:r>
          </w:p>
        </w:tc>
        <w:tc>
          <w:tcPr>
            <w:tcW w:w="973" w:type="dxa"/>
          </w:tcPr>
          <w:p w14:paraId="4E4CFC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7A8D4B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0B77CB"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56C34CF" w14:textId="77777777" w:rsidR="00691D3B" w:rsidRPr="00752797" w:rsidRDefault="00691D3B" w:rsidP="002603CC">
            <w:pPr>
              <w:pStyle w:val="PlainText"/>
              <w:jc w:val="both"/>
            </w:pPr>
            <w:r w:rsidRPr="00752797">
              <w:t>dzmax</w:t>
            </w:r>
            <w:r w:rsidR="001B6449" w:rsidRPr="00752797">
              <w:t>+</w:t>
            </w:r>
          </w:p>
        </w:tc>
        <w:tc>
          <w:tcPr>
            <w:tcW w:w="2202" w:type="dxa"/>
          </w:tcPr>
          <w:p w14:paraId="7332B6A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bed level change due to avalanching</w:t>
            </w:r>
          </w:p>
        </w:tc>
        <w:tc>
          <w:tcPr>
            <w:tcW w:w="1212" w:type="dxa"/>
          </w:tcPr>
          <w:p w14:paraId="7B96DD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0.05</w:t>
            </w:r>
          </w:p>
        </w:tc>
        <w:tc>
          <w:tcPr>
            <w:tcW w:w="1657" w:type="dxa"/>
          </w:tcPr>
          <w:p w14:paraId="65C1D1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579C09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m/s/m</w:t>
            </w:r>
          </w:p>
        </w:tc>
        <w:tc>
          <w:tcPr>
            <w:tcW w:w="1230" w:type="dxa"/>
          </w:tcPr>
          <w:p w14:paraId="181D09B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50BBA7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BFF824F" w14:textId="77777777" w:rsidR="00691D3B" w:rsidRPr="00752797" w:rsidRDefault="00691D3B" w:rsidP="002603CC">
            <w:pPr>
              <w:pStyle w:val="PlainText"/>
              <w:jc w:val="both"/>
            </w:pPr>
            <w:r w:rsidRPr="00752797">
              <w:t>hswitch</w:t>
            </w:r>
            <w:r w:rsidR="001B6449" w:rsidRPr="00752797">
              <w:t>+</w:t>
            </w:r>
          </w:p>
        </w:tc>
        <w:tc>
          <w:tcPr>
            <w:tcW w:w="2202" w:type="dxa"/>
          </w:tcPr>
          <w:p w14:paraId="0436E9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Water depth at </w:t>
            </w:r>
            <w:r w:rsidRPr="00752797">
              <w:lastRenderedPageBreak/>
              <w:t>which is switched from wetslp to dryslp</w:t>
            </w:r>
          </w:p>
        </w:tc>
        <w:tc>
          <w:tcPr>
            <w:tcW w:w="1212" w:type="dxa"/>
          </w:tcPr>
          <w:p w14:paraId="499CC4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0.1</w:t>
            </w:r>
          </w:p>
        </w:tc>
        <w:tc>
          <w:tcPr>
            <w:tcW w:w="1657" w:type="dxa"/>
          </w:tcPr>
          <w:p w14:paraId="1E1D23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973" w:type="dxa"/>
          </w:tcPr>
          <w:p w14:paraId="5EDBFCA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230" w:type="dxa"/>
          </w:tcPr>
          <w:p w14:paraId="38782AB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C9A1C5C"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5DFC8CF1" w14:textId="77777777" w:rsidR="00691D3B" w:rsidRPr="00752797" w:rsidRDefault="00691D3B" w:rsidP="002603CC">
            <w:pPr>
              <w:pStyle w:val="PlainText"/>
              <w:jc w:val="both"/>
            </w:pPr>
            <w:r w:rsidRPr="00752797">
              <w:lastRenderedPageBreak/>
              <w:t>morfac</w:t>
            </w:r>
          </w:p>
        </w:tc>
        <w:tc>
          <w:tcPr>
            <w:tcW w:w="2202" w:type="dxa"/>
          </w:tcPr>
          <w:p w14:paraId="3CB7D8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Morphological acceleration factor</w:t>
            </w:r>
          </w:p>
        </w:tc>
        <w:tc>
          <w:tcPr>
            <w:tcW w:w="1212" w:type="dxa"/>
          </w:tcPr>
          <w:p w14:paraId="73ED6C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57" w:type="dxa"/>
          </w:tcPr>
          <w:p w14:paraId="7670D3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973" w:type="dxa"/>
          </w:tcPr>
          <w:p w14:paraId="616A89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4F2DD6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6B7764"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F3EB0FE" w14:textId="77777777" w:rsidR="00691D3B" w:rsidRPr="00752797" w:rsidRDefault="00691D3B" w:rsidP="002603CC">
            <w:pPr>
              <w:pStyle w:val="PlainText"/>
              <w:jc w:val="both"/>
            </w:pPr>
            <w:r w:rsidRPr="00752797">
              <w:t>morfacopt</w:t>
            </w:r>
            <w:r w:rsidR="001B6449" w:rsidRPr="00752797">
              <w:t>+</w:t>
            </w:r>
          </w:p>
        </w:tc>
        <w:tc>
          <w:tcPr>
            <w:tcW w:w="2202" w:type="dxa"/>
          </w:tcPr>
          <w:p w14:paraId="1318C3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adjusting output times for morfac</w:t>
            </w:r>
          </w:p>
        </w:tc>
        <w:tc>
          <w:tcPr>
            <w:tcW w:w="1212" w:type="dxa"/>
          </w:tcPr>
          <w:p w14:paraId="3807A3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57" w:type="dxa"/>
          </w:tcPr>
          <w:p w14:paraId="181E0D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540B98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5BDF73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022D61"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3CFF5F9" w14:textId="77777777" w:rsidR="00691D3B" w:rsidRPr="00752797" w:rsidRDefault="00691D3B" w:rsidP="002603CC">
            <w:pPr>
              <w:pStyle w:val="PlainText"/>
              <w:jc w:val="both"/>
            </w:pPr>
            <w:r w:rsidRPr="00752797">
              <w:t>morstart</w:t>
            </w:r>
          </w:p>
        </w:tc>
        <w:tc>
          <w:tcPr>
            <w:tcW w:w="2202" w:type="dxa"/>
          </w:tcPr>
          <w:p w14:paraId="5C1BFF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Start time morphology, in morphological time</w:t>
            </w:r>
          </w:p>
        </w:tc>
        <w:tc>
          <w:tcPr>
            <w:tcW w:w="1212" w:type="dxa"/>
          </w:tcPr>
          <w:p w14:paraId="391BA05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120.0</w:t>
            </w:r>
          </w:p>
        </w:tc>
        <w:tc>
          <w:tcPr>
            <w:tcW w:w="1657" w:type="dxa"/>
          </w:tcPr>
          <w:p w14:paraId="73E26F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w:t>
            </w:r>
          </w:p>
        </w:tc>
        <w:tc>
          <w:tcPr>
            <w:tcW w:w="973" w:type="dxa"/>
          </w:tcPr>
          <w:p w14:paraId="50E93CD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230" w:type="dxa"/>
          </w:tcPr>
          <w:p w14:paraId="1ED08EC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E1ED047"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893A7D8" w14:textId="77777777" w:rsidR="00691D3B" w:rsidRPr="00752797" w:rsidRDefault="00691D3B" w:rsidP="002603CC">
            <w:pPr>
              <w:pStyle w:val="PlainText"/>
              <w:jc w:val="both"/>
            </w:pPr>
            <w:r w:rsidRPr="00752797">
              <w:t>morstop</w:t>
            </w:r>
          </w:p>
        </w:tc>
        <w:tc>
          <w:tcPr>
            <w:tcW w:w="2202" w:type="dxa"/>
          </w:tcPr>
          <w:p w14:paraId="039AFFD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Stop time morphology, in morphological time</w:t>
            </w:r>
          </w:p>
        </w:tc>
        <w:tc>
          <w:tcPr>
            <w:tcW w:w="1212" w:type="dxa"/>
          </w:tcPr>
          <w:p w14:paraId="6C564E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2000.0</w:t>
            </w:r>
          </w:p>
        </w:tc>
        <w:tc>
          <w:tcPr>
            <w:tcW w:w="1657" w:type="dxa"/>
          </w:tcPr>
          <w:p w14:paraId="45FEF13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w:t>
            </w:r>
          </w:p>
        </w:tc>
        <w:tc>
          <w:tcPr>
            <w:tcW w:w="973" w:type="dxa"/>
          </w:tcPr>
          <w:p w14:paraId="6079C18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230" w:type="dxa"/>
          </w:tcPr>
          <w:p w14:paraId="3A02F28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0CADC7"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F290637" w14:textId="77777777" w:rsidR="00691D3B" w:rsidRPr="00752797" w:rsidRDefault="00691D3B" w:rsidP="002603CC">
            <w:pPr>
              <w:pStyle w:val="PlainText"/>
              <w:jc w:val="both"/>
            </w:pPr>
            <w:r w:rsidRPr="00752797">
              <w:t>ne_layer</w:t>
            </w:r>
          </w:p>
        </w:tc>
        <w:tc>
          <w:tcPr>
            <w:tcW w:w="2202" w:type="dxa"/>
          </w:tcPr>
          <w:p w14:paraId="03E03E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file containing depth of hard structure</w:t>
            </w:r>
          </w:p>
        </w:tc>
        <w:tc>
          <w:tcPr>
            <w:tcW w:w="1212" w:type="dxa"/>
          </w:tcPr>
          <w:p w14:paraId="4CC3E7E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57" w:type="dxa"/>
          </w:tcPr>
          <w:p w14:paraId="12A40BB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A6154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230" w:type="dxa"/>
          </w:tcPr>
          <w:p w14:paraId="42F0AC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DEBF145"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F736A4F" w14:textId="77777777" w:rsidR="00691D3B" w:rsidRPr="00752797" w:rsidRDefault="00691D3B" w:rsidP="002603CC">
            <w:pPr>
              <w:pStyle w:val="PlainText"/>
              <w:jc w:val="both"/>
            </w:pPr>
            <w:r w:rsidRPr="00752797">
              <w:t>struct</w:t>
            </w:r>
          </w:p>
        </w:tc>
        <w:tc>
          <w:tcPr>
            <w:tcW w:w="2202" w:type="dxa"/>
          </w:tcPr>
          <w:p w14:paraId="19C2295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enabling hard structures</w:t>
            </w:r>
          </w:p>
        </w:tc>
        <w:tc>
          <w:tcPr>
            <w:tcW w:w="1212" w:type="dxa"/>
          </w:tcPr>
          <w:p w14:paraId="48B819B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657" w:type="dxa"/>
          </w:tcPr>
          <w:p w14:paraId="59BF3CA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18877F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212D9C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641E7C6"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F93C4BA" w14:textId="77777777" w:rsidR="00691D3B" w:rsidRPr="00752797" w:rsidRDefault="00691D3B" w:rsidP="002603CC">
            <w:pPr>
              <w:pStyle w:val="PlainText"/>
              <w:jc w:val="both"/>
            </w:pPr>
            <w:r w:rsidRPr="00752797">
              <w:t>wetslp</w:t>
            </w:r>
          </w:p>
        </w:tc>
        <w:tc>
          <w:tcPr>
            <w:tcW w:w="2202" w:type="dxa"/>
          </w:tcPr>
          <w:p w14:paraId="32EED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Critical avalanching slope under water (dz/dx and dz/dy)</w:t>
            </w:r>
          </w:p>
        </w:tc>
        <w:tc>
          <w:tcPr>
            <w:tcW w:w="1212" w:type="dxa"/>
          </w:tcPr>
          <w:p w14:paraId="0F2E53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657" w:type="dxa"/>
          </w:tcPr>
          <w:p w14:paraId="7F528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0.1 - 1.0</w:t>
            </w:r>
          </w:p>
        </w:tc>
        <w:tc>
          <w:tcPr>
            <w:tcW w:w="973" w:type="dxa"/>
          </w:tcPr>
          <w:p w14:paraId="1C1FE0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0DE49C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96551BF" w14:textId="77777777" w:rsidR="00270CE6" w:rsidRPr="00752797" w:rsidRDefault="00270CE6" w:rsidP="00270CE6">
      <w:pPr>
        <w:pStyle w:val="Heading3"/>
        <w:jc w:val="both"/>
        <w:rPr>
          <w:lang w:val="en-US"/>
        </w:rPr>
      </w:pPr>
      <w:bookmarkStart w:id="292" w:name="_Toc412196432"/>
      <w:bookmarkStart w:id="293" w:name="_Toc412623896"/>
      <w:bookmarkStart w:id="294" w:name="_Ref413405375"/>
      <w:bookmarkStart w:id="295" w:name="_Toc413611066"/>
      <w:r w:rsidRPr="00752797">
        <w:rPr>
          <w:lang w:val="en-US"/>
        </w:rPr>
        <w:t>Bed update</w:t>
      </w:r>
      <w:bookmarkEnd w:id="292"/>
      <w:bookmarkEnd w:id="293"/>
      <w:bookmarkEnd w:id="294"/>
      <w:bookmarkEnd w:id="295"/>
    </w:p>
    <w:p w14:paraId="3EFDFCC8" w14:textId="77777777"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14:paraId="30D749D1" w14:textId="77777777"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14:paraId="4E37A381" w14:textId="77777777"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14:paraId="478857C4" w14:textId="77777777" w:rsidR="00270CE6" w:rsidRPr="00752797" w:rsidRDefault="00270CE6" w:rsidP="00270CE6">
      <w:pPr>
        <w:pStyle w:val="Codeheader"/>
        <w:rPr>
          <w:lang w:val="en-US"/>
        </w:rPr>
      </w:pPr>
      <w:r w:rsidRPr="00752797">
        <w:rPr>
          <w:lang w:val="en-US"/>
        </w:rPr>
        <w:lastRenderedPageBreak/>
        <w:t>setbathyfile.dep (generalized)</w:t>
      </w:r>
    </w:p>
    <w:p w14:paraId="549BD41E" w14:textId="77777777" w:rsidR="00270CE6" w:rsidRPr="00752797" w:rsidRDefault="00270CE6" w:rsidP="00270CE6">
      <w:pPr>
        <w:pStyle w:val="Code"/>
        <w:jc w:val="both"/>
      </w:pPr>
      <w:r w:rsidRPr="00752797">
        <w:t>&lt;t 0&gt;</w:t>
      </w:r>
    </w:p>
    <w:p w14:paraId="79255B89" w14:textId="77777777" w:rsidR="00270CE6" w:rsidRPr="00752797" w:rsidRDefault="00270CE6" w:rsidP="00270CE6">
      <w:pPr>
        <w:pStyle w:val="Code"/>
        <w:jc w:val="both"/>
      </w:pPr>
      <w:r w:rsidRPr="00752797">
        <w:t>&lt;z 1,1&gt; &lt;z 2,1&gt; &lt;z 3,1&gt; ... &lt;z nx,1&gt; &lt;z nx+1,1&gt;</w:t>
      </w:r>
    </w:p>
    <w:p w14:paraId="29359267" w14:textId="77777777" w:rsidR="00270CE6" w:rsidRPr="00752797" w:rsidRDefault="00270CE6" w:rsidP="00270CE6">
      <w:pPr>
        <w:pStyle w:val="Code"/>
        <w:jc w:val="both"/>
      </w:pPr>
      <w:r w:rsidRPr="00752797">
        <w:t>&lt;z 1,2&gt; &lt;z 2,2&gt; &lt;z 3,2&gt; ... &lt;z nx,2&gt; &lt;z nx+1,2&gt;</w:t>
      </w:r>
    </w:p>
    <w:p w14:paraId="073E482C" w14:textId="77777777" w:rsidR="00270CE6" w:rsidRPr="00752797" w:rsidRDefault="00270CE6" w:rsidP="00270CE6">
      <w:pPr>
        <w:pStyle w:val="Code"/>
        <w:jc w:val="both"/>
      </w:pPr>
      <w:r w:rsidRPr="00752797">
        <w:t>&lt;z 1,3&gt; &lt;z 2,3&gt; &lt;z 3,3&gt; ... &lt;z nx,3&gt; &lt;z nx+1,3&gt;</w:t>
      </w:r>
    </w:p>
    <w:p w14:paraId="7B636FC9" w14:textId="77777777" w:rsidR="00270CE6" w:rsidRPr="00752797" w:rsidRDefault="00270CE6" w:rsidP="00270CE6">
      <w:pPr>
        <w:pStyle w:val="Code"/>
        <w:jc w:val="both"/>
      </w:pPr>
      <w:r w:rsidRPr="00752797">
        <w:t>...</w:t>
      </w:r>
    </w:p>
    <w:p w14:paraId="30C46DE1" w14:textId="77777777" w:rsidR="00270CE6" w:rsidRPr="00752797" w:rsidRDefault="00270CE6" w:rsidP="00270CE6">
      <w:pPr>
        <w:pStyle w:val="Code"/>
        <w:jc w:val="both"/>
      </w:pPr>
      <w:r w:rsidRPr="00752797">
        <w:t>&lt;z 1,ny&gt; &lt;z 2,ny&gt; &lt;z 3,ny&gt; ... &lt;z nx,ny&gt; &lt;z nx+1,ny&gt;</w:t>
      </w:r>
    </w:p>
    <w:p w14:paraId="7AB80DF4" w14:textId="77777777" w:rsidR="00270CE6" w:rsidRPr="00752797" w:rsidRDefault="00270CE6" w:rsidP="00270CE6">
      <w:pPr>
        <w:pStyle w:val="Code"/>
        <w:jc w:val="both"/>
      </w:pPr>
      <w:r w:rsidRPr="00752797">
        <w:t>&lt;z 1,ny+1&gt; &lt;z 2,ny+1&gt; &lt;z 3,ny+1&gt; ... &lt;z nx,ny+1&gt; &lt;z nx+1,ny+1&gt;</w:t>
      </w:r>
    </w:p>
    <w:p w14:paraId="01FC32D8" w14:textId="77777777" w:rsidR="00270CE6" w:rsidRPr="00752797" w:rsidRDefault="00270CE6" w:rsidP="00270CE6">
      <w:pPr>
        <w:pStyle w:val="Code"/>
        <w:jc w:val="both"/>
      </w:pPr>
      <w:r w:rsidRPr="00752797">
        <w:t>&lt;t 1&gt;</w:t>
      </w:r>
    </w:p>
    <w:p w14:paraId="43373CD8" w14:textId="77777777" w:rsidR="00270CE6" w:rsidRPr="00752797" w:rsidRDefault="00270CE6" w:rsidP="00270CE6">
      <w:pPr>
        <w:pStyle w:val="Code"/>
        <w:jc w:val="both"/>
      </w:pPr>
      <w:r w:rsidRPr="00752797">
        <w:t>&lt;z 1,1&gt; &lt;z 2,1&gt; &lt;z 3,1&gt; ... &lt;z nx,1&gt; &lt;z nx+1,1&gt;</w:t>
      </w:r>
    </w:p>
    <w:p w14:paraId="39260309" w14:textId="77777777" w:rsidR="00270CE6" w:rsidRPr="00752797" w:rsidRDefault="00270CE6" w:rsidP="00270CE6">
      <w:pPr>
        <w:pStyle w:val="Code"/>
        <w:jc w:val="both"/>
      </w:pPr>
      <w:r w:rsidRPr="00752797">
        <w:t>&lt;z 1,2&gt; &lt;z 2,2&gt; &lt;z 3,2&gt; ... &lt;z nx,2&gt; &lt;z nx+1,2&gt;</w:t>
      </w:r>
    </w:p>
    <w:p w14:paraId="024F5594" w14:textId="77777777" w:rsidR="00270CE6" w:rsidRPr="00752797" w:rsidRDefault="00270CE6" w:rsidP="00270CE6">
      <w:pPr>
        <w:pStyle w:val="Code"/>
        <w:jc w:val="both"/>
      </w:pPr>
      <w:r w:rsidRPr="00752797">
        <w:t>&lt;z 1,3&gt; &lt;z 2,3&gt; &lt;z 3,3&gt; ... &lt;z nx,3&gt; &lt;z nx+1,3&gt;</w:t>
      </w:r>
    </w:p>
    <w:p w14:paraId="3892B20F" w14:textId="77777777" w:rsidR="00270CE6" w:rsidRPr="00752797" w:rsidRDefault="00270CE6" w:rsidP="00270CE6">
      <w:pPr>
        <w:pStyle w:val="Code"/>
        <w:jc w:val="both"/>
      </w:pPr>
      <w:r w:rsidRPr="00752797">
        <w:t>...</w:t>
      </w:r>
    </w:p>
    <w:p w14:paraId="6EC5B221" w14:textId="77777777" w:rsidR="00270CE6" w:rsidRPr="00752797" w:rsidRDefault="00270CE6" w:rsidP="00270CE6">
      <w:pPr>
        <w:pStyle w:val="Code"/>
        <w:jc w:val="both"/>
      </w:pPr>
      <w:r w:rsidRPr="00752797">
        <w:t>&lt;z 1,ny&gt; &lt;z 2,ny&gt; &lt;z 3,ny&gt; ... &lt;z nx,ny&gt; &lt;z nx+1,ny&gt;</w:t>
      </w:r>
    </w:p>
    <w:p w14:paraId="314F942D" w14:textId="77777777" w:rsidR="00270CE6" w:rsidRPr="00752797" w:rsidRDefault="00270CE6" w:rsidP="00270CE6">
      <w:pPr>
        <w:pStyle w:val="Code"/>
        <w:jc w:val="both"/>
      </w:pPr>
      <w:r w:rsidRPr="00752797">
        <w:t>&lt;z 1,ny+1&gt; &lt;z 2,ny+1&gt; &lt;z 3,ny+1&gt; ... &lt;z nx,ny+1&gt; &lt;z nx+1,ny+1&gt;</w:t>
      </w:r>
    </w:p>
    <w:p w14:paraId="54F4434F" w14:textId="77777777" w:rsidR="00270CE6" w:rsidRPr="00752797" w:rsidRDefault="00270CE6" w:rsidP="00270CE6">
      <w:pPr>
        <w:pStyle w:val="Code"/>
        <w:jc w:val="both"/>
      </w:pPr>
      <w:r w:rsidRPr="00752797">
        <w:t>...</w:t>
      </w:r>
    </w:p>
    <w:p w14:paraId="39C71A0C" w14:textId="77777777" w:rsidR="00270CE6" w:rsidRPr="00752797" w:rsidRDefault="00270CE6" w:rsidP="00270CE6">
      <w:pPr>
        <w:pStyle w:val="Code"/>
        <w:jc w:val="both"/>
      </w:pPr>
      <w:r w:rsidRPr="00752797">
        <w:t>...</w:t>
      </w:r>
    </w:p>
    <w:p w14:paraId="263F0ADD" w14:textId="77777777" w:rsidR="00270CE6" w:rsidRPr="00752797" w:rsidRDefault="00270CE6" w:rsidP="00270CE6">
      <w:pPr>
        <w:pStyle w:val="Code"/>
        <w:jc w:val="both"/>
      </w:pPr>
      <w:r w:rsidRPr="00752797">
        <w:t>&lt;t nsetbathy&gt;</w:t>
      </w:r>
    </w:p>
    <w:p w14:paraId="5B908538" w14:textId="77777777" w:rsidR="00270CE6" w:rsidRPr="00752797" w:rsidRDefault="00270CE6" w:rsidP="00270CE6">
      <w:pPr>
        <w:pStyle w:val="Code"/>
        <w:jc w:val="both"/>
      </w:pPr>
      <w:r w:rsidRPr="00752797">
        <w:t>&lt;z 1,1&gt; &lt;z 2,1&gt; &lt;z 3,1&gt; ... &lt;z nx,1&gt; &lt;z nx+1,1&gt;</w:t>
      </w:r>
    </w:p>
    <w:p w14:paraId="52539361" w14:textId="77777777" w:rsidR="00270CE6" w:rsidRPr="00752797" w:rsidRDefault="00270CE6" w:rsidP="00270CE6">
      <w:pPr>
        <w:pStyle w:val="Code"/>
        <w:jc w:val="both"/>
      </w:pPr>
      <w:r w:rsidRPr="00752797">
        <w:t>&lt;z 1,2&gt; &lt;z 2,2&gt; &lt;z 3,2&gt; ... &lt;z nx,2&gt; &lt;z nx+1,2&gt;</w:t>
      </w:r>
    </w:p>
    <w:p w14:paraId="6B49C880" w14:textId="77777777" w:rsidR="00270CE6" w:rsidRPr="00752797" w:rsidRDefault="00270CE6" w:rsidP="00270CE6">
      <w:pPr>
        <w:pStyle w:val="Code"/>
        <w:jc w:val="both"/>
      </w:pPr>
      <w:r w:rsidRPr="00752797">
        <w:t>&lt;z 1,3&gt; &lt;z 2,3&gt; &lt;z 3,3&gt; ... &lt;z nx,3&gt; &lt;z nx+1,3&gt;</w:t>
      </w:r>
    </w:p>
    <w:p w14:paraId="089DD5A8" w14:textId="77777777" w:rsidR="00270CE6" w:rsidRPr="00752797" w:rsidRDefault="00270CE6" w:rsidP="00270CE6">
      <w:pPr>
        <w:pStyle w:val="Code"/>
        <w:jc w:val="both"/>
      </w:pPr>
      <w:r w:rsidRPr="00752797">
        <w:t>...</w:t>
      </w:r>
    </w:p>
    <w:p w14:paraId="2A1A4AF3" w14:textId="77777777" w:rsidR="00270CE6" w:rsidRPr="00752797" w:rsidRDefault="00270CE6" w:rsidP="00270CE6">
      <w:pPr>
        <w:pStyle w:val="Code"/>
        <w:jc w:val="both"/>
      </w:pPr>
      <w:r w:rsidRPr="00752797">
        <w:t>&lt;z 1,ny&gt; &lt;z 2,ny&gt; &lt;z 3,ny&gt; ... &lt;z nx,ny&gt; &lt;z nx+1,ny&gt;</w:t>
      </w:r>
    </w:p>
    <w:p w14:paraId="4DBA199A" w14:textId="77777777" w:rsidR="00270CE6" w:rsidRPr="00752797" w:rsidRDefault="00270CE6" w:rsidP="001935AF">
      <w:pPr>
        <w:pStyle w:val="Code"/>
        <w:jc w:val="both"/>
      </w:pPr>
      <w:r w:rsidRPr="00752797">
        <w:t>&lt;z 1,ny+1&gt; &lt;z 2,ny+1&gt; &lt;z 3,ny+1&gt; ... &lt;z nx,ny+1&gt; &lt;z nx+1,ny+1&gt;</w:t>
      </w:r>
    </w:p>
    <w:p w14:paraId="7775142A" w14:textId="77777777" w:rsidR="00270CE6" w:rsidRPr="00752797" w:rsidRDefault="00270CE6" w:rsidP="00270CE6">
      <w:pPr>
        <w:pStyle w:val="Codeheader"/>
        <w:rPr>
          <w:lang w:val="en-US"/>
        </w:rPr>
      </w:pPr>
      <w:r w:rsidRPr="00752797">
        <w:rPr>
          <w:lang w:val="en-US"/>
        </w:rPr>
        <w:t>setbathyfile.dep (short 1D example, nx = 20, ny = 0, nsetbathy = 4)</w:t>
      </w:r>
    </w:p>
    <w:p w14:paraId="61938CB0" w14:textId="77777777" w:rsidR="00270CE6" w:rsidRPr="00752797" w:rsidRDefault="00270CE6" w:rsidP="00270CE6">
      <w:pPr>
        <w:pStyle w:val="Code"/>
        <w:jc w:val="both"/>
      </w:pPr>
      <w:r w:rsidRPr="00752797">
        <w:t>0</w:t>
      </w:r>
    </w:p>
    <w:p w14:paraId="74891879" w14:textId="77777777" w:rsidR="00270CE6" w:rsidRPr="00752797" w:rsidRDefault="00270CE6" w:rsidP="00270CE6">
      <w:pPr>
        <w:pStyle w:val="Code"/>
        <w:jc w:val="both"/>
      </w:pPr>
      <w:r w:rsidRPr="00752797">
        <w:t>-20 -18 -16 -14 -12 -10 -8 -6 -5 -4 -3 -2 -1 -0.5 0 0.5 1 2 3 4 5</w:t>
      </w:r>
    </w:p>
    <w:p w14:paraId="4A7CC04F" w14:textId="77777777" w:rsidR="00270CE6" w:rsidRPr="00752797" w:rsidRDefault="00270CE6" w:rsidP="00270CE6">
      <w:pPr>
        <w:pStyle w:val="Code"/>
        <w:jc w:val="both"/>
      </w:pPr>
      <w:r w:rsidRPr="00752797">
        <w:t>1200</w:t>
      </w:r>
    </w:p>
    <w:p w14:paraId="2EEA7556" w14:textId="77777777" w:rsidR="00270CE6" w:rsidRPr="00752797" w:rsidRDefault="00270CE6" w:rsidP="00270CE6">
      <w:pPr>
        <w:pStyle w:val="Code"/>
        <w:jc w:val="both"/>
      </w:pPr>
      <w:r w:rsidRPr="00752797">
        <w:t>-20 -18 -16 -14 -12 -10 -8 -6 -5 -4 -3 -1.8 -0.75 -0.25 0 0.2 0.7 2 3 4 5</w:t>
      </w:r>
    </w:p>
    <w:p w14:paraId="73A42786" w14:textId="77777777" w:rsidR="00270CE6" w:rsidRPr="00752797" w:rsidRDefault="00270CE6" w:rsidP="00270CE6">
      <w:pPr>
        <w:pStyle w:val="Code"/>
        <w:jc w:val="both"/>
      </w:pPr>
      <w:r w:rsidRPr="00752797">
        <w:t>2400</w:t>
      </w:r>
    </w:p>
    <w:p w14:paraId="7B8D4439" w14:textId="77777777" w:rsidR="00270CE6" w:rsidRPr="00752797" w:rsidRDefault="00270CE6" w:rsidP="00270CE6">
      <w:pPr>
        <w:pStyle w:val="Code"/>
        <w:jc w:val="both"/>
      </w:pPr>
      <w:r w:rsidRPr="00752797">
        <w:t>-20 -18 -16 -14 -12 -10 -8 -6 -5 -4 -2.5 -1.6 -0.5 -0.3 0 0.1 0.6 1.5 3 4 5</w:t>
      </w:r>
    </w:p>
    <w:p w14:paraId="757F4B58" w14:textId="77777777" w:rsidR="00270CE6" w:rsidRPr="00752797" w:rsidRDefault="00270CE6" w:rsidP="00270CE6">
      <w:pPr>
        <w:pStyle w:val="Code"/>
        <w:jc w:val="both"/>
      </w:pPr>
      <w:r w:rsidRPr="00752797">
        <w:t>3600</w:t>
      </w:r>
    </w:p>
    <w:p w14:paraId="2F7A6CED" w14:textId="77777777" w:rsidR="00270CE6" w:rsidRPr="00752797" w:rsidRDefault="00270CE6" w:rsidP="001935AF">
      <w:pPr>
        <w:pStyle w:val="Code"/>
        <w:jc w:val="both"/>
      </w:pPr>
      <w:r w:rsidRPr="00752797">
        <w:t>-20 -18 -16 -14 -12 -10 -8 -6 -5 -4 -2 -1.4 -0.3 0 0.05 0.1 0.6 1 2.2 3.5 5</w:t>
      </w:r>
    </w:p>
    <w:p w14:paraId="06B1809D" w14:textId="77777777"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14:paraId="629FC992" w14:textId="77777777" w:rsidR="00270CE6"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11</w:t>
      </w:r>
      <w:r>
        <w:fldChar w:fldCharType="end"/>
      </w:r>
      <w:r>
        <w:tab/>
      </w:r>
      <w:r w:rsidRPr="00752797">
        <w:rPr>
          <w:lang w:val="en-US"/>
        </w:rPr>
        <w:t xml:space="preserve">Overview of available </w:t>
      </w:r>
      <w:r>
        <w:rPr>
          <w:lang w:val="en-US"/>
        </w:rPr>
        <w:t>keyword related to the bed update module</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270CE6" w:rsidRPr="00752797" w14:paraId="6E295510" w14:textId="77777777" w:rsidTr="009B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1" w:type="dxa"/>
          </w:tcPr>
          <w:p w14:paraId="2704CB45" w14:textId="77777777" w:rsidR="00270CE6" w:rsidRPr="00752797" w:rsidRDefault="00270CE6" w:rsidP="009B7A2D">
            <w:pPr>
              <w:pStyle w:val="PlainText"/>
              <w:jc w:val="both"/>
            </w:pPr>
            <w:r w:rsidRPr="00752797">
              <w:t>keyword</w:t>
            </w:r>
          </w:p>
        </w:tc>
        <w:tc>
          <w:tcPr>
            <w:tcW w:w="2127" w:type="dxa"/>
          </w:tcPr>
          <w:p w14:paraId="7DF6D8C0"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34" w:type="dxa"/>
          </w:tcPr>
          <w:p w14:paraId="01E630EB"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03" w:type="dxa"/>
          </w:tcPr>
          <w:p w14:paraId="76EF61E3"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588B3C59"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82" w:type="dxa"/>
          </w:tcPr>
          <w:p w14:paraId="70970F0D"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70CE6" w:rsidRPr="00752797" w14:paraId="5B12745D"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2B14405" w14:textId="77777777" w:rsidR="00270CE6" w:rsidRPr="00752797" w:rsidRDefault="00270CE6" w:rsidP="009B7A2D">
            <w:pPr>
              <w:pStyle w:val="PlainText"/>
              <w:jc w:val="both"/>
            </w:pPr>
            <w:r w:rsidRPr="00752797">
              <w:t>frac_dz*</w:t>
            </w:r>
          </w:p>
        </w:tc>
        <w:tc>
          <w:tcPr>
            <w:tcW w:w="2127" w:type="dxa"/>
          </w:tcPr>
          <w:p w14:paraId="258B3B60"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Relative thickness to split time step for bed updating</w:t>
            </w:r>
          </w:p>
        </w:tc>
        <w:tc>
          <w:tcPr>
            <w:tcW w:w="1234" w:type="dxa"/>
          </w:tcPr>
          <w:p w14:paraId="6971974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403" w:type="dxa"/>
          </w:tcPr>
          <w:p w14:paraId="45C4A075"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0.5 - 0.98</w:t>
            </w:r>
          </w:p>
        </w:tc>
        <w:tc>
          <w:tcPr>
            <w:tcW w:w="973" w:type="dxa"/>
          </w:tcPr>
          <w:p w14:paraId="234C8E69"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4B0006D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58E1D22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6E06F7F6" w14:textId="77777777" w:rsidR="00270CE6" w:rsidRPr="00752797" w:rsidRDefault="00270CE6" w:rsidP="009B7A2D">
            <w:pPr>
              <w:pStyle w:val="PlainText"/>
              <w:jc w:val="both"/>
            </w:pPr>
            <w:r w:rsidRPr="00752797">
              <w:t>merge*</w:t>
            </w:r>
          </w:p>
        </w:tc>
        <w:tc>
          <w:tcPr>
            <w:tcW w:w="2127" w:type="dxa"/>
          </w:tcPr>
          <w:p w14:paraId="1C6392F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Merge threshold for variable sediment layer (ratio to </w:t>
            </w:r>
            <w:r w:rsidRPr="00752797">
              <w:lastRenderedPageBreak/>
              <w:t>nominal thickness)</w:t>
            </w:r>
          </w:p>
        </w:tc>
        <w:tc>
          <w:tcPr>
            <w:tcW w:w="1234" w:type="dxa"/>
          </w:tcPr>
          <w:p w14:paraId="33095469"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0.01</w:t>
            </w:r>
          </w:p>
        </w:tc>
        <w:tc>
          <w:tcPr>
            <w:tcW w:w="1403" w:type="dxa"/>
          </w:tcPr>
          <w:p w14:paraId="07F81BB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0.005 - 0.1</w:t>
            </w:r>
          </w:p>
        </w:tc>
        <w:tc>
          <w:tcPr>
            <w:tcW w:w="973" w:type="dxa"/>
          </w:tcPr>
          <w:p w14:paraId="544BC73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7A278337"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3461E67E"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6A4942FE" w14:textId="77777777" w:rsidR="00270CE6" w:rsidRPr="00752797" w:rsidRDefault="00270CE6" w:rsidP="009B7A2D">
            <w:pPr>
              <w:pStyle w:val="PlainText"/>
              <w:jc w:val="both"/>
            </w:pPr>
            <w:r w:rsidRPr="00752797">
              <w:lastRenderedPageBreak/>
              <w:t>nd_var*</w:t>
            </w:r>
          </w:p>
        </w:tc>
        <w:tc>
          <w:tcPr>
            <w:tcW w:w="2127" w:type="dxa"/>
          </w:tcPr>
          <w:p w14:paraId="179BF606"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Index of layer with variable thickness</w:t>
            </w:r>
          </w:p>
        </w:tc>
        <w:tc>
          <w:tcPr>
            <w:tcW w:w="1234" w:type="dxa"/>
          </w:tcPr>
          <w:p w14:paraId="5539FF4C"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403" w:type="dxa"/>
          </w:tcPr>
          <w:p w14:paraId="2D03EC83" w14:textId="77777777" w:rsidR="00270CE6" w:rsidRPr="00752797" w:rsidRDefault="00270CE6"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2 - nd</w:t>
            </w:r>
          </w:p>
        </w:tc>
        <w:tc>
          <w:tcPr>
            <w:tcW w:w="973" w:type="dxa"/>
          </w:tcPr>
          <w:p w14:paraId="0A9538A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19AA4691"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21DA7CF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2AD443FF" w14:textId="77777777" w:rsidR="00270CE6" w:rsidRPr="00752797" w:rsidRDefault="00270CE6" w:rsidP="009B7A2D">
            <w:pPr>
              <w:pStyle w:val="PlainText"/>
              <w:jc w:val="both"/>
            </w:pPr>
            <w:r w:rsidRPr="00752797">
              <w:t>nsetbathy*</w:t>
            </w:r>
          </w:p>
        </w:tc>
        <w:tc>
          <w:tcPr>
            <w:tcW w:w="2127" w:type="dxa"/>
          </w:tcPr>
          <w:p w14:paraId="2C41476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prescribed bed updates</w:t>
            </w:r>
          </w:p>
        </w:tc>
        <w:tc>
          <w:tcPr>
            <w:tcW w:w="1234" w:type="dxa"/>
          </w:tcPr>
          <w:p w14:paraId="5F5D3C5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03" w:type="dxa"/>
          </w:tcPr>
          <w:p w14:paraId="16E0D47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973" w:type="dxa"/>
          </w:tcPr>
          <w:p w14:paraId="4A437A33"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19B3CD5F"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45ACF1B9"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5FA010D" w14:textId="77777777" w:rsidR="00270CE6" w:rsidRPr="00752797" w:rsidRDefault="00270CE6" w:rsidP="009B7A2D">
            <w:pPr>
              <w:pStyle w:val="PlainText"/>
              <w:jc w:val="both"/>
            </w:pPr>
            <w:r w:rsidRPr="00752797">
              <w:t>setbathyfile*</w:t>
            </w:r>
          </w:p>
        </w:tc>
        <w:tc>
          <w:tcPr>
            <w:tcW w:w="2127" w:type="dxa"/>
          </w:tcPr>
          <w:p w14:paraId="73073553"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prescribed bed update file</w:t>
            </w:r>
          </w:p>
        </w:tc>
        <w:tc>
          <w:tcPr>
            <w:tcW w:w="1234" w:type="dxa"/>
          </w:tcPr>
          <w:p w14:paraId="769596AD"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
          <w:p w14:paraId="63C26FD8"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5499B3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82" w:type="dxa"/>
          </w:tcPr>
          <w:p w14:paraId="63D38BF4"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1E68970A"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16C21722" w14:textId="77777777" w:rsidR="00270CE6" w:rsidRPr="00752797" w:rsidRDefault="00270CE6" w:rsidP="009B7A2D">
            <w:pPr>
              <w:pStyle w:val="PlainText"/>
              <w:jc w:val="both"/>
            </w:pPr>
            <w:r w:rsidRPr="00752797">
              <w:t>split*</w:t>
            </w:r>
          </w:p>
        </w:tc>
        <w:tc>
          <w:tcPr>
            <w:tcW w:w="2127" w:type="dxa"/>
          </w:tcPr>
          <w:p w14:paraId="2EFE2D6C"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Split threshold for variable sediment layer (ratio to nominal thickness)</w:t>
            </w:r>
          </w:p>
        </w:tc>
        <w:tc>
          <w:tcPr>
            <w:tcW w:w="1234" w:type="dxa"/>
          </w:tcPr>
          <w:p w14:paraId="6821594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1.01</w:t>
            </w:r>
          </w:p>
        </w:tc>
        <w:tc>
          <w:tcPr>
            <w:tcW w:w="1403" w:type="dxa"/>
          </w:tcPr>
          <w:p w14:paraId="626BF3B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1.005 - 1.1</w:t>
            </w:r>
          </w:p>
        </w:tc>
        <w:tc>
          <w:tcPr>
            <w:tcW w:w="973" w:type="dxa"/>
          </w:tcPr>
          <w:p w14:paraId="62712F95"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2B3B5640"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D77208B" w14:textId="77777777" w:rsidR="00270CE6" w:rsidRPr="00752797" w:rsidRDefault="00270CE6" w:rsidP="00270CE6">
      <w:pPr>
        <w:pStyle w:val="Heading3"/>
        <w:jc w:val="both"/>
        <w:rPr>
          <w:lang w:val="en-US"/>
        </w:rPr>
      </w:pPr>
      <w:bookmarkStart w:id="296" w:name="_Toc412196433"/>
      <w:bookmarkStart w:id="297" w:name="_Toc412623897"/>
      <w:bookmarkStart w:id="298" w:name="_Toc413611067"/>
      <w:r w:rsidRPr="00752797">
        <w:rPr>
          <w:lang w:val="en-US"/>
        </w:rPr>
        <w:t>Groundwater flow</w:t>
      </w:r>
      <w:bookmarkEnd w:id="296"/>
      <w:bookmarkEnd w:id="297"/>
      <w:bookmarkEnd w:id="298"/>
    </w:p>
    <w:p w14:paraId="4E283A07" w14:textId="77777777"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 xml:space="preserve">keyword. Both files have the same format as the bathymetry file explained in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2D6E55">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2D6E55" w:rsidRPr="00752797">
        <w:rPr>
          <w:lang w:val="en-US"/>
        </w:rPr>
        <w:t>Grid and bathymetry</w:t>
      </w:r>
      <w:r w:rsidRPr="00752797">
        <w:rPr>
          <w:lang w:val="en-US"/>
        </w:rPr>
        <w:fldChar w:fldCharType="end"/>
      </w:r>
      <w:r w:rsidRPr="00752797">
        <w:rPr>
          <w:lang w:val="en-US"/>
        </w:rPr>
        <w:t>).</w:t>
      </w:r>
    </w:p>
    <w:p w14:paraId="78470DF5"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12</w:t>
      </w:r>
      <w:r>
        <w:fldChar w:fldCharType="end"/>
      </w:r>
      <w:r>
        <w:tab/>
      </w:r>
      <w:r w:rsidRPr="00752797">
        <w:rPr>
          <w:lang w:val="en-US"/>
        </w:rPr>
        <w:t xml:space="preserve">Overview of available </w:t>
      </w:r>
      <w:r>
        <w:rPr>
          <w:lang w:val="en-US"/>
        </w:rPr>
        <w:t>keyword related to the groundwater module</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752797" w14:paraId="0A707B8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8EF7407" w14:textId="77777777" w:rsidR="00691D3B" w:rsidRPr="00752797" w:rsidRDefault="00691D3B" w:rsidP="002603CC">
            <w:pPr>
              <w:pStyle w:val="PlainText"/>
              <w:jc w:val="both"/>
            </w:pPr>
            <w:r w:rsidRPr="00752797">
              <w:t>keyword</w:t>
            </w:r>
          </w:p>
        </w:tc>
        <w:tc>
          <w:tcPr>
            <w:tcW w:w="2834" w:type="dxa"/>
          </w:tcPr>
          <w:p w14:paraId="75430C7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8429F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EF3A2E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3BD84F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8A198D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C5AF91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83F5EE2" w14:textId="77777777" w:rsidR="00691D3B" w:rsidRPr="00752797" w:rsidRDefault="00691D3B" w:rsidP="002603CC">
            <w:pPr>
              <w:pStyle w:val="PlainText"/>
              <w:jc w:val="both"/>
            </w:pPr>
            <w:r w:rsidRPr="00752797">
              <w:t>aquiferbot</w:t>
            </w:r>
            <w:r w:rsidR="001B6449" w:rsidRPr="00752797">
              <w:t>+</w:t>
            </w:r>
          </w:p>
        </w:tc>
        <w:tc>
          <w:tcPr>
            <w:tcW w:w="2834" w:type="dxa"/>
          </w:tcPr>
          <w:p w14:paraId="5227B51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Level of uniform aquifer bottom</w:t>
            </w:r>
          </w:p>
        </w:tc>
        <w:tc>
          <w:tcPr>
            <w:tcW w:w="1417" w:type="dxa"/>
          </w:tcPr>
          <w:p w14:paraId="585B9EB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984" w:type="dxa"/>
          </w:tcPr>
          <w:p w14:paraId="4DE44D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-100.0 - 100.0</w:t>
            </w:r>
          </w:p>
        </w:tc>
        <w:tc>
          <w:tcPr>
            <w:tcW w:w="850" w:type="dxa"/>
          </w:tcPr>
          <w:p w14:paraId="4A851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F61F7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2706FD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91370AD" w14:textId="77777777" w:rsidR="00691D3B" w:rsidRPr="00752797" w:rsidRDefault="00691D3B" w:rsidP="002603CC">
            <w:pPr>
              <w:pStyle w:val="PlainText"/>
              <w:jc w:val="both"/>
            </w:pPr>
            <w:r w:rsidRPr="00752797">
              <w:t>aquiferbotfile</w:t>
            </w:r>
            <w:r w:rsidR="001B6449" w:rsidRPr="00752797">
              <w:t>+</w:t>
            </w:r>
          </w:p>
        </w:tc>
        <w:tc>
          <w:tcPr>
            <w:tcW w:w="2834" w:type="dxa"/>
          </w:tcPr>
          <w:p w14:paraId="29D67DF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the aquifer bottom file</w:t>
            </w:r>
          </w:p>
        </w:tc>
        <w:tc>
          <w:tcPr>
            <w:tcW w:w="1417" w:type="dxa"/>
          </w:tcPr>
          <w:p w14:paraId="24AAE3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4AD5CC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071170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431D9F2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9B35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806E6B" w14:textId="77777777" w:rsidR="00691D3B" w:rsidRPr="00752797" w:rsidRDefault="00691D3B" w:rsidP="002603CC">
            <w:pPr>
              <w:pStyle w:val="PlainText"/>
              <w:jc w:val="both"/>
            </w:pPr>
            <w:r w:rsidRPr="00752797">
              <w:t>dwetlayer</w:t>
            </w:r>
            <w:r w:rsidR="001B6449" w:rsidRPr="00752797">
              <w:t>+</w:t>
            </w:r>
          </w:p>
        </w:tc>
        <w:tc>
          <w:tcPr>
            <w:tcW w:w="2834" w:type="dxa"/>
          </w:tcPr>
          <w:p w14:paraId="7018B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Thickness of the top soil layer interacting more freely with the surface water</w:t>
            </w:r>
          </w:p>
        </w:tc>
        <w:tc>
          <w:tcPr>
            <w:tcW w:w="1417" w:type="dxa"/>
          </w:tcPr>
          <w:p w14:paraId="0072FB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562742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50" w:type="dxa"/>
          </w:tcPr>
          <w:p w14:paraId="3B37C2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53226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EEAC28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391A715" w14:textId="77777777" w:rsidR="00691D3B" w:rsidRPr="00752797" w:rsidRDefault="00691D3B" w:rsidP="002603CC">
            <w:pPr>
              <w:pStyle w:val="PlainText"/>
              <w:jc w:val="both"/>
            </w:pPr>
            <w:r w:rsidRPr="00752797">
              <w:t>gw0</w:t>
            </w:r>
            <w:r w:rsidR="001B6449" w:rsidRPr="00752797">
              <w:t>+</w:t>
            </w:r>
          </w:p>
        </w:tc>
        <w:tc>
          <w:tcPr>
            <w:tcW w:w="2834" w:type="dxa"/>
          </w:tcPr>
          <w:p w14:paraId="15C3BD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Level initial groundwater level</w:t>
            </w:r>
          </w:p>
        </w:tc>
        <w:tc>
          <w:tcPr>
            <w:tcW w:w="1417" w:type="dxa"/>
          </w:tcPr>
          <w:p w14:paraId="1143EE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762839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003443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6FFCC3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62C26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F356347" w14:textId="77777777" w:rsidR="00691D3B" w:rsidRPr="00752797" w:rsidRDefault="00691D3B" w:rsidP="002603CC">
            <w:pPr>
              <w:pStyle w:val="PlainText"/>
              <w:jc w:val="both"/>
            </w:pPr>
            <w:r w:rsidRPr="00752797">
              <w:t>gw0file</w:t>
            </w:r>
            <w:r w:rsidR="001B6449" w:rsidRPr="00752797">
              <w:t>+</w:t>
            </w:r>
          </w:p>
        </w:tc>
        <w:tc>
          <w:tcPr>
            <w:tcW w:w="2834" w:type="dxa"/>
          </w:tcPr>
          <w:p w14:paraId="5E2E51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initial groundwater level file</w:t>
            </w:r>
          </w:p>
        </w:tc>
        <w:tc>
          <w:tcPr>
            <w:tcW w:w="1417" w:type="dxa"/>
          </w:tcPr>
          <w:p w14:paraId="31E7D9F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6A140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1321427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7DFF18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CDF33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DC982C5" w14:textId="77777777" w:rsidR="00691D3B" w:rsidRPr="00752797" w:rsidRDefault="00691D3B" w:rsidP="002603CC">
            <w:pPr>
              <w:pStyle w:val="PlainText"/>
              <w:jc w:val="both"/>
            </w:pPr>
            <w:r w:rsidRPr="00752797">
              <w:t>gwReturb</w:t>
            </w:r>
            <w:r w:rsidR="001B6449" w:rsidRPr="00752797">
              <w:t>+</w:t>
            </w:r>
          </w:p>
        </w:tc>
        <w:tc>
          <w:tcPr>
            <w:tcW w:w="2834" w:type="dxa"/>
          </w:tcPr>
          <w:p w14:paraId="66AAC2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Reynolds number for </w:t>
            </w:r>
            <w:r w:rsidRPr="00752797">
              <w:lastRenderedPageBreak/>
              <w:t>start of turbulent flow in case of gwscheme = turbulent</w:t>
            </w:r>
          </w:p>
        </w:tc>
        <w:tc>
          <w:tcPr>
            <w:tcW w:w="1417" w:type="dxa"/>
          </w:tcPr>
          <w:p w14:paraId="3FE4D66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100.0</w:t>
            </w:r>
          </w:p>
        </w:tc>
        <w:tc>
          <w:tcPr>
            <w:tcW w:w="1984" w:type="dxa"/>
          </w:tcPr>
          <w:p w14:paraId="490121E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1.0 - 600.0</w:t>
            </w:r>
          </w:p>
        </w:tc>
        <w:tc>
          <w:tcPr>
            <w:tcW w:w="850" w:type="dxa"/>
          </w:tcPr>
          <w:p w14:paraId="4B7E6C8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C15D6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6F9D15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3F89D17" w14:textId="77777777" w:rsidR="00691D3B" w:rsidRPr="00752797" w:rsidRDefault="00691D3B" w:rsidP="002603CC">
            <w:pPr>
              <w:pStyle w:val="PlainText"/>
              <w:jc w:val="both"/>
            </w:pPr>
            <w:r w:rsidRPr="00752797">
              <w:lastRenderedPageBreak/>
              <w:t>gwfastsolve</w:t>
            </w:r>
            <w:r w:rsidR="001B6449" w:rsidRPr="00752797">
              <w:t>+</w:t>
            </w:r>
          </w:p>
        </w:tc>
        <w:tc>
          <w:tcPr>
            <w:tcW w:w="2834" w:type="dxa"/>
          </w:tcPr>
          <w:p w14:paraId="73AF24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Reduce full 2D non-hydrostatic solution to quasi-explicit in longshore direction</w:t>
            </w:r>
          </w:p>
        </w:tc>
        <w:tc>
          <w:tcPr>
            <w:tcW w:w="1417" w:type="dxa"/>
          </w:tcPr>
          <w:p w14:paraId="211D84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47652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A39B1E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26BA73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46E37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E044C8" w14:textId="77777777" w:rsidR="00691D3B" w:rsidRPr="00752797" w:rsidRDefault="00691D3B" w:rsidP="002603CC">
            <w:pPr>
              <w:pStyle w:val="PlainText"/>
              <w:jc w:val="both"/>
            </w:pPr>
            <w:r w:rsidRPr="00752797">
              <w:t>gwheadmodel</w:t>
            </w:r>
            <w:r w:rsidR="001B6449" w:rsidRPr="00752797">
              <w:t>+</w:t>
            </w:r>
          </w:p>
        </w:tc>
        <w:tc>
          <w:tcPr>
            <w:tcW w:w="2834" w:type="dxa"/>
          </w:tcPr>
          <w:p w14:paraId="1EBB682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Model to use for vertical groundwater head</w:t>
            </w:r>
          </w:p>
        </w:tc>
        <w:tc>
          <w:tcPr>
            <w:tcW w:w="1417" w:type="dxa"/>
          </w:tcPr>
          <w:p w14:paraId="16975C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w:t>
            </w:r>
          </w:p>
        </w:tc>
        <w:tc>
          <w:tcPr>
            <w:tcW w:w="1984" w:type="dxa"/>
          </w:tcPr>
          <w:p w14:paraId="47B863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 exponential</w:t>
            </w:r>
          </w:p>
        </w:tc>
        <w:tc>
          <w:tcPr>
            <w:tcW w:w="850" w:type="dxa"/>
          </w:tcPr>
          <w:p w14:paraId="07DC31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757C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AB98F5E"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5915C17" w14:textId="77777777" w:rsidR="00691D3B" w:rsidRPr="00752797" w:rsidRDefault="00691D3B" w:rsidP="002603CC">
            <w:pPr>
              <w:pStyle w:val="PlainText"/>
              <w:jc w:val="both"/>
            </w:pPr>
            <w:r w:rsidRPr="00752797">
              <w:t>gwhorinfil</w:t>
            </w:r>
            <w:r w:rsidR="001B6449" w:rsidRPr="00752797">
              <w:t>+</w:t>
            </w:r>
          </w:p>
        </w:tc>
        <w:tc>
          <w:tcPr>
            <w:tcW w:w="2834" w:type="dxa"/>
          </w:tcPr>
          <w:p w14:paraId="1486D4F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horizontal infiltration from surface water to groundwater</w:t>
            </w:r>
          </w:p>
        </w:tc>
        <w:tc>
          <w:tcPr>
            <w:tcW w:w="1417" w:type="dxa"/>
          </w:tcPr>
          <w:p w14:paraId="13A4F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3A84EC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186432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56EFDB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7B3DB4"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BBDE071" w14:textId="77777777" w:rsidR="00691D3B" w:rsidRPr="00752797" w:rsidRDefault="00691D3B" w:rsidP="002603CC">
            <w:pPr>
              <w:pStyle w:val="PlainText"/>
              <w:jc w:val="both"/>
            </w:pPr>
            <w:r w:rsidRPr="00752797">
              <w:t>gwnonh</w:t>
            </w:r>
            <w:r w:rsidR="001B6449" w:rsidRPr="00752797">
              <w:t>+</w:t>
            </w:r>
          </w:p>
        </w:tc>
        <w:tc>
          <w:tcPr>
            <w:tcW w:w="2834" w:type="dxa"/>
          </w:tcPr>
          <w:p w14:paraId="4E5819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turn on or off non-hydrostatic pressure for groundwater</w:t>
            </w:r>
          </w:p>
        </w:tc>
        <w:tc>
          <w:tcPr>
            <w:tcW w:w="1417" w:type="dxa"/>
          </w:tcPr>
          <w:p w14:paraId="24E97E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C9CAB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1171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563A02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11219E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4FAE7C6" w14:textId="77777777" w:rsidR="00691D3B" w:rsidRPr="00752797" w:rsidRDefault="00691D3B" w:rsidP="002603CC">
            <w:pPr>
              <w:pStyle w:val="PlainText"/>
              <w:jc w:val="both"/>
            </w:pPr>
            <w:r w:rsidRPr="00752797">
              <w:t>gwscheme</w:t>
            </w:r>
            <w:r w:rsidR="001B6449" w:rsidRPr="00752797">
              <w:t>+</w:t>
            </w:r>
          </w:p>
        </w:tc>
        <w:tc>
          <w:tcPr>
            <w:tcW w:w="2834" w:type="dxa"/>
          </w:tcPr>
          <w:p w14:paraId="189A78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Scheme for momentum equation</w:t>
            </w:r>
          </w:p>
        </w:tc>
        <w:tc>
          <w:tcPr>
            <w:tcW w:w="1417" w:type="dxa"/>
          </w:tcPr>
          <w:p w14:paraId="790A3A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w:t>
            </w:r>
          </w:p>
        </w:tc>
        <w:tc>
          <w:tcPr>
            <w:tcW w:w="1984" w:type="dxa"/>
          </w:tcPr>
          <w:p w14:paraId="1861B96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 turbulent</w:t>
            </w:r>
          </w:p>
        </w:tc>
        <w:tc>
          <w:tcPr>
            <w:tcW w:w="850" w:type="dxa"/>
          </w:tcPr>
          <w:p w14:paraId="78124C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710252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53502B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E77BB42" w14:textId="77777777" w:rsidR="00691D3B" w:rsidRPr="00752797" w:rsidRDefault="00691D3B" w:rsidP="002603CC">
            <w:pPr>
              <w:pStyle w:val="PlainText"/>
              <w:jc w:val="both"/>
            </w:pPr>
            <w:r w:rsidRPr="00752797">
              <w:t>kx</w:t>
            </w:r>
            <w:r w:rsidR="001B6449" w:rsidRPr="00752797">
              <w:t>+</w:t>
            </w:r>
          </w:p>
        </w:tc>
        <w:tc>
          <w:tcPr>
            <w:tcW w:w="2834" w:type="dxa"/>
          </w:tcPr>
          <w:p w14:paraId="4257A9B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x-direction</w:t>
            </w:r>
          </w:p>
        </w:tc>
        <w:tc>
          <w:tcPr>
            <w:tcW w:w="1417" w:type="dxa"/>
          </w:tcPr>
          <w:p w14:paraId="3817D0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04A2D0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752AF9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0CB34A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3F83ED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B63BE3" w14:textId="77777777" w:rsidR="00691D3B" w:rsidRPr="00752797" w:rsidRDefault="00691D3B" w:rsidP="002603CC">
            <w:pPr>
              <w:pStyle w:val="PlainText"/>
              <w:jc w:val="both"/>
            </w:pPr>
            <w:r w:rsidRPr="00752797">
              <w:t>ky</w:t>
            </w:r>
            <w:r w:rsidR="001B6449" w:rsidRPr="00752797">
              <w:t>+</w:t>
            </w:r>
          </w:p>
        </w:tc>
        <w:tc>
          <w:tcPr>
            <w:tcW w:w="2834" w:type="dxa"/>
          </w:tcPr>
          <w:p w14:paraId="032454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Darcy-flow permeability coefficient in y-direction</w:t>
            </w:r>
          </w:p>
        </w:tc>
        <w:tc>
          <w:tcPr>
            <w:tcW w:w="1417" w:type="dxa"/>
          </w:tcPr>
          <w:p w14:paraId="23D02E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w:t>
            </w:r>
          </w:p>
        </w:tc>
        <w:tc>
          <w:tcPr>
            <w:tcW w:w="1984" w:type="dxa"/>
          </w:tcPr>
          <w:p w14:paraId="04913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850" w:type="dxa"/>
          </w:tcPr>
          <w:p w14:paraId="530EE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7D2308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3DD3F2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58FF528" w14:textId="77777777" w:rsidR="00691D3B" w:rsidRPr="00752797" w:rsidRDefault="00691D3B" w:rsidP="002603CC">
            <w:pPr>
              <w:pStyle w:val="PlainText"/>
              <w:jc w:val="both"/>
            </w:pPr>
            <w:r w:rsidRPr="00752797">
              <w:t>kz</w:t>
            </w:r>
            <w:r w:rsidR="001B6449" w:rsidRPr="00752797">
              <w:t>+</w:t>
            </w:r>
          </w:p>
        </w:tc>
        <w:tc>
          <w:tcPr>
            <w:tcW w:w="2834" w:type="dxa"/>
          </w:tcPr>
          <w:p w14:paraId="1EBC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z-direction</w:t>
            </w:r>
          </w:p>
        </w:tc>
        <w:tc>
          <w:tcPr>
            <w:tcW w:w="1417" w:type="dxa"/>
          </w:tcPr>
          <w:p w14:paraId="4C791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5BFBFF9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6D8848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204A77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39CD5E57" w14:textId="77777777" w:rsidR="00691D3B" w:rsidRPr="00752797" w:rsidRDefault="00691D3B" w:rsidP="002603CC">
      <w:pPr>
        <w:pStyle w:val="Heading3"/>
        <w:jc w:val="both"/>
        <w:rPr>
          <w:lang w:val="en-US"/>
        </w:rPr>
      </w:pPr>
      <w:bookmarkStart w:id="299" w:name="_Toc412196434"/>
      <w:bookmarkStart w:id="300" w:name="_Toc413611068"/>
      <w:r w:rsidRPr="00752797">
        <w:rPr>
          <w:lang w:val="en-US"/>
        </w:rPr>
        <w:t>Non-hydrostatic correction</w:t>
      </w:r>
      <w:bookmarkEnd w:id="299"/>
      <w:bookmarkEnd w:id="300"/>
    </w:p>
    <w:p w14:paraId="16A903E7" w14:textId="77777777"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14:paraId="6D0775A7"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13</w:t>
      </w:r>
      <w:r>
        <w:fldChar w:fldCharType="end"/>
      </w:r>
      <w:r>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firstRow="1" w:lastRow="0" w:firstColumn="1" w:lastColumn="0" w:noHBand="0" w:noVBand="1"/>
      </w:tblPr>
      <w:tblGrid>
        <w:gridCol w:w="1721"/>
        <w:gridCol w:w="1829"/>
        <w:gridCol w:w="1764"/>
        <w:gridCol w:w="2000"/>
        <w:gridCol w:w="754"/>
        <w:gridCol w:w="862"/>
      </w:tblGrid>
      <w:tr w:rsidR="00691D3B" w:rsidRPr="00752797" w14:paraId="227FBAFD" w14:textId="77777777" w:rsidTr="00EA44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2398579" w14:textId="77777777" w:rsidR="00691D3B" w:rsidRPr="00752797" w:rsidRDefault="00691D3B" w:rsidP="002603CC">
            <w:pPr>
              <w:pStyle w:val="PlainText"/>
              <w:jc w:val="both"/>
            </w:pPr>
            <w:r w:rsidRPr="00752797">
              <w:lastRenderedPageBreak/>
              <w:t>keyword</w:t>
            </w:r>
          </w:p>
        </w:tc>
        <w:tc>
          <w:tcPr>
            <w:tcW w:w="1829" w:type="dxa"/>
          </w:tcPr>
          <w:p w14:paraId="03C24BE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764" w:type="dxa"/>
          </w:tcPr>
          <w:p w14:paraId="4FE681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000" w:type="dxa"/>
          </w:tcPr>
          <w:p w14:paraId="58FC7E5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754" w:type="dxa"/>
          </w:tcPr>
          <w:p w14:paraId="698859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862" w:type="dxa"/>
          </w:tcPr>
          <w:p w14:paraId="2ED0FC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564E9C1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9354651" w14:textId="77777777" w:rsidR="00691D3B" w:rsidRPr="00752797" w:rsidRDefault="00691D3B" w:rsidP="002603CC">
            <w:pPr>
              <w:pStyle w:val="PlainText"/>
              <w:jc w:val="both"/>
            </w:pPr>
            <w:r w:rsidRPr="00752797">
              <w:t>Topt</w:t>
            </w:r>
            <w:r w:rsidR="001B6449" w:rsidRPr="00752797">
              <w:t>+</w:t>
            </w:r>
          </w:p>
        </w:tc>
        <w:tc>
          <w:tcPr>
            <w:tcW w:w="1829" w:type="dxa"/>
          </w:tcPr>
          <w:p w14:paraId="2BD753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Absolute period to optimize coefficient</w:t>
            </w:r>
          </w:p>
        </w:tc>
        <w:tc>
          <w:tcPr>
            <w:tcW w:w="1764" w:type="dxa"/>
          </w:tcPr>
          <w:p w14:paraId="7E9A6B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2000" w:type="dxa"/>
          </w:tcPr>
          <w:p w14:paraId="050D5E9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754" w:type="dxa"/>
          </w:tcPr>
          <w:p w14:paraId="6CF2429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862" w:type="dxa"/>
          </w:tcPr>
          <w:p w14:paraId="24F140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E86010"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C7B025" w14:textId="77777777" w:rsidR="00691D3B" w:rsidRPr="00752797" w:rsidRDefault="00691D3B" w:rsidP="002603CC">
            <w:pPr>
              <w:pStyle w:val="PlainText"/>
              <w:jc w:val="both"/>
            </w:pPr>
            <w:r w:rsidRPr="00752797">
              <w:t>breakviscfac</w:t>
            </w:r>
            <w:r w:rsidR="001B6449" w:rsidRPr="00752797">
              <w:t>+</w:t>
            </w:r>
          </w:p>
        </w:tc>
        <w:tc>
          <w:tcPr>
            <w:tcW w:w="1829" w:type="dxa"/>
          </w:tcPr>
          <w:p w14:paraId="27BD4A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Factor to increase viscosity during breaking</w:t>
            </w:r>
          </w:p>
        </w:tc>
        <w:tc>
          <w:tcPr>
            <w:tcW w:w="1764" w:type="dxa"/>
          </w:tcPr>
          <w:p w14:paraId="23D9C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1.5</w:t>
            </w:r>
          </w:p>
        </w:tc>
        <w:tc>
          <w:tcPr>
            <w:tcW w:w="2000" w:type="dxa"/>
          </w:tcPr>
          <w:p w14:paraId="760246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1.0 - 3.0</w:t>
            </w:r>
          </w:p>
        </w:tc>
        <w:tc>
          <w:tcPr>
            <w:tcW w:w="754" w:type="dxa"/>
          </w:tcPr>
          <w:p w14:paraId="505268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047C12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7219317"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3BBA1982" w14:textId="77777777" w:rsidR="00691D3B" w:rsidRPr="00752797" w:rsidRDefault="00691D3B" w:rsidP="002603CC">
            <w:pPr>
              <w:pStyle w:val="PlainText"/>
              <w:jc w:val="both"/>
            </w:pPr>
            <w:r w:rsidRPr="00752797">
              <w:t>breakvisclen</w:t>
            </w:r>
            <w:r w:rsidR="001B6449" w:rsidRPr="00752797">
              <w:t>+</w:t>
            </w:r>
          </w:p>
        </w:tc>
        <w:tc>
          <w:tcPr>
            <w:tcW w:w="1829" w:type="dxa"/>
          </w:tcPr>
          <w:p w14:paraId="6D7165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Ratio between local depth and length scale in extra breaking viscosity</w:t>
            </w:r>
          </w:p>
        </w:tc>
        <w:tc>
          <w:tcPr>
            <w:tcW w:w="1764" w:type="dxa"/>
          </w:tcPr>
          <w:p w14:paraId="3260C6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2000" w:type="dxa"/>
          </w:tcPr>
          <w:p w14:paraId="45BDA1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0.75 - 3.0</w:t>
            </w:r>
          </w:p>
        </w:tc>
        <w:tc>
          <w:tcPr>
            <w:tcW w:w="754" w:type="dxa"/>
          </w:tcPr>
          <w:p w14:paraId="16E23A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7FF0E22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F4A281F"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3E14C2C8" w14:textId="77777777" w:rsidR="00691D3B" w:rsidRPr="00752797" w:rsidRDefault="00691D3B" w:rsidP="002603CC">
            <w:pPr>
              <w:pStyle w:val="PlainText"/>
              <w:jc w:val="both"/>
            </w:pPr>
            <w:r w:rsidRPr="00752797">
              <w:t>dispc</w:t>
            </w:r>
            <w:r w:rsidR="001B6449" w:rsidRPr="00752797">
              <w:t>+</w:t>
            </w:r>
          </w:p>
        </w:tc>
        <w:tc>
          <w:tcPr>
            <w:tcW w:w="1829" w:type="dxa"/>
          </w:tcPr>
          <w:p w14:paraId="3D813B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Coefficient in front of the vertical pressure gradient</w:t>
            </w:r>
          </w:p>
        </w:tc>
        <w:tc>
          <w:tcPr>
            <w:tcW w:w="1764" w:type="dxa"/>
          </w:tcPr>
          <w:p w14:paraId="21E532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2000" w:type="dxa"/>
          </w:tcPr>
          <w:p w14:paraId="70CAF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754" w:type="dxa"/>
          </w:tcPr>
          <w:p w14:paraId="3542B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5B30EEE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F790253"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AF23867" w14:textId="77777777" w:rsidR="00691D3B" w:rsidRPr="00752797" w:rsidRDefault="00691D3B" w:rsidP="002603CC">
            <w:pPr>
              <w:pStyle w:val="PlainText"/>
              <w:jc w:val="both"/>
            </w:pPr>
            <w:r w:rsidRPr="00752797">
              <w:t>kdmin</w:t>
            </w:r>
            <w:r w:rsidR="001B6449" w:rsidRPr="00752797">
              <w:t>+</w:t>
            </w:r>
          </w:p>
        </w:tc>
        <w:tc>
          <w:tcPr>
            <w:tcW w:w="1829" w:type="dxa"/>
          </w:tcPr>
          <w:p w14:paraId="196AAD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value of kd (pi/dx &gt; min(kd))</w:t>
            </w:r>
          </w:p>
        </w:tc>
        <w:tc>
          <w:tcPr>
            <w:tcW w:w="1764" w:type="dxa"/>
          </w:tcPr>
          <w:p w14:paraId="2C7F5E3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2000" w:type="dxa"/>
          </w:tcPr>
          <w:p w14:paraId="2D4E3E6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0.0 - 0.05</w:t>
            </w:r>
          </w:p>
        </w:tc>
        <w:tc>
          <w:tcPr>
            <w:tcW w:w="754" w:type="dxa"/>
          </w:tcPr>
          <w:p w14:paraId="2DBD71E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7C86FE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B3C405"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5B0019" w14:textId="77777777" w:rsidR="00691D3B" w:rsidRPr="00752797" w:rsidRDefault="00691D3B" w:rsidP="002603CC">
            <w:pPr>
              <w:pStyle w:val="PlainText"/>
              <w:jc w:val="both"/>
            </w:pPr>
            <w:r w:rsidRPr="00752797">
              <w:t>maxbrsteep</w:t>
            </w:r>
            <w:r w:rsidR="001B6449" w:rsidRPr="00752797">
              <w:t>+</w:t>
            </w:r>
          </w:p>
        </w:tc>
        <w:tc>
          <w:tcPr>
            <w:tcW w:w="1829" w:type="dxa"/>
          </w:tcPr>
          <w:p w14:paraId="5E1F7F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wave steepness criterium</w:t>
            </w:r>
          </w:p>
        </w:tc>
        <w:tc>
          <w:tcPr>
            <w:tcW w:w="1764" w:type="dxa"/>
          </w:tcPr>
          <w:p w14:paraId="7971B2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0.6</w:t>
            </w:r>
          </w:p>
        </w:tc>
        <w:tc>
          <w:tcPr>
            <w:tcW w:w="2000" w:type="dxa"/>
          </w:tcPr>
          <w:p w14:paraId="19EC75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0.3 - 0.8</w:t>
            </w:r>
          </w:p>
        </w:tc>
        <w:tc>
          <w:tcPr>
            <w:tcW w:w="754" w:type="dxa"/>
          </w:tcPr>
          <w:p w14:paraId="1F5203E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286B98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84BD8A"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0573C33F" w14:textId="77777777" w:rsidR="00691D3B" w:rsidRPr="00752797" w:rsidRDefault="00691D3B" w:rsidP="002603CC">
            <w:pPr>
              <w:pStyle w:val="PlainText"/>
              <w:jc w:val="both"/>
            </w:pPr>
            <w:r w:rsidRPr="00752797">
              <w:t>nhbreaker</w:t>
            </w:r>
            <w:r w:rsidR="001B6449" w:rsidRPr="00752797">
              <w:t>+</w:t>
            </w:r>
          </w:p>
        </w:tc>
        <w:tc>
          <w:tcPr>
            <w:tcW w:w="1829" w:type="dxa"/>
          </w:tcPr>
          <w:p w14:paraId="4515E9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Non-hydrostatic breaker model</w:t>
            </w:r>
          </w:p>
        </w:tc>
        <w:tc>
          <w:tcPr>
            <w:tcW w:w="1764" w:type="dxa"/>
          </w:tcPr>
          <w:p w14:paraId="74B28E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2000" w:type="dxa"/>
          </w:tcPr>
          <w:p w14:paraId="0123F3B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0 - 3</w:t>
            </w:r>
          </w:p>
        </w:tc>
        <w:tc>
          <w:tcPr>
            <w:tcW w:w="754" w:type="dxa"/>
          </w:tcPr>
          <w:p w14:paraId="5B48DC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54545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C7F5E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08681C4C" w14:textId="77777777" w:rsidR="00691D3B" w:rsidRPr="00752797" w:rsidRDefault="00691D3B" w:rsidP="002603CC">
            <w:pPr>
              <w:pStyle w:val="PlainText"/>
              <w:jc w:val="both"/>
            </w:pPr>
            <w:r w:rsidRPr="00752797">
              <w:t>reformsteep</w:t>
            </w:r>
            <w:r w:rsidR="001B6449" w:rsidRPr="00752797">
              <w:t>+</w:t>
            </w:r>
          </w:p>
        </w:tc>
        <w:tc>
          <w:tcPr>
            <w:tcW w:w="1829" w:type="dxa"/>
          </w:tcPr>
          <w:p w14:paraId="1D1235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Wave steepness criterium to reform after breaking</w:t>
            </w:r>
          </w:p>
        </w:tc>
        <w:tc>
          <w:tcPr>
            <w:tcW w:w="1764" w:type="dxa"/>
          </w:tcPr>
          <w:p w14:paraId="5EA7AB8E" w14:textId="77777777" w:rsidR="00691D3B" w:rsidRPr="00752797" w:rsidRDefault="00691D3B"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14:paraId="616D4080" w14:textId="77777777" w:rsidR="00691D3B" w:rsidRPr="00752797" w:rsidRDefault="00691D3B"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0.0 - 0.95</w:t>
            </w:r>
            <w:r w:rsidR="001B6449" w:rsidRPr="00752797">
              <w:t>+</w:t>
            </w:r>
            <w:r w:rsidR="00586C99" w:rsidRPr="00752797">
              <w:t xml:space="preserve"> </w:t>
            </w:r>
            <w:r w:rsidRPr="00752797">
              <w:t>maxbrsteep</w:t>
            </w:r>
          </w:p>
        </w:tc>
        <w:tc>
          <w:tcPr>
            <w:tcW w:w="754" w:type="dxa"/>
          </w:tcPr>
          <w:p w14:paraId="375047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1DC605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985878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2329A0F" w14:textId="77777777" w:rsidR="00691D3B" w:rsidRPr="00752797" w:rsidRDefault="00691D3B" w:rsidP="002603CC">
            <w:pPr>
              <w:pStyle w:val="PlainText"/>
              <w:jc w:val="both"/>
            </w:pPr>
            <w:r w:rsidRPr="00752797">
              <w:t>secbrsteep</w:t>
            </w:r>
            <w:r w:rsidR="001B6449" w:rsidRPr="00752797">
              <w:t>+</w:t>
            </w:r>
          </w:p>
        </w:tc>
        <w:tc>
          <w:tcPr>
            <w:tcW w:w="1829" w:type="dxa"/>
          </w:tcPr>
          <w:p w14:paraId="0A4CE8D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Secondary maximum wave steepness criterium</w:t>
            </w:r>
          </w:p>
        </w:tc>
        <w:tc>
          <w:tcPr>
            <w:tcW w:w="1764" w:type="dxa"/>
          </w:tcPr>
          <w:p w14:paraId="438CA30B" w14:textId="77777777" w:rsidR="00691D3B" w:rsidRPr="00752797" w:rsidRDefault="00691D3B"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r w:rsidR="00EA4470" w:rsidRPr="00752797">
              <w:t xml:space="preserve">5 </w:t>
            </w:r>
            <w:r w:rsidR="00EA4470" w:rsidRPr="00752797">
              <w:br/>
              <w:t xml:space="preserve">+ </w:t>
            </w:r>
            <w:r w:rsidRPr="00752797">
              <w:t>maxbrsteep</w:t>
            </w:r>
          </w:p>
        </w:tc>
        <w:tc>
          <w:tcPr>
            <w:tcW w:w="2000" w:type="dxa"/>
          </w:tcPr>
          <w:p w14:paraId="0557C646" w14:textId="77777777" w:rsidR="00691D3B" w:rsidRPr="00752797" w:rsidRDefault="00EA4470"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0.0 - 0.95+ maxbrsteep</w:t>
            </w:r>
          </w:p>
        </w:tc>
        <w:tc>
          <w:tcPr>
            <w:tcW w:w="754" w:type="dxa"/>
          </w:tcPr>
          <w:p w14:paraId="135E26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E024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48EE9B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72ADFB6B" w14:textId="77777777" w:rsidR="00691D3B" w:rsidRPr="00752797" w:rsidRDefault="00691D3B" w:rsidP="002603CC">
            <w:pPr>
              <w:pStyle w:val="PlainText"/>
              <w:jc w:val="both"/>
            </w:pPr>
            <w:r w:rsidRPr="00752797">
              <w:t>solver</w:t>
            </w:r>
            <w:r w:rsidR="001B6449" w:rsidRPr="00752797">
              <w:t>+</w:t>
            </w:r>
          </w:p>
        </w:tc>
        <w:tc>
          <w:tcPr>
            <w:tcW w:w="1829" w:type="dxa"/>
          </w:tcPr>
          <w:p w14:paraId="179337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Solver used to solve the linear system</w:t>
            </w:r>
          </w:p>
        </w:tc>
        <w:tc>
          <w:tcPr>
            <w:tcW w:w="1764" w:type="dxa"/>
          </w:tcPr>
          <w:p w14:paraId="05D262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tridiag</w:t>
            </w:r>
          </w:p>
        </w:tc>
        <w:tc>
          <w:tcPr>
            <w:tcW w:w="2000" w:type="dxa"/>
          </w:tcPr>
          <w:p w14:paraId="732B5D1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sip, tridiag</w:t>
            </w:r>
          </w:p>
        </w:tc>
        <w:tc>
          <w:tcPr>
            <w:tcW w:w="754" w:type="dxa"/>
          </w:tcPr>
          <w:p w14:paraId="61A03B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62" w:type="dxa"/>
          </w:tcPr>
          <w:p w14:paraId="5B1235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9F4DE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9AA1B87" w14:textId="77777777" w:rsidR="00691D3B" w:rsidRPr="00752797" w:rsidRDefault="00691D3B" w:rsidP="002603CC">
            <w:pPr>
              <w:pStyle w:val="PlainText"/>
              <w:jc w:val="both"/>
            </w:pPr>
            <w:r w:rsidRPr="00752797">
              <w:t>solver_acc</w:t>
            </w:r>
            <w:r w:rsidR="001B6449" w:rsidRPr="00752797">
              <w:t>+</w:t>
            </w:r>
          </w:p>
        </w:tc>
        <w:tc>
          <w:tcPr>
            <w:tcW w:w="1829" w:type="dxa"/>
          </w:tcPr>
          <w:p w14:paraId="6DEEED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Accuracy with respect to the right-hand side used</w:t>
            </w:r>
            <w:r w:rsidR="004D2752">
              <w:t xml:space="preserve"> </w:t>
            </w:r>
            <w:r w:rsidRPr="00752797">
              <w:t xml:space="preserve">in the following termination </w:t>
            </w:r>
            <w:r w:rsidRPr="00752797">
              <w:lastRenderedPageBreak/>
              <w:t>criterion: ||b-Ax || &lt; acc</w:t>
            </w:r>
            <w:r w:rsidR="001B6449" w:rsidRPr="00752797">
              <w:t>+</w:t>
            </w:r>
            <w:r w:rsidRPr="00752797">
              <w:t xml:space="preserve">||b|| </w:t>
            </w:r>
          </w:p>
        </w:tc>
        <w:tc>
          <w:tcPr>
            <w:tcW w:w="1764" w:type="dxa"/>
          </w:tcPr>
          <w:p w14:paraId="021636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0.005</w:t>
            </w:r>
          </w:p>
        </w:tc>
        <w:tc>
          <w:tcPr>
            <w:tcW w:w="2000" w:type="dxa"/>
          </w:tcPr>
          <w:p w14:paraId="292FDB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754" w:type="dxa"/>
          </w:tcPr>
          <w:p w14:paraId="2C04E8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35DA0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92E15E8"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521610BC" w14:textId="77777777" w:rsidR="00691D3B" w:rsidRPr="00752797" w:rsidRDefault="00691D3B" w:rsidP="002603CC">
            <w:pPr>
              <w:pStyle w:val="PlainText"/>
              <w:jc w:val="both"/>
            </w:pPr>
            <w:r w:rsidRPr="00752797">
              <w:lastRenderedPageBreak/>
              <w:t>solver_maxit</w:t>
            </w:r>
            <w:r w:rsidR="001B6449" w:rsidRPr="00752797">
              <w:t>+</w:t>
            </w:r>
          </w:p>
        </w:tc>
        <w:tc>
          <w:tcPr>
            <w:tcW w:w="1829" w:type="dxa"/>
          </w:tcPr>
          <w:p w14:paraId="338CD7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the linear sip solver</w:t>
            </w:r>
          </w:p>
        </w:tc>
        <w:tc>
          <w:tcPr>
            <w:tcW w:w="1764" w:type="dxa"/>
          </w:tcPr>
          <w:p w14:paraId="3D2DCC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30</w:t>
            </w:r>
          </w:p>
        </w:tc>
        <w:tc>
          <w:tcPr>
            <w:tcW w:w="2000" w:type="dxa"/>
          </w:tcPr>
          <w:p w14:paraId="210423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754" w:type="dxa"/>
          </w:tcPr>
          <w:p w14:paraId="36D6C5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6864AC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86248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780B6422" w14:textId="77777777" w:rsidR="00691D3B" w:rsidRPr="00752797" w:rsidRDefault="00691D3B" w:rsidP="002603CC">
            <w:pPr>
              <w:pStyle w:val="PlainText"/>
              <w:jc w:val="both"/>
            </w:pPr>
            <w:r w:rsidRPr="00752797">
              <w:t>solver_urelax</w:t>
            </w:r>
            <w:r w:rsidR="001B6449" w:rsidRPr="00752797">
              <w:t>+</w:t>
            </w:r>
          </w:p>
        </w:tc>
        <w:tc>
          <w:tcPr>
            <w:tcW w:w="1829" w:type="dxa"/>
          </w:tcPr>
          <w:p w14:paraId="680D5A1F" w14:textId="77777777" w:rsidR="00691D3B" w:rsidRPr="00752797" w:rsidRDefault="004D2752"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Under relaxation</w:t>
            </w:r>
            <w:r w:rsidR="00691D3B" w:rsidRPr="00752797">
              <w:t xml:space="preserve"> parameter</w:t>
            </w:r>
          </w:p>
        </w:tc>
        <w:tc>
          <w:tcPr>
            <w:tcW w:w="1764" w:type="dxa"/>
          </w:tcPr>
          <w:p w14:paraId="634735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0.92</w:t>
            </w:r>
          </w:p>
        </w:tc>
        <w:tc>
          <w:tcPr>
            <w:tcW w:w="2000" w:type="dxa"/>
          </w:tcPr>
          <w:p w14:paraId="3DCEBD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0.5 - 0.99</w:t>
            </w:r>
          </w:p>
        </w:tc>
        <w:tc>
          <w:tcPr>
            <w:tcW w:w="754" w:type="dxa"/>
          </w:tcPr>
          <w:p w14:paraId="3F3AA2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47746C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4D919F06" w14:textId="77777777" w:rsidR="00691D3B" w:rsidRPr="00752797" w:rsidRDefault="00691D3B" w:rsidP="002603CC">
      <w:pPr>
        <w:pStyle w:val="Heading3"/>
        <w:jc w:val="both"/>
        <w:rPr>
          <w:lang w:val="en-US"/>
        </w:rPr>
      </w:pPr>
      <w:bookmarkStart w:id="301" w:name="_Toc412196435"/>
      <w:bookmarkStart w:id="302" w:name="_Toc413611069"/>
      <w:r w:rsidRPr="00752797">
        <w:rPr>
          <w:lang w:val="en-US"/>
        </w:rPr>
        <w:t>Physical constants</w:t>
      </w:r>
      <w:bookmarkEnd w:id="301"/>
      <w:bookmarkEnd w:id="302"/>
    </w:p>
    <w:p w14:paraId="668E7C20" w14:textId="77777777"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14:paraId="033CB464"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14</w:t>
      </w:r>
      <w:r>
        <w:fldChar w:fldCharType="end"/>
      </w:r>
      <w:r>
        <w:tab/>
      </w:r>
      <w:r w:rsidRPr="00752797">
        <w:rPr>
          <w:lang w:val="en-US"/>
        </w:rPr>
        <w:t xml:space="preserve">Overview of available </w:t>
      </w:r>
      <w:r>
        <w:rPr>
          <w:lang w:val="en-US"/>
        </w:rPr>
        <w:t>keyword related to physics</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752797" w14:paraId="05741374"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AE10EDC" w14:textId="77777777" w:rsidR="00691D3B" w:rsidRPr="00752797" w:rsidRDefault="00691D3B" w:rsidP="002603CC">
            <w:pPr>
              <w:pStyle w:val="PlainText"/>
              <w:jc w:val="both"/>
            </w:pPr>
            <w:r w:rsidRPr="00752797">
              <w:t>keyword</w:t>
            </w:r>
          </w:p>
        </w:tc>
        <w:tc>
          <w:tcPr>
            <w:tcW w:w="2834" w:type="dxa"/>
          </w:tcPr>
          <w:p w14:paraId="3703E00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AB6F9D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89B598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AC6D1F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871812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7A8A86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11B06A8" w14:textId="77777777" w:rsidR="00691D3B" w:rsidRPr="00752797" w:rsidRDefault="00691D3B" w:rsidP="002603CC">
            <w:pPr>
              <w:pStyle w:val="PlainText"/>
              <w:jc w:val="both"/>
            </w:pPr>
            <w:r w:rsidRPr="00752797">
              <w:t>depthscale</w:t>
            </w:r>
            <w:r w:rsidR="001B6449" w:rsidRPr="00752797">
              <w:t>+</w:t>
            </w:r>
          </w:p>
        </w:tc>
        <w:tc>
          <w:tcPr>
            <w:tcW w:w="2834" w:type="dxa"/>
          </w:tcPr>
          <w:p w14:paraId="14DB39B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Depthscale of (lab)test simulated, affects eps, hmin, hswitch and dzmax</w:t>
            </w:r>
          </w:p>
        </w:tc>
        <w:tc>
          <w:tcPr>
            <w:tcW w:w="1417" w:type="dxa"/>
          </w:tcPr>
          <w:p w14:paraId="3942F8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593B95DB" w14:textId="77777777" w:rsidR="00691D3B" w:rsidRPr="00752797" w:rsidRDefault="001935AF" w:rsidP="001935AF">
            <w:pPr>
              <w:pStyle w:val="PlainText"/>
              <w:jc w:val="both"/>
              <w:cnfStyle w:val="000000100000" w:firstRow="0" w:lastRow="0" w:firstColumn="0" w:lastColumn="0" w:oddVBand="0" w:evenVBand="0" w:oddHBand="1" w:evenHBand="0" w:firstRowFirstColumn="0" w:firstRowLastColumn="0" w:lastRowFirstColumn="0" w:lastRowLastColumn="0"/>
            </w:pPr>
            <w:r>
              <w:t>0</w:t>
            </w:r>
            <w:r w:rsidR="00691D3B" w:rsidRPr="00752797">
              <w:t>.</w:t>
            </w:r>
            <w:r>
              <w:t>1</w:t>
            </w:r>
            <w:r w:rsidR="00691D3B" w:rsidRPr="00752797">
              <w:t xml:space="preserve"> - 200.0</w:t>
            </w:r>
          </w:p>
        </w:tc>
        <w:tc>
          <w:tcPr>
            <w:tcW w:w="850" w:type="dxa"/>
          </w:tcPr>
          <w:p w14:paraId="5DF0D9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BC6E0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DB307A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C502C23" w14:textId="77777777" w:rsidR="00691D3B" w:rsidRPr="00752797" w:rsidRDefault="00691D3B" w:rsidP="002603CC">
            <w:pPr>
              <w:pStyle w:val="PlainText"/>
              <w:jc w:val="both"/>
            </w:pPr>
            <w:r w:rsidRPr="00752797">
              <w:t>g</w:t>
            </w:r>
          </w:p>
        </w:tc>
        <w:tc>
          <w:tcPr>
            <w:tcW w:w="2834" w:type="dxa"/>
          </w:tcPr>
          <w:p w14:paraId="6ABA1C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Gravitational acceleration</w:t>
            </w:r>
          </w:p>
        </w:tc>
        <w:tc>
          <w:tcPr>
            <w:tcW w:w="1417" w:type="dxa"/>
          </w:tcPr>
          <w:p w14:paraId="00E6EF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9.81</w:t>
            </w:r>
          </w:p>
        </w:tc>
        <w:tc>
          <w:tcPr>
            <w:tcW w:w="1984" w:type="dxa"/>
          </w:tcPr>
          <w:p w14:paraId="367BC8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9.7 - 9.9</w:t>
            </w:r>
          </w:p>
        </w:tc>
        <w:tc>
          <w:tcPr>
            <w:tcW w:w="850" w:type="dxa"/>
          </w:tcPr>
          <w:p w14:paraId="45CE181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ms^-2</w:t>
            </w:r>
          </w:p>
        </w:tc>
        <w:tc>
          <w:tcPr>
            <w:tcW w:w="1700" w:type="dxa"/>
          </w:tcPr>
          <w:p w14:paraId="0E7E489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E33C20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3A03E8" w14:textId="77777777" w:rsidR="00691D3B" w:rsidRPr="00752797" w:rsidRDefault="00691D3B" w:rsidP="002603CC">
            <w:pPr>
              <w:pStyle w:val="PlainText"/>
              <w:jc w:val="both"/>
            </w:pPr>
            <w:r w:rsidRPr="00752797">
              <w:t>rho</w:t>
            </w:r>
          </w:p>
        </w:tc>
        <w:tc>
          <w:tcPr>
            <w:tcW w:w="2834" w:type="dxa"/>
          </w:tcPr>
          <w:p w14:paraId="64B4E4D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Density of water</w:t>
            </w:r>
          </w:p>
        </w:tc>
        <w:tc>
          <w:tcPr>
            <w:tcW w:w="1417" w:type="dxa"/>
          </w:tcPr>
          <w:p w14:paraId="0ABC458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1025.0</w:t>
            </w:r>
          </w:p>
        </w:tc>
        <w:tc>
          <w:tcPr>
            <w:tcW w:w="1984" w:type="dxa"/>
          </w:tcPr>
          <w:p w14:paraId="73C5219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1000.0 - 1040.0</w:t>
            </w:r>
          </w:p>
        </w:tc>
        <w:tc>
          <w:tcPr>
            <w:tcW w:w="850" w:type="dxa"/>
          </w:tcPr>
          <w:p w14:paraId="6CA58E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kgm^-3</w:t>
            </w:r>
          </w:p>
        </w:tc>
        <w:tc>
          <w:tcPr>
            <w:tcW w:w="1700" w:type="dxa"/>
          </w:tcPr>
          <w:p w14:paraId="26538C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52A8546C" w14:textId="77777777" w:rsidR="00691D3B" w:rsidRPr="00752797" w:rsidRDefault="00691D3B" w:rsidP="002603CC">
      <w:pPr>
        <w:pStyle w:val="Heading3"/>
        <w:jc w:val="both"/>
        <w:rPr>
          <w:lang w:val="en-US"/>
        </w:rPr>
      </w:pPr>
      <w:bookmarkStart w:id="303" w:name="_Toc412196436"/>
      <w:bookmarkStart w:id="304" w:name="_Toc413611070"/>
      <w:r w:rsidRPr="00752797">
        <w:rPr>
          <w:lang w:val="en-US"/>
        </w:rPr>
        <w:t>Coriolis force</w:t>
      </w:r>
      <w:bookmarkEnd w:id="303"/>
      <w:bookmarkEnd w:id="304"/>
    </w:p>
    <w:p w14:paraId="1EBB9C10" w14:textId="77777777"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14:paraId="1E5EC9B6"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15</w:t>
      </w:r>
      <w:r>
        <w:fldChar w:fldCharType="end"/>
      </w:r>
      <w:r>
        <w:tab/>
      </w:r>
      <w:r w:rsidRPr="00752797">
        <w:rPr>
          <w:lang w:val="en-US"/>
        </w:rPr>
        <w:t xml:space="preserve">Overview of available </w:t>
      </w:r>
      <w:r>
        <w:rPr>
          <w:lang w:val="en-US"/>
        </w:rPr>
        <w:t>keyword related to the Coriolis force</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752797" w14:paraId="62350CF0"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14:paraId="356D11ED" w14:textId="77777777" w:rsidR="00691D3B" w:rsidRPr="00752797" w:rsidRDefault="00691D3B" w:rsidP="002603CC">
            <w:pPr>
              <w:pStyle w:val="PlainText"/>
              <w:jc w:val="both"/>
            </w:pPr>
            <w:r w:rsidRPr="00752797">
              <w:t>keyword</w:t>
            </w:r>
          </w:p>
        </w:tc>
        <w:tc>
          <w:tcPr>
            <w:tcW w:w="2411" w:type="dxa"/>
          </w:tcPr>
          <w:p w14:paraId="34557D8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77" w:type="dxa"/>
          </w:tcPr>
          <w:p w14:paraId="4EBD62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323" w:type="dxa"/>
          </w:tcPr>
          <w:p w14:paraId="5265C8E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5D85DF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7" w:type="dxa"/>
          </w:tcPr>
          <w:p w14:paraId="789AB59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8E591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283E3E1D" w14:textId="77777777" w:rsidR="00691D3B" w:rsidRPr="00752797" w:rsidRDefault="00691D3B" w:rsidP="002603CC">
            <w:pPr>
              <w:pStyle w:val="PlainText"/>
              <w:jc w:val="both"/>
            </w:pPr>
            <w:r w:rsidRPr="00752797">
              <w:t>lat</w:t>
            </w:r>
            <w:r w:rsidR="001B6449" w:rsidRPr="00752797">
              <w:t>+</w:t>
            </w:r>
          </w:p>
        </w:tc>
        <w:tc>
          <w:tcPr>
            <w:tcW w:w="2411" w:type="dxa"/>
          </w:tcPr>
          <w:p w14:paraId="76E19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Latitude at model location  for computing Coriolis</w:t>
            </w:r>
          </w:p>
        </w:tc>
        <w:tc>
          <w:tcPr>
            <w:tcW w:w="1477" w:type="dxa"/>
          </w:tcPr>
          <w:p w14:paraId="47D361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323" w:type="dxa"/>
          </w:tcPr>
          <w:p w14:paraId="134E03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-90.0 - 90.0</w:t>
            </w:r>
          </w:p>
        </w:tc>
        <w:tc>
          <w:tcPr>
            <w:tcW w:w="973" w:type="dxa"/>
          </w:tcPr>
          <w:p w14:paraId="32D792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277" w:type="dxa"/>
          </w:tcPr>
          <w:p w14:paraId="1318C9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88BF0C" w14:textId="77777777" w:rsidTr="008245B0">
        <w:tc>
          <w:tcPr>
            <w:cnfStyle w:val="001000000000" w:firstRow="0" w:lastRow="0" w:firstColumn="1" w:lastColumn="0" w:oddVBand="0" w:evenVBand="0" w:oddHBand="0" w:evenHBand="0" w:firstRowFirstColumn="0" w:firstRowLastColumn="0" w:lastRowFirstColumn="0" w:lastRowLastColumn="0"/>
            <w:tcW w:w="1469" w:type="dxa"/>
          </w:tcPr>
          <w:p w14:paraId="5A05E1D1" w14:textId="77777777" w:rsidR="00691D3B" w:rsidRPr="00752797" w:rsidRDefault="00691D3B" w:rsidP="002603CC">
            <w:pPr>
              <w:pStyle w:val="PlainText"/>
              <w:jc w:val="both"/>
            </w:pPr>
            <w:r w:rsidRPr="00752797">
              <w:t>wearth</w:t>
            </w:r>
            <w:r w:rsidR="001B6449" w:rsidRPr="00752797">
              <w:t>+</w:t>
            </w:r>
          </w:p>
        </w:tc>
        <w:tc>
          <w:tcPr>
            <w:tcW w:w="2411" w:type="dxa"/>
          </w:tcPr>
          <w:p w14:paraId="2EB4EA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Angular velocity of earth calculated as: 1/rotation_time (in hours)</w:t>
            </w:r>
          </w:p>
        </w:tc>
        <w:tc>
          <w:tcPr>
            <w:tcW w:w="1477" w:type="dxa"/>
          </w:tcPr>
          <w:p w14:paraId="6D9A55A4" w14:textId="77777777" w:rsidR="00691D3B" w:rsidRPr="00752797" w:rsidRDefault="004D2752" w:rsidP="002603CC">
            <w:pPr>
              <w:pStyle w:val="PlainText"/>
              <w:jc w:val="both"/>
              <w:cnfStyle w:val="000000000000" w:firstRow="0" w:lastRow="0" w:firstColumn="0" w:lastColumn="0" w:oddVBand="0" w:evenVBand="0" w:oddHBand="0" w:evenHBand="0" w:firstRowFirstColumn="0" w:firstRowLastColumn="0" w:lastRowFirstColumn="0" w:lastRowLastColumn="0"/>
            </w:pPr>
            <w:r>
              <w:t>0.0417</w:t>
            </w:r>
          </w:p>
        </w:tc>
        <w:tc>
          <w:tcPr>
            <w:tcW w:w="1323" w:type="dxa"/>
          </w:tcPr>
          <w:p w14:paraId="54D45A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718EBC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hour^-1</w:t>
            </w:r>
          </w:p>
        </w:tc>
        <w:tc>
          <w:tcPr>
            <w:tcW w:w="1277" w:type="dxa"/>
          </w:tcPr>
          <w:p w14:paraId="0BE7FAA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2162765" w14:textId="77777777" w:rsidR="00691D3B" w:rsidRPr="00752797" w:rsidRDefault="00691D3B" w:rsidP="002603CC">
      <w:pPr>
        <w:pStyle w:val="Heading3"/>
        <w:jc w:val="both"/>
        <w:rPr>
          <w:lang w:val="en-US"/>
        </w:rPr>
      </w:pPr>
      <w:bookmarkStart w:id="305" w:name="_Toc412196437"/>
      <w:bookmarkStart w:id="306" w:name="_Toc413611071"/>
      <w:r w:rsidRPr="00752797">
        <w:rPr>
          <w:lang w:val="en-US"/>
        </w:rPr>
        <w:t>MPI</w:t>
      </w:r>
      <w:bookmarkEnd w:id="305"/>
      <w:bookmarkEnd w:id="306"/>
    </w:p>
    <w:p w14:paraId="06F22716" w14:textId="77777777"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w:t>
      </w:r>
      <w:r w:rsidRPr="00752797">
        <w:rPr>
          <w:lang w:val="en-US"/>
        </w:rPr>
        <w:lastRenderedPageBreak/>
        <w:t xml:space="preserve">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r w:rsidRPr="00752797">
        <w:rPr>
          <w:i/>
          <w:lang w:val="en-US"/>
        </w:rPr>
        <w:t>mmpi</w:t>
      </w:r>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14:paraId="12D21EDB"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16</w:t>
      </w:r>
      <w:r>
        <w:fldChar w:fldCharType="end"/>
      </w:r>
      <w:r>
        <w:tab/>
      </w:r>
      <w:r w:rsidRPr="00752797">
        <w:rPr>
          <w:lang w:val="en-US"/>
        </w:rPr>
        <w:t xml:space="preserve">Overview of available </w:t>
      </w:r>
      <w:r>
        <w:rPr>
          <w:lang w:val="en-US"/>
        </w:rPr>
        <w:t>keyword related to 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752797" w14:paraId="41CAFE2B"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1F68350" w14:textId="77777777" w:rsidR="00691D3B" w:rsidRPr="00752797" w:rsidRDefault="00691D3B" w:rsidP="002603CC">
            <w:pPr>
              <w:pStyle w:val="PlainText"/>
              <w:jc w:val="both"/>
            </w:pPr>
            <w:r w:rsidRPr="00752797">
              <w:t>keyword</w:t>
            </w:r>
          </w:p>
        </w:tc>
        <w:tc>
          <w:tcPr>
            <w:tcW w:w="2834" w:type="dxa"/>
          </w:tcPr>
          <w:p w14:paraId="0918600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729408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49CDC7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20C2E3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FA256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4AEA8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85974E" w14:textId="77777777" w:rsidR="00691D3B" w:rsidRPr="00752797" w:rsidRDefault="00691D3B" w:rsidP="002603CC">
            <w:pPr>
              <w:pStyle w:val="PlainText"/>
              <w:jc w:val="both"/>
            </w:pPr>
            <w:r w:rsidRPr="00752797">
              <w:t>mmpi</w:t>
            </w:r>
            <w:r w:rsidR="001B6449" w:rsidRPr="00752797">
              <w:t>+</w:t>
            </w:r>
          </w:p>
        </w:tc>
        <w:tc>
          <w:tcPr>
            <w:tcW w:w="2834" w:type="dxa"/>
          </w:tcPr>
          <w:p w14:paraId="570A637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cross-shore direction when manually specifying mpi domains</w:t>
            </w:r>
          </w:p>
        </w:tc>
        <w:tc>
          <w:tcPr>
            <w:tcW w:w="1417" w:type="dxa"/>
          </w:tcPr>
          <w:p w14:paraId="449623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984" w:type="dxa"/>
          </w:tcPr>
          <w:p w14:paraId="4EEFB2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5CA828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A32A9F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D6728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B8F3616" w14:textId="77777777" w:rsidR="00691D3B" w:rsidRPr="00752797" w:rsidRDefault="00691D3B" w:rsidP="002603CC">
            <w:pPr>
              <w:pStyle w:val="PlainText"/>
              <w:jc w:val="both"/>
            </w:pPr>
            <w:r w:rsidRPr="00752797">
              <w:t>mpiboundary</w:t>
            </w:r>
            <w:r w:rsidR="001B6449" w:rsidRPr="00752797">
              <w:t>+</w:t>
            </w:r>
          </w:p>
        </w:tc>
        <w:tc>
          <w:tcPr>
            <w:tcW w:w="2834" w:type="dxa"/>
          </w:tcPr>
          <w:p w14:paraId="401AD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Fix mpi boundaries along y-lines, x-lines, use manual defined domains or find shortest boundary automatically</w:t>
            </w:r>
          </w:p>
        </w:tc>
        <w:tc>
          <w:tcPr>
            <w:tcW w:w="1417" w:type="dxa"/>
          </w:tcPr>
          <w:p w14:paraId="603EB87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w:t>
            </w:r>
          </w:p>
        </w:tc>
        <w:tc>
          <w:tcPr>
            <w:tcW w:w="1984" w:type="dxa"/>
          </w:tcPr>
          <w:p w14:paraId="6136F49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 x, y, man</w:t>
            </w:r>
          </w:p>
        </w:tc>
        <w:tc>
          <w:tcPr>
            <w:tcW w:w="850" w:type="dxa"/>
          </w:tcPr>
          <w:p w14:paraId="1451EC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D9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2F103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2F51C01" w14:textId="77777777" w:rsidR="00691D3B" w:rsidRPr="00752797" w:rsidRDefault="00691D3B" w:rsidP="002603CC">
            <w:pPr>
              <w:pStyle w:val="PlainText"/>
              <w:jc w:val="both"/>
            </w:pPr>
            <w:r w:rsidRPr="00752797">
              <w:t>nmpi</w:t>
            </w:r>
            <w:r w:rsidR="001B6449" w:rsidRPr="00752797">
              <w:t>+</w:t>
            </w:r>
          </w:p>
        </w:tc>
        <w:tc>
          <w:tcPr>
            <w:tcW w:w="2834" w:type="dxa"/>
          </w:tcPr>
          <w:p w14:paraId="204046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alongshore direction when manually specifying mpi domains</w:t>
            </w:r>
          </w:p>
        </w:tc>
        <w:tc>
          <w:tcPr>
            <w:tcW w:w="1417" w:type="dxa"/>
          </w:tcPr>
          <w:p w14:paraId="5CE06B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w:t>
            </w:r>
          </w:p>
        </w:tc>
        <w:tc>
          <w:tcPr>
            <w:tcW w:w="1984" w:type="dxa"/>
          </w:tcPr>
          <w:p w14:paraId="28773F3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01C0FF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42973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198DE6B3" w14:textId="77777777" w:rsidR="00691D3B" w:rsidRPr="00752797" w:rsidRDefault="00691D3B" w:rsidP="002603CC">
      <w:pPr>
        <w:pStyle w:val="Heading3"/>
        <w:jc w:val="both"/>
        <w:rPr>
          <w:lang w:val="en-US"/>
        </w:rPr>
      </w:pPr>
      <w:bookmarkStart w:id="307" w:name="_Toc412196438"/>
      <w:bookmarkStart w:id="308" w:name="_Toc413611072"/>
      <w:r w:rsidRPr="00752797">
        <w:rPr>
          <w:lang w:val="en-US"/>
        </w:rPr>
        <w:t>Output projection</w:t>
      </w:r>
      <w:bookmarkEnd w:id="307"/>
      <w:bookmarkEnd w:id="308"/>
    </w:p>
    <w:p w14:paraId="73D816E6" w14:textId="77777777"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14:paraId="43F36666" w14:textId="77777777" w:rsidR="001935AF" w:rsidRDefault="001935AF" w:rsidP="002603CC">
      <w:pPr>
        <w:pStyle w:val="BodyText"/>
        <w:rPr>
          <w:lang w:val="en-US"/>
        </w:rPr>
      </w:pPr>
    </w:p>
    <w:p w14:paraId="6BAC1FCF" w14:textId="77777777" w:rsidR="001935AF" w:rsidRPr="00752797" w:rsidRDefault="001935AF" w:rsidP="001935AF">
      <w:pPr>
        <w:pStyle w:val="Caption"/>
        <w:rPr>
          <w:lang w:val="en-US"/>
        </w:rPr>
      </w:pPr>
      <w:r>
        <w:t xml:space="preserve">Table </w:t>
      </w:r>
      <w:r>
        <w:fldChar w:fldCharType="begin"/>
      </w:r>
      <w:r>
        <w:instrText xml:space="preserve"> STYLEREF 1 \s </w:instrText>
      </w:r>
      <w:r>
        <w:fldChar w:fldCharType="separate"/>
      </w:r>
      <w:r w:rsidR="002D6E55">
        <w:rPr>
          <w:noProof/>
        </w:rPr>
        <w:t>6</w:t>
      </w:r>
      <w:r>
        <w:fldChar w:fldCharType="end"/>
      </w:r>
      <w:r>
        <w:t>.</w:t>
      </w:r>
      <w:r>
        <w:fldChar w:fldCharType="begin"/>
      </w:r>
      <w:r>
        <w:instrText xml:space="preserve"> SEQ Table \* ARABIC \s 1 </w:instrText>
      </w:r>
      <w:r>
        <w:fldChar w:fldCharType="separate"/>
      </w:r>
      <w:r w:rsidR="002D6E55">
        <w:rPr>
          <w:noProof/>
        </w:rPr>
        <w:t>17</w:t>
      </w:r>
      <w:r>
        <w:fldChar w:fldCharType="end"/>
      </w:r>
      <w:r>
        <w:tab/>
      </w:r>
      <w:r w:rsidRPr="00752797">
        <w:rPr>
          <w:lang w:val="en-US"/>
        </w:rPr>
        <w:t xml:space="preserve">Overview of available </w:t>
      </w:r>
      <w:r>
        <w:rPr>
          <w:lang w:val="en-US"/>
        </w:rPr>
        <w:t>keyword related to the output projection</w:t>
      </w:r>
    </w:p>
    <w:tbl>
      <w:tblPr>
        <w:tblStyle w:val="LightShading-Accent1"/>
        <w:tblW w:w="0" w:type="auto"/>
        <w:tblLook w:val="04A0" w:firstRow="1" w:lastRow="0" w:firstColumn="1" w:lastColumn="0" w:noHBand="0" w:noVBand="1"/>
      </w:tblPr>
      <w:tblGrid>
        <w:gridCol w:w="1799"/>
        <w:gridCol w:w="2238"/>
        <w:gridCol w:w="1263"/>
        <w:gridCol w:w="1433"/>
        <w:gridCol w:w="849"/>
        <w:gridCol w:w="1348"/>
      </w:tblGrid>
      <w:tr w:rsidR="00691D3B" w:rsidRPr="00752797" w14:paraId="287D5E9D"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54D3059" w14:textId="77777777" w:rsidR="00691D3B" w:rsidRPr="00752797" w:rsidRDefault="00691D3B" w:rsidP="002603CC">
            <w:pPr>
              <w:pStyle w:val="PlainText"/>
              <w:jc w:val="both"/>
            </w:pPr>
            <w:r w:rsidRPr="00752797">
              <w:t>keyword</w:t>
            </w:r>
          </w:p>
        </w:tc>
        <w:tc>
          <w:tcPr>
            <w:tcW w:w="2834" w:type="dxa"/>
          </w:tcPr>
          <w:p w14:paraId="3D44B2C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F8A69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C01604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86EB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91D6A2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699421F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CA372B7" w14:textId="77777777" w:rsidR="00691D3B" w:rsidRPr="00752797" w:rsidRDefault="00691D3B" w:rsidP="002603CC">
            <w:pPr>
              <w:pStyle w:val="PlainText"/>
              <w:jc w:val="both"/>
            </w:pPr>
            <w:r w:rsidRPr="00752797">
              <w:t>projection</w:t>
            </w:r>
            <w:r w:rsidR="001B6449" w:rsidRPr="00752797">
              <w:t>+</w:t>
            </w:r>
          </w:p>
        </w:tc>
        <w:tc>
          <w:tcPr>
            <w:tcW w:w="2834" w:type="dxa"/>
          </w:tcPr>
          <w:p w14:paraId="5574D3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Projection string</w:t>
            </w:r>
          </w:p>
        </w:tc>
        <w:tc>
          <w:tcPr>
            <w:tcW w:w="1417" w:type="dxa"/>
          </w:tcPr>
          <w:p w14:paraId="7DEF8E3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w:t>
            </w:r>
          </w:p>
        </w:tc>
        <w:tc>
          <w:tcPr>
            <w:tcW w:w="1984" w:type="dxa"/>
          </w:tcPr>
          <w:p w14:paraId="6A30774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05DA7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3E454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7DAACD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E6EC5F" w14:textId="77777777" w:rsidR="00691D3B" w:rsidRPr="00752797" w:rsidRDefault="00691D3B" w:rsidP="002603CC">
            <w:pPr>
              <w:pStyle w:val="PlainText"/>
              <w:jc w:val="both"/>
            </w:pPr>
            <w:r w:rsidRPr="00752797">
              <w:t>rotate</w:t>
            </w:r>
          </w:p>
        </w:tc>
        <w:tc>
          <w:tcPr>
            <w:tcW w:w="2834" w:type="dxa"/>
          </w:tcPr>
          <w:p w14:paraId="2006DF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Rotate output as </w:t>
            </w:r>
            <w:r w:rsidR="004D2752" w:rsidRPr="00752797">
              <w:t>post processing</w:t>
            </w:r>
            <w:r w:rsidRPr="00752797">
              <w:t xml:space="preserve"> with given angle</w:t>
            </w:r>
          </w:p>
        </w:tc>
        <w:tc>
          <w:tcPr>
            <w:tcW w:w="1417" w:type="dxa"/>
          </w:tcPr>
          <w:p w14:paraId="42C6012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984" w:type="dxa"/>
          </w:tcPr>
          <w:p w14:paraId="41277B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2C27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92BFE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020D4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2611BF" w14:textId="77777777" w:rsidR="00691D3B" w:rsidRPr="00752797" w:rsidRDefault="00691D3B" w:rsidP="002603CC">
            <w:pPr>
              <w:pStyle w:val="PlainText"/>
              <w:jc w:val="both"/>
            </w:pPr>
          </w:p>
        </w:tc>
        <w:tc>
          <w:tcPr>
            <w:tcW w:w="2834" w:type="dxa"/>
          </w:tcPr>
          <w:p w14:paraId="6E838B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477C3F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49F25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881615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467FCE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687ABFE" w14:textId="77777777" w:rsidR="009B7A2D" w:rsidRPr="00752797" w:rsidRDefault="009B7A2D" w:rsidP="009B7A2D">
      <w:pPr>
        <w:rPr>
          <w:lang w:val="en-US"/>
        </w:rPr>
      </w:pPr>
    </w:p>
    <w:p w14:paraId="4DDE3000" w14:textId="77777777" w:rsidR="009B7A2D" w:rsidRPr="00752797" w:rsidRDefault="009B7A2D" w:rsidP="009B7A2D">
      <w:pPr>
        <w:rPr>
          <w:b/>
          <w:iCs/>
          <w:szCs w:val="28"/>
          <w:lang w:val="en-US"/>
        </w:rPr>
      </w:pPr>
      <w:r w:rsidRPr="00752797">
        <w:rPr>
          <w:lang w:val="en-US"/>
        </w:rPr>
        <w:br w:type="page"/>
      </w:r>
    </w:p>
    <w:p w14:paraId="5FE44C3C" w14:textId="77777777" w:rsidR="00A52150" w:rsidRPr="00752797" w:rsidRDefault="00734E22" w:rsidP="002603CC">
      <w:pPr>
        <w:pStyle w:val="Heading2"/>
        <w:jc w:val="both"/>
        <w:rPr>
          <w:lang w:val="en-US"/>
        </w:rPr>
      </w:pPr>
      <w:bookmarkStart w:id="309" w:name="_Toc413611073"/>
      <w:r w:rsidRPr="00752797">
        <w:rPr>
          <w:lang w:val="en-US"/>
        </w:rPr>
        <w:lastRenderedPageBreak/>
        <w:t>Numerical implementation</w:t>
      </w:r>
      <w:bookmarkEnd w:id="309"/>
      <w:r w:rsidRPr="00752797">
        <w:rPr>
          <w:lang w:val="en-US"/>
        </w:rPr>
        <w:t xml:space="preserve"> </w:t>
      </w:r>
    </w:p>
    <w:bookmarkStart w:id="310" w:name="_Toc413611074"/>
    <w:p w14:paraId="544D8AA3" w14:textId="77777777" w:rsidR="00313B40" w:rsidRPr="00752797" w:rsidRDefault="007C40A3" w:rsidP="002603CC">
      <w:pPr>
        <w:pStyle w:val="Heading3"/>
        <w:jc w:val="both"/>
        <w:rPr>
          <w:lang w:val="en-US"/>
        </w:rPr>
      </w:pPr>
      <w:r>
        <w:rPr>
          <w:lang w:val="en-US"/>
        </w:rPr>
        <w:fldChar w:fldCharType="begin"/>
      </w:r>
      <w:r>
        <w:rPr>
          <w:lang w:val="en-US"/>
        </w:rPr>
        <w:instrText xml:space="preserve"> MACROBUTTON MTEditEquationSection2 </w:instrText>
      </w:r>
      <w:r w:rsidRPr="007C40A3">
        <w:rPr>
          <w:rStyle w:val="MTEquationSection"/>
        </w:rPr>
        <w:instrText>Equation Section 6</w:instrText>
      </w:r>
      <w:r>
        <w:rPr>
          <w:lang w:val="en-US"/>
        </w:rPr>
        <w:fldChar w:fldCharType="begin"/>
      </w:r>
      <w:r>
        <w:rPr>
          <w:lang w:val="en-US"/>
        </w:rPr>
        <w:instrText xml:space="preserve"> SEQ MTEqn \r \h \* MERGEFORMAT </w:instrText>
      </w:r>
      <w:r>
        <w:rPr>
          <w:lang w:val="en-US"/>
        </w:rPr>
        <w:fldChar w:fldCharType="end"/>
      </w:r>
      <w:r>
        <w:rPr>
          <w:lang w:val="en-US"/>
        </w:rPr>
        <w:fldChar w:fldCharType="begin"/>
      </w:r>
      <w:r>
        <w:rPr>
          <w:lang w:val="en-US"/>
        </w:rPr>
        <w:instrText xml:space="preserve"> SEQ MTSec \r 6 \h \* MERGEFORMAT </w:instrText>
      </w:r>
      <w:r>
        <w:rPr>
          <w:lang w:val="en-US"/>
        </w:rPr>
        <w:fldChar w:fldCharType="end"/>
      </w:r>
      <w:r>
        <w:rPr>
          <w:lang w:val="en-US"/>
        </w:rPr>
        <w:fldChar w:fldCharType="end"/>
      </w:r>
      <w:r w:rsidR="00313B40" w:rsidRPr="00752797">
        <w:rPr>
          <w:lang w:val="en-US"/>
        </w:rPr>
        <w:t>Grid set-up</w:t>
      </w:r>
      <w:bookmarkEnd w:id="310"/>
    </w:p>
    <w:p w14:paraId="3DCC7E2F" w14:textId="77777777" w:rsidR="00313B40" w:rsidRPr="00752797"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Figure </w:t>
      </w:r>
      <w:r w:rsidR="002D6E55">
        <w:rPr>
          <w:lang w:val="en-US"/>
        </w:rPr>
        <w:t>6.1</w:t>
      </w:r>
      <w:r w:rsidRPr="00752797">
        <w:rPr>
          <w:lang w:val="en-US"/>
        </w:rPr>
        <w:fldChar w:fldCharType="end"/>
      </w:r>
      <w:r w:rsidRPr="00752797">
        <w:rPr>
          <w:lang w:val="en-US"/>
        </w:rPr>
        <w:t xml:space="preserve"> the z, u, v and c (corner) points with the same numbering are shown. The grid directions are named s and n; grid distances are denoted by </w:t>
      </w:r>
      <w:r w:rsidRPr="00752797">
        <w:rPr>
          <w:position w:val="-6"/>
          <w:lang w:val="en-US"/>
        </w:rPr>
        <w:object w:dxaOrig="320" w:dyaOrig="279" w14:anchorId="17F94319">
          <v:shape id="_x0000_i1153" type="#_x0000_t75" style="width:16pt;height:15pt" o:ole="">
            <v:imagedata r:id="rId299" o:title=""/>
          </v:shape>
          <o:OLEObject Type="Embed" ProgID="Equation.DSMT4" ShapeID="_x0000_i1153" DrawAspect="Content" ObjectID="_1362569653" r:id="rId300"/>
        </w:object>
      </w:r>
      <w:r w:rsidRPr="00752797">
        <w:rPr>
          <w:lang w:val="en-US"/>
        </w:rPr>
        <w:t xml:space="preserve">and </w:t>
      </w:r>
      <w:r w:rsidRPr="00752797">
        <w:rPr>
          <w:position w:val="-6"/>
          <w:lang w:val="en-US"/>
        </w:rPr>
        <w:object w:dxaOrig="340" w:dyaOrig="279" w14:anchorId="508FDB3D">
          <v:shape id="_x0000_i1154" type="#_x0000_t75" style="width:17pt;height:15pt" o:ole="">
            <v:imagedata r:id="rId301" o:title=""/>
          </v:shape>
          <o:OLEObject Type="Embed" ProgID="Equation.DSMT4" ShapeID="_x0000_i1154" DrawAspect="Content" ObjectID="_1362569654" r:id="rId302"/>
        </w:object>
      </w:r>
      <w:r w:rsidRPr="00752797">
        <w:rPr>
          <w:lang w:val="en-US"/>
        </w:rPr>
        <w:t xml:space="preserve">, with subscripts referring to the point where they are defined. A finite-volume approach is utilized where mass, momentum and wave action are strictly conserved.  In the  middle panel of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2D6E55" w:rsidRPr="00752797">
        <w:rPr>
          <w:lang w:val="en-US"/>
        </w:rPr>
        <w:t xml:space="preserve">Figure </w:t>
      </w:r>
      <w:r w:rsidR="002D6E55">
        <w:rPr>
          <w:lang w:val="en-US"/>
        </w:rPr>
        <w:t>6.1</w:t>
      </w:r>
      <w:r w:rsidRPr="00752797">
        <w:rPr>
          <w:lang w:val="en-US"/>
        </w:rPr>
        <w:fldChar w:fldCharType="end"/>
      </w:r>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14:paraId="6911AB49" w14:textId="77777777" w:rsidR="00313B40" w:rsidRPr="00752797" w:rsidRDefault="00313B40" w:rsidP="002603CC">
      <w:pPr>
        <w:keepNext/>
        <w:tabs>
          <w:tab w:val="left" w:pos="7200"/>
          <w:tab w:val="left" w:pos="7470"/>
        </w:tabs>
        <w:rPr>
          <w:lang w:val="en-US"/>
        </w:rPr>
      </w:pPr>
      <w:r w:rsidRPr="00752797">
        <w:rPr>
          <w:noProof/>
          <w:lang w:val="en-US"/>
        </w:rPr>
        <w:drawing>
          <wp:inline distT="0" distB="0" distL="0" distR="0" wp14:anchorId="39DAA61A" wp14:editId="1422FF5A">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3"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14:paraId="65E50408" w14:textId="77777777" w:rsidR="00313B40" w:rsidRPr="00752797" w:rsidRDefault="00313B40" w:rsidP="002603CC">
      <w:pPr>
        <w:pStyle w:val="Caption"/>
        <w:jc w:val="both"/>
        <w:rPr>
          <w:lang w:val="en-US"/>
        </w:rPr>
      </w:pPr>
      <w:bookmarkStart w:id="311" w:name="_Ref411936920"/>
      <w:bookmarkStart w:id="312" w:name="_Ref411935479"/>
      <w:r w:rsidRPr="00752797">
        <w:rPr>
          <w:lang w:val="en-US"/>
        </w:rPr>
        <w:t xml:space="preserve">Figure </w:t>
      </w:r>
      <w:r w:rsidR="001935AF">
        <w:rPr>
          <w:lang w:val="en-US"/>
        </w:rPr>
        <w:fldChar w:fldCharType="begin"/>
      </w:r>
      <w:r w:rsidR="001935AF">
        <w:rPr>
          <w:lang w:val="en-US"/>
        </w:rPr>
        <w:instrText xml:space="preserve"> STYLEREF 1 \s </w:instrText>
      </w:r>
      <w:r w:rsidR="001935AF">
        <w:rPr>
          <w:lang w:val="en-US"/>
        </w:rPr>
        <w:fldChar w:fldCharType="separate"/>
      </w:r>
      <w:r w:rsidR="002D6E55">
        <w:rPr>
          <w:noProof/>
          <w:lang w:val="en-US"/>
        </w:rPr>
        <w:t>6</w:t>
      </w:r>
      <w:r w:rsidR="001935AF">
        <w:rPr>
          <w:lang w:val="en-US"/>
        </w:rPr>
        <w:fldChar w:fldCharType="end"/>
      </w:r>
      <w:r w:rsidR="001935AF">
        <w:rPr>
          <w:lang w:val="en-US"/>
        </w:rPr>
        <w:t>.</w:t>
      </w:r>
      <w:r w:rsidR="001935AF">
        <w:rPr>
          <w:lang w:val="en-US"/>
        </w:rPr>
        <w:fldChar w:fldCharType="begin"/>
      </w:r>
      <w:r w:rsidR="001935AF">
        <w:rPr>
          <w:lang w:val="en-US"/>
        </w:rPr>
        <w:instrText xml:space="preserve"> SEQ Figure \* ARABIC \s 1 </w:instrText>
      </w:r>
      <w:r w:rsidR="001935AF">
        <w:rPr>
          <w:lang w:val="en-US"/>
        </w:rPr>
        <w:fldChar w:fldCharType="separate"/>
      </w:r>
      <w:r w:rsidR="002D6E55">
        <w:rPr>
          <w:noProof/>
          <w:lang w:val="en-US"/>
        </w:rPr>
        <w:t>1</w:t>
      </w:r>
      <w:r w:rsidR="001935AF">
        <w:rPr>
          <w:lang w:val="en-US"/>
        </w:rPr>
        <w:fldChar w:fldCharType="end"/>
      </w:r>
      <w:bookmarkEnd w:id="311"/>
      <w:r w:rsidRPr="00752797">
        <w:rPr>
          <w:lang w:val="en-US"/>
        </w:rPr>
        <w:t xml:space="preserve"> Location of staggered grid points (left panel); definition of grid distances (middle) and terms in volume balance (right)</w:t>
      </w:r>
      <w:bookmarkEnd w:id="312"/>
    </w:p>
    <w:p w14:paraId="1DD8920E" w14:textId="77777777" w:rsidR="00313B40" w:rsidRPr="00752797" w:rsidRDefault="00313B40" w:rsidP="002603CC">
      <w:pPr>
        <w:pStyle w:val="Caption"/>
        <w:tabs>
          <w:tab w:val="left" w:pos="7200"/>
          <w:tab w:val="left" w:pos="7470"/>
        </w:tabs>
        <w:spacing w:after="120"/>
        <w:ind w:left="0" w:firstLine="0"/>
        <w:jc w:val="both"/>
        <w:rPr>
          <w:b/>
          <w:bCs w:val="0"/>
          <w:lang w:val="en-US"/>
        </w:rPr>
      </w:pPr>
    </w:p>
    <w:p w14:paraId="1867F330" w14:textId="77777777" w:rsidR="0073638B" w:rsidRPr="00752797" w:rsidRDefault="0073638B" w:rsidP="0073638B">
      <w:pPr>
        <w:pStyle w:val="Heading3"/>
        <w:jc w:val="both"/>
        <w:rPr>
          <w:lang w:val="en-US"/>
        </w:rPr>
      </w:pPr>
      <w:bookmarkStart w:id="313" w:name="_Toc413611075"/>
      <w:bookmarkStart w:id="314" w:name="_Toc410145831"/>
      <w:r w:rsidRPr="00752797">
        <w:rPr>
          <w:lang w:val="en-US"/>
        </w:rPr>
        <w:t>Wave action balance</w:t>
      </w:r>
      <w:bookmarkEnd w:id="313"/>
    </w:p>
    <w:p w14:paraId="66E93294" w14:textId="77777777" w:rsidR="0073638B" w:rsidRPr="00752797" w:rsidRDefault="0073638B" w:rsidP="0073638B">
      <w:pPr>
        <w:pStyle w:val="Heading4"/>
        <w:jc w:val="both"/>
        <w:rPr>
          <w:lang w:val="en-US"/>
        </w:rPr>
      </w:pPr>
      <w:bookmarkStart w:id="315" w:name="_Toc410145830"/>
      <w:r w:rsidRPr="00752797">
        <w:rPr>
          <w:lang w:val="en-US"/>
        </w:rPr>
        <w:t>Surfbeat solver</w:t>
      </w:r>
      <w:bookmarkEnd w:id="315"/>
    </w:p>
    <w:p w14:paraId="1B46562C" w14:textId="77777777" w:rsidR="0073638B" w:rsidRPr="00752797" w:rsidRDefault="0073638B" w:rsidP="0073638B">
      <w:pPr>
        <w:rPr>
          <w:lang w:val="en-US"/>
        </w:rPr>
      </w:pPr>
      <w:r w:rsidRPr="00752797">
        <w:rPr>
          <w:lang w:val="en-US"/>
        </w:rPr>
        <w:t>The time-varying wave action balance solved in XBeach is as follows:</w:t>
      </w:r>
    </w:p>
    <w:p w14:paraId="746499DE" w14:textId="77777777" w:rsidR="0073638B" w:rsidRPr="00752797" w:rsidRDefault="0073638B" w:rsidP="0073638B">
      <w:pPr>
        <w:rPr>
          <w:lang w:val="en-US"/>
        </w:rPr>
      </w:pPr>
    </w:p>
    <w:p w14:paraId="526FC937" w14:textId="77777777" w:rsidR="0073638B" w:rsidRPr="00752797" w:rsidRDefault="0073638B" w:rsidP="0073638B">
      <w:pPr>
        <w:pStyle w:val="MTDisplayEquation"/>
        <w:tabs>
          <w:tab w:val="left" w:pos="7200"/>
          <w:tab w:val="left" w:pos="7470"/>
        </w:tabs>
        <w:rPr>
          <w:lang w:val="en-US"/>
        </w:rPr>
      </w:pPr>
      <w:r w:rsidRPr="00752797">
        <w:rPr>
          <w:position w:val="-24"/>
          <w:lang w:val="en-US"/>
        </w:rPr>
        <w:object w:dxaOrig="3780" w:dyaOrig="660" w14:anchorId="1DAAD340">
          <v:shape id="_x0000_i1155" type="#_x0000_t75" style="width:191pt;height:34pt" o:ole="">
            <v:imagedata r:id="rId304" o:title=""/>
          </v:shape>
          <o:OLEObject Type="Embed" ProgID="Equation.DSMT4" ShapeID="_x0000_i1155" DrawAspect="Content" ObjectID="_1362569655" r:id="rId305"/>
        </w:object>
      </w:r>
      <w:r w:rsidRPr="00752797">
        <w:rPr>
          <w:lang w:val="en-US"/>
        </w:rPr>
        <w:tab/>
      </w:r>
      <w:r w:rsidRPr="00752797">
        <w:rPr>
          <w:lang w:val="en-US"/>
        </w:rPr>
        <w:tab/>
      </w:r>
      <w:r w:rsidR="007C40A3">
        <w:rPr>
          <w:lang w:val="en-US"/>
        </w:rPr>
        <w:tab/>
      </w:r>
      <w:r w:rsidR="007C40A3">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w:instrText>
      </w:r>
      <w:r w:rsidRPr="00752797">
        <w:rPr>
          <w:lang w:val="en-US"/>
        </w:rPr>
        <w:fldChar w:fldCharType="end"/>
      </w:r>
      <w:r w:rsidRPr="00752797">
        <w:rPr>
          <w:lang w:val="en-US"/>
        </w:rPr>
        <w:instrText>)</w:instrText>
      </w:r>
      <w:r w:rsidRPr="00752797">
        <w:rPr>
          <w:lang w:val="en-US"/>
        </w:rPr>
        <w:fldChar w:fldCharType="end"/>
      </w:r>
    </w:p>
    <w:p w14:paraId="25872EA8" w14:textId="77777777" w:rsidR="0073638B" w:rsidRPr="00752797" w:rsidRDefault="0073638B" w:rsidP="0073638B">
      <w:pPr>
        <w:rPr>
          <w:lang w:val="en-US"/>
        </w:rPr>
      </w:pPr>
    </w:p>
    <w:p w14:paraId="4E15972E" w14:textId="77777777" w:rsidR="0073638B" w:rsidRPr="00752797" w:rsidRDefault="0073638B" w:rsidP="0073638B">
      <w:pPr>
        <w:rPr>
          <w:lang w:val="en-US"/>
        </w:rPr>
      </w:pPr>
      <w:r w:rsidRPr="00752797">
        <w:rPr>
          <w:lang w:val="en-US"/>
        </w:rPr>
        <w:t xml:space="preserve">Where </w:t>
      </w:r>
      <w:r w:rsidRPr="00752797">
        <w:rPr>
          <w:i/>
          <w:lang w:val="en-US"/>
        </w:rPr>
        <w:t>E</w:t>
      </w:r>
      <w:r w:rsidRPr="00752797">
        <w:rPr>
          <w:lang w:val="en-US"/>
        </w:rPr>
        <w:t xml:space="preserve"> is the wave energy or wave action, Cg is the group velocity, </w:t>
      </w:r>
      <w:r w:rsidRPr="00752797">
        <w:rPr>
          <w:position w:val="-12"/>
          <w:lang w:val="en-US"/>
        </w:rPr>
        <w:object w:dxaOrig="320" w:dyaOrig="360" w14:anchorId="3D76F087">
          <v:shape id="_x0000_i1156" type="#_x0000_t75" style="width:16pt;height:18pt" o:ole="">
            <v:imagedata r:id="rId306" o:title=""/>
          </v:shape>
          <o:OLEObject Type="Embed" ProgID="Equation.DSMT4" ShapeID="_x0000_i1156" DrawAspect="Content" ObjectID="_1362569656" r:id="rId307"/>
        </w:object>
      </w:r>
      <w:r w:rsidRPr="00752797">
        <w:rPr>
          <w:lang w:val="en-US"/>
        </w:rPr>
        <w:t xml:space="preserve">the refraction speed in theta-space and </w:t>
      </w:r>
      <w:r w:rsidRPr="00752797">
        <w:rPr>
          <w:i/>
          <w:lang w:val="en-US"/>
        </w:rPr>
        <w:t>Sink</w:t>
      </w:r>
      <w:r w:rsidRPr="00752797">
        <w:rPr>
          <w:lang w:val="en-US"/>
        </w:rPr>
        <w:t xml:space="preserve"> refers to effects of wave breaking and bottom friction.</w:t>
      </w:r>
    </w:p>
    <w:p w14:paraId="2D55A9BC" w14:textId="77777777" w:rsidR="0073638B" w:rsidRPr="00752797" w:rsidRDefault="0073638B" w:rsidP="0073638B">
      <w:pPr>
        <w:rPr>
          <w:lang w:val="en-US"/>
        </w:rPr>
      </w:pPr>
      <w:r w:rsidRPr="00752797">
        <w:rPr>
          <w:lang w:val="en-US"/>
        </w:rPr>
        <w:t>Again, the advection terms are the only ones affected by the curvilinear scheme so we will discuss their treatment in detail. The control volume is the same as for the mass balance. In equation</w:t>
      </w:r>
      <w:r w:rsidRPr="00752797">
        <w:rPr>
          <w:lang w:val="en-US"/>
        </w:rPr>
        <w:fldChar w:fldCharType="begin"/>
      </w:r>
      <w:r w:rsidRPr="00752797">
        <w:rPr>
          <w:lang w:val="en-US"/>
        </w:rPr>
        <w:instrText xml:space="preserve"> GOTOBUTTON ZEqnNum633932  \* MERGEFORMAT </w:instrText>
      </w:r>
      <w:r w:rsidRPr="00752797">
        <w:rPr>
          <w:lang w:val="en-US"/>
        </w:rPr>
        <w:fldChar w:fldCharType="begin"/>
      </w:r>
      <w:r w:rsidRPr="00752797">
        <w:rPr>
          <w:lang w:val="en-US"/>
        </w:rPr>
        <w:instrText xml:space="preserve"> REF ZEqnNum633932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procedure to compute the wave energy fluxes across the cell boundaries is outlined. All variables should also have an index </w:t>
      </w:r>
      <w:r w:rsidRPr="00752797">
        <w:rPr>
          <w:i/>
          <w:lang w:val="en-US"/>
        </w:rPr>
        <w:t>itheta</w:t>
      </w:r>
      <w:r w:rsidRPr="00752797">
        <w:rPr>
          <w:lang w:val="en-US"/>
        </w:rPr>
        <w:t xml:space="preserve"> referring to the directional grid, but for brevity these are omitted here. </w:t>
      </w:r>
    </w:p>
    <w:p w14:paraId="4A5D6BF6" w14:textId="77777777" w:rsidR="0073638B" w:rsidRPr="00752797" w:rsidRDefault="0073638B" w:rsidP="0073638B">
      <w:pPr>
        <w:rPr>
          <w:lang w:val="en-US"/>
        </w:rPr>
      </w:pPr>
    </w:p>
    <w:p w14:paraId="7D038DF6" w14:textId="77777777"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14:paraId="0C6A0F28" w14:textId="77777777" w:rsidR="0073638B" w:rsidRPr="00752797" w:rsidRDefault="0073638B" w:rsidP="0073638B">
      <w:pPr>
        <w:pStyle w:val="MTDisplayEquation"/>
        <w:tabs>
          <w:tab w:val="left" w:pos="7200"/>
          <w:tab w:val="left" w:pos="7470"/>
        </w:tabs>
        <w:rPr>
          <w:lang w:val="en-US"/>
        </w:rPr>
      </w:pPr>
    </w:p>
    <w:p w14:paraId="5BD41D83" w14:textId="77777777" w:rsidR="0073638B" w:rsidRPr="00752797" w:rsidRDefault="0073638B" w:rsidP="0073638B">
      <w:pPr>
        <w:pStyle w:val="MTDisplayEquation"/>
        <w:tabs>
          <w:tab w:val="left" w:pos="7200"/>
          <w:tab w:val="left" w:pos="7470"/>
        </w:tabs>
        <w:rPr>
          <w:lang w:val="en-US"/>
        </w:rPr>
      </w:pPr>
      <w:r w:rsidRPr="00752797">
        <w:rPr>
          <w:position w:val="-182"/>
          <w:lang w:val="en-US"/>
        </w:rPr>
        <w:object w:dxaOrig="5880" w:dyaOrig="4360" w14:anchorId="16F64050">
          <v:shape id="_x0000_i1157" type="#_x0000_t75" style="width:293pt;height:218pt" o:ole="">
            <v:imagedata r:id="rId308" o:title=""/>
          </v:shape>
          <o:OLEObject Type="Embed" ProgID="Equation.DSMT4" ShapeID="_x0000_i1157" DrawAspect="Content" ObjectID="_1362569657" r:id="rId309"/>
        </w:object>
      </w:r>
      <w:r w:rsidRPr="00752797">
        <w:rPr>
          <w:lang w:val="en-US"/>
        </w:rPr>
        <w:tab/>
      </w:r>
      <w:r w:rsidR="007C40A3">
        <w:rPr>
          <w:lang w:val="en-US"/>
        </w:rPr>
        <w:tab/>
      </w:r>
      <w:r w:rsidR="007C40A3">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316" w:name="ZEqnNum63393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w:instrText>
      </w:r>
      <w:r w:rsidRPr="00752797">
        <w:rPr>
          <w:lang w:val="en-US"/>
        </w:rPr>
        <w:fldChar w:fldCharType="end"/>
      </w:r>
      <w:r w:rsidRPr="00752797">
        <w:rPr>
          <w:lang w:val="en-US"/>
        </w:rPr>
        <w:instrText>)</w:instrText>
      </w:r>
      <w:bookmarkEnd w:id="316"/>
      <w:r w:rsidRPr="00752797">
        <w:rPr>
          <w:lang w:val="en-US"/>
        </w:rPr>
        <w:fldChar w:fldCharType="end"/>
      </w:r>
    </w:p>
    <w:p w14:paraId="737D1C54" w14:textId="77777777" w:rsidR="0073638B" w:rsidRPr="00752797" w:rsidRDefault="0073638B" w:rsidP="0073638B">
      <w:pPr>
        <w:rPr>
          <w:lang w:val="en-US"/>
        </w:rPr>
      </w:pPr>
    </w:p>
    <w:p w14:paraId="21B4B861" w14:textId="77777777" w:rsidR="0073638B" w:rsidRPr="00752797" w:rsidRDefault="0073638B" w:rsidP="0073638B">
      <w:pPr>
        <w:rPr>
          <w:lang w:val="en-US"/>
        </w:rPr>
      </w:pPr>
      <w:r w:rsidRPr="00752797">
        <w:rPr>
          <w:lang w:val="en-US"/>
        </w:rPr>
        <w:t>The other three fluxes are computed in a similar way; for brevity we will not present all formulations.</w:t>
      </w:r>
    </w:p>
    <w:p w14:paraId="2D123070" w14:textId="77777777" w:rsidR="0073638B" w:rsidRPr="00752797" w:rsidRDefault="0073638B" w:rsidP="0073638B">
      <w:pPr>
        <w:rPr>
          <w:lang w:val="en-US"/>
        </w:rPr>
      </w:pPr>
    </w:p>
    <w:p w14:paraId="2DD9124E" w14:textId="77777777" w:rsidR="0073638B" w:rsidRPr="00752797" w:rsidRDefault="0073638B" w:rsidP="0073638B">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14:paraId="7B9FF719" w14:textId="77777777" w:rsidR="0073638B" w:rsidRPr="00752797" w:rsidRDefault="0073638B" w:rsidP="0073638B">
      <w:pPr>
        <w:tabs>
          <w:tab w:val="left" w:pos="7200"/>
          <w:tab w:val="left" w:pos="7470"/>
        </w:tabs>
        <w:rPr>
          <w:lang w:val="en-US"/>
        </w:rPr>
      </w:pPr>
    </w:p>
    <w:p w14:paraId="42D78633" w14:textId="77777777" w:rsidR="0073638B" w:rsidRPr="00752797" w:rsidRDefault="0073638B" w:rsidP="0073638B">
      <w:pPr>
        <w:pStyle w:val="MTDisplayEquation"/>
        <w:tabs>
          <w:tab w:val="left" w:pos="7200"/>
          <w:tab w:val="left" w:pos="7470"/>
        </w:tabs>
        <w:rPr>
          <w:lang w:val="en-US"/>
        </w:rPr>
      </w:pPr>
      <w:r w:rsidRPr="00752797">
        <w:rPr>
          <w:position w:val="-30"/>
          <w:lang w:val="en-US"/>
        </w:rPr>
        <w:object w:dxaOrig="8040" w:dyaOrig="760" w14:anchorId="000E0BAB">
          <v:shape id="_x0000_i1158" type="#_x0000_t75" style="width:402pt;height:38pt" o:ole="">
            <v:imagedata r:id="rId310" o:title=""/>
          </v:shape>
          <o:OLEObject Type="Embed" ProgID="Equation.DSMT4" ShapeID="_x0000_i1158" DrawAspect="Content" ObjectID="_1362569658" r:id="rId311"/>
        </w:object>
      </w:r>
    </w:p>
    <w:p w14:paraId="61441FC7" w14:textId="77777777" w:rsidR="0073638B" w:rsidRPr="00752797" w:rsidRDefault="0073638B" w:rsidP="0073638B">
      <w:pPr>
        <w:pStyle w:val="MTDisplayEquation"/>
        <w:tabs>
          <w:tab w:val="left" w:pos="7200"/>
          <w:tab w:val="left" w:pos="7470"/>
        </w:tabs>
        <w:rPr>
          <w:lang w:val="en-US"/>
        </w:rPr>
      </w:pPr>
      <w:r w:rsidRPr="00752797">
        <w:rPr>
          <w:lang w:val="en-US"/>
        </w:rPr>
        <w:tab/>
      </w:r>
      <w:r w:rsidRPr="00752797">
        <w:rPr>
          <w:lang w:val="en-US"/>
        </w:rPr>
        <w:tab/>
      </w:r>
      <w:r w:rsidR="007C40A3">
        <w:rPr>
          <w:lang w:val="en-US"/>
        </w:rPr>
        <w:tab/>
      </w:r>
      <w:r w:rsidR="007C40A3">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317" w:name="ZEqnNum7231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3</w:instrText>
      </w:r>
      <w:r w:rsidRPr="00752797">
        <w:rPr>
          <w:lang w:val="en-US"/>
        </w:rPr>
        <w:fldChar w:fldCharType="end"/>
      </w:r>
      <w:r w:rsidRPr="00752797">
        <w:rPr>
          <w:lang w:val="en-US"/>
        </w:rPr>
        <w:instrText>)</w:instrText>
      </w:r>
      <w:bookmarkEnd w:id="317"/>
      <w:r w:rsidRPr="00752797">
        <w:rPr>
          <w:lang w:val="en-US"/>
        </w:rPr>
        <w:fldChar w:fldCharType="end"/>
      </w:r>
    </w:p>
    <w:p w14:paraId="0D83F98D" w14:textId="77777777" w:rsidR="0073638B" w:rsidRPr="00752797" w:rsidRDefault="0073638B" w:rsidP="0073638B">
      <w:pPr>
        <w:tabs>
          <w:tab w:val="left" w:pos="7200"/>
          <w:tab w:val="left" w:pos="7470"/>
        </w:tabs>
        <w:rPr>
          <w:lang w:val="en-US"/>
        </w:rPr>
      </w:pPr>
      <w:r w:rsidRPr="00752797">
        <w:rPr>
          <w:lang w:val="en-US"/>
        </w:rPr>
        <w:t>The procedure for the roller energy balance is identical to that for the wave energy balance and will not be repeated here.</w:t>
      </w:r>
    </w:p>
    <w:p w14:paraId="1B094B0D" w14:textId="77777777" w:rsidR="0073638B" w:rsidRPr="00752797" w:rsidRDefault="0073638B" w:rsidP="0073638B">
      <w:pPr>
        <w:tabs>
          <w:tab w:val="left" w:pos="7200"/>
          <w:tab w:val="left" w:pos="7470"/>
        </w:tabs>
        <w:rPr>
          <w:lang w:val="en-US"/>
        </w:rPr>
      </w:pPr>
    </w:p>
    <w:p w14:paraId="4E90E75F" w14:textId="77777777" w:rsidR="0073638B" w:rsidRPr="00752797" w:rsidRDefault="0073638B" w:rsidP="0073638B">
      <w:pPr>
        <w:pStyle w:val="Heading4"/>
        <w:jc w:val="both"/>
        <w:rPr>
          <w:lang w:val="en-US"/>
        </w:rPr>
      </w:pPr>
      <w:bookmarkStart w:id="318" w:name="_Toc410145829"/>
      <w:r w:rsidRPr="00752797">
        <w:rPr>
          <w:lang w:val="en-US"/>
        </w:rPr>
        <w:t>Stationary solver</w:t>
      </w:r>
      <w:bookmarkEnd w:id="318"/>
    </w:p>
    <w:p w14:paraId="28090373" w14:textId="77777777"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752797">
        <w:rPr>
          <w:lang w:val="en-US"/>
        </w:rPr>
        <w:fldChar w:fldCharType="begin"/>
      </w:r>
      <w:r w:rsidRPr="00752797">
        <w:rPr>
          <w:lang w:val="en-US"/>
        </w:rPr>
        <w:instrText xml:space="preserve"> GOTOBUTTON ZEqnNum723168  \* MERGEFORMAT </w:instrText>
      </w:r>
      <w:r w:rsidRPr="00752797">
        <w:rPr>
          <w:lang w:val="en-US"/>
        </w:rPr>
        <w:fldChar w:fldCharType="begin"/>
      </w:r>
      <w:r w:rsidRPr="00752797">
        <w:rPr>
          <w:lang w:val="en-US"/>
        </w:rPr>
        <w:instrText xml:space="preserve"> REF ZEqnNum723168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solved until convergence or the maximum number of iterations is reached, after which the solver moves to the next line. </w:t>
      </w:r>
    </w:p>
    <w:p w14:paraId="7CD627BE" w14:textId="77777777" w:rsidR="0073638B" w:rsidRPr="00752797" w:rsidRDefault="0073638B" w:rsidP="0073638B">
      <w:pPr>
        <w:rPr>
          <w:i/>
          <w:lang w:val="en-US"/>
        </w:rPr>
      </w:pPr>
      <w:r w:rsidRPr="00752797">
        <w:rPr>
          <w:lang w:val="en-US"/>
        </w:rPr>
        <w:t xml:space="preserve">The iteration is controlled by the parameters </w:t>
      </w:r>
      <w:r w:rsidRPr="00752797">
        <w:rPr>
          <w:i/>
          <w:lang w:val="en-US"/>
        </w:rPr>
        <w:t xml:space="preserve">maxiter </w:t>
      </w:r>
      <w:r w:rsidRPr="00752797">
        <w:rPr>
          <w:lang w:val="en-US"/>
        </w:rPr>
        <w:t xml:space="preserve"> and </w:t>
      </w:r>
      <w:r w:rsidRPr="00752797">
        <w:rPr>
          <w:i/>
          <w:lang w:val="en-US"/>
        </w:rPr>
        <w:t>maxerror.</w:t>
      </w:r>
    </w:p>
    <w:p w14:paraId="3EBFA37A" w14:textId="77777777" w:rsidR="0073638B" w:rsidRPr="00752797" w:rsidRDefault="0073638B" w:rsidP="0073638B">
      <w:pPr>
        <w:spacing w:line="240" w:lineRule="auto"/>
        <w:rPr>
          <w:iCs/>
          <w:color w:val="FF0000"/>
          <w:szCs w:val="28"/>
          <w:lang w:val="en-US"/>
        </w:rPr>
      </w:pPr>
    </w:p>
    <w:p w14:paraId="58EF581C" w14:textId="77777777" w:rsidR="00313B40" w:rsidRPr="00752797" w:rsidRDefault="00313B40" w:rsidP="002603CC">
      <w:pPr>
        <w:pStyle w:val="Heading3"/>
        <w:jc w:val="both"/>
        <w:rPr>
          <w:lang w:val="en-US"/>
        </w:rPr>
      </w:pPr>
      <w:bookmarkStart w:id="319" w:name="_Toc413611076"/>
      <w:r w:rsidRPr="00752797">
        <w:rPr>
          <w:lang w:val="en-US"/>
        </w:rPr>
        <w:t>Shallow water equations</w:t>
      </w:r>
      <w:bookmarkEnd w:id="314"/>
      <w:bookmarkEnd w:id="319"/>
    </w:p>
    <w:p w14:paraId="71140D60" w14:textId="77777777" w:rsidR="00313B40" w:rsidRPr="00752797" w:rsidRDefault="00313B40" w:rsidP="002603CC">
      <w:pPr>
        <w:pStyle w:val="Heading4"/>
        <w:jc w:val="both"/>
        <w:rPr>
          <w:lang w:val="en-US"/>
        </w:rPr>
      </w:pPr>
      <w:r w:rsidRPr="00752797">
        <w:rPr>
          <w:lang w:val="en-US"/>
        </w:rPr>
        <w:t>Mass balance equation</w:t>
      </w:r>
    </w:p>
    <w:p w14:paraId="29520899" w14:textId="77777777"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14:paraId="4B209EA3" w14:textId="77777777" w:rsidR="00313B40" w:rsidRPr="00752797" w:rsidRDefault="00313B40" w:rsidP="002603CC">
      <w:pPr>
        <w:pStyle w:val="MTDisplayEquation"/>
        <w:tabs>
          <w:tab w:val="left" w:pos="90"/>
          <w:tab w:val="left" w:pos="7200"/>
          <w:tab w:val="left" w:pos="7470"/>
          <w:tab w:val="left" w:pos="7650"/>
        </w:tabs>
        <w:rPr>
          <w:lang w:val="en-US"/>
        </w:rPr>
      </w:pPr>
    </w:p>
    <w:p w14:paraId="3D72B0E0" w14:textId="77777777" w:rsidR="00313B40" w:rsidRPr="00752797" w:rsidRDefault="00313B40" w:rsidP="002603CC">
      <w:pPr>
        <w:pStyle w:val="MTDisplayEquation"/>
        <w:tabs>
          <w:tab w:val="left" w:pos="90"/>
          <w:tab w:val="left" w:pos="7200"/>
          <w:tab w:val="left" w:pos="7470"/>
          <w:tab w:val="left" w:pos="7650"/>
        </w:tabs>
        <w:rPr>
          <w:lang w:val="en-US"/>
        </w:rPr>
      </w:pPr>
      <w:r w:rsidRPr="00752797">
        <w:rPr>
          <w:position w:val="-24"/>
          <w:lang w:val="en-US"/>
        </w:rPr>
        <w:object w:dxaOrig="2980" w:dyaOrig="620" w14:anchorId="35E240FD">
          <v:shape id="_x0000_i1159" type="#_x0000_t75" style="width:149pt;height:30pt" o:ole="">
            <v:imagedata r:id="rId312" o:title=""/>
          </v:shape>
          <o:OLEObject Type="Embed" ProgID="Equation.DSMT4" ShapeID="_x0000_i1159" DrawAspect="Content" ObjectID="_1362569659" r:id="rId313"/>
        </w:object>
      </w:r>
      <w:r w:rsidRPr="00752797">
        <w:rPr>
          <w:lang w:val="en-US"/>
        </w:rPr>
        <w:t xml:space="preserve">           </w:t>
      </w:r>
      <w:r w:rsidRPr="00752797">
        <w:rPr>
          <w:lang w:val="en-US"/>
        </w:rPr>
        <w:tab/>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73F85D29" w14:textId="77777777" w:rsidR="00313B40" w:rsidRPr="00752797" w:rsidRDefault="00313B40" w:rsidP="002603CC">
      <w:pPr>
        <w:rPr>
          <w:lang w:val="en-US"/>
        </w:rPr>
      </w:pPr>
    </w:p>
    <w:p w14:paraId="1A1ADB4B" w14:textId="77777777" w:rsidR="00313B40" w:rsidRPr="00752797" w:rsidRDefault="00313B40" w:rsidP="002603CC">
      <w:pPr>
        <w:rPr>
          <w:lang w:val="en-US"/>
        </w:rPr>
      </w:pPr>
      <w:r w:rsidRPr="00752797">
        <w:rPr>
          <w:lang w:val="en-US"/>
        </w:rPr>
        <w:t>This is discretized according to:</w:t>
      </w:r>
    </w:p>
    <w:p w14:paraId="135B8738" w14:textId="77777777" w:rsidR="00313B40" w:rsidRPr="00752797" w:rsidRDefault="00313B40" w:rsidP="002603CC">
      <w:pPr>
        <w:pStyle w:val="MTDisplayEquation"/>
        <w:tabs>
          <w:tab w:val="left" w:pos="90"/>
          <w:tab w:val="left" w:pos="7200"/>
          <w:tab w:val="left" w:pos="7470"/>
          <w:tab w:val="left" w:pos="7650"/>
        </w:tabs>
        <w:rPr>
          <w:lang w:val="en-US"/>
        </w:rPr>
      </w:pPr>
      <w:r w:rsidRPr="00752797">
        <w:rPr>
          <w:lang w:val="en-US"/>
        </w:rPr>
        <w:tab/>
      </w:r>
      <w:r w:rsidRPr="00752797">
        <w:rPr>
          <w:lang w:val="en-US"/>
        </w:rPr>
        <w:tab/>
      </w:r>
      <w:r w:rsidRPr="00752797">
        <w:rPr>
          <w:lang w:val="en-US"/>
        </w:rPr>
        <w:tab/>
      </w:r>
    </w:p>
    <w:p w14:paraId="395F20F2" w14:textId="77777777" w:rsidR="00313B40" w:rsidRPr="00752797" w:rsidRDefault="00313B40" w:rsidP="002603CC">
      <w:pPr>
        <w:pStyle w:val="MTDisplayEquation"/>
        <w:tabs>
          <w:tab w:val="left" w:pos="7200"/>
          <w:tab w:val="left" w:pos="7470"/>
        </w:tabs>
        <w:rPr>
          <w:lang w:val="en-US"/>
        </w:rPr>
      </w:pPr>
      <w:r w:rsidRPr="00752797">
        <w:rPr>
          <w:position w:val="-46"/>
          <w:lang w:val="en-US"/>
        </w:rPr>
        <w:object w:dxaOrig="5640" w:dyaOrig="1040" w14:anchorId="43E407A6">
          <v:shape id="_x0000_i1160" type="#_x0000_t75" style="width:283pt;height:52pt" o:ole="">
            <v:imagedata r:id="rId314" o:title=""/>
          </v:shape>
          <o:OLEObject Type="Embed" ProgID="Equation.DSMT4" ShapeID="_x0000_i1160" DrawAspect="Content" ObjectID="_1362569660" r:id="rId315"/>
        </w:object>
      </w:r>
      <w:r w:rsidRPr="00752797">
        <w:rPr>
          <w:lang w:val="en-US"/>
        </w:rPr>
        <w:t xml:space="preserve">        </w:t>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117FC732" w14:textId="77777777" w:rsidR="00313B40" w:rsidRPr="00752797" w:rsidRDefault="00313B40" w:rsidP="002603CC">
      <w:pPr>
        <w:tabs>
          <w:tab w:val="left" w:pos="7200"/>
          <w:tab w:val="left" w:pos="7470"/>
        </w:tabs>
        <w:spacing w:line="240" w:lineRule="exact"/>
        <w:rPr>
          <w:lang w:val="en-US"/>
        </w:rPr>
      </w:pPr>
    </w:p>
    <w:p w14:paraId="6E09967D" w14:textId="77777777"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Pr="00752797">
        <w:rPr>
          <w:i/>
          <w:vertAlign w:val="subscript"/>
          <w:lang w:val="en-US"/>
        </w:rPr>
        <w:t>z</w:t>
      </w:r>
      <w:r w:rsidRPr="00752797">
        <w:rPr>
          <w:i/>
          <w:lang w:val="en-US"/>
        </w:rPr>
        <w:t xml:space="preserve"> </w:t>
      </w:r>
      <w:r w:rsidRPr="00752797">
        <w:rPr>
          <w:lang w:val="en-US"/>
        </w:rPr>
        <w:t xml:space="preserve">is the area of the cell around  the cell centre,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r w:rsidRPr="00752797">
        <w:rPr>
          <w:i/>
          <w:lang w:val="en-US"/>
        </w:rPr>
        <w:t>u</w:t>
      </w:r>
      <w:r w:rsidRPr="00752797">
        <w:rPr>
          <w:i/>
          <w:vertAlign w:val="subscript"/>
          <w:lang w:val="en-US"/>
        </w:rPr>
        <w:t>u</w:t>
      </w:r>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i,j</w:t>
      </w:r>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14:paraId="00DF24A3" w14:textId="77777777" w:rsidR="00313B40" w:rsidRPr="00752797" w:rsidRDefault="00313B40" w:rsidP="002603CC">
      <w:pPr>
        <w:pStyle w:val="Heading4"/>
        <w:jc w:val="both"/>
        <w:rPr>
          <w:lang w:val="en-US"/>
        </w:rPr>
      </w:pPr>
      <w:r w:rsidRPr="00752797">
        <w:rPr>
          <w:lang w:val="en-US"/>
        </w:rPr>
        <w:t>Momentum balance equation</w:t>
      </w:r>
    </w:p>
    <w:p w14:paraId="0B8D31FF" w14:textId="77777777"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r w:rsidRPr="00752797">
        <w:rPr>
          <w:lang w:val="en-US"/>
        </w:rPr>
        <w:fldChar w:fldCharType="begin"/>
      </w:r>
      <w:r w:rsidRPr="00752797">
        <w:rPr>
          <w:lang w:val="en-US"/>
        </w:rPr>
        <w:instrText xml:space="preserve"> REF _Ref336832911  \* MERGEFORMAT </w:instrText>
      </w:r>
      <w:r w:rsidRPr="00752797">
        <w:rPr>
          <w:lang w:val="en-US"/>
        </w:rPr>
        <w:fldChar w:fldCharType="separate"/>
      </w:r>
      <w:r w:rsidR="002D6E55" w:rsidRPr="002D6E55">
        <w:rPr>
          <w:lang w:val="en-US"/>
        </w:rPr>
        <w:t>Figure 6.2</w:t>
      </w:r>
      <w:r w:rsidRPr="00752797">
        <w:rPr>
          <w:lang w:val="en-US"/>
        </w:rPr>
        <w:fldChar w:fldCharType="end"/>
      </w:r>
      <w:r w:rsidRPr="00752797">
        <w:rPr>
          <w:lang w:val="en-US"/>
        </w:rPr>
        <w:t xml:space="preserve">.  It is </w:t>
      </w:r>
      <w:r w:rsidR="0005330B" w:rsidRPr="00752797">
        <w:rPr>
          <w:lang w:val="en-US"/>
        </w:rPr>
        <w:t>centered</w:t>
      </w:r>
      <w:r w:rsidRPr="00752797">
        <w:rPr>
          <w:lang w:val="en-US"/>
        </w:rPr>
        <w:t>around the u-point. We now consider the rate of change of the momentum in the local u-direction as follows:</w:t>
      </w:r>
    </w:p>
    <w:p w14:paraId="42C3C0A1" w14:textId="77777777" w:rsidR="00313B40" w:rsidRPr="00752797" w:rsidRDefault="00313B40" w:rsidP="002603CC">
      <w:pPr>
        <w:pStyle w:val="MTDisplayEquation"/>
        <w:tabs>
          <w:tab w:val="left" w:pos="7200"/>
          <w:tab w:val="left" w:pos="7470"/>
          <w:tab w:val="left" w:pos="7560"/>
        </w:tabs>
        <w:rPr>
          <w:position w:val="-28"/>
          <w:lang w:val="en-US"/>
        </w:rPr>
      </w:pPr>
    </w:p>
    <w:p w14:paraId="6AC1C048" w14:textId="77777777" w:rsidR="00313B40" w:rsidRPr="00752797" w:rsidRDefault="00313B40" w:rsidP="002603CC">
      <w:pPr>
        <w:pStyle w:val="MTDisplayEquation"/>
        <w:tabs>
          <w:tab w:val="left" w:pos="7200"/>
          <w:tab w:val="left" w:pos="7470"/>
          <w:tab w:val="left" w:pos="7560"/>
        </w:tabs>
        <w:rPr>
          <w:lang w:val="en-US"/>
        </w:rPr>
      </w:pPr>
      <w:r w:rsidRPr="00752797">
        <w:rPr>
          <w:position w:val="-28"/>
          <w:lang w:val="en-US"/>
        </w:rPr>
        <w:object w:dxaOrig="5780" w:dyaOrig="700" w14:anchorId="1E063556">
          <v:shape id="_x0000_i1161" type="#_x0000_t75" style="width:4in;height:35pt" o:ole="">
            <v:imagedata r:id="rId316" o:title=""/>
          </v:shape>
          <o:OLEObject Type="Embed" ProgID="Equation.DSMT4" ShapeID="_x0000_i1161" DrawAspect="Content" ObjectID="_1362569661" r:id="rId317"/>
        </w:object>
      </w:r>
      <w:r w:rsidRPr="00752797">
        <w:rPr>
          <w:lang w:val="en-US"/>
        </w:rPr>
        <w:t xml:space="preserve">                 </w:t>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25FA7FF2" w14:textId="77777777" w:rsidR="00313B40" w:rsidRPr="00752797" w:rsidRDefault="00313B40" w:rsidP="002603CC">
      <w:pPr>
        <w:tabs>
          <w:tab w:val="left" w:pos="7200"/>
          <w:tab w:val="left" w:pos="7470"/>
        </w:tabs>
        <w:spacing w:line="240" w:lineRule="exact"/>
        <w:rPr>
          <w:lang w:val="en-US"/>
        </w:rPr>
      </w:pPr>
    </w:p>
    <w:p w14:paraId="160B2F13" w14:textId="77777777" w:rsidR="00313B40" w:rsidRPr="00752797" w:rsidRDefault="00313B40" w:rsidP="002603CC">
      <w:pPr>
        <w:tabs>
          <w:tab w:val="left" w:pos="7200"/>
          <w:tab w:val="left" w:pos="7470"/>
        </w:tabs>
        <w:spacing w:line="240" w:lineRule="exact"/>
        <w:ind w:firstLine="720"/>
        <w:rPr>
          <w:lang w:val="en-US"/>
        </w:rPr>
      </w:pPr>
      <w:r w:rsidRPr="00752797">
        <w:rPr>
          <w:lang w:val="en-US"/>
        </w:rPr>
        <w:t>where V is the cell volume, u the velocity in local grid direction, Q the fluxes,</w:t>
      </w:r>
      <w:r w:rsidRPr="00752797">
        <w:rPr>
          <w:position w:val="-10"/>
          <w:lang w:val="en-US"/>
        </w:rPr>
        <w:object w:dxaOrig="240" w:dyaOrig="260" w14:anchorId="6F38E966">
          <v:shape id="_x0000_i1162" type="#_x0000_t75" style="width:12pt;height:12pt" o:ole="">
            <v:imagedata r:id="rId318" o:title=""/>
          </v:shape>
          <o:OLEObject Type="Embed" ProgID="Equation.DSMT4" ShapeID="_x0000_i1162" DrawAspect="Content" ObjectID="_1362569662" r:id="rId319"/>
        </w:object>
      </w:r>
      <w:r w:rsidRPr="00752797">
        <w:rPr>
          <w:lang w:val="en-US"/>
        </w:rPr>
        <w:t xml:space="preserve"> the density, g acceleration of gravity, </w:t>
      </w:r>
      <w:r w:rsidRPr="00752797">
        <w:rPr>
          <w:position w:val="-14"/>
          <w:lang w:val="en-US"/>
        </w:rPr>
        <w:object w:dxaOrig="1100" w:dyaOrig="380" w14:anchorId="755EE0FE">
          <v:shape id="_x0000_i1163" type="#_x0000_t75" style="width:55pt;height:18pt" o:ole="">
            <v:imagedata r:id="rId320" o:title=""/>
          </v:shape>
          <o:OLEObject Type="Embed" ProgID="Equation.DSMT4" ShapeID="_x0000_i1163" DrawAspect="Content" ObjectID="_1362569663" r:id="rId321"/>
        </w:object>
      </w:r>
      <w:r w:rsidRPr="00752797">
        <w:rPr>
          <w:lang w:val="en-US"/>
        </w:rPr>
        <w:t xml:space="preserve"> the bed shear stress, wind shear stress and wave force in u-direction. We consider that the outgoing fluxes carry the velocity inside the cell, </w:t>
      </w:r>
      <w:r w:rsidRPr="00752797">
        <w:rPr>
          <w:i/>
          <w:lang w:val="en-US"/>
        </w:rPr>
        <w:t xml:space="preserve">u </w:t>
      </w:r>
      <w:r w:rsidRPr="00752797">
        <w:rPr>
          <w:lang w:val="en-US"/>
        </w:rPr>
        <w:t xml:space="preserve">and that </w:t>
      </w:r>
      <w:r w:rsidRPr="00752797">
        <w:rPr>
          <w:i/>
          <w:lang w:val="en-US"/>
        </w:rPr>
        <w:t>u</w:t>
      </w:r>
      <w:r w:rsidRPr="00752797">
        <w:rPr>
          <w:i/>
          <w:vertAlign w:val="subscript"/>
          <w:lang w:val="en-US"/>
        </w:rPr>
        <w:t>in</w:t>
      </w:r>
      <w:r w:rsidRPr="00752797">
        <w:rPr>
          <w:i/>
          <w:lang w:val="en-US"/>
        </w:rPr>
        <w:t xml:space="preserve"> </w:t>
      </w:r>
      <w:r w:rsidRPr="00752797">
        <w:rPr>
          <w:lang w:val="en-US"/>
        </w:rPr>
        <w:t xml:space="preserve">is determined at each inflow boundary by interpolation, reconstructing the component in the same direction as </w:t>
      </w:r>
      <w:r w:rsidRPr="00752797">
        <w:rPr>
          <w:i/>
          <w:lang w:val="en-US"/>
        </w:rPr>
        <w:t>u</w:t>
      </w:r>
      <w:r w:rsidRPr="00752797">
        <w:rPr>
          <w:lang w:val="en-US"/>
        </w:rPr>
        <w:t>.</w:t>
      </w:r>
    </w:p>
    <w:p w14:paraId="46199C4E" w14:textId="77777777" w:rsidR="00313B40" w:rsidRPr="00752797" w:rsidRDefault="00313B40" w:rsidP="002603CC">
      <w:pPr>
        <w:tabs>
          <w:tab w:val="left" w:pos="7200"/>
          <w:tab w:val="left" w:pos="7470"/>
        </w:tabs>
        <w:spacing w:line="240" w:lineRule="exact"/>
        <w:ind w:firstLine="720"/>
        <w:rPr>
          <w:lang w:val="en-US"/>
        </w:rPr>
      </w:pPr>
      <w:r w:rsidRPr="00752797">
        <w:rPr>
          <w:lang w:val="en-US"/>
        </w:rPr>
        <w:t>The volume  balance for the same volume reads:</w:t>
      </w:r>
    </w:p>
    <w:p w14:paraId="5F8E4336" w14:textId="77777777" w:rsidR="00313B40" w:rsidRPr="00752797" w:rsidRDefault="00313B40" w:rsidP="002603CC">
      <w:pPr>
        <w:tabs>
          <w:tab w:val="left" w:pos="7200"/>
          <w:tab w:val="left" w:pos="7470"/>
        </w:tabs>
        <w:spacing w:line="240" w:lineRule="exact"/>
        <w:rPr>
          <w:lang w:val="en-US"/>
        </w:rPr>
      </w:pPr>
    </w:p>
    <w:p w14:paraId="6FB55784" w14:textId="77777777" w:rsidR="00313B40" w:rsidRPr="00752797" w:rsidRDefault="00313B40" w:rsidP="002603CC">
      <w:pPr>
        <w:pStyle w:val="MTDisplayEquation"/>
        <w:tabs>
          <w:tab w:val="left" w:pos="7200"/>
          <w:tab w:val="left" w:pos="7470"/>
        </w:tabs>
        <w:rPr>
          <w:lang w:val="en-US"/>
        </w:rPr>
      </w:pPr>
      <w:r w:rsidRPr="00752797">
        <w:rPr>
          <w:position w:val="-24"/>
          <w:lang w:val="en-US"/>
        </w:rPr>
        <w:object w:dxaOrig="2400" w:dyaOrig="620" w14:anchorId="53EA62B0">
          <v:shape id="_x0000_i1164" type="#_x0000_t75" style="width:120pt;height:30pt" o:ole="">
            <v:imagedata r:id="rId322" o:title=""/>
          </v:shape>
          <o:OLEObject Type="Embed" ProgID="Equation.DSMT4" ShapeID="_x0000_i1164" DrawAspect="Content" ObjectID="_1362569664" r:id="rId323"/>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1AEB482F" w14:textId="77777777" w:rsidR="00313B40" w:rsidRPr="00752797" w:rsidRDefault="00313B40" w:rsidP="002603CC">
      <w:pPr>
        <w:rPr>
          <w:lang w:val="en-US"/>
        </w:rPr>
      </w:pPr>
    </w:p>
    <w:p w14:paraId="4F3CF5D6" w14:textId="77777777"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r w:rsidRPr="00752797">
        <w:rPr>
          <w:i/>
          <w:lang w:val="en-US"/>
        </w:rPr>
        <w:t xml:space="preserve">V </w:t>
      </w:r>
      <w:r w:rsidRPr="00752797">
        <w:rPr>
          <w:lang w:val="en-US"/>
        </w:rPr>
        <w:t xml:space="preserve"> we arrive at the following equation:</w:t>
      </w:r>
    </w:p>
    <w:p w14:paraId="70AFE682" w14:textId="77777777" w:rsidR="00313B40" w:rsidRPr="00752797" w:rsidRDefault="00313B40" w:rsidP="002603CC">
      <w:pPr>
        <w:tabs>
          <w:tab w:val="left" w:pos="7200"/>
          <w:tab w:val="left" w:pos="7470"/>
        </w:tabs>
        <w:spacing w:line="240" w:lineRule="exact"/>
        <w:rPr>
          <w:lang w:val="en-US"/>
        </w:rPr>
      </w:pPr>
    </w:p>
    <w:p w14:paraId="272B0C47" w14:textId="77777777" w:rsidR="00313B40" w:rsidRPr="00752797" w:rsidRDefault="00313B40" w:rsidP="002603CC">
      <w:pPr>
        <w:pStyle w:val="MTDisplayEquation"/>
        <w:tabs>
          <w:tab w:val="left" w:pos="7200"/>
          <w:tab w:val="left" w:pos="7470"/>
        </w:tabs>
        <w:rPr>
          <w:lang w:val="en-US"/>
        </w:rPr>
      </w:pPr>
      <w:r w:rsidRPr="00752797">
        <w:rPr>
          <w:position w:val="-30"/>
          <w:lang w:val="en-US"/>
        </w:rPr>
        <w:object w:dxaOrig="4880" w:dyaOrig="740" w14:anchorId="61D8E1DC">
          <v:shape id="_x0000_i1165" type="#_x0000_t75" style="width:244pt;height:37pt" o:ole="">
            <v:imagedata r:id="rId324" o:title=""/>
          </v:shape>
          <o:OLEObject Type="Embed" ProgID="Equation.DSMT4" ShapeID="_x0000_i1165" DrawAspect="Content" ObjectID="_1362569665" r:id="rId325"/>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8</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982CDCB" w14:textId="77777777" w:rsidR="00313B40" w:rsidRPr="00752797" w:rsidRDefault="00313B40" w:rsidP="002603CC">
      <w:pPr>
        <w:rPr>
          <w:lang w:val="en-US"/>
        </w:rPr>
      </w:pPr>
    </w:p>
    <w:p w14:paraId="6A1DC1F4" w14:textId="77777777" w:rsidR="00313B40" w:rsidRPr="00752797" w:rsidRDefault="00313B40" w:rsidP="002603CC">
      <w:pPr>
        <w:tabs>
          <w:tab w:val="left" w:pos="7200"/>
          <w:tab w:val="left" w:pos="7470"/>
        </w:tabs>
        <w:rPr>
          <w:lang w:val="en-US"/>
        </w:rPr>
      </w:pPr>
      <w:r w:rsidRPr="00752797">
        <w:rPr>
          <w:lang w:val="en-US"/>
        </w:rPr>
        <w:t xml:space="preserve">where </w:t>
      </w:r>
      <w:r w:rsidRPr="00752797">
        <w:rPr>
          <w:i/>
          <w:lang w:val="en-US"/>
        </w:rPr>
        <w:t xml:space="preserve">A </w:t>
      </w:r>
      <w:r w:rsidRPr="00752797">
        <w:rPr>
          <w:lang w:val="en-US"/>
        </w:rPr>
        <w:t xml:space="preserve"> is the cell area and </w:t>
      </w:r>
      <w:r w:rsidRPr="00752797">
        <w:rPr>
          <w:i/>
          <w:lang w:val="en-US"/>
        </w:rPr>
        <w:t>h</w:t>
      </w:r>
      <w:r w:rsidRPr="00752797">
        <w:rPr>
          <w:i/>
          <w:vertAlign w:val="subscript"/>
          <w:lang w:val="en-US"/>
        </w:rPr>
        <w:t>um</w:t>
      </w:r>
      <w:r w:rsidRPr="00752797">
        <w:rPr>
          <w:lang w:val="en-US"/>
        </w:rPr>
        <w:t xml:space="preserve"> is the average depth of the cell around the </w:t>
      </w:r>
      <w:r w:rsidRPr="00752797">
        <w:rPr>
          <w:i/>
          <w:lang w:val="en-US"/>
        </w:rPr>
        <w:t>u</w:t>
      </w:r>
      <w:r w:rsidRPr="00752797">
        <w:rPr>
          <w:lang w:val="en-US"/>
        </w:rPr>
        <w:t xml:space="preserve">-point. The procedure for the second term (the others are straightforward) now boils down to integrating (only) the incoming fluxes over the interfaces and multiplying them with the difference between </w:t>
      </w:r>
      <w:r w:rsidRPr="00752797">
        <w:rPr>
          <w:i/>
          <w:lang w:val="en-US"/>
        </w:rPr>
        <w:t xml:space="preserve">u </w:t>
      </w:r>
      <w:r w:rsidRPr="00752797">
        <w:rPr>
          <w:lang w:val="en-US"/>
        </w:rPr>
        <w:t xml:space="preserve">in the cell and the component of velocity in the same direction at the upwind cell. </w:t>
      </w:r>
    </w:p>
    <w:p w14:paraId="12A6AC59" w14:textId="77777777" w:rsidR="00313B40" w:rsidRPr="00752797" w:rsidRDefault="00313B40" w:rsidP="002603CC">
      <w:pPr>
        <w:keepNext/>
        <w:tabs>
          <w:tab w:val="left" w:pos="7200"/>
          <w:tab w:val="left" w:pos="7470"/>
        </w:tabs>
        <w:rPr>
          <w:lang w:val="en-US"/>
        </w:rPr>
      </w:pPr>
      <w:r w:rsidRPr="00752797">
        <w:rPr>
          <w:noProof/>
          <w:lang w:val="en-US"/>
        </w:rPr>
        <w:lastRenderedPageBreak/>
        <w:drawing>
          <wp:inline distT="0" distB="0" distL="0" distR="0" wp14:anchorId="585DB2A6" wp14:editId="1D9B82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6"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14:paraId="1F2E8BBB" w14:textId="77777777" w:rsidR="00313B40" w:rsidRPr="00752797" w:rsidRDefault="00313B40" w:rsidP="002603CC">
      <w:pPr>
        <w:pStyle w:val="Caption"/>
        <w:jc w:val="both"/>
        <w:rPr>
          <w:b/>
          <w:bCs w:val="0"/>
          <w:lang w:val="en-US"/>
        </w:rPr>
      </w:pPr>
      <w:bookmarkStart w:id="320" w:name="_Ref336832911"/>
      <w:r w:rsidRPr="00752797">
        <w:rPr>
          <w:b/>
          <w:bCs w:val="0"/>
          <w:lang w:val="en-US"/>
        </w:rPr>
        <w:t xml:space="preserve">Figure </w:t>
      </w:r>
      <w:r w:rsidR="001935AF">
        <w:rPr>
          <w:b/>
          <w:bCs w:val="0"/>
          <w:lang w:val="en-US"/>
        </w:rPr>
        <w:fldChar w:fldCharType="begin"/>
      </w:r>
      <w:r w:rsidR="001935AF">
        <w:rPr>
          <w:b/>
          <w:bCs w:val="0"/>
          <w:lang w:val="en-US"/>
        </w:rPr>
        <w:instrText xml:space="preserve"> STYLEREF 1 \s </w:instrText>
      </w:r>
      <w:r w:rsidR="001935AF">
        <w:rPr>
          <w:b/>
          <w:bCs w:val="0"/>
          <w:lang w:val="en-US"/>
        </w:rPr>
        <w:fldChar w:fldCharType="separate"/>
      </w:r>
      <w:r w:rsidR="002D6E55">
        <w:rPr>
          <w:b/>
          <w:bCs w:val="0"/>
          <w:noProof/>
          <w:lang w:val="en-US"/>
        </w:rPr>
        <w:t>6</w:t>
      </w:r>
      <w:r w:rsidR="001935AF">
        <w:rPr>
          <w:b/>
          <w:bCs w:val="0"/>
          <w:lang w:val="en-US"/>
        </w:rPr>
        <w:fldChar w:fldCharType="end"/>
      </w:r>
      <w:r w:rsidR="001935AF">
        <w:rPr>
          <w:b/>
          <w:bCs w:val="0"/>
          <w:lang w:val="en-US"/>
        </w:rPr>
        <w:t>.</w:t>
      </w:r>
      <w:r w:rsidR="001935AF">
        <w:rPr>
          <w:b/>
          <w:bCs w:val="0"/>
          <w:lang w:val="en-US"/>
        </w:rPr>
        <w:fldChar w:fldCharType="begin"/>
      </w:r>
      <w:r w:rsidR="001935AF">
        <w:rPr>
          <w:b/>
          <w:bCs w:val="0"/>
          <w:lang w:val="en-US"/>
        </w:rPr>
        <w:instrText xml:space="preserve"> SEQ Figure \* ARABIC \s 1 </w:instrText>
      </w:r>
      <w:r w:rsidR="001935AF">
        <w:rPr>
          <w:b/>
          <w:bCs w:val="0"/>
          <w:lang w:val="en-US"/>
        </w:rPr>
        <w:fldChar w:fldCharType="separate"/>
      </w:r>
      <w:r w:rsidR="002D6E55">
        <w:rPr>
          <w:b/>
          <w:bCs w:val="0"/>
          <w:noProof/>
          <w:lang w:val="en-US"/>
        </w:rPr>
        <w:t>2</w:t>
      </w:r>
      <w:r w:rsidR="001935AF">
        <w:rPr>
          <w:b/>
          <w:bCs w:val="0"/>
          <w:lang w:val="en-US"/>
        </w:rPr>
        <w:fldChar w:fldCharType="end"/>
      </w:r>
      <w:bookmarkEnd w:id="320"/>
      <w:r w:rsidRPr="00752797">
        <w:rPr>
          <w:b/>
          <w:bCs w:val="0"/>
          <w:lang w:val="en-US"/>
        </w:rPr>
        <w:t xml:space="preserve"> Control volume u-momentum balance and definition of fluxes</w:t>
      </w:r>
    </w:p>
    <w:p w14:paraId="57B33DA7" w14:textId="77777777" w:rsidR="00313B40" w:rsidRPr="00752797" w:rsidRDefault="00313B40" w:rsidP="002603CC">
      <w:pPr>
        <w:tabs>
          <w:tab w:val="left" w:pos="7200"/>
          <w:tab w:val="left" w:pos="7470"/>
        </w:tabs>
        <w:rPr>
          <w:lang w:val="en-US"/>
        </w:rPr>
      </w:pPr>
    </w:p>
    <w:p w14:paraId="12511CC4" w14:textId="77777777" w:rsidR="00313B40" w:rsidRPr="00752797" w:rsidRDefault="00313B40" w:rsidP="002603CC">
      <w:pPr>
        <w:tabs>
          <w:tab w:val="left" w:pos="7200"/>
          <w:tab w:val="left" w:pos="7470"/>
        </w:tabs>
        <w:rPr>
          <w:lang w:val="en-US"/>
        </w:rPr>
      </w:pPr>
      <w:r w:rsidRPr="00752797">
        <w:rPr>
          <w:lang w:val="en-US"/>
        </w:rPr>
        <w:t xml:space="preserve">In equations </w:t>
      </w:r>
      <w:r w:rsidRPr="00752797">
        <w:rPr>
          <w:lang w:val="en-US"/>
        </w:rPr>
        <w:fldChar w:fldCharType="begin"/>
      </w:r>
      <w:r w:rsidRPr="00752797">
        <w:rPr>
          <w:lang w:val="en-US"/>
        </w:rPr>
        <w:instrText xml:space="preserve"> GOTOBUTTON ZEqnNum256620  \* MERGEFORMAT </w:instrText>
      </w:r>
      <w:r w:rsidRPr="00752797">
        <w:rPr>
          <w:lang w:val="en-US"/>
        </w:rPr>
        <w:fldChar w:fldCharType="begin"/>
      </w:r>
      <w:r w:rsidRPr="00752797">
        <w:rPr>
          <w:lang w:val="en-US"/>
        </w:rPr>
        <w:instrText xml:space="preserve"> REF ZEqnNum256620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ZEqnNum823991  \* MERGEFORMAT </w:instrText>
      </w:r>
      <w:r w:rsidRPr="00752797">
        <w:rPr>
          <w:lang w:val="en-US"/>
        </w:rPr>
        <w:fldChar w:fldCharType="begin"/>
      </w:r>
      <w:r w:rsidRPr="00752797">
        <w:rPr>
          <w:lang w:val="en-US"/>
        </w:rPr>
        <w:instrText xml:space="preserve"> REF ZEqnNum823991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ZEqnNum473828  \* MERGEFORMAT </w:instrText>
      </w:r>
      <w:r w:rsidRPr="00752797">
        <w:rPr>
          <w:lang w:val="en-US"/>
        </w:rPr>
        <w:fldChar w:fldCharType="begin"/>
      </w:r>
      <w:r w:rsidRPr="00752797">
        <w:rPr>
          <w:lang w:val="en-US"/>
        </w:rPr>
        <w:instrText xml:space="preserve"> REF ZEqnNum473828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752797">
        <w:rPr>
          <w:position w:val="-6"/>
          <w:lang w:val="en-US"/>
        </w:rPr>
        <w:object w:dxaOrig="400" w:dyaOrig="279" w14:anchorId="71ECBC9B">
          <v:shape id="_x0000_i1166" type="#_x0000_t75" style="width:20pt;height:15pt" o:ole="">
            <v:imagedata r:id="rId327" o:title=""/>
          </v:shape>
          <o:OLEObject Type="Embed" ProgID="Equation.DSMT4" ShapeID="_x0000_i1166" DrawAspect="Content" ObjectID="_1362569666" r:id="rId328"/>
        </w:object>
      </w:r>
      <w:r w:rsidRPr="00752797">
        <w:rPr>
          <w:lang w:val="en-US"/>
        </w:rPr>
        <w:t>in grid orientation between the incoming cell and the u-point is computed and used to compute the component of the incoming velocity in the local u-direction, from the left and right side of the control volume.</w:t>
      </w:r>
    </w:p>
    <w:p w14:paraId="4CC950A9" w14:textId="77777777" w:rsidR="00313B40" w:rsidRPr="00752797" w:rsidRDefault="00313B40" w:rsidP="002603CC">
      <w:pPr>
        <w:pStyle w:val="MTDisplayEquation"/>
        <w:tabs>
          <w:tab w:val="left" w:pos="7200"/>
          <w:tab w:val="left" w:pos="7470"/>
        </w:tabs>
        <w:rPr>
          <w:lang w:val="en-US"/>
        </w:rPr>
      </w:pPr>
      <w:r w:rsidRPr="00752797">
        <w:rPr>
          <w:position w:val="-86"/>
          <w:lang w:val="en-US"/>
        </w:rPr>
        <w:object w:dxaOrig="7839" w:dyaOrig="1840" w14:anchorId="220C6E89">
          <v:shape id="_x0000_i1167" type="#_x0000_t75" style="width:392pt;height:92pt" o:ole="">
            <v:imagedata r:id="rId329" o:title=""/>
          </v:shape>
          <o:OLEObject Type="Embed" ProgID="Equation.DSMT4" ShapeID="_x0000_i1167" DrawAspect="Content" ObjectID="_1362569667" r:id="rId330"/>
        </w:objec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1" w:name="ZEqnNum256620"/>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9</w:instrText>
      </w:r>
      <w:r w:rsidR="00801832" w:rsidRPr="00752797">
        <w:rPr>
          <w:lang w:val="en-US"/>
        </w:rPr>
        <w:fldChar w:fldCharType="end"/>
      </w:r>
      <w:r w:rsidR="00801832" w:rsidRPr="00752797">
        <w:rPr>
          <w:lang w:val="en-US"/>
        </w:rPr>
        <w:instrText>)</w:instrText>
      </w:r>
      <w:bookmarkEnd w:id="321"/>
      <w:r w:rsidR="00801832" w:rsidRPr="00752797">
        <w:rPr>
          <w:lang w:val="en-US"/>
        </w:rPr>
        <w:fldChar w:fldCharType="end"/>
      </w:r>
    </w:p>
    <w:p w14:paraId="62284BD8" w14:textId="77777777" w:rsidR="00313B40" w:rsidRPr="00752797" w:rsidRDefault="00313B40" w:rsidP="002603CC">
      <w:pPr>
        <w:tabs>
          <w:tab w:val="left" w:pos="7200"/>
          <w:tab w:val="left" w:pos="7470"/>
        </w:tabs>
        <w:rPr>
          <w:lang w:val="en-US"/>
        </w:rPr>
      </w:pPr>
    </w:p>
    <w:p w14:paraId="3EF27F40" w14:textId="77777777" w:rsidR="00313B40" w:rsidRPr="00752797"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14:paraId="780895A9" w14:textId="77777777" w:rsidR="00313B40" w:rsidRPr="00752797" w:rsidRDefault="00313B40" w:rsidP="002603CC">
      <w:pPr>
        <w:pStyle w:val="MTDisplayEquation"/>
        <w:tabs>
          <w:tab w:val="left" w:pos="7200"/>
          <w:tab w:val="left" w:pos="7470"/>
        </w:tabs>
        <w:rPr>
          <w:lang w:val="en-US"/>
        </w:rPr>
      </w:pPr>
      <w:r w:rsidRPr="00752797">
        <w:rPr>
          <w:position w:val="-84"/>
          <w:lang w:val="en-US"/>
        </w:rPr>
        <w:object w:dxaOrig="7720" w:dyaOrig="2140" w14:anchorId="51F94AB8">
          <v:shape id="_x0000_i1168" type="#_x0000_t75" style="width:385pt;height:107pt" o:ole="">
            <v:imagedata r:id="rId331" o:title=""/>
          </v:shape>
          <o:OLEObject Type="Embed" ProgID="Equation.DSMT4" ShapeID="_x0000_i1168" DrawAspect="Content" ObjectID="_1362569668" r:id="rId332"/>
        </w:objec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2" w:name="ZEqnNum82399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10</w:instrText>
      </w:r>
      <w:r w:rsidR="00801832" w:rsidRPr="00752797">
        <w:rPr>
          <w:lang w:val="en-US"/>
        </w:rPr>
        <w:fldChar w:fldCharType="end"/>
      </w:r>
      <w:r w:rsidR="00801832" w:rsidRPr="00752797">
        <w:rPr>
          <w:lang w:val="en-US"/>
        </w:rPr>
        <w:instrText>)</w:instrText>
      </w:r>
      <w:bookmarkEnd w:id="322"/>
      <w:r w:rsidR="00801832" w:rsidRPr="00752797">
        <w:rPr>
          <w:lang w:val="en-US"/>
        </w:rPr>
        <w:fldChar w:fldCharType="end"/>
      </w:r>
    </w:p>
    <w:p w14:paraId="7C62654F" w14:textId="77777777" w:rsidR="00313B40" w:rsidRPr="00752797" w:rsidRDefault="00313B40" w:rsidP="002603CC">
      <w:pPr>
        <w:rPr>
          <w:lang w:val="en-US"/>
        </w:rPr>
      </w:pPr>
      <w:r w:rsidRPr="00752797">
        <w:rPr>
          <w:lang w:val="en-US"/>
        </w:rPr>
        <w:t xml:space="preserve">Finally, the advective term in the momentum balance is given in equation </w:t>
      </w:r>
      <w:r w:rsidRPr="00752797">
        <w:rPr>
          <w:lang w:val="en-US"/>
        </w:rPr>
        <w:fldChar w:fldCharType="begin"/>
      </w:r>
      <w:r w:rsidRPr="00752797">
        <w:rPr>
          <w:lang w:val="en-US"/>
        </w:rPr>
        <w:instrText xml:space="preserve"> GOTOBUTTON ZEqnNum473828  \* MERGEFORMAT </w:instrText>
      </w:r>
      <w:r w:rsidRPr="00752797">
        <w:rPr>
          <w:lang w:val="en-US"/>
        </w:rPr>
        <w:fldChar w:fldCharType="begin"/>
      </w:r>
      <w:r w:rsidRPr="00752797">
        <w:rPr>
          <w:lang w:val="en-US"/>
        </w:rPr>
        <w:instrText xml:space="preserve"> REF ZEqnNum473828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
    <w:p w14:paraId="65D57DB6" w14:textId="77777777" w:rsidR="00313B40" w:rsidRPr="00752797" w:rsidRDefault="00313B40" w:rsidP="002603CC">
      <w:pPr>
        <w:pStyle w:val="MTDisplayEquation"/>
        <w:rPr>
          <w:lang w:val="en-US"/>
        </w:rPr>
      </w:pPr>
      <w:r w:rsidRPr="00752797">
        <w:rPr>
          <w:position w:val="-146"/>
          <w:lang w:val="en-US"/>
        </w:rPr>
        <w:object w:dxaOrig="5220" w:dyaOrig="3040" w14:anchorId="63B46396">
          <v:shape id="_x0000_i1169" type="#_x0000_t75" style="width:263pt;height:154pt" o:ole="">
            <v:imagedata r:id="rId333" o:title=""/>
          </v:shape>
          <o:OLEObject Type="Embed" ProgID="Equation.DSMT4" ShapeID="_x0000_i1169" DrawAspect="Content" ObjectID="_1362569669" r:id="rId334"/>
        </w:object>
      </w:r>
      <w:r w:rsidRPr="00752797">
        <w:rPr>
          <w:lang w:val="en-US"/>
        </w:rPr>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23" w:name="ZEqnNum473828"/>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11</w:instrText>
      </w:r>
      <w:r w:rsidR="00801832" w:rsidRPr="00752797">
        <w:rPr>
          <w:lang w:val="en-US"/>
        </w:rPr>
        <w:fldChar w:fldCharType="end"/>
      </w:r>
      <w:r w:rsidR="00801832" w:rsidRPr="00752797">
        <w:rPr>
          <w:lang w:val="en-US"/>
        </w:rPr>
        <w:instrText>)</w:instrText>
      </w:r>
      <w:bookmarkEnd w:id="323"/>
      <w:r w:rsidR="00801832" w:rsidRPr="00752797">
        <w:rPr>
          <w:lang w:val="en-US"/>
        </w:rPr>
        <w:fldChar w:fldCharType="end"/>
      </w:r>
    </w:p>
    <w:p w14:paraId="4A448C41" w14:textId="77777777" w:rsidR="00313B40" w:rsidRPr="00752797" w:rsidRDefault="00313B40" w:rsidP="002603CC">
      <w:pPr>
        <w:tabs>
          <w:tab w:val="left" w:pos="7200"/>
          <w:tab w:val="left" w:pos="7470"/>
        </w:tabs>
        <w:rPr>
          <w:lang w:val="en-US"/>
        </w:rPr>
      </w:pPr>
    </w:p>
    <w:p w14:paraId="42C56AFC" w14:textId="77777777" w:rsidR="00313B40" w:rsidRPr="00752797" w:rsidRDefault="00313B40" w:rsidP="002603CC">
      <w:pPr>
        <w:pStyle w:val="Heading4"/>
        <w:jc w:val="both"/>
        <w:rPr>
          <w:lang w:val="en-US"/>
        </w:rPr>
      </w:pPr>
      <w:r w:rsidRPr="00752797">
        <w:rPr>
          <w:lang w:val="en-US"/>
        </w:rPr>
        <w:t>Time integration scheme</w:t>
      </w:r>
    </w:p>
    <w:p w14:paraId="2AA6296E" w14:textId="77777777"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r w:rsidRPr="00752797">
        <w:rPr>
          <w:lang w:val="en-US"/>
        </w:rPr>
        <w:fldChar w:fldCharType="begin"/>
      </w:r>
      <w:r w:rsidRPr="00752797">
        <w:rPr>
          <w:lang w:val="en-US"/>
        </w:rPr>
        <w:instrText xml:space="preserve"> REF _Ref336835302  \* MERGEFORMAT </w:instrText>
      </w:r>
      <w:r w:rsidRPr="00752797">
        <w:rPr>
          <w:lang w:val="en-US"/>
        </w:rPr>
        <w:fldChar w:fldCharType="separate"/>
      </w:r>
      <w:r w:rsidR="002D6E55" w:rsidRPr="002D6E55">
        <w:rPr>
          <w:lang w:val="en-US"/>
        </w:rPr>
        <w:t>Figure 6.3</w:t>
      </w:r>
      <w:r w:rsidRPr="00752797">
        <w:rPr>
          <w:lang w:val="en-US"/>
        </w:rPr>
        <w:fldChar w:fldCharType="end"/>
      </w:r>
      <w:r w:rsidRPr="00752797">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14:paraId="4390194F" w14:textId="77777777" w:rsidR="00313B40" w:rsidRPr="00752797" w:rsidRDefault="00313B40" w:rsidP="002603CC">
      <w:pPr>
        <w:rPr>
          <w:lang w:val="en-US"/>
        </w:rPr>
      </w:pPr>
    </w:p>
    <w:p w14:paraId="0A27B5F5" w14:textId="77777777" w:rsidR="00313B40" w:rsidRPr="00752797" w:rsidRDefault="00313B40" w:rsidP="002603CC">
      <w:pPr>
        <w:keepNext/>
        <w:tabs>
          <w:tab w:val="left" w:pos="7200"/>
          <w:tab w:val="left" w:pos="7470"/>
        </w:tabs>
        <w:rPr>
          <w:lang w:val="en-US"/>
        </w:rPr>
      </w:pPr>
      <w:r w:rsidRPr="00752797">
        <w:rPr>
          <w:noProof/>
          <w:lang w:val="en-US"/>
        </w:rPr>
        <w:drawing>
          <wp:inline distT="0" distB="0" distL="0" distR="0" wp14:anchorId="1A5D5D2B" wp14:editId="0ACBEEC6">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5"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14:paraId="307C2BB5" w14:textId="77777777" w:rsidR="00313B40" w:rsidRPr="00752797" w:rsidRDefault="00313B40" w:rsidP="002603CC">
      <w:pPr>
        <w:pStyle w:val="Caption"/>
        <w:tabs>
          <w:tab w:val="left" w:pos="7200"/>
          <w:tab w:val="left" w:pos="7470"/>
        </w:tabs>
        <w:spacing w:after="120"/>
        <w:jc w:val="both"/>
        <w:rPr>
          <w:b/>
          <w:bCs w:val="0"/>
          <w:lang w:val="en-US"/>
        </w:rPr>
      </w:pPr>
      <w:bookmarkStart w:id="324" w:name="_Ref336835302"/>
      <w:r w:rsidRPr="00752797">
        <w:rPr>
          <w:b/>
          <w:bCs w:val="0"/>
          <w:lang w:val="en-US"/>
        </w:rPr>
        <w:t xml:space="preserve">Figure </w:t>
      </w:r>
      <w:r w:rsidR="001935AF">
        <w:rPr>
          <w:b/>
          <w:bCs w:val="0"/>
          <w:lang w:val="en-US"/>
        </w:rPr>
        <w:fldChar w:fldCharType="begin"/>
      </w:r>
      <w:r w:rsidR="001935AF">
        <w:rPr>
          <w:b/>
          <w:bCs w:val="0"/>
          <w:lang w:val="en-US"/>
        </w:rPr>
        <w:instrText xml:space="preserve"> STYLEREF 1 \s </w:instrText>
      </w:r>
      <w:r w:rsidR="001935AF">
        <w:rPr>
          <w:b/>
          <w:bCs w:val="0"/>
          <w:lang w:val="en-US"/>
        </w:rPr>
        <w:fldChar w:fldCharType="separate"/>
      </w:r>
      <w:r w:rsidR="002D6E55">
        <w:rPr>
          <w:b/>
          <w:bCs w:val="0"/>
          <w:noProof/>
          <w:lang w:val="en-US"/>
        </w:rPr>
        <w:t>6</w:t>
      </w:r>
      <w:r w:rsidR="001935AF">
        <w:rPr>
          <w:b/>
          <w:bCs w:val="0"/>
          <w:lang w:val="en-US"/>
        </w:rPr>
        <w:fldChar w:fldCharType="end"/>
      </w:r>
      <w:r w:rsidR="001935AF">
        <w:rPr>
          <w:b/>
          <w:bCs w:val="0"/>
          <w:lang w:val="en-US"/>
        </w:rPr>
        <w:t>.</w:t>
      </w:r>
      <w:r w:rsidR="001935AF">
        <w:rPr>
          <w:b/>
          <w:bCs w:val="0"/>
          <w:lang w:val="en-US"/>
        </w:rPr>
        <w:fldChar w:fldCharType="begin"/>
      </w:r>
      <w:r w:rsidR="001935AF">
        <w:rPr>
          <w:b/>
          <w:bCs w:val="0"/>
          <w:lang w:val="en-US"/>
        </w:rPr>
        <w:instrText xml:space="preserve"> SEQ Figure \* ARABIC \s 1 </w:instrText>
      </w:r>
      <w:r w:rsidR="001935AF">
        <w:rPr>
          <w:b/>
          <w:bCs w:val="0"/>
          <w:lang w:val="en-US"/>
        </w:rPr>
        <w:fldChar w:fldCharType="separate"/>
      </w:r>
      <w:r w:rsidR="002D6E55">
        <w:rPr>
          <w:b/>
          <w:bCs w:val="0"/>
          <w:noProof/>
          <w:lang w:val="en-US"/>
        </w:rPr>
        <w:t>3</w:t>
      </w:r>
      <w:r w:rsidR="001935AF">
        <w:rPr>
          <w:b/>
          <w:bCs w:val="0"/>
          <w:lang w:val="en-US"/>
        </w:rPr>
        <w:fldChar w:fldCharType="end"/>
      </w:r>
      <w:bookmarkEnd w:id="324"/>
      <w:r w:rsidRPr="00752797">
        <w:rPr>
          <w:b/>
          <w:bCs w:val="0"/>
          <w:lang w:val="en-US"/>
        </w:rPr>
        <w:t xml:space="preserve"> Leap-frog time integration scheme</w:t>
      </w:r>
    </w:p>
    <w:p w14:paraId="26A57EF8" w14:textId="77777777"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14:paraId="3604BD1F" w14:textId="77777777" w:rsidR="00313B40" w:rsidRPr="00752797" w:rsidRDefault="00313B40" w:rsidP="002603CC">
      <w:pPr>
        <w:rPr>
          <w:lang w:val="en-US"/>
        </w:rPr>
      </w:pPr>
    </w:p>
    <w:p w14:paraId="6ED81D9C" w14:textId="77777777" w:rsidR="009B7A2D" w:rsidRPr="00752797" w:rsidRDefault="009B7A2D" w:rsidP="009B7A2D">
      <w:pPr>
        <w:pStyle w:val="Heading3"/>
        <w:jc w:val="both"/>
        <w:rPr>
          <w:lang w:val="en-US"/>
        </w:rPr>
      </w:pPr>
      <w:bookmarkStart w:id="325" w:name="_Toc412623909"/>
      <w:bookmarkStart w:id="326" w:name="_Toc413611077"/>
      <w:r w:rsidRPr="00752797">
        <w:rPr>
          <w:lang w:val="en-US"/>
        </w:rPr>
        <w:t>Groundwater flow</w:t>
      </w:r>
      <w:bookmarkEnd w:id="325"/>
      <w:bookmarkEnd w:id="326"/>
    </w:p>
    <w:p w14:paraId="73F4D138" w14:textId="77777777" w:rsidR="009B7A2D" w:rsidRPr="00752797" w:rsidRDefault="009B7A2D" w:rsidP="009B7A2D">
      <w:pPr>
        <w:rPr>
          <w:lang w:val="en-US"/>
        </w:rPr>
      </w:pPr>
      <w:r w:rsidRPr="00752797">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14:paraId="120B52BF" w14:textId="77777777" w:rsidR="009B7A2D" w:rsidRPr="00752797" w:rsidRDefault="009B7A2D" w:rsidP="009B7A2D">
      <w:pPr>
        <w:rPr>
          <w:lang w:val="en-US"/>
        </w:rPr>
      </w:pPr>
    </w:p>
    <w:p w14:paraId="57723789" w14:textId="77777777" w:rsidR="009B7A2D" w:rsidRPr="00752797" w:rsidRDefault="009B7A2D" w:rsidP="009B7A2D">
      <w:pPr>
        <w:rPr>
          <w:lang w:val="en-US"/>
        </w:rPr>
      </w:pPr>
      <w:r w:rsidRPr="00752797">
        <w:rPr>
          <w:lang w:val="en-US"/>
        </w:rPr>
        <w:t>At the start of the time step, every cell is evaluated whether the groundwater and surface water are connected:</w:t>
      </w:r>
    </w:p>
    <w:p w14:paraId="53C96DEB" w14:textId="77777777" w:rsidR="009B7A2D" w:rsidRPr="00752797" w:rsidRDefault="009B7A2D" w:rsidP="009B7A2D">
      <w:pPr>
        <w:rPr>
          <w:lang w:val="en-US"/>
        </w:rPr>
      </w:pPr>
    </w:p>
    <w:p w14:paraId="718AA077" w14:textId="77777777" w:rsidR="009B7A2D" w:rsidRPr="00752797" w:rsidRDefault="009B7A2D" w:rsidP="009B7A2D">
      <w:pPr>
        <w:pStyle w:val="MTDisplayEquation"/>
        <w:rPr>
          <w:lang w:val="en-US"/>
        </w:rPr>
      </w:pPr>
      <w:r w:rsidRPr="00752797">
        <w:rPr>
          <w:lang w:val="en-US"/>
        </w:rPr>
        <w:tab/>
      </w:r>
      <w:r w:rsidRPr="00752797">
        <w:rPr>
          <w:position w:val="-14"/>
          <w:lang w:val="en-US"/>
        </w:rPr>
        <w:object w:dxaOrig="3600" w:dyaOrig="380" w14:anchorId="4C93E597">
          <v:shape id="_x0000_i1170" type="#_x0000_t75" style="width:181pt;height:22pt" o:ole="">
            <v:imagedata r:id="rId336" o:title=""/>
          </v:shape>
          <o:OLEObject Type="Embed" ProgID="Equation.DSMT4" ShapeID="_x0000_i1170" DrawAspect="Content" ObjectID="_1362569670" r:id="rId33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7" w:name="ZEqnNum222755"/>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27"/>
      <w:r w:rsidRPr="00752797">
        <w:rPr>
          <w:lang w:val="en-US"/>
        </w:rPr>
        <w:fldChar w:fldCharType="end"/>
      </w:r>
    </w:p>
    <w:p w14:paraId="6E3AFC19" w14:textId="77777777" w:rsidR="009B7A2D" w:rsidRPr="00752797" w:rsidRDefault="009B7A2D" w:rsidP="009B7A2D">
      <w:pPr>
        <w:rPr>
          <w:lang w:val="en-US"/>
        </w:rPr>
      </w:pPr>
    </w:p>
    <w:p w14:paraId="67E6497C" w14:textId="77777777" w:rsidR="009B7A2D" w:rsidRPr="00752797" w:rsidRDefault="009B7A2D" w:rsidP="009B7A2D">
      <w:pPr>
        <w:rPr>
          <w:lang w:val="en-US"/>
        </w:rPr>
      </w:pPr>
      <w:r w:rsidRPr="00752797">
        <w:rPr>
          <w:lang w:val="en-US"/>
        </w:rPr>
        <w:lastRenderedPageBreak/>
        <w:t xml:space="preserve">In </w:t>
      </w:r>
      <w:r w:rsidRPr="00752797">
        <w:rPr>
          <w:lang w:val="en-US"/>
        </w:rPr>
        <w:fldChar w:fldCharType="begin"/>
      </w:r>
      <w:r w:rsidRPr="00752797">
        <w:rPr>
          <w:lang w:val="en-US"/>
        </w:rPr>
        <w:instrText xml:space="preserve"> GOTOBUTTON ZEqnNum222755  \* MERGEFORMAT </w:instrText>
      </w:r>
      <w:r w:rsidRPr="00752797">
        <w:rPr>
          <w:lang w:val="en-US"/>
        </w:rPr>
        <w:fldChar w:fldCharType="begin"/>
      </w:r>
      <w:r w:rsidRPr="00752797">
        <w:rPr>
          <w:lang w:val="en-US"/>
        </w:rPr>
        <w:instrText xml:space="preserve"> REF ZEqnNum222755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parameter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70</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14:paraId="089E0460" w14:textId="77777777" w:rsidR="009B7A2D" w:rsidRPr="00752797" w:rsidRDefault="009B7A2D" w:rsidP="009B7A2D">
      <w:pPr>
        <w:rPr>
          <w:lang w:val="en-US"/>
        </w:rPr>
      </w:pPr>
    </w:p>
    <w:p w14:paraId="311A80B0" w14:textId="77777777" w:rsidR="009B7A2D" w:rsidRPr="00752797" w:rsidRDefault="009B7A2D" w:rsidP="009B7A2D">
      <w:pPr>
        <w:pStyle w:val="MTDisplayEquation"/>
        <w:rPr>
          <w:lang w:val="en-US"/>
        </w:rPr>
      </w:pPr>
      <w:r w:rsidRPr="00752797">
        <w:rPr>
          <w:lang w:val="en-US"/>
        </w:rPr>
        <w:tab/>
      </w:r>
      <w:r w:rsidRPr="00752797">
        <w:rPr>
          <w:position w:val="-80"/>
          <w:lang w:val="en-US"/>
        </w:rPr>
        <w:object w:dxaOrig="2900" w:dyaOrig="1719" w14:anchorId="60DBAC84">
          <v:shape id="_x0000_i1171" type="#_x0000_t75" style="width:2in;height:86pt" o:ole="">
            <v:imagedata r:id="rId338" o:title=""/>
          </v:shape>
          <o:OLEObject Type="Embed" ProgID="Equation.DSMT4" ShapeID="_x0000_i1171" DrawAspect="Content" ObjectID="_1362569671" r:id="rId3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8" w:name="ZEqnNum75369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28"/>
      <w:r w:rsidRPr="00752797">
        <w:rPr>
          <w:lang w:val="en-US"/>
        </w:rPr>
        <w:fldChar w:fldCharType="end"/>
      </w:r>
    </w:p>
    <w:p w14:paraId="60C7A10C" w14:textId="77777777" w:rsidR="009B7A2D" w:rsidRPr="00752797" w:rsidRDefault="009B7A2D" w:rsidP="009B7A2D">
      <w:pPr>
        <w:rPr>
          <w:lang w:val="en-US"/>
        </w:rPr>
      </w:pPr>
    </w:p>
    <w:p w14:paraId="657A43A4" w14:textId="77777777" w:rsidR="009B7A2D" w:rsidRPr="00752797" w:rsidRDefault="009B7A2D" w:rsidP="009B7A2D">
      <w:pPr>
        <w:rPr>
          <w:lang w:val="en-US"/>
        </w:rPr>
      </w:pPr>
      <w:r w:rsidRPr="00752797">
        <w:rPr>
          <w:lang w:val="en-US"/>
        </w:rPr>
        <w:t xml:space="preserve">In </w:t>
      </w:r>
      <w:r w:rsidRPr="00752797">
        <w:rPr>
          <w:lang w:val="en-US"/>
        </w:rPr>
        <w:fldChar w:fldCharType="begin"/>
      </w:r>
      <w:r w:rsidRPr="00752797">
        <w:rPr>
          <w:lang w:val="en-US"/>
        </w:rPr>
        <w:instrText xml:space="preserve"> GOTOBUTTON ZEqnNum753693  \* MERGEFORMAT </w:instrText>
      </w:r>
      <w:r w:rsidRPr="00752797">
        <w:rPr>
          <w:lang w:val="en-US"/>
        </w:rPr>
        <w:fldChar w:fldCharType="begin"/>
      </w:r>
      <w:r w:rsidRPr="00752797">
        <w:rPr>
          <w:lang w:val="en-US"/>
        </w:rPr>
        <w:instrText xml:space="preserve"> REF ZEqnNum753693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14:paraId="1E81D534" w14:textId="77777777" w:rsidR="009B7A2D" w:rsidRPr="00752797" w:rsidRDefault="009B7A2D" w:rsidP="009B7A2D">
      <w:pPr>
        <w:rPr>
          <w:lang w:val="en-US"/>
        </w:rPr>
      </w:pPr>
    </w:p>
    <w:p w14:paraId="75DCF192" w14:textId="77777777" w:rsidR="009B7A2D" w:rsidRPr="00752797" w:rsidRDefault="009B7A2D" w:rsidP="009B7A2D">
      <w:pPr>
        <w:pStyle w:val="MTDisplayEquation"/>
        <w:rPr>
          <w:lang w:val="en-US"/>
        </w:rPr>
      </w:pPr>
      <w:r w:rsidRPr="00752797">
        <w:rPr>
          <w:lang w:val="en-US"/>
        </w:rPr>
        <w:tab/>
      </w:r>
      <w:r w:rsidRPr="00752797">
        <w:rPr>
          <w:position w:val="-62"/>
          <w:lang w:val="en-US"/>
        </w:rPr>
        <w:object w:dxaOrig="7620" w:dyaOrig="1500" w14:anchorId="66763BE9">
          <v:shape id="_x0000_i1172" type="#_x0000_t75" style="width:383pt;height:1in" o:ole="">
            <v:imagedata r:id="rId340" o:title=""/>
          </v:shape>
          <o:OLEObject Type="Embed" ProgID="Equation.DSMT4" ShapeID="_x0000_i1172" DrawAspect="Content" ObjectID="_1362569672" r:id="rId3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29" w:name="ZEqnNum91891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29"/>
      <w:r w:rsidRPr="00752797">
        <w:rPr>
          <w:lang w:val="en-US"/>
        </w:rPr>
        <w:fldChar w:fldCharType="end"/>
      </w:r>
    </w:p>
    <w:p w14:paraId="382C6B65" w14:textId="77777777"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14:paraId="1B20D730" w14:textId="77777777" w:rsidR="009B7A2D" w:rsidRPr="00752797" w:rsidRDefault="009B7A2D" w:rsidP="009B7A2D">
      <w:pPr>
        <w:rPr>
          <w:lang w:val="en-US"/>
        </w:rPr>
      </w:pPr>
    </w:p>
    <w:p w14:paraId="55EC0994" w14:textId="77777777" w:rsidR="009B7A2D" w:rsidRPr="00752797" w:rsidRDefault="009B7A2D" w:rsidP="009B7A2D">
      <w:pPr>
        <w:pStyle w:val="MTDisplayEquation"/>
        <w:rPr>
          <w:lang w:val="en-US"/>
        </w:rPr>
      </w:pPr>
      <w:r w:rsidRPr="00752797">
        <w:rPr>
          <w:lang w:val="en-US"/>
        </w:rPr>
        <w:tab/>
      </w:r>
      <w:r w:rsidRPr="00752797">
        <w:rPr>
          <w:position w:val="-34"/>
          <w:lang w:val="en-US"/>
        </w:rPr>
        <w:object w:dxaOrig="2940" w:dyaOrig="780" w14:anchorId="60E5526D">
          <v:shape id="_x0000_i1173" type="#_x0000_t75" style="width:2in;height:35pt" o:ole="">
            <v:imagedata r:id="rId342" o:title=""/>
          </v:shape>
          <o:OLEObject Type="Embed" ProgID="Equation.DSMT4" ShapeID="_x0000_i1173" DrawAspect="Content" ObjectID="_1362569673" r:id="rId3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0" w:name="ZEqnNum9406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0"/>
      <w:r w:rsidRPr="00752797">
        <w:rPr>
          <w:lang w:val="en-US"/>
        </w:rPr>
        <w:fldChar w:fldCharType="end"/>
      </w:r>
    </w:p>
    <w:p w14:paraId="5B3854FF" w14:textId="77777777" w:rsidR="009B7A2D" w:rsidRPr="00752797" w:rsidRDefault="009B7A2D" w:rsidP="009B7A2D">
      <w:pPr>
        <w:rPr>
          <w:lang w:val="en-US"/>
        </w:rPr>
      </w:pPr>
    </w:p>
    <w:p w14:paraId="1B219980" w14:textId="77777777" w:rsidR="009B7A2D" w:rsidRPr="00752797" w:rsidRDefault="009B7A2D" w:rsidP="009B7A2D">
      <w:pPr>
        <w:rPr>
          <w:lang w:val="en-US"/>
        </w:rPr>
      </w:pPr>
      <w:r w:rsidRPr="00752797">
        <w:rPr>
          <w:lang w:val="en-US"/>
        </w:rPr>
        <w:t xml:space="preserve">XBeach iterates until a minimum threshold difference between iterations is found for </w:t>
      </w:r>
      <w:r w:rsidRPr="00752797">
        <w:rPr>
          <w:lang w:val="en-US"/>
        </w:rPr>
        <w:fldChar w:fldCharType="begin"/>
      </w:r>
      <w:r w:rsidRPr="00752797">
        <w:rPr>
          <w:lang w:val="en-US"/>
        </w:rPr>
        <w:instrText xml:space="preserve"> GOTOBUTTON ZEqnNum918911  \* MERGEFORMAT </w:instrText>
      </w:r>
      <w:r w:rsidRPr="00752797">
        <w:rPr>
          <w:lang w:val="en-US"/>
        </w:rPr>
        <w:fldChar w:fldCharType="begin"/>
      </w:r>
      <w:r w:rsidRPr="00752797">
        <w:rPr>
          <w:lang w:val="en-US"/>
        </w:rPr>
        <w:instrText xml:space="preserve"> REF ZEqnNum918911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ZEqnNum940656  \* MERGEFORMAT </w:instrText>
      </w:r>
      <w:r w:rsidRPr="00752797">
        <w:rPr>
          <w:lang w:val="en-US"/>
        </w:rPr>
        <w:fldChar w:fldCharType="begin"/>
      </w:r>
      <w:r w:rsidRPr="00752797">
        <w:rPr>
          <w:lang w:val="en-US"/>
        </w:rPr>
        <w:instrText xml:space="preserve"> REF ZEqnNum940656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14:paraId="730A7553" w14:textId="77777777" w:rsidR="009B7A2D" w:rsidRPr="00752797" w:rsidRDefault="009B7A2D" w:rsidP="009B7A2D">
      <w:pPr>
        <w:rPr>
          <w:lang w:val="en-US"/>
        </w:rPr>
      </w:pPr>
    </w:p>
    <w:p w14:paraId="7343E956" w14:textId="77777777" w:rsidR="009B7A2D" w:rsidRPr="00752797" w:rsidRDefault="009B7A2D" w:rsidP="009B7A2D">
      <w:pPr>
        <w:pStyle w:val="MTDisplayEquation"/>
        <w:rPr>
          <w:lang w:val="en-US"/>
        </w:rPr>
      </w:pPr>
      <w:r w:rsidRPr="00752797">
        <w:rPr>
          <w:lang w:val="en-US"/>
        </w:rPr>
        <w:tab/>
      </w:r>
      <w:r w:rsidRPr="00752797">
        <w:rPr>
          <w:position w:val="-34"/>
          <w:lang w:val="en-US"/>
        </w:rPr>
        <w:object w:dxaOrig="4320" w:dyaOrig="800" w14:anchorId="5898184E">
          <v:shape id="_x0000_i1174" type="#_x0000_t75" style="width:3in;height:43pt" o:ole="">
            <v:imagedata r:id="rId344" o:title=""/>
          </v:shape>
          <o:OLEObject Type="Embed" ProgID="Equation.DSMT4" ShapeID="_x0000_i1174" DrawAspect="Content" ObjectID="_1362569674" r:id="rId3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0F5B6F92" w14:textId="77777777" w:rsidR="009B7A2D" w:rsidRPr="00752797" w:rsidRDefault="009B7A2D" w:rsidP="009B7A2D">
      <w:pPr>
        <w:rPr>
          <w:lang w:val="en-US"/>
        </w:rPr>
      </w:pPr>
    </w:p>
    <w:p w14:paraId="41D3FA19" w14:textId="77777777" w:rsidR="009B7A2D" w:rsidRPr="00752797" w:rsidRDefault="009B7A2D" w:rsidP="009B7A2D">
      <w:pPr>
        <w:rPr>
          <w:lang w:val="en-US"/>
        </w:rPr>
      </w:pPr>
      <w:r w:rsidRPr="00752797">
        <w:rPr>
          <w:lang w:val="en-US"/>
        </w:rPr>
        <w:t>If during infiltration the groundwater level reaches the bed level, the fraction of the time step required to do so is estimated (x) and the remaining fraction is used in the submarine exchange.</w:t>
      </w:r>
    </w:p>
    <w:p w14:paraId="7C2E648C" w14:textId="77777777" w:rsidR="009B7A2D" w:rsidRPr="00752797" w:rsidRDefault="009B7A2D" w:rsidP="009B7A2D">
      <w:pPr>
        <w:rPr>
          <w:lang w:val="en-US"/>
        </w:rPr>
      </w:pPr>
    </w:p>
    <w:p w14:paraId="1AD45C67" w14:textId="77777777" w:rsidR="009B7A2D" w:rsidRPr="00752797" w:rsidRDefault="009B7A2D" w:rsidP="009B7A2D">
      <w:pPr>
        <w:pStyle w:val="MTDisplayEquation"/>
        <w:rPr>
          <w:lang w:val="en-US"/>
        </w:rPr>
      </w:pPr>
      <w:r w:rsidRPr="00752797">
        <w:rPr>
          <w:lang w:val="en-US"/>
        </w:rPr>
        <w:lastRenderedPageBreak/>
        <w:tab/>
      </w:r>
      <w:r w:rsidRPr="00752797">
        <w:rPr>
          <w:position w:val="-50"/>
          <w:lang w:val="en-US"/>
        </w:rPr>
        <w:object w:dxaOrig="3560" w:dyaOrig="2120" w14:anchorId="5DE95A13">
          <v:shape id="_x0000_i1175" type="#_x0000_t75" style="width:179pt;height:109pt" o:ole="">
            <v:imagedata r:id="rId346" o:title=""/>
          </v:shape>
          <o:OLEObject Type="Embed" ProgID="Equation.DSMT4" ShapeID="_x0000_i1175" DrawAspect="Content" ObjectID="_1362569675" r:id="rId34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5FE9938A" w14:textId="77777777" w:rsidR="009B7A2D" w:rsidRPr="00752797" w:rsidRDefault="009B7A2D" w:rsidP="009B7A2D">
      <w:pPr>
        <w:rPr>
          <w:lang w:val="en-US"/>
        </w:rPr>
      </w:pPr>
    </w:p>
    <w:p w14:paraId="1ECDF0D9" w14:textId="77777777"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14:paraId="5D9D74E5" w14:textId="77777777" w:rsidR="009B7A2D" w:rsidRPr="00752797" w:rsidRDefault="009B7A2D" w:rsidP="009B7A2D">
      <w:pPr>
        <w:rPr>
          <w:lang w:val="en-US"/>
        </w:rPr>
      </w:pPr>
    </w:p>
    <w:p w14:paraId="7C9A5AA4" w14:textId="77777777" w:rsidR="009B7A2D" w:rsidRPr="00752797" w:rsidRDefault="009B7A2D" w:rsidP="009B7A2D">
      <w:pPr>
        <w:pStyle w:val="MTDisplayEquation"/>
        <w:rPr>
          <w:lang w:val="en-US"/>
        </w:rPr>
      </w:pPr>
      <w:r w:rsidRPr="00752797">
        <w:rPr>
          <w:lang w:val="en-US"/>
        </w:rPr>
        <w:tab/>
      </w:r>
      <w:r w:rsidRPr="00752797">
        <w:rPr>
          <w:position w:val="-24"/>
          <w:lang w:val="en-US"/>
        </w:rPr>
        <w:object w:dxaOrig="2299" w:dyaOrig="660" w14:anchorId="5C3180C3">
          <v:shape id="_x0000_i1176" type="#_x0000_t75" style="width:115pt;height:37pt" o:ole="">
            <v:imagedata r:id="rId348" o:title=""/>
          </v:shape>
          <o:OLEObject Type="Embed" ProgID="Equation.DSMT4" ShapeID="_x0000_i1176" DrawAspect="Content" ObjectID="_1362569676" r:id="rId3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48944388" w14:textId="77777777" w:rsidR="009B7A2D" w:rsidRPr="00752797" w:rsidRDefault="009B7A2D" w:rsidP="009B7A2D">
      <w:pPr>
        <w:rPr>
          <w:lang w:val="en-US"/>
        </w:rPr>
      </w:pPr>
    </w:p>
    <w:p w14:paraId="7AEF9F48" w14:textId="77777777"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14:paraId="55BE760E" w14:textId="77777777" w:rsidR="009B7A2D" w:rsidRPr="00752797" w:rsidRDefault="009B7A2D" w:rsidP="009B7A2D">
      <w:pPr>
        <w:rPr>
          <w:lang w:val="en-US"/>
        </w:rPr>
      </w:pPr>
    </w:p>
    <w:p w14:paraId="06C3DC51" w14:textId="77777777" w:rsidR="009B7A2D" w:rsidRPr="00752797" w:rsidRDefault="009B7A2D" w:rsidP="009B7A2D">
      <w:pPr>
        <w:pStyle w:val="MTDisplayEquation"/>
        <w:rPr>
          <w:lang w:val="en-US"/>
        </w:rPr>
      </w:pPr>
      <w:r w:rsidRPr="00752797">
        <w:rPr>
          <w:lang w:val="en-US"/>
        </w:rPr>
        <w:tab/>
      </w:r>
      <w:r w:rsidRPr="00752797">
        <w:rPr>
          <w:position w:val="-240"/>
          <w:lang w:val="en-US"/>
        </w:rPr>
        <w:object w:dxaOrig="6920" w:dyaOrig="4900" w14:anchorId="7225AE53">
          <v:shape id="_x0000_i1177" type="#_x0000_t75" style="width:346pt;height:245pt" o:ole="">
            <v:imagedata r:id="rId350" o:title=""/>
          </v:shape>
          <o:OLEObject Type="Embed" ProgID="Equation.DSMT4" ShapeID="_x0000_i1177" DrawAspect="Content" ObjectID="_1362569677" r:id="rId3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22E7D21D" w14:textId="77777777" w:rsidR="009B7A2D" w:rsidRPr="00752797" w:rsidRDefault="009B7A2D" w:rsidP="009B7A2D">
      <w:pPr>
        <w:rPr>
          <w:lang w:val="en-US"/>
        </w:rPr>
      </w:pPr>
      <w:r w:rsidRPr="00752797">
        <w:rPr>
          <w:lang w:val="en-US"/>
        </w:rPr>
        <w:t xml:space="preserve"> </w:t>
      </w:r>
    </w:p>
    <w:p w14:paraId="32746F56" w14:textId="77777777" w:rsidR="009B7A2D" w:rsidRPr="00752797" w:rsidRDefault="009B7A2D" w:rsidP="009B7A2D">
      <w:pPr>
        <w:rPr>
          <w:lang w:val="en-US"/>
        </w:rPr>
      </w:pPr>
    </w:p>
    <w:p w14:paraId="37E0170D" w14:textId="77777777" w:rsidR="009B7A2D" w:rsidRPr="00752797" w:rsidRDefault="009B7A2D" w:rsidP="009B7A2D">
      <w:pPr>
        <w:rPr>
          <w:lang w:val="en-US"/>
        </w:rPr>
      </w:pPr>
      <w:r w:rsidRPr="00752797">
        <w:rPr>
          <w:lang w:val="en-US"/>
        </w:rPr>
        <w:t>After infiltration and exfiltration have been calculated, the groundwater level and surface water level are updated:</w:t>
      </w:r>
    </w:p>
    <w:p w14:paraId="2AE11B46" w14:textId="77777777" w:rsidR="009B7A2D" w:rsidRPr="00752797" w:rsidRDefault="009B7A2D" w:rsidP="009B7A2D">
      <w:pPr>
        <w:rPr>
          <w:lang w:val="en-US"/>
        </w:rPr>
      </w:pPr>
    </w:p>
    <w:p w14:paraId="18E02632" w14:textId="77777777" w:rsidR="009B7A2D" w:rsidRPr="00752797" w:rsidRDefault="009B7A2D" w:rsidP="009B7A2D">
      <w:pPr>
        <w:pStyle w:val="MTDisplayEquation"/>
        <w:rPr>
          <w:lang w:val="en-US"/>
        </w:rPr>
      </w:pPr>
      <w:r w:rsidRPr="00752797">
        <w:rPr>
          <w:lang w:val="en-US"/>
        </w:rPr>
        <w:tab/>
      </w:r>
      <w:r w:rsidRPr="00752797">
        <w:rPr>
          <w:position w:val="-62"/>
          <w:lang w:val="en-US"/>
        </w:rPr>
        <w:object w:dxaOrig="3519" w:dyaOrig="1359" w14:anchorId="2A9D9F2A">
          <v:shape id="_x0000_i1178" type="#_x0000_t75" style="width:173pt;height:65pt" o:ole="">
            <v:imagedata r:id="rId352" o:title=""/>
          </v:shape>
          <o:OLEObject Type="Embed" ProgID="Equation.DSMT4" ShapeID="_x0000_i1178" DrawAspect="Content" ObjectID="_1362569678" r:id="rId3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6A2616DE" w14:textId="77777777" w:rsidR="009B7A2D" w:rsidRPr="00752797" w:rsidRDefault="009B7A2D" w:rsidP="009B7A2D">
      <w:pPr>
        <w:rPr>
          <w:lang w:val="en-US"/>
        </w:rPr>
      </w:pPr>
    </w:p>
    <w:p w14:paraId="52482028" w14:textId="77777777" w:rsidR="009B7A2D" w:rsidRPr="00752797" w:rsidRDefault="009B7A2D" w:rsidP="009B7A2D">
      <w:pPr>
        <w:rPr>
          <w:lang w:val="en-US"/>
        </w:rPr>
      </w:pPr>
      <w:r w:rsidRPr="00752797">
        <w:rPr>
          <w:lang w:val="en-US"/>
        </w:rPr>
        <w:lastRenderedPageBreak/>
        <w:t>All updated cells are subsequently re-evaluated on whether the surface water and groundwater are connected or unconnected</w:t>
      </w:r>
    </w:p>
    <w:p w14:paraId="340692BF" w14:textId="77777777" w:rsidR="009B7A2D" w:rsidRPr="00752797" w:rsidRDefault="009B7A2D" w:rsidP="009B7A2D">
      <w:pPr>
        <w:spacing w:line="240" w:lineRule="auto"/>
        <w:rPr>
          <w:i/>
          <w:iCs/>
          <w:szCs w:val="28"/>
          <w:lang w:val="en-US"/>
        </w:rPr>
      </w:pPr>
      <w:r w:rsidRPr="00752797">
        <w:rPr>
          <w:lang w:val="en-US"/>
        </w:rPr>
        <w:br w:type="page"/>
      </w:r>
    </w:p>
    <w:p w14:paraId="7B3878A8" w14:textId="77777777" w:rsidR="009B7A2D" w:rsidRPr="00752797" w:rsidRDefault="009B7A2D" w:rsidP="009B7A2D">
      <w:pPr>
        <w:spacing w:line="240" w:lineRule="auto"/>
        <w:rPr>
          <w:lang w:val="en-US"/>
        </w:rPr>
      </w:pPr>
      <w:r w:rsidRPr="00752797">
        <w:rPr>
          <w:lang w:val="en-US"/>
        </w:rPr>
        <w:lastRenderedPageBreak/>
        <w:t>The cell height at the center of the groundwater cells (</w:t>
      </w:r>
      <w:r w:rsidRPr="00752797">
        <w:rPr>
          <w:i/>
          <w:lang w:val="en-US"/>
        </w:rPr>
        <w:t>Δz</w:t>
      </w:r>
      <w:r w:rsidRPr="00752797">
        <w:rPr>
          <w:i/>
          <w:vertAlign w:val="subscript"/>
          <w:lang w:val="en-US"/>
        </w:rPr>
        <w:t>H,i,j</w:t>
      </w:r>
      <w:r w:rsidRPr="00752797">
        <w:rPr>
          <w:lang w:val="en-US"/>
        </w:rPr>
        <w:t>) is calculated from the groundwater level and the bottom of the aquifer in the center of the cell, whereas the cell heights at the horizontal cell interfaces are calculated using an upwind procedure:</w:t>
      </w:r>
    </w:p>
    <w:p w14:paraId="4079CBFA" w14:textId="77777777" w:rsidR="009B7A2D" w:rsidRPr="00752797" w:rsidRDefault="009B7A2D" w:rsidP="009B7A2D">
      <w:pPr>
        <w:spacing w:line="240" w:lineRule="auto"/>
        <w:rPr>
          <w:lang w:val="en-US"/>
        </w:rPr>
      </w:pPr>
    </w:p>
    <w:p w14:paraId="1B9314E8" w14:textId="77777777" w:rsidR="009B7A2D" w:rsidRPr="00752797" w:rsidRDefault="009B7A2D" w:rsidP="009B7A2D">
      <w:pPr>
        <w:pStyle w:val="MTDisplayEquation"/>
        <w:rPr>
          <w:lang w:val="en-US"/>
        </w:rPr>
      </w:pPr>
      <w:r w:rsidRPr="00752797">
        <w:rPr>
          <w:lang w:val="en-US"/>
        </w:rPr>
        <w:tab/>
      </w:r>
      <w:r w:rsidRPr="00752797">
        <w:rPr>
          <w:position w:val="-120"/>
          <w:lang w:val="en-US"/>
        </w:rPr>
        <w:object w:dxaOrig="3120" w:dyaOrig="2520" w14:anchorId="7BEFCF38">
          <v:shape id="_x0000_i1179" type="#_x0000_t75" style="width:158pt;height:122pt" o:ole="">
            <v:imagedata r:id="rId354" o:title=""/>
          </v:shape>
          <o:OLEObject Type="Embed" ProgID="Equation.DSMT4" ShapeID="_x0000_i1179" DrawAspect="Content" ObjectID="_1362569679" r:id="rId3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1" w:name="ZEqnNum51681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1"/>
      <w:r w:rsidRPr="00752797">
        <w:rPr>
          <w:lang w:val="en-US"/>
        </w:rPr>
        <w:fldChar w:fldCharType="end"/>
      </w:r>
    </w:p>
    <w:p w14:paraId="7495CF03" w14:textId="77777777" w:rsidR="009B7A2D" w:rsidRPr="00752797" w:rsidRDefault="009B7A2D" w:rsidP="009B7A2D">
      <w:pPr>
        <w:spacing w:line="240" w:lineRule="auto"/>
        <w:rPr>
          <w:lang w:val="en-US"/>
        </w:rPr>
      </w:pPr>
    </w:p>
    <w:p w14:paraId="323391EA"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ZEqnNum516818  \* MERGEFORMAT </w:instrText>
      </w:r>
      <w:r w:rsidRPr="00752797">
        <w:rPr>
          <w:lang w:val="en-US"/>
        </w:rPr>
        <w:fldChar w:fldCharType="begin"/>
      </w:r>
      <w:r w:rsidRPr="00752797">
        <w:rPr>
          <w:lang w:val="en-US"/>
        </w:rPr>
        <w:instrText xml:space="preserve"> REF ZEqnNum516818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z</w:t>
      </w:r>
      <w:r w:rsidRPr="00752797">
        <w:rPr>
          <w:i/>
          <w:vertAlign w:val="subscript"/>
          <w:lang w:val="en-US"/>
        </w:rPr>
        <w:t>aquifer</w:t>
      </w:r>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14:paraId="7F71802A" w14:textId="77777777" w:rsidR="009B7A2D" w:rsidRPr="00752797" w:rsidRDefault="009B7A2D" w:rsidP="009B7A2D">
      <w:pPr>
        <w:spacing w:line="240" w:lineRule="auto"/>
        <w:rPr>
          <w:lang w:val="en-US"/>
        </w:rPr>
      </w:pPr>
    </w:p>
    <w:p w14:paraId="404EDA5F" w14:textId="77777777" w:rsidR="009B7A2D" w:rsidRPr="00752797" w:rsidRDefault="009B7A2D" w:rsidP="009B7A2D">
      <w:pPr>
        <w:pStyle w:val="MTDisplayEquation"/>
        <w:rPr>
          <w:lang w:val="en-US"/>
        </w:rPr>
      </w:pPr>
      <w:r w:rsidRPr="00752797">
        <w:rPr>
          <w:lang w:val="en-US"/>
        </w:rPr>
        <w:tab/>
      </w:r>
      <w:r w:rsidRPr="00752797">
        <w:rPr>
          <w:position w:val="-76"/>
          <w:lang w:val="en-US"/>
        </w:rPr>
        <w:object w:dxaOrig="4480" w:dyaOrig="1640" w14:anchorId="39ED83B1">
          <v:shape id="_x0000_i1180" type="#_x0000_t75" style="width:224pt;height:79pt" o:ole="">
            <v:imagedata r:id="rId356" o:title=""/>
          </v:shape>
          <o:OLEObject Type="Embed" ProgID="Equation.DSMT4" ShapeID="_x0000_i1180" DrawAspect="Content" ObjectID="_1362569680" r:id="rId3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2" w:name="ZEqnNum70268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2"/>
      <w:r w:rsidRPr="00752797">
        <w:rPr>
          <w:lang w:val="en-US"/>
        </w:rPr>
        <w:fldChar w:fldCharType="end"/>
      </w:r>
    </w:p>
    <w:p w14:paraId="2C1C45F4" w14:textId="77777777" w:rsidR="009B7A2D" w:rsidRPr="00752797" w:rsidRDefault="009B7A2D" w:rsidP="009B7A2D">
      <w:pPr>
        <w:spacing w:line="240" w:lineRule="auto"/>
        <w:rPr>
          <w:lang w:val="en-US"/>
        </w:rPr>
      </w:pPr>
    </w:p>
    <w:p w14:paraId="53B47A81" w14:textId="77777777" w:rsidR="009B7A2D" w:rsidRPr="00752797" w:rsidRDefault="009B7A2D" w:rsidP="009B7A2D">
      <w:pPr>
        <w:spacing w:line="240" w:lineRule="auto"/>
        <w:rPr>
          <w:lang w:val="en-US"/>
        </w:rPr>
      </w:pPr>
    </w:p>
    <w:p w14:paraId="4DCC9109"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ZEqnNum702689  \* MERGEFORMAT </w:instrText>
      </w:r>
      <w:r w:rsidRPr="00752797">
        <w:rPr>
          <w:lang w:val="en-US"/>
        </w:rPr>
        <w:fldChar w:fldCharType="begin"/>
      </w:r>
      <w:r w:rsidRPr="00752797">
        <w:rPr>
          <w:lang w:val="en-US"/>
        </w:rPr>
        <w:instrText xml:space="preserve"> REF ZEqnNum702689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parameter </w:t>
      </w:r>
      <w:r w:rsidRPr="00752797">
        <w:rPr>
          <w:i/>
          <w:lang w:val="en-US"/>
        </w:rPr>
        <w:t>κ</w:t>
      </w:r>
      <w:r w:rsidRPr="00752797">
        <w:rPr>
          <w:i/>
          <w:vertAlign w:val="subscript"/>
          <w:lang w:val="en-US"/>
        </w:rPr>
        <w:t>r</w:t>
      </w:r>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 xml:space="preserve"> </w:t>
      </w:r>
      <w:r w:rsidRPr="00752797">
        <w:rPr>
          <w:lang w:val="en-US"/>
        </w:rPr>
        <w:fldChar w:fldCharType="begin"/>
      </w:r>
      <w:r w:rsidRPr="00752797">
        <w:rPr>
          <w:lang w:val="en-US"/>
        </w:rPr>
        <w:instrText xml:space="preserve"> GOTOBUTTON ZEqnNum222755  \* MERGEFORMAT </w:instrText>
      </w:r>
      <w:r w:rsidRPr="00752797">
        <w:rPr>
          <w:lang w:val="en-US"/>
        </w:rPr>
        <w:fldChar w:fldCharType="begin"/>
      </w:r>
      <w:r w:rsidRPr="00752797">
        <w:rPr>
          <w:lang w:val="en-US"/>
        </w:rPr>
        <w:instrText xml:space="preserve"> REF ZEqnNum222755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3BE4EEDF" w14:textId="77777777" w:rsidR="009B7A2D" w:rsidRPr="00752797" w:rsidRDefault="009B7A2D" w:rsidP="009B7A2D">
      <w:pPr>
        <w:spacing w:line="240" w:lineRule="auto"/>
        <w:rPr>
          <w:lang w:val="en-US"/>
        </w:rPr>
      </w:pPr>
    </w:p>
    <w:p w14:paraId="58ACAA5E" w14:textId="77777777"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14:paraId="7310AB51" w14:textId="77777777" w:rsidR="009B7A2D" w:rsidRPr="00752797" w:rsidRDefault="009B7A2D" w:rsidP="009B7A2D">
      <w:pPr>
        <w:spacing w:line="240" w:lineRule="auto"/>
        <w:rPr>
          <w:lang w:val="en-US"/>
        </w:rPr>
      </w:pPr>
    </w:p>
    <w:p w14:paraId="61893417" w14:textId="77777777" w:rsidR="009B7A2D" w:rsidRPr="00752797" w:rsidRDefault="009B7A2D" w:rsidP="009B7A2D">
      <w:pPr>
        <w:pStyle w:val="MTDisplayEquation"/>
        <w:rPr>
          <w:lang w:val="en-US"/>
        </w:rPr>
      </w:pPr>
      <w:r w:rsidRPr="00752797">
        <w:rPr>
          <w:lang w:val="en-US"/>
        </w:rPr>
        <w:tab/>
      </w:r>
      <w:r w:rsidRPr="00752797">
        <w:rPr>
          <w:position w:val="-70"/>
          <w:lang w:val="en-US"/>
        </w:rPr>
        <w:object w:dxaOrig="5740" w:dyaOrig="1520" w14:anchorId="67E1E9F3">
          <v:shape id="_x0000_i1181" type="#_x0000_t75" style="width:4in;height:79pt" o:ole="">
            <v:imagedata r:id="rId358" o:title=""/>
          </v:shape>
          <o:OLEObject Type="Embed" ProgID="Equation.DSMT4" ShapeID="_x0000_i1181" DrawAspect="Content" ObjectID="_1362569681" r:id="rId3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3" w:name="ZEqnNum47319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3"/>
      <w:r w:rsidRPr="00752797">
        <w:rPr>
          <w:lang w:val="en-US"/>
        </w:rPr>
        <w:fldChar w:fldCharType="end"/>
      </w:r>
    </w:p>
    <w:p w14:paraId="67A04552" w14:textId="77777777" w:rsidR="009B7A2D" w:rsidRPr="00752797" w:rsidRDefault="009B7A2D" w:rsidP="009B7A2D">
      <w:pPr>
        <w:spacing w:line="240" w:lineRule="auto"/>
        <w:rPr>
          <w:lang w:val="en-US"/>
        </w:rPr>
      </w:pPr>
    </w:p>
    <w:p w14:paraId="0A905B5F"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ZEqnNum473196  \* MERGEFORMAT </w:instrText>
      </w:r>
      <w:r w:rsidRPr="00752797">
        <w:rPr>
          <w:lang w:val="en-US"/>
        </w:rPr>
        <w:fldChar w:fldCharType="begin"/>
      </w:r>
      <w:r w:rsidRPr="00752797">
        <w:rPr>
          <w:lang w:val="en-US"/>
        </w:rPr>
        <w:instrText xml:space="preserve"> REF ZEqnNum473196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14:paraId="5F0DF34C" w14:textId="77777777" w:rsidR="009B7A2D" w:rsidRPr="00752797" w:rsidRDefault="009B7A2D" w:rsidP="009B7A2D">
      <w:pPr>
        <w:spacing w:line="240" w:lineRule="auto"/>
        <w:rPr>
          <w:lang w:val="en-US"/>
        </w:rPr>
      </w:pPr>
    </w:p>
    <w:p w14:paraId="353B95C2" w14:textId="77777777"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14:paraId="49ED0393" w14:textId="77777777" w:rsidR="009B7A2D" w:rsidRPr="00752797" w:rsidRDefault="009B7A2D" w:rsidP="009B7A2D">
      <w:pPr>
        <w:spacing w:line="240" w:lineRule="auto"/>
        <w:rPr>
          <w:lang w:val="en-US"/>
        </w:rPr>
      </w:pPr>
    </w:p>
    <w:p w14:paraId="24AEFEE9" w14:textId="77777777" w:rsidR="009B7A2D" w:rsidRPr="00752797" w:rsidRDefault="009B7A2D" w:rsidP="009B7A2D">
      <w:pPr>
        <w:pStyle w:val="MTDisplayEquation"/>
        <w:rPr>
          <w:lang w:val="en-US"/>
        </w:rPr>
      </w:pPr>
      <w:r w:rsidRPr="00752797">
        <w:rPr>
          <w:lang w:val="en-US"/>
        </w:rPr>
        <w:lastRenderedPageBreak/>
        <w:tab/>
      </w:r>
      <w:r w:rsidRPr="00752797">
        <w:rPr>
          <w:position w:val="-94"/>
          <w:lang w:val="en-US"/>
        </w:rPr>
        <w:object w:dxaOrig="8640" w:dyaOrig="2000" w14:anchorId="60D90882">
          <v:shape id="_x0000_i1182" type="#_x0000_t75" style="width:6in;height:101pt" o:ole="">
            <v:imagedata r:id="rId360" o:title=""/>
          </v:shape>
          <o:OLEObject Type="Embed" ProgID="Equation.DSMT4" ShapeID="_x0000_i1182" DrawAspect="Content" ObjectID="_1362569682" r:id="rId3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4" w:name="ZEqnNum6283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4"/>
      <w:r w:rsidRPr="00752797">
        <w:rPr>
          <w:lang w:val="en-US"/>
        </w:rPr>
        <w:fldChar w:fldCharType="end"/>
      </w:r>
    </w:p>
    <w:p w14:paraId="687608AF" w14:textId="77777777" w:rsidR="009B7A2D" w:rsidRPr="00752797" w:rsidRDefault="009B7A2D" w:rsidP="009B7A2D">
      <w:pPr>
        <w:spacing w:line="240" w:lineRule="auto"/>
        <w:rPr>
          <w:lang w:val="en-US"/>
        </w:rPr>
      </w:pPr>
    </w:p>
    <w:p w14:paraId="13380BD3"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fldChar w:fldCharType="begin"/>
      </w:r>
      <w:r w:rsidRPr="00752797">
        <w:rPr>
          <w:lang w:val="en-US"/>
        </w:rPr>
        <w:instrText xml:space="preserve"> GOTOBUTTON ZEqnNum628356  \* MERGEFORMAT </w:instrText>
      </w:r>
      <w:r w:rsidRPr="00752797">
        <w:rPr>
          <w:lang w:val="en-US"/>
        </w:rPr>
        <w:fldChar w:fldCharType="begin"/>
      </w:r>
      <w:r w:rsidRPr="00752797">
        <w:rPr>
          <w:lang w:val="en-US"/>
        </w:rPr>
        <w:instrText xml:space="preserve"> REF ZEqnNum628356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K is calculated separately.</w:t>
      </w:r>
    </w:p>
    <w:p w14:paraId="682A66DB" w14:textId="77777777" w:rsidR="009B7A2D" w:rsidRPr="00752797" w:rsidRDefault="009B7A2D" w:rsidP="009B7A2D">
      <w:pPr>
        <w:spacing w:line="240" w:lineRule="auto"/>
        <w:rPr>
          <w:lang w:val="en-US"/>
        </w:rPr>
      </w:pPr>
    </w:p>
    <w:p w14:paraId="3DB8CB28" w14:textId="77777777" w:rsidR="009B7A2D" w:rsidRPr="00752797" w:rsidRDefault="009B7A2D" w:rsidP="009B7A2D">
      <w:pPr>
        <w:spacing w:line="240" w:lineRule="auto"/>
        <w:rPr>
          <w:lang w:val="en-US"/>
        </w:rPr>
      </w:pPr>
      <w:r w:rsidRPr="00752797">
        <w:rPr>
          <w:lang w:val="en-US"/>
        </w:rPr>
        <w:t>Continuity in the groundwater cell is found following:</w:t>
      </w:r>
    </w:p>
    <w:p w14:paraId="75569113" w14:textId="77777777" w:rsidR="009B7A2D" w:rsidRPr="00752797" w:rsidRDefault="009B7A2D" w:rsidP="009B7A2D">
      <w:pPr>
        <w:spacing w:line="240" w:lineRule="auto"/>
        <w:rPr>
          <w:lang w:val="en-US"/>
        </w:rPr>
      </w:pPr>
    </w:p>
    <w:p w14:paraId="1508740D" w14:textId="77777777" w:rsidR="009B7A2D" w:rsidRPr="00752797" w:rsidRDefault="009B7A2D" w:rsidP="009B7A2D">
      <w:pPr>
        <w:pStyle w:val="MTDisplayEquation"/>
        <w:rPr>
          <w:lang w:val="en-US"/>
        </w:rPr>
      </w:pPr>
      <w:r w:rsidRPr="00752797">
        <w:rPr>
          <w:lang w:val="en-US"/>
        </w:rPr>
        <w:tab/>
      </w:r>
      <w:r w:rsidRPr="00752797">
        <w:rPr>
          <w:position w:val="-14"/>
          <w:lang w:val="en-US"/>
        </w:rPr>
        <w:object w:dxaOrig="3960" w:dyaOrig="400" w14:anchorId="01285F63">
          <v:shape id="_x0000_i1183" type="#_x0000_t75" style="width:202pt;height:22pt" o:ole="">
            <v:imagedata r:id="rId362" o:title=""/>
          </v:shape>
          <o:OLEObject Type="Embed" ProgID="Equation.DSMT4" ShapeID="_x0000_i1183" DrawAspect="Content" ObjectID="_1362569683" r:id="rId3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5" w:name="ZEqnNum29982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5"/>
      <w:r w:rsidRPr="00752797">
        <w:rPr>
          <w:lang w:val="en-US"/>
        </w:rPr>
        <w:fldChar w:fldCharType="end"/>
      </w:r>
    </w:p>
    <w:p w14:paraId="0058CACD" w14:textId="77777777" w:rsidR="009B7A2D" w:rsidRPr="00752797" w:rsidRDefault="009B7A2D" w:rsidP="009B7A2D">
      <w:pPr>
        <w:spacing w:line="240" w:lineRule="auto"/>
        <w:rPr>
          <w:lang w:val="en-US"/>
        </w:rPr>
      </w:pPr>
    </w:p>
    <w:p w14:paraId="6968D72A"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variable </w:t>
      </w:r>
      <w:r w:rsidRPr="00752797">
        <w:rPr>
          <w:i/>
          <w:lang w:val="en-US"/>
        </w:rPr>
        <w:t>q</w:t>
      </w:r>
      <w:r w:rsidRPr="00752797">
        <w:rPr>
          <w:i/>
          <w:vertAlign w:val="superscript"/>
          <w:lang w:val="en-US"/>
        </w:rPr>
        <w:t>z</w:t>
      </w:r>
      <w:r w:rsidRPr="00752797">
        <w:rPr>
          <w:lang w:val="en-US"/>
        </w:rPr>
        <w:t xml:space="preserve"> refers to the vertical groundwater discharge (e.g., submarine exchange if connected to the surface water, or groundwater level fluctuations if the groundwater is not connected to the surface water).</w:t>
      </w:r>
    </w:p>
    <w:p w14:paraId="7613450A" w14:textId="77777777" w:rsidR="009B7A2D" w:rsidRPr="00752797" w:rsidRDefault="009B7A2D" w:rsidP="009B7A2D">
      <w:pPr>
        <w:spacing w:line="240" w:lineRule="auto"/>
        <w:rPr>
          <w:lang w:val="en-US"/>
        </w:rPr>
      </w:pPr>
    </w:p>
    <w:p w14:paraId="5C4C969A" w14:textId="77777777"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xml:space="preserve">. However, in the case of non-hydrostatic groundwater flow, all variables in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14:paraId="013A8976" w14:textId="77777777" w:rsidR="009B7A2D" w:rsidRPr="00752797" w:rsidRDefault="009B7A2D" w:rsidP="009B7A2D">
      <w:pPr>
        <w:spacing w:line="240" w:lineRule="auto"/>
        <w:rPr>
          <w:lang w:val="en-US"/>
        </w:rPr>
      </w:pPr>
    </w:p>
    <w:p w14:paraId="3DB81C7B" w14:textId="77777777" w:rsidR="009B7A2D" w:rsidRPr="00752797" w:rsidRDefault="009B7A2D" w:rsidP="009B7A2D">
      <w:pPr>
        <w:pStyle w:val="MTDisplayEquation"/>
        <w:rPr>
          <w:lang w:val="en-US"/>
        </w:rPr>
      </w:pPr>
      <w:r w:rsidRPr="00752797">
        <w:rPr>
          <w:lang w:val="en-US"/>
        </w:rPr>
        <w:tab/>
      </w:r>
      <w:r w:rsidRPr="00752797">
        <w:rPr>
          <w:position w:val="-6"/>
          <w:lang w:val="en-US"/>
        </w:rPr>
        <w:object w:dxaOrig="1040" w:dyaOrig="279" w14:anchorId="04E00B9F">
          <v:shape id="_x0000_i1184" type="#_x0000_t75" style="width:50pt;height:14pt" o:ole="">
            <v:imagedata r:id="rId364" o:title=""/>
          </v:shape>
          <o:OLEObject Type="Embed" ProgID="Equation.DSMT4" ShapeID="_x0000_i1184" DrawAspect="Content" ObjectID="_1362569684" r:id="rId36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36" w:name="ZEqnNum734155"/>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bookmarkEnd w:id="336"/>
      <w:r w:rsidRPr="00752797">
        <w:rPr>
          <w:lang w:val="en-US"/>
        </w:rPr>
        <w:fldChar w:fldCharType="end"/>
      </w:r>
    </w:p>
    <w:p w14:paraId="5B295F65" w14:textId="77777777" w:rsidR="009B7A2D" w:rsidRPr="00752797" w:rsidRDefault="009B7A2D" w:rsidP="009B7A2D">
      <w:pPr>
        <w:spacing w:line="240" w:lineRule="auto"/>
        <w:rPr>
          <w:lang w:val="en-US"/>
        </w:rPr>
      </w:pPr>
    </w:p>
    <w:p w14:paraId="5D3D7A49" w14:textId="77777777"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14:paraId="1A891F22" w14:textId="77777777" w:rsidR="009B7A2D" w:rsidRPr="00752797" w:rsidRDefault="009B7A2D" w:rsidP="009B7A2D">
      <w:pPr>
        <w:spacing w:line="240" w:lineRule="auto"/>
        <w:rPr>
          <w:lang w:val="en-US"/>
        </w:rPr>
      </w:pPr>
    </w:p>
    <w:p w14:paraId="197C2250" w14:textId="77777777" w:rsidR="009B7A2D" w:rsidRPr="00752797" w:rsidRDefault="009B7A2D" w:rsidP="009B7A2D">
      <w:pPr>
        <w:spacing w:line="240" w:lineRule="auto"/>
        <w:rPr>
          <w:lang w:val="en-US"/>
        </w:rPr>
      </w:pPr>
      <w:r w:rsidRPr="00752797">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The horizontal and vertical groundwater fluxes are calculated using the solution of</w:t>
      </w:r>
      <w:r w:rsidRPr="00752797">
        <w:rPr>
          <w:i/>
          <w:lang w:val="en-US"/>
        </w:rPr>
        <w:t xml:space="preserve"> x</w:t>
      </w:r>
      <w:r w:rsidRPr="00752797">
        <w:rPr>
          <w:lang w:val="en-US"/>
        </w:rPr>
        <w:t xml:space="preserve"> plus </w:t>
      </w:r>
      <w:r w:rsidRPr="00752797">
        <w:rPr>
          <w:lang w:val="en-US"/>
        </w:rPr>
        <w:fldChar w:fldCharType="begin"/>
      </w:r>
      <w:r w:rsidRPr="00752797">
        <w:rPr>
          <w:lang w:val="en-US"/>
        </w:rPr>
        <w:instrText xml:space="preserve"> GOTOBUTTON ZEqnNum464450  \* MERGEFORMAT </w:instrText>
      </w:r>
      <w:r w:rsidRPr="00752797">
        <w:rPr>
          <w:lang w:val="en-US"/>
        </w:rPr>
        <w:fldChar w:fldCharType="begin"/>
      </w:r>
      <w:r w:rsidRPr="00752797">
        <w:rPr>
          <w:lang w:val="en-US"/>
        </w:rPr>
        <w:instrText xml:space="preserve"> REF ZEqnNum464450 \* Charformat \! \* MERGEFORMAT </w:instrText>
      </w:r>
      <w:r w:rsidRPr="00752797">
        <w:rPr>
          <w:lang w:val="en-US"/>
        </w:rPr>
        <w:fldChar w:fldCharType="separate"/>
      </w:r>
      <w:r w:rsidR="002D6E55">
        <w:rPr>
          <w:b/>
          <w:bCs/>
          <w:lang w:val="en-US"/>
        </w:rPr>
        <w:instrText>Error! Reference source not found.</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ZEqnNum628356  \* MERGEFORMAT </w:instrText>
      </w:r>
      <w:r w:rsidRPr="00752797">
        <w:rPr>
          <w:lang w:val="en-US"/>
        </w:rPr>
        <w:fldChar w:fldCharType="begin"/>
      </w:r>
      <w:r w:rsidRPr="00752797">
        <w:rPr>
          <w:lang w:val="en-US"/>
        </w:rPr>
        <w:instrText xml:space="preserve"> REF ZEqnNum628356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ZEqnNum299822  \* MERGEFORMAT </w:instrText>
      </w:r>
      <w:r w:rsidRPr="00752797">
        <w:rPr>
          <w:lang w:val="en-US"/>
        </w:rPr>
        <w:fldChar w:fldCharType="begin"/>
      </w:r>
      <w:r w:rsidRPr="00752797">
        <w:rPr>
          <w:lang w:val="en-US"/>
        </w:rPr>
        <w:instrText xml:space="preserve"> REF ZEqnNum299822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fldChar w:fldCharType="begin"/>
      </w:r>
      <w:r w:rsidRPr="00752797">
        <w:rPr>
          <w:lang w:val="en-US"/>
        </w:rPr>
        <w:instrText xml:space="preserve"> GOTOBUTTON ZEqnNum294806  \* MERGEFORMAT </w:instrText>
      </w:r>
      <w:r w:rsidRPr="00752797">
        <w:rPr>
          <w:lang w:val="en-US"/>
        </w:rPr>
        <w:fldChar w:fldCharType="begin"/>
      </w:r>
      <w:r w:rsidRPr="00752797">
        <w:rPr>
          <w:lang w:val="en-US"/>
        </w:rPr>
        <w:instrText xml:space="preserve"> REF ZEqnNum294806 \* Charformat \! \* MERGEFORMAT </w:instrText>
      </w:r>
      <w:r w:rsidRPr="00752797">
        <w:rPr>
          <w:lang w:val="en-US"/>
        </w:rPr>
        <w:fldChar w:fldCharType="separate"/>
      </w:r>
      <w:r w:rsidR="002D6E55">
        <w:rPr>
          <w:b/>
          <w:bCs/>
          <w:lang w:val="en-US"/>
        </w:rPr>
        <w:instrText>Error! Reference source not found.</w:instrText>
      </w:r>
      <w:r w:rsidRPr="00752797">
        <w:rPr>
          <w:lang w:val="en-US"/>
        </w:rPr>
        <w:fldChar w:fldCharType="end"/>
      </w:r>
      <w:r w:rsidRPr="00752797">
        <w:rPr>
          <w:lang w:val="en-US"/>
        </w:rPr>
        <w:fldChar w:fldCharType="end"/>
      </w:r>
      <w:r w:rsidRPr="00752797">
        <w:rPr>
          <w:lang w:val="en-US"/>
        </w:rPr>
        <w:t xml:space="preserve">. </w:t>
      </w:r>
    </w:p>
    <w:p w14:paraId="4A3D0B10" w14:textId="77777777" w:rsidR="009B7A2D" w:rsidRPr="00752797" w:rsidRDefault="009B7A2D" w:rsidP="009B7A2D">
      <w:pPr>
        <w:spacing w:line="240" w:lineRule="auto"/>
        <w:rPr>
          <w:lang w:val="en-US"/>
        </w:rPr>
      </w:pPr>
    </w:p>
    <w:p w14:paraId="22DE40E7" w14:textId="77777777"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14:paraId="436C9A76" w14:textId="77777777" w:rsidR="009B7A2D" w:rsidRPr="00752797" w:rsidRDefault="009B7A2D" w:rsidP="009B7A2D">
      <w:pPr>
        <w:spacing w:line="240" w:lineRule="auto"/>
        <w:rPr>
          <w:lang w:val="en-US"/>
        </w:rPr>
      </w:pPr>
    </w:p>
    <w:p w14:paraId="386E71B7" w14:textId="77777777" w:rsidR="009B7A2D" w:rsidRPr="00752797" w:rsidRDefault="009B7A2D" w:rsidP="009B7A2D">
      <w:pPr>
        <w:spacing w:line="240" w:lineRule="auto"/>
        <w:rPr>
          <w:lang w:val="en-US"/>
        </w:rPr>
      </w:pPr>
      <w:r w:rsidRPr="00752797">
        <w:rPr>
          <w:lang w:val="en-US"/>
        </w:rPr>
        <w:t>The (iterated) solution for the specific vertical discharge is used to update the groundwater level and surface water level:</w:t>
      </w:r>
    </w:p>
    <w:p w14:paraId="000D52F3" w14:textId="77777777" w:rsidR="009B7A2D" w:rsidRPr="00752797" w:rsidRDefault="009B7A2D" w:rsidP="009B7A2D">
      <w:pPr>
        <w:spacing w:line="240" w:lineRule="auto"/>
        <w:rPr>
          <w:lang w:val="en-US"/>
        </w:rPr>
      </w:pPr>
    </w:p>
    <w:p w14:paraId="1A33E31C" w14:textId="77777777" w:rsidR="009B7A2D" w:rsidRPr="00752797" w:rsidRDefault="009B7A2D" w:rsidP="009B7A2D">
      <w:pPr>
        <w:pStyle w:val="MTDisplayEquation"/>
        <w:rPr>
          <w:lang w:val="en-US"/>
        </w:rPr>
      </w:pPr>
      <w:r w:rsidRPr="00752797">
        <w:rPr>
          <w:lang w:val="en-US"/>
        </w:rPr>
        <w:tab/>
      </w:r>
      <w:r w:rsidRPr="00752797">
        <w:rPr>
          <w:position w:val="-138"/>
          <w:lang w:val="en-US"/>
        </w:rPr>
        <w:object w:dxaOrig="3360" w:dyaOrig="2880" w14:anchorId="222A7E26">
          <v:shape id="_x0000_i1185" type="#_x0000_t75" style="width:166pt;height:2in" o:ole="">
            <v:imagedata r:id="rId366" o:title=""/>
          </v:shape>
          <o:OLEObject Type="Embed" ProgID="Equation.DSMT4" ShapeID="_x0000_i1185" DrawAspect="Content" ObjectID="_1362569685" r:id="rId36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539C70CE" w14:textId="77777777" w:rsidR="009B7A2D" w:rsidRPr="00752797" w:rsidRDefault="009B7A2D" w:rsidP="009B7A2D">
      <w:pPr>
        <w:spacing w:line="240" w:lineRule="auto"/>
        <w:rPr>
          <w:lang w:val="en-US"/>
        </w:rPr>
      </w:pPr>
    </w:p>
    <w:p w14:paraId="33A068D8" w14:textId="77777777" w:rsidR="009B7A2D" w:rsidRPr="00752797"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Pr="00752797">
        <w:rPr>
          <w:lang w:val="en-US"/>
        </w:rPr>
        <w:fldChar w:fldCharType="begin"/>
      </w:r>
      <w:r w:rsidRPr="00752797">
        <w:rPr>
          <w:lang w:val="en-US"/>
        </w:rPr>
        <w:instrText xml:space="preserve"> GOTOBUTTON ZEqnNum734155  \* MERGEFORMAT </w:instrText>
      </w:r>
      <w:r w:rsidRPr="00752797">
        <w:rPr>
          <w:lang w:val="en-US"/>
        </w:rPr>
        <w:fldChar w:fldCharType="begin"/>
      </w:r>
      <w:r w:rsidRPr="00752797">
        <w:rPr>
          <w:lang w:val="en-US"/>
        </w:rPr>
        <w:instrText xml:space="preserve"> REF ZEqnNum734155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greater than the amount of surface water available in the cell, continuity is enforced by lowering the groundwater level to compensate for the lack of permeating water:</w:t>
      </w:r>
    </w:p>
    <w:p w14:paraId="2BE2FE36" w14:textId="77777777" w:rsidR="009B7A2D" w:rsidRPr="00752797" w:rsidRDefault="009B7A2D" w:rsidP="009B7A2D">
      <w:pPr>
        <w:spacing w:line="240" w:lineRule="auto"/>
        <w:rPr>
          <w:lang w:val="en-US"/>
        </w:rPr>
      </w:pPr>
    </w:p>
    <w:p w14:paraId="3E3F2BFE" w14:textId="77777777" w:rsidR="009B7A2D" w:rsidRPr="00752797" w:rsidRDefault="009B7A2D" w:rsidP="009B7A2D">
      <w:pPr>
        <w:pStyle w:val="MTDisplayEquation"/>
        <w:rPr>
          <w:lang w:val="en-US"/>
        </w:rPr>
      </w:pPr>
      <w:r w:rsidRPr="00752797">
        <w:rPr>
          <w:lang w:val="en-US"/>
        </w:rPr>
        <w:tab/>
      </w:r>
      <w:r w:rsidRPr="00752797">
        <w:rPr>
          <w:position w:val="-34"/>
          <w:lang w:val="en-US"/>
        </w:rPr>
        <w:object w:dxaOrig="7140" w:dyaOrig="800" w14:anchorId="53363D4C">
          <v:shape id="_x0000_i1186" type="#_x0000_t75" style="width:5in;height:43pt" o:ole="">
            <v:imagedata r:id="rId368" o:title=""/>
          </v:shape>
          <o:OLEObject Type="Embed" ProgID="Equation.DSMT4" ShapeID="_x0000_i1186" DrawAspect="Content" ObjectID="_1362569686" r:id="rId3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11</w:instrText>
      </w:r>
      <w:r w:rsidRPr="00752797">
        <w:rPr>
          <w:lang w:val="en-US"/>
        </w:rPr>
        <w:fldChar w:fldCharType="end"/>
      </w:r>
      <w:r w:rsidRPr="00752797">
        <w:rPr>
          <w:lang w:val="en-US"/>
        </w:rPr>
        <w:instrText>)</w:instrText>
      </w:r>
      <w:r w:rsidRPr="00752797">
        <w:rPr>
          <w:lang w:val="en-US"/>
        </w:rPr>
        <w:fldChar w:fldCharType="end"/>
      </w:r>
    </w:p>
    <w:p w14:paraId="188788F7" w14:textId="77777777" w:rsidR="009B7A2D" w:rsidRPr="00752797" w:rsidRDefault="009B7A2D" w:rsidP="002603CC">
      <w:pPr>
        <w:spacing w:line="240" w:lineRule="auto"/>
        <w:rPr>
          <w:b/>
          <w:iCs/>
          <w:szCs w:val="28"/>
          <w:lang w:val="en-US"/>
        </w:rPr>
      </w:pPr>
    </w:p>
    <w:p w14:paraId="229E2F78" w14:textId="77777777" w:rsidR="003D1543" w:rsidRPr="00752797" w:rsidRDefault="00313B40" w:rsidP="002603CC">
      <w:pPr>
        <w:pStyle w:val="Heading3"/>
        <w:jc w:val="both"/>
        <w:rPr>
          <w:lang w:val="en-US"/>
        </w:rPr>
      </w:pPr>
      <w:bookmarkStart w:id="337" w:name="_Toc413611078"/>
      <w:r w:rsidRPr="00752797">
        <w:rPr>
          <w:lang w:val="en-US"/>
        </w:rPr>
        <w:t>Sediment transport</w:t>
      </w:r>
      <w:bookmarkEnd w:id="337"/>
    </w:p>
    <w:p w14:paraId="298FC9DD" w14:textId="77777777"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14:paraId="0C3FF0C4" w14:textId="77777777" w:rsidR="00313B40" w:rsidRPr="00752797" w:rsidRDefault="00313B40" w:rsidP="002603CC">
      <w:pPr>
        <w:rPr>
          <w:lang w:val="en-US"/>
        </w:rPr>
      </w:pPr>
    </w:p>
    <w:p w14:paraId="0C043BA4" w14:textId="77777777" w:rsidR="00313B40" w:rsidRPr="00752797" w:rsidRDefault="00313B40" w:rsidP="002603CC">
      <w:pPr>
        <w:rPr>
          <w:lang w:val="en-US"/>
        </w:rPr>
      </w:pPr>
      <w:r w:rsidRPr="00752797">
        <w:rPr>
          <w:position w:val="-30"/>
          <w:lang w:val="en-US"/>
        </w:rPr>
        <w:object w:dxaOrig="3420" w:dyaOrig="720" w14:anchorId="62DA5DB8">
          <v:shape id="_x0000_i1187" type="#_x0000_t75" style="width:169pt;height:37pt" o:ole="">
            <v:imagedata r:id="rId370" o:title=""/>
          </v:shape>
          <o:OLEObject Type="Embed" ProgID="Equation.DSMT4" ShapeID="_x0000_i1187" DrawAspect="Content" ObjectID="_1362569687" r:id="rId371"/>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12</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1970AB0B" w14:textId="77777777" w:rsidR="00313B40" w:rsidRPr="00752797" w:rsidRDefault="00313B40" w:rsidP="002603CC">
      <w:pPr>
        <w:rPr>
          <w:lang w:val="en-US"/>
        </w:rPr>
      </w:pPr>
      <w:r w:rsidRPr="00752797">
        <w:rPr>
          <w:lang w:val="en-US"/>
        </w:rPr>
        <w:t xml:space="preserve">Here </w:t>
      </w:r>
      <w:r w:rsidRPr="00752797">
        <w:rPr>
          <w:i/>
          <w:lang w:val="en-US"/>
        </w:rPr>
        <w:t xml:space="preserve">c </w:t>
      </w:r>
      <w:r w:rsidRPr="00752797">
        <w:rPr>
          <w:lang w:val="en-US"/>
        </w:rPr>
        <w:t xml:space="preserve">is the depth-averaged concentration, </w:t>
      </w:r>
      <w:r w:rsidRPr="00752797">
        <w:rPr>
          <w:i/>
          <w:lang w:val="en-US"/>
        </w:rPr>
        <w:t>c</w:t>
      </w:r>
      <w:r w:rsidRPr="00752797">
        <w:rPr>
          <w:i/>
          <w:vertAlign w:val="subscript"/>
          <w:lang w:val="en-US"/>
        </w:rPr>
        <w:t>eq</w:t>
      </w:r>
      <w:r w:rsidRPr="00752797">
        <w:rPr>
          <w:lang w:val="en-US"/>
        </w:rPr>
        <w:t xml:space="preserve"> the equilibrium concentration, </w:t>
      </w:r>
      <w:r w:rsidRPr="00752797">
        <w:rPr>
          <w:i/>
          <w:lang w:val="en-US"/>
        </w:rPr>
        <w:t>Ts</w:t>
      </w:r>
      <w:r w:rsidRPr="00752797">
        <w:rPr>
          <w:lang w:val="en-US"/>
        </w:rPr>
        <w:t xml:space="preserve"> a typical timescale proportional to water depth divided by fall velocity. As is often done to increase robustness, we treat the erosion term explicitly but take an implicit scheme for the sedimentation term:</w:t>
      </w:r>
    </w:p>
    <w:p w14:paraId="125E7BC6" w14:textId="77777777" w:rsidR="00313B40" w:rsidRPr="00752797" w:rsidRDefault="00313B40" w:rsidP="002603CC">
      <w:pPr>
        <w:rPr>
          <w:lang w:val="en-US"/>
        </w:rPr>
      </w:pPr>
    </w:p>
    <w:p w14:paraId="4DBF05F0" w14:textId="77777777" w:rsidR="00313B40" w:rsidRPr="00752797" w:rsidRDefault="00313B40" w:rsidP="002603CC">
      <w:pPr>
        <w:rPr>
          <w:lang w:val="en-US"/>
        </w:rPr>
      </w:pPr>
      <w:r w:rsidRPr="00752797">
        <w:rPr>
          <w:position w:val="-30"/>
          <w:lang w:val="en-US"/>
        </w:rPr>
        <w:object w:dxaOrig="5740" w:dyaOrig="720" w14:anchorId="6E4A3A8D">
          <v:shape id="_x0000_i1188" type="#_x0000_t75" style="width:4in;height:37pt" o:ole="">
            <v:imagedata r:id="rId372" o:title=""/>
          </v:shape>
          <o:OLEObject Type="Embed" ProgID="Equation.DSMT4" ShapeID="_x0000_i1188" DrawAspect="Content" ObjectID="_1362569688" r:id="rId373"/>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13</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453AC11" w14:textId="77777777" w:rsidR="00313B40" w:rsidRPr="00752797" w:rsidRDefault="00313B40" w:rsidP="002603CC">
      <w:pPr>
        <w:rPr>
          <w:lang w:val="en-US"/>
        </w:rPr>
      </w:pPr>
      <w:r w:rsidRPr="00752797">
        <w:rPr>
          <w:lang w:val="en-US"/>
        </w:rPr>
        <w:t>This can be rewritten as:</w:t>
      </w:r>
    </w:p>
    <w:p w14:paraId="08FCE6E4" w14:textId="77777777" w:rsidR="00313B40" w:rsidRPr="00752797" w:rsidRDefault="00313B40" w:rsidP="002603CC">
      <w:pPr>
        <w:rPr>
          <w:lang w:val="en-US"/>
        </w:rPr>
      </w:pPr>
      <w:r w:rsidRPr="00752797">
        <w:rPr>
          <w:lang w:val="en-US"/>
        </w:rPr>
        <w:tab/>
      </w:r>
    </w:p>
    <w:p w14:paraId="69325CB7" w14:textId="77777777" w:rsidR="00313B40" w:rsidRPr="00752797" w:rsidRDefault="00313B40" w:rsidP="002603CC">
      <w:pPr>
        <w:rPr>
          <w:lang w:val="en-US"/>
        </w:rPr>
      </w:pPr>
      <w:r w:rsidRPr="00752797">
        <w:rPr>
          <w:position w:val="-36"/>
          <w:lang w:val="en-US"/>
        </w:rPr>
        <w:object w:dxaOrig="5400" w:dyaOrig="800" w14:anchorId="30B523D7">
          <v:shape id="_x0000_i1189" type="#_x0000_t75" style="width:271pt;height:40pt" o:ole="">
            <v:imagedata r:id="rId374" o:title=""/>
          </v:shape>
          <o:OLEObject Type="Embed" ProgID="Equation.DSMT4" ShapeID="_x0000_i1189" DrawAspect="Content" ObjectID="_1362569689" r:id="rId375"/>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14</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4C1BD8E8" w14:textId="77777777" w:rsidR="00313B40" w:rsidRPr="00752797" w:rsidRDefault="00313B40" w:rsidP="002603CC">
      <w:pPr>
        <w:rPr>
          <w:lang w:val="en-US"/>
        </w:rPr>
      </w:pPr>
    </w:p>
    <w:p w14:paraId="635D22DB" w14:textId="77777777" w:rsidR="00313B40" w:rsidRPr="00752797" w:rsidRDefault="00313B40" w:rsidP="002603CC">
      <w:pPr>
        <w:rPr>
          <w:lang w:val="en-US"/>
        </w:rPr>
      </w:pPr>
      <w:r w:rsidRPr="00752797">
        <w:rPr>
          <w:lang w:val="en-US"/>
        </w:rPr>
        <w:t>The sediment transport gradient is discretized in a similar way as the mass balance:</w:t>
      </w:r>
    </w:p>
    <w:p w14:paraId="070F1EF4" w14:textId="77777777" w:rsidR="00313B40" w:rsidRPr="00752797" w:rsidRDefault="00313B40" w:rsidP="002603CC">
      <w:pPr>
        <w:rPr>
          <w:lang w:val="en-US"/>
        </w:rPr>
      </w:pPr>
      <w:r w:rsidRPr="00752797">
        <w:rPr>
          <w:position w:val="-30"/>
          <w:lang w:val="en-US"/>
        </w:rPr>
        <w:object w:dxaOrig="5539" w:dyaOrig="780" w14:anchorId="302CC93F">
          <v:shape id="_x0000_i1190" type="#_x0000_t75" style="width:276pt;height:38pt" o:ole="">
            <v:imagedata r:id="rId376" o:title=""/>
          </v:shape>
          <o:OLEObject Type="Embed" ProgID="Equation.DSMT4" ShapeID="_x0000_i1190" DrawAspect="Content" ObjectID="_1362569690" r:id="rId377"/>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6A231FA0" w14:textId="77777777" w:rsidR="00313B40" w:rsidRPr="00752797" w:rsidRDefault="00313B40" w:rsidP="002603CC">
      <w:pPr>
        <w:rPr>
          <w:lang w:val="en-US"/>
        </w:rPr>
      </w:pPr>
      <w:r w:rsidRPr="00752797">
        <w:rPr>
          <w:lang w:val="en-US"/>
        </w:rPr>
        <w:lastRenderedPageBreak/>
        <w:t>The sediment transports in the u- points contain an advective term, a diffusive term and a bed slope term:</w:t>
      </w:r>
    </w:p>
    <w:p w14:paraId="608124AD" w14:textId="77777777" w:rsidR="00313B40" w:rsidRPr="00752797" w:rsidRDefault="00313B40" w:rsidP="002603CC">
      <w:pPr>
        <w:rPr>
          <w:lang w:val="en-US"/>
        </w:rPr>
      </w:pPr>
    </w:p>
    <w:p w14:paraId="5568DBBC" w14:textId="77777777" w:rsidR="00313B40" w:rsidRPr="00752797" w:rsidRDefault="00313B40" w:rsidP="002603CC">
      <w:pPr>
        <w:rPr>
          <w:lang w:val="en-US"/>
        </w:rPr>
      </w:pPr>
      <w:r w:rsidRPr="00752797">
        <w:rPr>
          <w:position w:val="-24"/>
          <w:lang w:val="en-US"/>
        </w:rPr>
        <w:object w:dxaOrig="4020" w:dyaOrig="620" w14:anchorId="41313D12">
          <v:shape id="_x0000_i1191" type="#_x0000_t75" style="width:201pt;height:30pt" o:ole="">
            <v:imagedata r:id="rId378" o:title=""/>
          </v:shape>
          <o:OLEObject Type="Embed" ProgID="Equation.DSMT4" ShapeID="_x0000_i1191" DrawAspect="Content" ObjectID="_1362569691" r:id="rId379"/>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2C2A1CD" w14:textId="77777777" w:rsidR="00313B40" w:rsidRPr="00752797" w:rsidRDefault="00313B40" w:rsidP="002603CC">
      <w:pPr>
        <w:rPr>
          <w:lang w:val="en-US"/>
        </w:rPr>
      </w:pPr>
    </w:p>
    <w:p w14:paraId="6FC5FB87" w14:textId="77777777"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rep,s</w:t>
      </w:r>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 In  discretized form the expression for the suspended transport in the u-point is:</w:t>
      </w:r>
    </w:p>
    <w:p w14:paraId="194F63E1" w14:textId="77777777" w:rsidR="00313B40" w:rsidRPr="00752797" w:rsidRDefault="00313B40" w:rsidP="002603CC">
      <w:pPr>
        <w:rPr>
          <w:lang w:val="en-US"/>
        </w:rPr>
      </w:pPr>
    </w:p>
    <w:p w14:paraId="15B76FB4" w14:textId="77777777" w:rsidR="00313B40" w:rsidRPr="00752797" w:rsidRDefault="00313B40" w:rsidP="002603CC">
      <w:pPr>
        <w:rPr>
          <w:lang w:val="en-US"/>
        </w:rPr>
      </w:pPr>
      <w:r w:rsidRPr="00752797">
        <w:rPr>
          <w:position w:val="-30"/>
          <w:lang w:val="en-US"/>
        </w:rPr>
        <w:object w:dxaOrig="6300" w:dyaOrig="720" w14:anchorId="1900A472">
          <v:shape id="_x0000_i1192" type="#_x0000_t75" style="width:315pt;height:37pt" o:ole="">
            <v:imagedata r:id="rId380" o:title=""/>
          </v:shape>
          <o:OLEObject Type="Embed" ProgID="Equation.DSMT4" ShapeID="_x0000_i1192" DrawAspect="Content" ObjectID="_1362569692" r:id="rId381"/>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9451260" w14:textId="77777777" w:rsidR="00313B40" w:rsidRPr="00752797" w:rsidRDefault="00313B40" w:rsidP="002603CC">
      <w:pPr>
        <w:rPr>
          <w:lang w:val="en-US"/>
        </w:rPr>
      </w:pPr>
    </w:p>
    <w:p w14:paraId="29DEB961" w14:textId="77777777"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w14:anchorId="48B17923">
          <v:shape id="_x0000_i1193" type="#_x0000_t75" style="width:11pt;height:15pt" o:ole="">
            <v:imagedata r:id="rId382" o:title=""/>
          </v:shape>
          <o:OLEObject Type="Embed" ProgID="Equation.DSMT4" ShapeID="_x0000_i1193" DrawAspect="Content" ObjectID="_1362569693" r:id="rId383"/>
        </w:object>
      </w:r>
      <w:r w:rsidRPr="00752797">
        <w:rPr>
          <w:lang w:val="en-US"/>
        </w:rPr>
        <w:t xml:space="preserve">-method, where </w:t>
      </w:r>
      <w:r w:rsidRPr="00752797">
        <w:rPr>
          <w:position w:val="-6"/>
          <w:lang w:val="en-US"/>
        </w:rPr>
        <w:object w:dxaOrig="520" w:dyaOrig="279" w14:anchorId="5B8117BE">
          <v:shape id="_x0000_i1194" type="#_x0000_t75" style="width:26pt;height:15pt" o:ole="">
            <v:imagedata r:id="rId384" o:title=""/>
          </v:shape>
          <o:OLEObject Type="Embed" ProgID="Equation.DSMT4" ShapeID="_x0000_i1194" DrawAspect="Content" ObjectID="_1362569694" r:id="rId385"/>
        </w:object>
      </w:r>
      <w:r w:rsidRPr="00752797">
        <w:rPr>
          <w:lang w:val="en-US"/>
        </w:rPr>
        <w:t xml:space="preserve"> means a fully upwind approximation, and </w:t>
      </w:r>
      <w:r w:rsidRPr="00752797">
        <w:rPr>
          <w:position w:val="-6"/>
          <w:lang w:val="en-US"/>
        </w:rPr>
        <w:object w:dxaOrig="740" w:dyaOrig="279" w14:anchorId="0278C0AC">
          <v:shape id="_x0000_i1195" type="#_x0000_t75" style="width:37pt;height:15pt" o:ole="">
            <v:imagedata r:id="rId386" o:title=""/>
          </v:shape>
          <o:OLEObject Type="Embed" ProgID="Equation.DSMT4" ShapeID="_x0000_i1195" DrawAspect="Content" ObjectID="_1362569695" r:id="rId387"/>
        </w:object>
      </w:r>
      <w:r w:rsidRPr="00752797">
        <w:rPr>
          <w:lang w:val="en-US"/>
        </w:rPr>
        <w:t xml:space="preserve"> a central scheme. In practice, we mostly use the upwind approximation for its robustness.</w:t>
      </w:r>
    </w:p>
    <w:p w14:paraId="607A832C" w14:textId="77777777" w:rsidR="00313B40" w:rsidRPr="00752797" w:rsidRDefault="00313B40" w:rsidP="002603CC">
      <w:pPr>
        <w:rPr>
          <w:lang w:val="en-US"/>
        </w:rPr>
      </w:pPr>
    </w:p>
    <w:p w14:paraId="57070D05" w14:textId="77777777" w:rsidR="00313B40" w:rsidRPr="00752797" w:rsidRDefault="00313B40" w:rsidP="002603CC">
      <w:pPr>
        <w:rPr>
          <w:lang w:val="en-US"/>
        </w:rPr>
      </w:pPr>
      <w:r w:rsidRPr="00752797">
        <w:rPr>
          <w:position w:val="-36"/>
          <w:lang w:val="en-US"/>
        </w:rPr>
        <w:object w:dxaOrig="3500" w:dyaOrig="840" w14:anchorId="6D84487E">
          <v:shape id="_x0000_i1196" type="#_x0000_t75" style="width:174pt;height:42pt" o:ole="">
            <v:imagedata r:id="rId388" o:title=""/>
          </v:shape>
          <o:OLEObject Type="Embed" ProgID="Equation.DSMT4" ShapeID="_x0000_i1196" DrawAspect="Content" ObjectID="_1362569696" r:id="rId389"/>
        </w:object>
      </w:r>
      <w:r w:rsidRPr="00752797">
        <w:rPr>
          <w:lang w:val="en-US"/>
        </w:rPr>
        <w:tab/>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18</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448B5115" w14:textId="77777777" w:rsidR="00313B40" w:rsidRPr="00752797" w:rsidRDefault="00313B40" w:rsidP="002603CC">
      <w:pPr>
        <w:rPr>
          <w:lang w:val="en-US"/>
        </w:rPr>
      </w:pPr>
    </w:p>
    <w:p w14:paraId="2FB26B6C" w14:textId="77777777" w:rsidR="00313B40" w:rsidRPr="00752797" w:rsidRDefault="00313B40" w:rsidP="002603CC">
      <w:pPr>
        <w:rPr>
          <w:lang w:val="en-US"/>
        </w:rPr>
      </w:pPr>
      <w:r w:rsidRPr="00752797">
        <w:rPr>
          <w:lang w:val="en-US"/>
        </w:rPr>
        <w:t>The erosion and deposition terms, which may also be used in the bed updating, are finally computed from:</w:t>
      </w:r>
    </w:p>
    <w:p w14:paraId="6ACFCB13" w14:textId="77777777" w:rsidR="00313B40" w:rsidRPr="00752797" w:rsidRDefault="00313B40" w:rsidP="002603CC">
      <w:pPr>
        <w:rPr>
          <w:lang w:val="en-US"/>
        </w:rPr>
      </w:pPr>
    </w:p>
    <w:p w14:paraId="40AE84A0" w14:textId="77777777" w:rsidR="00313B40" w:rsidRPr="00752797" w:rsidRDefault="00313B40" w:rsidP="002603CC">
      <w:pPr>
        <w:rPr>
          <w:lang w:val="en-US"/>
        </w:rPr>
      </w:pPr>
      <w:r w:rsidRPr="00752797">
        <w:rPr>
          <w:position w:val="-34"/>
          <w:lang w:val="en-US"/>
        </w:rPr>
        <w:object w:dxaOrig="2420" w:dyaOrig="800" w14:anchorId="06DE0AF5">
          <v:shape id="_x0000_i1197" type="#_x0000_t75" style="width:121pt;height:40pt" o:ole="">
            <v:imagedata r:id="rId390" o:title=""/>
          </v:shape>
          <o:OLEObject Type="Embed" ProgID="Equation.DSMT4" ShapeID="_x0000_i1197" DrawAspect="Content" ObjectID="_1362569697" r:id="rId391"/>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19</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0222B72F" w14:textId="77777777" w:rsidR="00313B40" w:rsidRPr="00752797" w:rsidRDefault="00313B40" w:rsidP="002603CC">
      <w:pPr>
        <w:rPr>
          <w:lang w:val="en-US"/>
        </w:rPr>
      </w:pPr>
    </w:p>
    <w:p w14:paraId="08DA3D60" w14:textId="77777777" w:rsidR="00313B40" w:rsidRPr="00752797" w:rsidRDefault="00313B40" w:rsidP="002603CC">
      <w:pPr>
        <w:rPr>
          <w:lang w:val="en-US"/>
        </w:rPr>
      </w:pPr>
      <w:r w:rsidRPr="00752797">
        <w:rPr>
          <w:lang w:val="en-US"/>
        </w:rPr>
        <w:t>The evaluation of the bedload transport takes place in the same way as in the previous versions of XBeach, except for the fact that the directions are taken in local grid direction, and will not be repeated here.</w:t>
      </w:r>
    </w:p>
    <w:p w14:paraId="3771414D" w14:textId="77777777" w:rsidR="00313B40" w:rsidRPr="00752797" w:rsidRDefault="00313B40" w:rsidP="002603CC">
      <w:pPr>
        <w:rPr>
          <w:lang w:val="en-US"/>
        </w:rPr>
      </w:pPr>
    </w:p>
    <w:p w14:paraId="0EE30500" w14:textId="77777777" w:rsidR="00122779" w:rsidRPr="00752797" w:rsidRDefault="00122779" w:rsidP="00122779">
      <w:pPr>
        <w:pStyle w:val="Heading3"/>
        <w:jc w:val="both"/>
        <w:rPr>
          <w:lang w:val="en-US"/>
        </w:rPr>
      </w:pPr>
      <w:bookmarkStart w:id="338" w:name="_Toc412623911"/>
      <w:bookmarkStart w:id="339" w:name="_Toc413611079"/>
      <w:r w:rsidRPr="00752797">
        <w:rPr>
          <w:lang w:val="en-US"/>
        </w:rPr>
        <w:t>Bottom updating schemes</w:t>
      </w:r>
      <w:bookmarkEnd w:id="338"/>
      <w:bookmarkEnd w:id="339"/>
    </w:p>
    <w:p w14:paraId="364399FB" w14:textId="77777777" w:rsidR="00122779" w:rsidRPr="00752797" w:rsidRDefault="00122779" w:rsidP="00122779">
      <w:pPr>
        <w:rPr>
          <w:lang w:val="en-US"/>
        </w:rPr>
      </w:pPr>
      <w:r w:rsidRPr="00752797">
        <w:rPr>
          <w:lang w:val="en-US"/>
        </w:rPr>
        <w:t xml:space="preserve">Two alternative formulations are available for the bed updating: one where the bottom changes are computed based on the gradients of suspended and bed load transport, equation </w:t>
      </w:r>
      <w:r w:rsidRPr="00752797">
        <w:rPr>
          <w:lang w:val="en-US"/>
        </w:rPr>
        <w:fldChar w:fldCharType="begin"/>
      </w:r>
      <w:r w:rsidRPr="00752797">
        <w:rPr>
          <w:lang w:val="en-US"/>
        </w:rPr>
        <w:instrText xml:space="preserve"> GOTOBUTTON ZEqnNum990933  \* MERGEFORMAT </w:instrText>
      </w:r>
      <w:r w:rsidRPr="00752797">
        <w:rPr>
          <w:lang w:val="en-US"/>
        </w:rPr>
        <w:fldChar w:fldCharType="begin"/>
      </w:r>
      <w:r w:rsidRPr="00752797">
        <w:rPr>
          <w:lang w:val="en-US"/>
        </w:rPr>
        <w:instrText xml:space="preserve"> REF ZEqnNum990933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one where the changes due to suspended transport are accounted for through the erosion and deposition terms, equation </w:t>
      </w:r>
      <w:r w:rsidRPr="00752797">
        <w:rPr>
          <w:lang w:val="en-US"/>
        </w:rPr>
        <w:fldChar w:fldCharType="begin"/>
      </w:r>
      <w:r w:rsidRPr="00752797">
        <w:rPr>
          <w:lang w:val="en-US"/>
        </w:rPr>
        <w:instrText xml:space="preserve"> GOTOBUTTON ZEqnNum346072  \* MERGEFORMAT </w:instrText>
      </w:r>
      <w:r w:rsidRPr="00752797">
        <w:rPr>
          <w:lang w:val="en-US"/>
        </w:rPr>
        <w:fldChar w:fldCharType="begin"/>
      </w:r>
      <w:r w:rsidRPr="00752797">
        <w:rPr>
          <w:lang w:val="en-US"/>
        </w:rPr>
        <w:instrText xml:space="preserve"> REF ZEqnNum346072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
    <w:p w14:paraId="5A7708E0" w14:textId="77777777" w:rsidR="00122779" w:rsidRPr="00752797" w:rsidRDefault="00122779" w:rsidP="00122779">
      <w:pPr>
        <w:pStyle w:val="MTDisplayEquation"/>
        <w:tabs>
          <w:tab w:val="left" w:pos="7200"/>
          <w:tab w:val="left" w:pos="7470"/>
        </w:tabs>
        <w:rPr>
          <w:lang w:val="en-US"/>
        </w:rPr>
      </w:pPr>
    </w:p>
    <w:p w14:paraId="239C5949" w14:textId="77777777" w:rsidR="00122779" w:rsidRPr="00752797" w:rsidRDefault="00122779" w:rsidP="00122779">
      <w:pPr>
        <w:pStyle w:val="MTDisplayEquation"/>
        <w:tabs>
          <w:tab w:val="left" w:pos="7200"/>
          <w:tab w:val="left" w:pos="7470"/>
        </w:tabs>
        <w:rPr>
          <w:lang w:val="en-US"/>
        </w:rPr>
      </w:pPr>
      <w:r w:rsidRPr="00752797">
        <w:rPr>
          <w:position w:val="-24"/>
          <w:lang w:val="en-US"/>
        </w:rPr>
        <w:object w:dxaOrig="3340" w:dyaOrig="620" w14:anchorId="0F5702E4">
          <v:shape id="_x0000_i1198" type="#_x0000_t75" style="width:167pt;height:30pt" o:ole="">
            <v:imagedata r:id="rId392" o:title=""/>
          </v:shape>
          <o:OLEObject Type="Embed" ProgID="Equation.DSMT4" ShapeID="_x0000_i1198" DrawAspect="Content" ObjectID="_1362569698" r:id="rId393"/>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0" w:name="ZEqnNum99093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0"/>
      <w:r w:rsidRPr="00752797">
        <w:rPr>
          <w:lang w:val="en-US"/>
        </w:rPr>
        <w:fldChar w:fldCharType="end"/>
      </w:r>
    </w:p>
    <w:p w14:paraId="401A0C2D" w14:textId="77777777" w:rsidR="00122779" w:rsidRPr="00752797" w:rsidRDefault="00122779" w:rsidP="00122779">
      <w:pPr>
        <w:pStyle w:val="MTDisplayEquation"/>
        <w:tabs>
          <w:tab w:val="left" w:pos="7200"/>
          <w:tab w:val="left" w:pos="7470"/>
        </w:tabs>
        <w:rPr>
          <w:lang w:val="en-US"/>
        </w:rPr>
      </w:pPr>
      <w:r w:rsidRPr="00752797">
        <w:rPr>
          <w:position w:val="-24"/>
          <w:lang w:val="en-US"/>
        </w:rPr>
        <w:object w:dxaOrig="4040" w:dyaOrig="620" w14:anchorId="1816ACE9">
          <v:shape id="_x0000_i1199" type="#_x0000_t75" style="width:203pt;height:30pt" o:ole="">
            <v:imagedata r:id="rId394" o:title=""/>
          </v:shape>
          <o:OLEObject Type="Embed" ProgID="Equation.DSMT4" ShapeID="_x0000_i1199" DrawAspect="Content" ObjectID="_1362569699" r:id="rId395"/>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1" w:name="ZEqnNum3460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1"/>
      <w:r w:rsidRPr="00752797">
        <w:rPr>
          <w:lang w:val="en-US"/>
        </w:rPr>
        <w:fldChar w:fldCharType="end"/>
      </w:r>
    </w:p>
    <w:p w14:paraId="4251FF34" w14:textId="77777777" w:rsidR="00122779" w:rsidRPr="00752797" w:rsidRDefault="00122779" w:rsidP="00122779">
      <w:pPr>
        <w:rPr>
          <w:lang w:val="en-US"/>
        </w:rPr>
      </w:pPr>
    </w:p>
    <w:p w14:paraId="5EB83419" w14:textId="77777777" w:rsidR="00122779" w:rsidRPr="00752797"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w:t>
      </w:r>
      <w:r w:rsidRPr="00752797">
        <w:rPr>
          <w:lang w:val="en-US"/>
        </w:rPr>
        <w:lastRenderedPageBreak/>
        <w:t xml:space="preserve">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formulation which guarantees mass conservation in the bottom. Both formulations are calculated using an explicit scheme, see also equations </w:t>
      </w:r>
      <w:r w:rsidRPr="00752797">
        <w:rPr>
          <w:lang w:val="en-US"/>
        </w:rPr>
        <w:fldChar w:fldCharType="begin"/>
      </w:r>
      <w:r w:rsidRPr="00752797">
        <w:rPr>
          <w:lang w:val="en-US"/>
        </w:rPr>
        <w:instrText xml:space="preserve"> GOTOBUTTON ZEqnNum578684  \* MERGEFORMAT </w:instrText>
      </w:r>
      <w:r w:rsidRPr="00752797">
        <w:rPr>
          <w:lang w:val="en-US"/>
        </w:rPr>
        <w:fldChar w:fldCharType="begin"/>
      </w:r>
      <w:r w:rsidRPr="00752797">
        <w:rPr>
          <w:lang w:val="en-US"/>
        </w:rPr>
        <w:instrText xml:space="preserve"> REF ZEqnNum578684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0022667E" w:rsidRPr="00752797">
        <w:rPr>
          <w:lang w:val="en-US"/>
        </w:rPr>
        <w:t xml:space="preserve">and </w:t>
      </w:r>
      <w:r w:rsidRPr="00752797">
        <w:rPr>
          <w:lang w:val="en-US"/>
        </w:rPr>
        <w:fldChar w:fldCharType="begin"/>
      </w:r>
      <w:r w:rsidRPr="00752797">
        <w:rPr>
          <w:lang w:val="en-US"/>
        </w:rPr>
        <w:instrText xml:space="preserve"> GOTOBUTTON ZEqnNum428827  \* MERGEFORMAT </w:instrText>
      </w:r>
      <w:r w:rsidRPr="00752797">
        <w:rPr>
          <w:lang w:val="en-US"/>
        </w:rPr>
        <w:fldChar w:fldCharType="begin"/>
      </w:r>
      <w:r w:rsidRPr="00752797">
        <w:rPr>
          <w:lang w:val="en-US"/>
        </w:rPr>
        <w:instrText xml:space="preserve"> REF ZEqnNum428827 \* Charformat \! \* MERGEFORMAT </w:instrText>
      </w:r>
      <w:r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5BB3847D" w14:textId="77777777" w:rsidR="00122779" w:rsidRPr="00752797" w:rsidRDefault="00122779" w:rsidP="00122779">
      <w:pPr>
        <w:rPr>
          <w:lang w:val="en-US"/>
        </w:rPr>
      </w:pPr>
    </w:p>
    <w:p w14:paraId="10EE8E59" w14:textId="77777777" w:rsidR="00122779" w:rsidRPr="00752797" w:rsidRDefault="00122779" w:rsidP="00122779">
      <w:pPr>
        <w:pStyle w:val="MTDisplayEquation"/>
        <w:tabs>
          <w:tab w:val="left" w:pos="7200"/>
          <w:tab w:val="left" w:pos="7470"/>
        </w:tabs>
        <w:rPr>
          <w:lang w:val="en-US"/>
        </w:rPr>
      </w:pPr>
      <w:r w:rsidRPr="00752797">
        <w:rPr>
          <w:position w:val="-36"/>
          <w:lang w:val="en-US"/>
        </w:rPr>
        <w:object w:dxaOrig="4300" w:dyaOrig="740" w14:anchorId="38F43672">
          <v:shape id="_x0000_i1200" type="#_x0000_t75" style="width:215pt;height:36pt" o:ole="">
            <v:imagedata r:id="rId396" o:title=""/>
          </v:shape>
          <o:OLEObject Type="Embed" ProgID="Equation.DSMT4" ShapeID="_x0000_i1200" DrawAspect="Content" ObjectID="_1362569700" r:id="rId397"/>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2" w:name="ZEqnNum57868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2"/>
      <w:r w:rsidRPr="00752797">
        <w:rPr>
          <w:lang w:val="en-US"/>
        </w:rPr>
        <w:fldChar w:fldCharType="end"/>
      </w:r>
    </w:p>
    <w:p w14:paraId="2AD7A521" w14:textId="77777777" w:rsidR="00122779" w:rsidRPr="00752797" w:rsidRDefault="00122779" w:rsidP="00122779">
      <w:pPr>
        <w:pStyle w:val="MTDisplayEquation"/>
        <w:tabs>
          <w:tab w:val="left" w:pos="7200"/>
          <w:tab w:val="left" w:pos="7470"/>
        </w:tabs>
        <w:rPr>
          <w:lang w:val="en-US"/>
        </w:rPr>
      </w:pPr>
      <w:r w:rsidRPr="00752797">
        <w:rPr>
          <w:position w:val="-32"/>
          <w:lang w:val="en-US"/>
        </w:rPr>
        <w:object w:dxaOrig="5120" w:dyaOrig="700" w14:anchorId="0BD9780D">
          <v:shape id="_x0000_i1201" type="#_x0000_t75" style="width:258pt;height:34pt" o:ole="">
            <v:imagedata r:id="rId398" o:title=""/>
          </v:shape>
          <o:OLEObject Type="Embed" ProgID="Equation.DSMT4" ShapeID="_x0000_i1201" DrawAspect="Content" ObjectID="_1362569701" r:id="rId399"/>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3" w:name="ZEqnNum42882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19</w:instrText>
      </w:r>
      <w:r w:rsidRPr="00752797">
        <w:rPr>
          <w:lang w:val="en-US"/>
        </w:rPr>
        <w:fldChar w:fldCharType="end"/>
      </w:r>
      <w:r w:rsidRPr="00752797">
        <w:rPr>
          <w:lang w:val="en-US"/>
        </w:rPr>
        <w:instrText>)</w:instrText>
      </w:r>
      <w:bookmarkEnd w:id="343"/>
      <w:r w:rsidRPr="00752797">
        <w:rPr>
          <w:lang w:val="en-US"/>
        </w:rPr>
        <w:fldChar w:fldCharType="end"/>
      </w:r>
    </w:p>
    <w:p w14:paraId="2DE6B0B1" w14:textId="77777777" w:rsidR="00122779" w:rsidRPr="00752797" w:rsidRDefault="00122779" w:rsidP="00122779">
      <w:pPr>
        <w:rPr>
          <w:lang w:val="en-US"/>
        </w:rPr>
      </w:pPr>
    </w:p>
    <w:p w14:paraId="061537A4" w14:textId="77777777" w:rsidR="00122779" w:rsidRPr="00752797" w:rsidRDefault="00122779" w:rsidP="00122779">
      <w:pPr>
        <w:pStyle w:val="Heading4"/>
        <w:jc w:val="both"/>
        <w:rPr>
          <w:lang w:val="en-US"/>
        </w:rPr>
      </w:pPr>
      <w:r w:rsidRPr="00752797">
        <w:rPr>
          <w:lang w:val="en-US"/>
        </w:rPr>
        <w:t>Avalanching</w:t>
      </w:r>
    </w:p>
    <w:p w14:paraId="77045109" w14:textId="77777777" w:rsidR="00122779" w:rsidRPr="00752797" w:rsidRDefault="00122779" w:rsidP="00122779">
      <w:pPr>
        <w:rPr>
          <w:lang w:val="en-US"/>
        </w:rPr>
      </w:pPr>
      <w:r w:rsidRPr="00752797">
        <w:rPr>
          <w:lang w:val="en-US"/>
        </w:rPr>
        <w:t xml:space="preserve">XBeach implements avalanching as described in section </w:t>
      </w:r>
      <w:r w:rsidR="0022667E" w:rsidRPr="00752797">
        <w:rPr>
          <w:lang w:val="en-US"/>
        </w:rPr>
        <w:fldChar w:fldCharType="begin"/>
      </w:r>
      <w:r w:rsidR="0022667E" w:rsidRPr="00752797">
        <w:rPr>
          <w:lang w:val="en-US"/>
        </w:rPr>
        <w:instrText xml:space="preserve"> REF _Ref413525986 \r \h </w:instrText>
      </w:r>
      <w:r w:rsidR="0022667E" w:rsidRPr="00752797">
        <w:rPr>
          <w:lang w:val="en-US"/>
        </w:rPr>
      </w:r>
      <w:r w:rsidR="0022667E" w:rsidRPr="00752797">
        <w:rPr>
          <w:lang w:val="en-US"/>
        </w:rPr>
        <w:fldChar w:fldCharType="separate"/>
      </w:r>
      <w:r w:rsidR="002D6E55">
        <w:rPr>
          <w:lang w:val="en-US"/>
        </w:rPr>
        <w:t>2.8.2</w:t>
      </w:r>
      <w:r w:rsidR="002266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14:paraId="7BA5CAE4" w14:textId="77777777" w:rsidR="00122779" w:rsidRPr="00752797" w:rsidRDefault="00122779" w:rsidP="00122779">
      <w:pPr>
        <w:pStyle w:val="Heading4"/>
        <w:rPr>
          <w:szCs w:val="26"/>
          <w:lang w:val="en-US"/>
        </w:rPr>
      </w:pPr>
      <w:r w:rsidRPr="00752797">
        <w:rPr>
          <w:lang w:val="en-US"/>
        </w:rPr>
        <w:t>Bed composition</w:t>
      </w:r>
    </w:p>
    <w:p w14:paraId="22657A27" w14:textId="77777777"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r w:rsidR="0022667E" w:rsidRPr="00752797">
        <w:rPr>
          <w:i/>
          <w:lang w:val="en-US"/>
        </w:rPr>
        <w:t>M(i,j)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14:paraId="2A0BDE3F" w14:textId="77777777" w:rsidR="0022667E" w:rsidRPr="00752797" w:rsidRDefault="0022667E" w:rsidP="00122779">
      <w:pPr>
        <w:rPr>
          <w:lang w:val="en-US"/>
        </w:rPr>
      </w:pPr>
    </w:p>
    <w:p w14:paraId="2459D395" w14:textId="77777777" w:rsidR="0022667E" w:rsidRPr="00752797" w:rsidRDefault="0022667E" w:rsidP="0022667E">
      <w:pPr>
        <w:pStyle w:val="MTDisplayEquation"/>
        <w:rPr>
          <w:lang w:val="en-US"/>
        </w:rPr>
      </w:pPr>
      <w:r w:rsidRPr="00752797">
        <w:rPr>
          <w:lang w:val="en-US"/>
        </w:rPr>
        <w:tab/>
      </w:r>
      <w:r w:rsidRPr="00752797">
        <w:rPr>
          <w:position w:val="-106"/>
          <w:lang w:val="en-US"/>
        </w:rPr>
        <w:object w:dxaOrig="2720" w:dyaOrig="2500" w14:anchorId="30DF4CE3">
          <v:shape id="_x0000_i1202" type="#_x0000_t75" style="width:136pt;height:125pt" o:ole="">
            <v:imagedata r:id="rId400" o:title=""/>
          </v:shape>
          <o:OLEObject Type="Embed" ProgID="Equation.DSMT4" ShapeID="_x0000_i1202" DrawAspect="Content" ObjectID="_1362569702" r:id="rId4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20</w:instrText>
      </w:r>
      <w:r w:rsidRPr="00752797">
        <w:rPr>
          <w:lang w:val="en-US"/>
        </w:rPr>
        <w:fldChar w:fldCharType="end"/>
      </w:r>
      <w:r w:rsidRPr="00752797">
        <w:rPr>
          <w:lang w:val="en-US"/>
        </w:rPr>
        <w:instrText>)</w:instrText>
      </w:r>
      <w:r w:rsidRPr="00752797">
        <w:rPr>
          <w:lang w:val="en-US"/>
        </w:rPr>
        <w:fldChar w:fldCharType="end"/>
      </w:r>
    </w:p>
    <w:p w14:paraId="2516B38D" w14:textId="77777777" w:rsidR="00122779" w:rsidRPr="00752797" w:rsidRDefault="00122779" w:rsidP="00122779">
      <w:pPr>
        <w:rPr>
          <w:lang w:val="en-US"/>
        </w:rPr>
      </w:pPr>
      <w:r w:rsidRPr="00752797">
        <w:rPr>
          <w:lang w:val="en-US"/>
        </w:rPr>
        <w:t xml:space="preserve"> </w:t>
      </w:r>
    </w:p>
    <w:p w14:paraId="72F2F971" w14:textId="77777777" w:rsidR="00122779" w:rsidRPr="00752797" w:rsidRDefault="00122779" w:rsidP="00122779">
      <w:pPr>
        <w:rPr>
          <w:lang w:val="en-US"/>
        </w:rPr>
      </w:pPr>
      <w:r w:rsidRPr="00752797">
        <w:rPr>
          <w:lang w:val="en-US"/>
        </w:rPr>
        <w:t>with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14:paraId="6E58605B" w14:textId="77777777" w:rsidR="00122779" w:rsidRPr="00752797" w:rsidRDefault="00122779" w:rsidP="00122779">
      <w:pPr>
        <w:rPr>
          <w:lang w:val="en-US"/>
        </w:rPr>
      </w:pPr>
    </w:p>
    <w:p w14:paraId="4F756A16" w14:textId="77777777"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14:paraId="66739E8A" w14:textId="77777777" w:rsidR="00122779" w:rsidRPr="00752797" w:rsidRDefault="00122779" w:rsidP="00122779">
      <w:pPr>
        <w:rPr>
          <w:lang w:val="en-US"/>
        </w:rPr>
      </w:pPr>
    </w:p>
    <w:p w14:paraId="7C95F815" w14:textId="77777777" w:rsidR="00122779" w:rsidRPr="00752797" w:rsidRDefault="00122779" w:rsidP="00122779">
      <w:pPr>
        <w:rPr>
          <w:lang w:val="en-US"/>
        </w:rPr>
      </w:pPr>
      <w:r w:rsidRPr="00752797">
        <w:rPr>
          <w:lang w:val="en-US"/>
        </w:rPr>
        <w:t>The mass balance for the top layer can now be defined by:</w:t>
      </w:r>
    </w:p>
    <w:p w14:paraId="205B49AC" w14:textId="77777777" w:rsidR="0022667E" w:rsidRPr="00752797" w:rsidRDefault="0022667E" w:rsidP="00122779">
      <w:pPr>
        <w:rPr>
          <w:lang w:val="en-US"/>
        </w:rPr>
      </w:pPr>
    </w:p>
    <w:p w14:paraId="692611B1" w14:textId="77777777" w:rsidR="0022667E" w:rsidRPr="00752797" w:rsidRDefault="0022667E" w:rsidP="0022667E">
      <w:pPr>
        <w:pStyle w:val="MTDisplayEquation"/>
        <w:rPr>
          <w:lang w:val="en-US"/>
        </w:rPr>
      </w:pPr>
      <w:r w:rsidRPr="00752797">
        <w:rPr>
          <w:lang w:val="en-US"/>
        </w:rPr>
        <w:tab/>
      </w:r>
      <w:r w:rsidRPr="00752797">
        <w:rPr>
          <w:position w:val="-174"/>
          <w:lang w:val="en-US"/>
        </w:rPr>
        <w:object w:dxaOrig="5600" w:dyaOrig="3040" w14:anchorId="019562DB">
          <v:shape id="_x0000_i1203" type="#_x0000_t75" style="width:280pt;height:152pt" o:ole="">
            <v:imagedata r:id="rId402" o:title=""/>
          </v:shape>
          <o:OLEObject Type="Embed" ProgID="Equation.DSMT4" ShapeID="_x0000_i1203" DrawAspect="Content" ObjectID="_1362569703" r:id="rId4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21</w:instrText>
      </w:r>
      <w:r w:rsidRPr="00752797">
        <w:rPr>
          <w:lang w:val="en-US"/>
        </w:rPr>
        <w:fldChar w:fldCharType="end"/>
      </w:r>
      <w:r w:rsidRPr="00752797">
        <w:rPr>
          <w:lang w:val="en-US"/>
        </w:rPr>
        <w:instrText>)</w:instrText>
      </w:r>
      <w:r w:rsidRPr="00752797">
        <w:rPr>
          <w:lang w:val="en-US"/>
        </w:rPr>
        <w:fldChar w:fldCharType="end"/>
      </w:r>
    </w:p>
    <w:p w14:paraId="748194B4" w14:textId="77777777" w:rsidR="00122779" w:rsidRPr="00752797" w:rsidRDefault="00122779" w:rsidP="00122779">
      <w:pPr>
        <w:rPr>
          <w:lang w:val="en-US"/>
        </w:rPr>
      </w:pPr>
      <w:r w:rsidRPr="00752797">
        <w:rPr>
          <w:lang w:val="en-US"/>
        </w:rPr>
        <w:t xml:space="preserve"> </w:t>
      </w:r>
    </w:p>
    <w:p w14:paraId="2A32C2B1" w14:textId="77777777" w:rsidR="00122779" w:rsidRPr="00752797" w:rsidRDefault="00122779" w:rsidP="00122779">
      <w:pPr>
        <w:rPr>
          <w:lang w:val="en-US"/>
        </w:rPr>
      </w:pPr>
      <w:r w:rsidRPr="00752797">
        <w:rPr>
          <w:lang w:val="en-US"/>
        </w:rPr>
        <w:t xml:space="preserve">in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r w:rsidRPr="00752797">
        <w:rPr>
          <w:i/>
          <w:lang w:val="en-US"/>
        </w:rPr>
        <w:t>dy</w:t>
      </w:r>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For the bed load fluxes, the velocity </w:t>
      </w:r>
      <w:r w:rsidR="0022667E" w:rsidRPr="00752797">
        <w:rPr>
          <w:lang w:val="en-US"/>
        </w:rPr>
        <w:t>direction used</w:t>
      </w:r>
      <w:r w:rsidRPr="00752797">
        <w:rPr>
          <w:lang w:val="en-US"/>
        </w:rPr>
        <w:t>.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14:paraId="7863B92B" w14:textId="77777777" w:rsidR="00122779" w:rsidRPr="00752797" w:rsidRDefault="00122779" w:rsidP="00122779">
      <w:pPr>
        <w:rPr>
          <w:lang w:val="en-US"/>
        </w:rPr>
      </w:pPr>
    </w:p>
    <w:p w14:paraId="24C3A1A8" w14:textId="77777777" w:rsidR="00122779" w:rsidRPr="00752797" w:rsidRDefault="00122779" w:rsidP="00122779">
      <w:pPr>
        <w:rPr>
          <w:lang w:val="en-US"/>
        </w:rPr>
      </w:pPr>
      <w:r w:rsidRPr="00752797">
        <w:rPr>
          <w:lang w:val="en-US"/>
        </w:rPr>
        <w:t>The mass balance for the layers in between the top layer and the variable layer is:</w:t>
      </w:r>
    </w:p>
    <w:p w14:paraId="001D6767" w14:textId="77777777" w:rsidR="0022667E" w:rsidRPr="00752797" w:rsidRDefault="0022667E" w:rsidP="00122779">
      <w:pPr>
        <w:rPr>
          <w:lang w:val="en-US"/>
        </w:rPr>
      </w:pPr>
    </w:p>
    <w:p w14:paraId="031484D5" w14:textId="77777777"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w14:anchorId="5AFE1C7C">
          <v:shape id="_x0000_i1204" type="#_x0000_t75" style="width:192pt;height:31pt" o:ole="">
            <v:imagedata r:id="rId404" o:title=""/>
          </v:shape>
          <o:OLEObject Type="Embed" ProgID="Equation.DSMT4" ShapeID="_x0000_i1204" DrawAspect="Content" ObjectID="_1362569704" r:id="rId4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22</w:instrText>
      </w:r>
      <w:r w:rsidRPr="00752797">
        <w:rPr>
          <w:lang w:val="en-US"/>
        </w:rPr>
        <w:fldChar w:fldCharType="end"/>
      </w:r>
      <w:r w:rsidRPr="00752797">
        <w:rPr>
          <w:lang w:val="en-US"/>
        </w:rPr>
        <w:instrText>)</w:instrText>
      </w:r>
      <w:r w:rsidRPr="00752797">
        <w:rPr>
          <w:lang w:val="en-US"/>
        </w:rPr>
        <w:fldChar w:fldCharType="end"/>
      </w:r>
    </w:p>
    <w:p w14:paraId="45388B83" w14:textId="77777777" w:rsidR="00122779" w:rsidRPr="00752797" w:rsidRDefault="00122779" w:rsidP="00122779">
      <w:pPr>
        <w:rPr>
          <w:lang w:val="en-US"/>
        </w:rPr>
      </w:pPr>
      <w:r w:rsidRPr="00752797">
        <w:rPr>
          <w:lang w:val="en-US"/>
        </w:rPr>
        <w:t xml:space="preserve"> </w:t>
      </w:r>
    </w:p>
    <w:p w14:paraId="254D0848" w14:textId="77777777" w:rsidR="00122779" w:rsidRPr="00752797" w:rsidRDefault="00122779" w:rsidP="00122779">
      <w:pPr>
        <w:rPr>
          <w:lang w:val="en-US"/>
        </w:rPr>
      </w:pPr>
      <w:r w:rsidRPr="00752797">
        <w:rPr>
          <w:lang w:val="en-US"/>
        </w:rPr>
        <w:t>and for the variable layer, it reads:</w:t>
      </w:r>
    </w:p>
    <w:p w14:paraId="174374B2" w14:textId="77777777" w:rsidR="0022667E" w:rsidRPr="00752797" w:rsidRDefault="0022667E" w:rsidP="00122779">
      <w:pPr>
        <w:rPr>
          <w:lang w:val="en-US"/>
        </w:rPr>
      </w:pPr>
    </w:p>
    <w:p w14:paraId="11E08F88" w14:textId="77777777"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w14:anchorId="6197B257">
          <v:shape id="_x0000_i1205" type="#_x0000_t75" style="width:108pt;height:31pt" o:ole="">
            <v:imagedata r:id="rId406" o:title=""/>
          </v:shape>
          <o:OLEObject Type="Embed" ProgID="Equation.DSMT4" ShapeID="_x0000_i1205" DrawAspect="Content" ObjectID="_1362569705" r:id="rId4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23</w:instrText>
      </w:r>
      <w:r w:rsidRPr="00752797">
        <w:rPr>
          <w:lang w:val="en-US"/>
        </w:rPr>
        <w:fldChar w:fldCharType="end"/>
      </w:r>
      <w:r w:rsidRPr="00752797">
        <w:rPr>
          <w:lang w:val="en-US"/>
        </w:rPr>
        <w:instrText>)</w:instrText>
      </w:r>
      <w:r w:rsidRPr="00752797">
        <w:rPr>
          <w:lang w:val="en-US"/>
        </w:rPr>
        <w:fldChar w:fldCharType="end"/>
      </w:r>
    </w:p>
    <w:p w14:paraId="6EEF1717" w14:textId="77777777" w:rsidR="00122779" w:rsidRPr="00752797" w:rsidRDefault="00122779" w:rsidP="00122779">
      <w:pPr>
        <w:rPr>
          <w:lang w:val="en-US"/>
        </w:rPr>
      </w:pPr>
      <w:r w:rsidRPr="00752797">
        <w:rPr>
          <w:lang w:val="en-US"/>
        </w:rPr>
        <w:t xml:space="preserve"> </w:t>
      </w:r>
    </w:p>
    <w:p w14:paraId="6555C085" w14:textId="77777777" w:rsidR="00122779" w:rsidRPr="00752797" w:rsidRDefault="00122779" w:rsidP="00122779">
      <w:pPr>
        <w:rPr>
          <w:lang w:val="en-US"/>
        </w:rPr>
      </w:pPr>
      <w:r w:rsidRPr="00752797">
        <w:rPr>
          <w:lang w:val="en-US"/>
        </w:rPr>
        <w:t>In order to avoid too thin a or too thick a variable layer,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Δ</w:t>
      </w:r>
      <w:r w:rsidR="0022667E" w:rsidRPr="00752797">
        <w:rPr>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14:paraId="25C78F33" w14:textId="77777777" w:rsidR="00122779" w:rsidRPr="00752797" w:rsidRDefault="00122779" w:rsidP="00122779">
      <w:pPr>
        <w:rPr>
          <w:lang w:val="en-US"/>
        </w:rPr>
      </w:pPr>
    </w:p>
    <w:p w14:paraId="73CD6C0B" w14:textId="77777777" w:rsidR="00122779" w:rsidRPr="00752797" w:rsidRDefault="00122779" w:rsidP="00122779">
      <w:pPr>
        <w:rPr>
          <w:lang w:val="en-US"/>
        </w:rPr>
      </w:pPr>
      <w:r w:rsidRPr="00752797">
        <w:rPr>
          <w:lang w:val="en-US"/>
        </w:rPr>
        <w:t>As the bed level update is explicit, the timestep is limited. A conservative estimate can be made by assuming that no more mass can be eroded than available in the top layer:</w:t>
      </w:r>
    </w:p>
    <w:p w14:paraId="2AB6DE01" w14:textId="77777777" w:rsidR="0022667E" w:rsidRPr="00752797" w:rsidRDefault="0022667E" w:rsidP="00122779">
      <w:pPr>
        <w:rPr>
          <w:lang w:val="en-US"/>
        </w:rPr>
      </w:pPr>
    </w:p>
    <w:p w14:paraId="446F9784" w14:textId="77777777" w:rsidR="0022667E" w:rsidRPr="00752797" w:rsidRDefault="0022667E" w:rsidP="0022667E">
      <w:pPr>
        <w:pStyle w:val="MTDisplayEquation"/>
        <w:rPr>
          <w:lang w:val="en-US"/>
        </w:rPr>
      </w:pPr>
      <w:r w:rsidRPr="00752797">
        <w:rPr>
          <w:lang w:val="en-US"/>
        </w:rPr>
        <w:lastRenderedPageBreak/>
        <w:tab/>
      </w:r>
      <w:r w:rsidRPr="00752797">
        <w:rPr>
          <w:position w:val="-66"/>
          <w:lang w:val="en-US"/>
        </w:rPr>
        <w:object w:dxaOrig="6759" w:dyaOrig="1440" w14:anchorId="13A18B20">
          <v:shape id="_x0000_i1206" type="#_x0000_t75" style="width:338pt;height:1in" o:ole="">
            <v:imagedata r:id="rId408" o:title=""/>
          </v:shape>
          <o:OLEObject Type="Embed" ProgID="Equation.DSMT4" ShapeID="_x0000_i1206" DrawAspect="Content" ObjectID="_1362569706" r:id="rId4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2D6E55">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2D6E55">
        <w:rPr>
          <w:noProof/>
          <w:lang w:val="en-US"/>
        </w:rPr>
        <w:instrText>24</w:instrText>
      </w:r>
      <w:r w:rsidRPr="00752797">
        <w:rPr>
          <w:lang w:val="en-US"/>
        </w:rPr>
        <w:fldChar w:fldCharType="end"/>
      </w:r>
      <w:r w:rsidRPr="00752797">
        <w:rPr>
          <w:lang w:val="en-US"/>
        </w:rPr>
        <w:instrText>)</w:instrText>
      </w:r>
      <w:r w:rsidRPr="00752797">
        <w:rPr>
          <w:lang w:val="en-US"/>
        </w:rPr>
        <w:fldChar w:fldCharType="end"/>
      </w:r>
    </w:p>
    <w:p w14:paraId="081483EA" w14:textId="77777777" w:rsidR="00122779" w:rsidRPr="00752797" w:rsidRDefault="00122779" w:rsidP="00122779">
      <w:pPr>
        <w:rPr>
          <w:lang w:val="en-US"/>
        </w:rPr>
      </w:pPr>
      <w:r w:rsidRPr="00752797">
        <w:rPr>
          <w:lang w:val="en-US"/>
        </w:rPr>
        <w:t xml:space="preserve"> </w:t>
      </w:r>
    </w:p>
    <w:p w14:paraId="16155D23" w14:textId="77777777" w:rsidR="00122779" w:rsidRPr="00752797" w:rsidRDefault="00122779" w:rsidP="00122779">
      <w:pPr>
        <w:rPr>
          <w:szCs w:val="26"/>
          <w:lang w:val="en-US"/>
        </w:rPr>
      </w:pPr>
      <w:r w:rsidRPr="00752797">
        <w:rPr>
          <w:lang w:val="en-US"/>
        </w:rPr>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r w:rsidRPr="00752797">
        <w:rPr>
          <w:lang w:val="en-US"/>
        </w:rPr>
        <w:br w:type="page"/>
      </w:r>
    </w:p>
    <w:p w14:paraId="4CA2B2E0" w14:textId="77777777" w:rsidR="0073638B" w:rsidRPr="00752797" w:rsidRDefault="0073638B" w:rsidP="0073638B">
      <w:pPr>
        <w:pStyle w:val="Heading3"/>
        <w:jc w:val="both"/>
        <w:rPr>
          <w:lang w:val="en-US"/>
        </w:rPr>
      </w:pPr>
      <w:bookmarkStart w:id="344" w:name="_Toc413611080"/>
      <w:r w:rsidRPr="00752797">
        <w:rPr>
          <w:lang w:val="en-US"/>
        </w:rPr>
        <w:lastRenderedPageBreak/>
        <w:t>Boundary conditions</w:t>
      </w:r>
      <w:bookmarkEnd w:id="344"/>
    </w:p>
    <w:p w14:paraId="18B506D5" w14:textId="77777777"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14:paraId="73D3C97B" w14:textId="77777777" w:rsidR="0073638B" w:rsidRPr="00752797" w:rsidRDefault="0073638B" w:rsidP="0073638B">
      <w:pPr>
        <w:pStyle w:val="BodyText"/>
        <w:rPr>
          <w:lang w:val="en-US"/>
        </w:rPr>
      </w:pPr>
      <w:r w:rsidRPr="00752797">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14:paraId="1EE5650D" w14:textId="77777777"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14:paraId="616276D1" w14:textId="77777777"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14:paraId="19751AA0" w14:textId="77777777" w:rsidR="0073638B" w:rsidRDefault="0073638B">
      <w:pPr>
        <w:spacing w:line="240" w:lineRule="auto"/>
        <w:jc w:val="left"/>
        <w:rPr>
          <w:bCs/>
          <w:iCs/>
          <w:szCs w:val="26"/>
          <w:lang w:val="en-US"/>
        </w:rPr>
      </w:pPr>
      <w:r>
        <w:rPr>
          <w:lang w:val="en-US"/>
        </w:rPr>
        <w:br w:type="page"/>
      </w:r>
    </w:p>
    <w:p w14:paraId="3C8B38C7" w14:textId="77777777" w:rsidR="00A52150" w:rsidRPr="00752797" w:rsidRDefault="00734E22" w:rsidP="002603CC">
      <w:pPr>
        <w:pStyle w:val="Heading3"/>
        <w:jc w:val="both"/>
        <w:rPr>
          <w:lang w:val="en-US"/>
        </w:rPr>
      </w:pPr>
      <w:bookmarkStart w:id="345" w:name="_Toc413611081"/>
      <w:r w:rsidRPr="00752797">
        <w:rPr>
          <w:lang w:val="en-US"/>
        </w:rPr>
        <w:lastRenderedPageBreak/>
        <w:t>Non-hydrostatic</w:t>
      </w:r>
      <w:bookmarkEnd w:id="345"/>
    </w:p>
    <w:p w14:paraId="440DFD2A" w14:textId="77777777" w:rsidR="00A52150" w:rsidRPr="00752797" w:rsidRDefault="00A52150" w:rsidP="002603CC">
      <w:pPr>
        <w:pStyle w:val="Heading4"/>
        <w:jc w:val="both"/>
        <w:rPr>
          <w:lang w:val="en-US"/>
        </w:rPr>
      </w:pPr>
      <w:bookmarkStart w:id="346" w:name="_Ref207199275"/>
      <w:bookmarkStart w:id="347" w:name="_Toc211006490"/>
      <w:bookmarkStart w:id="348" w:name="_Toc211933742"/>
      <w:bookmarkStart w:id="349" w:name="_Toc212190842"/>
      <w:bookmarkStart w:id="350" w:name="_Toc249984915"/>
      <w:bookmarkStart w:id="351" w:name="_Toc249985008"/>
      <w:r w:rsidRPr="00752797">
        <w:rPr>
          <w:lang w:val="en-US"/>
        </w:rPr>
        <w:t>Global continuity equation</w:t>
      </w:r>
      <w:bookmarkEnd w:id="346"/>
      <w:bookmarkEnd w:id="347"/>
      <w:bookmarkEnd w:id="348"/>
      <w:bookmarkEnd w:id="349"/>
      <w:bookmarkEnd w:id="350"/>
      <w:bookmarkEnd w:id="351"/>
    </w:p>
    <w:p w14:paraId="67B60A0C" w14:textId="77777777" w:rsidR="00A52150" w:rsidRPr="00752797" w:rsidRDefault="00A52150" w:rsidP="002603CC">
      <w:pPr>
        <w:rPr>
          <w:lang w:val="en-US"/>
        </w:rPr>
      </w:pPr>
      <w:r w:rsidRPr="00752797">
        <w:rPr>
          <w:lang w:val="en-US"/>
        </w:rPr>
        <w:t>As was outlined in the previous chapter the global continuity equation, which describes the relation between the free surface and the depth averaged discharge, is given by</w:t>
      </w:r>
    </w:p>
    <w:p w14:paraId="4DAC6DBD" w14:textId="77777777" w:rsidR="00A52150" w:rsidRPr="00752797" w:rsidRDefault="00A52150" w:rsidP="002603CC">
      <w:pPr>
        <w:rPr>
          <w:lang w:val="en-US"/>
        </w:rPr>
      </w:pPr>
    </w:p>
    <w:p w14:paraId="6AFABD68" w14:textId="77777777" w:rsidR="00A52150" w:rsidRPr="00752797" w:rsidRDefault="00A52150" w:rsidP="002603CC">
      <w:pPr>
        <w:pStyle w:val="MTDisplayEquation"/>
        <w:rPr>
          <w:lang w:val="en-US"/>
        </w:rPr>
      </w:pPr>
      <w:r w:rsidRPr="00752797">
        <w:rPr>
          <w:lang w:val="en-US"/>
        </w:rPr>
        <w:tab/>
      </w:r>
      <w:r w:rsidRPr="00752797">
        <w:rPr>
          <w:position w:val="-22"/>
          <w:lang w:val="en-US"/>
        </w:rPr>
        <w:object w:dxaOrig="2540" w:dyaOrig="560" w14:anchorId="37630419">
          <v:shape id="_x0000_i1207" type="#_x0000_t75" style="width:128pt;height:28pt" o:ole="">
            <v:imagedata r:id="rId410" o:title=""/>
          </v:shape>
          <o:OLEObject Type="Embed" ProgID="Equation.DSMT4" ShapeID="_x0000_i1207" DrawAspect="Content" ObjectID="_1362569707" r:id="rId411"/>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2" w:name="ZEqnNum98379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25</w:instrText>
      </w:r>
      <w:r w:rsidR="00801832" w:rsidRPr="00752797">
        <w:rPr>
          <w:lang w:val="en-US"/>
        </w:rPr>
        <w:fldChar w:fldCharType="end"/>
      </w:r>
      <w:r w:rsidR="00801832" w:rsidRPr="00752797">
        <w:rPr>
          <w:lang w:val="en-US"/>
        </w:rPr>
        <w:instrText>)</w:instrText>
      </w:r>
      <w:bookmarkEnd w:id="352"/>
      <w:r w:rsidR="00801832" w:rsidRPr="00752797">
        <w:rPr>
          <w:lang w:val="en-US"/>
        </w:rPr>
        <w:fldChar w:fldCharType="end"/>
      </w:r>
    </w:p>
    <w:p w14:paraId="30411F24" w14:textId="77777777" w:rsidR="00A52150" w:rsidRPr="00752797" w:rsidRDefault="00A52150" w:rsidP="002603CC">
      <w:pPr>
        <w:rPr>
          <w:lang w:val="en-US"/>
        </w:rPr>
      </w:pPr>
    </w:p>
    <w:p w14:paraId="4D547255" w14:textId="77777777" w:rsidR="00A52150" w:rsidRPr="00752797" w:rsidRDefault="00A52150" w:rsidP="002603CC">
      <w:pPr>
        <w:rPr>
          <w:rFonts w:cs="Tahoma"/>
          <w:lang w:val="en-US"/>
        </w:rPr>
      </w:pPr>
      <w:r w:rsidRPr="00752797">
        <w:rPr>
          <w:rFonts w:cs="Tahoma"/>
          <w:lang w:val="en-US"/>
        </w:rPr>
        <w:t xml:space="preserve">A simple semi-discretisation of </w:t>
      </w:r>
      <w:r w:rsidRPr="00752797">
        <w:rPr>
          <w:rFonts w:cs="Tahoma"/>
          <w:lang w:val="en-US"/>
        </w:rPr>
        <w:fldChar w:fldCharType="begin"/>
      </w:r>
      <w:r w:rsidRPr="00752797">
        <w:rPr>
          <w:rFonts w:cs="Tahoma"/>
          <w:lang w:val="en-US"/>
        </w:rPr>
        <w:instrText xml:space="preserve"> GOTOBUTTON ZEqnNum983791  \* MERGEFORMAT </w:instrText>
      </w:r>
      <w:r w:rsidRPr="00752797">
        <w:rPr>
          <w:rFonts w:cs="Tahoma"/>
          <w:lang w:val="en-US"/>
        </w:rPr>
        <w:fldChar w:fldCharType="begin"/>
      </w:r>
      <w:r w:rsidRPr="00752797">
        <w:rPr>
          <w:rFonts w:cs="Tahoma"/>
          <w:lang w:val="en-US"/>
        </w:rPr>
        <w:instrText xml:space="preserve"> REF ZEqnNum983791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25</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using central differences for the space derivative and using the Hansen scheme for the coupling between velocity and free surface results in</w:t>
      </w:r>
    </w:p>
    <w:p w14:paraId="3BB300F1" w14:textId="77777777" w:rsidR="00A52150" w:rsidRPr="00752797" w:rsidRDefault="00A52150" w:rsidP="002603CC">
      <w:pPr>
        <w:rPr>
          <w:rFonts w:cs="Tahoma"/>
          <w:lang w:val="en-US"/>
        </w:rPr>
      </w:pPr>
    </w:p>
    <w:p w14:paraId="5D380420"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4140" w:dyaOrig="600" w14:anchorId="6CA0F2C5">
          <v:shape id="_x0000_i1208" type="#_x0000_t75" style="width:206pt;height:30pt" o:ole="">
            <v:imagedata r:id="rId412" o:title=""/>
          </v:shape>
          <o:OLEObject Type="Embed" ProgID="Equation.DSMT4" ShapeID="_x0000_i1208" DrawAspect="Content" ObjectID="_1362569708" r:id="rId413"/>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3" w:name="ZEqnNum57083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26</w:instrText>
      </w:r>
      <w:r w:rsidR="00801832" w:rsidRPr="00752797">
        <w:rPr>
          <w:lang w:val="en-US"/>
        </w:rPr>
        <w:fldChar w:fldCharType="end"/>
      </w:r>
      <w:r w:rsidR="00801832" w:rsidRPr="00752797">
        <w:rPr>
          <w:lang w:val="en-US"/>
        </w:rPr>
        <w:instrText>)</w:instrText>
      </w:r>
      <w:bookmarkEnd w:id="353"/>
      <w:r w:rsidR="00801832" w:rsidRPr="00752797">
        <w:rPr>
          <w:lang w:val="en-US"/>
        </w:rPr>
        <w:fldChar w:fldCharType="end"/>
      </w:r>
    </w:p>
    <w:p w14:paraId="49033304" w14:textId="77777777" w:rsidR="00A52150" w:rsidRPr="00752797" w:rsidRDefault="00A52150" w:rsidP="002603CC">
      <w:pPr>
        <w:rPr>
          <w:lang w:val="en-US"/>
        </w:rPr>
      </w:pPr>
    </w:p>
    <w:p w14:paraId="1AC8EFCE" w14:textId="77777777"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620" w:dyaOrig="340" w14:anchorId="758E588A">
          <v:shape id="_x0000_i1209" type="#_x0000_t75" style="width:80pt;height:17pt" o:ole="">
            <v:imagedata r:id="rId414" o:title=""/>
          </v:shape>
          <o:OLEObject Type="Embed" ProgID="Equation.DSMT4" ShapeID="_x0000_i1209" DrawAspect="Content" ObjectID="_1362569709" r:id="rId415"/>
        </w:object>
      </w:r>
      <w:r w:rsidRPr="00752797">
        <w:rPr>
          <w:rFonts w:cs="Tahoma"/>
          <w:lang w:val="en-US"/>
        </w:rPr>
        <w:t>,</w:t>
      </w:r>
      <w:r w:rsidRPr="00752797">
        <w:rPr>
          <w:rFonts w:cs="Tahoma"/>
          <w:position w:val="-12"/>
          <w:lang w:val="en-US"/>
        </w:rPr>
        <w:object w:dxaOrig="1579" w:dyaOrig="340" w14:anchorId="70E79267">
          <v:shape id="_x0000_i1210" type="#_x0000_t75" style="width:80pt;height:17pt" o:ole="">
            <v:imagedata r:id="rId416" o:title=""/>
          </v:shape>
          <o:OLEObject Type="Embed" ProgID="Equation.DSMT4" ShapeID="_x0000_i1210" DrawAspect="Content" ObjectID="_1362569710" r:id="rId417"/>
        </w:object>
      </w:r>
      <w:r w:rsidRPr="00752797">
        <w:rPr>
          <w:rFonts w:cs="Tahoma"/>
          <w:lang w:val="en-US"/>
        </w:rPr>
        <w:t xml:space="preserve"> and the water depth is defined by a first order accurate upwind interpolation </w:t>
      </w:r>
    </w:p>
    <w:p w14:paraId="29A47306" w14:textId="77777777" w:rsidR="00A52150" w:rsidRPr="00752797" w:rsidRDefault="00A52150" w:rsidP="002603CC">
      <w:pPr>
        <w:rPr>
          <w:rFonts w:cs="Tahoma"/>
          <w:lang w:val="en-US"/>
        </w:rPr>
      </w:pPr>
    </w:p>
    <w:p w14:paraId="24DD8812" w14:textId="77777777" w:rsidR="00A52150" w:rsidRPr="00752797" w:rsidRDefault="00A52150" w:rsidP="002603CC">
      <w:pPr>
        <w:pStyle w:val="MTDisplayEquation"/>
        <w:rPr>
          <w:lang w:val="en-US"/>
        </w:rPr>
      </w:pPr>
      <w:r w:rsidRPr="00752797">
        <w:rPr>
          <w:lang w:val="en-US"/>
        </w:rPr>
        <w:tab/>
      </w:r>
      <w:r w:rsidR="006F77BC" w:rsidRPr="00752797">
        <w:rPr>
          <w:position w:val="-50"/>
          <w:lang w:val="en-US"/>
        </w:rPr>
        <w:object w:dxaOrig="4840" w:dyaOrig="1100" w14:anchorId="7EE86563">
          <v:shape id="_x0000_i1211" type="#_x0000_t75" style="width:242pt;height:55pt" o:ole="">
            <v:imagedata r:id="rId418" o:title=""/>
          </v:shape>
          <o:OLEObject Type="Embed" ProgID="Equation.DSMT4" ShapeID="_x0000_i1211" DrawAspect="Content" ObjectID="_1362569711" r:id="rId419"/>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4" w:name="ZEqnNum5590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27</w:instrText>
      </w:r>
      <w:r w:rsidR="00801832" w:rsidRPr="00752797">
        <w:rPr>
          <w:lang w:val="en-US"/>
        </w:rPr>
        <w:fldChar w:fldCharType="end"/>
      </w:r>
      <w:r w:rsidR="00801832" w:rsidRPr="00752797">
        <w:rPr>
          <w:lang w:val="en-US"/>
        </w:rPr>
        <w:instrText>)</w:instrText>
      </w:r>
      <w:bookmarkEnd w:id="354"/>
      <w:r w:rsidR="00801832" w:rsidRPr="00752797">
        <w:rPr>
          <w:lang w:val="en-US"/>
        </w:rPr>
        <w:fldChar w:fldCharType="end"/>
      </w:r>
    </w:p>
    <w:p w14:paraId="61B9DAAD" w14:textId="77777777" w:rsidR="00A52150" w:rsidRPr="00752797" w:rsidRDefault="00A52150" w:rsidP="002603CC">
      <w:pPr>
        <w:rPr>
          <w:lang w:val="en-US"/>
        </w:rPr>
      </w:pPr>
    </w:p>
    <w:p w14:paraId="32070B45" w14:textId="77777777" w:rsidR="00A52150" w:rsidRPr="00752797"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w14:anchorId="34867D6D">
          <v:shape id="_x0000_i1212" type="#_x0000_t75" style="width:18pt;height:16pt" o:ole="">
            <v:imagedata r:id="rId420" o:title=""/>
          </v:shape>
          <o:OLEObject Type="Embed" ProgID="Equation.DSMT4" ShapeID="_x0000_i1212" DrawAspect="Content" ObjectID="_1362569712" r:id="rId421"/>
        </w:object>
      </w:r>
      <w:r w:rsidRPr="00752797">
        <w:rPr>
          <w:lang w:val="en-US"/>
        </w:rPr>
        <w:t xml:space="preserve"> is set to </w:t>
      </w:r>
      <w:r w:rsidRPr="00752797">
        <w:rPr>
          <w:position w:val="-10"/>
          <w:lang w:val="en-US"/>
        </w:rPr>
        <w:object w:dxaOrig="340" w:dyaOrig="320" w14:anchorId="26869F2F">
          <v:shape id="_x0000_i1213" type="#_x0000_t75" style="width:17pt;height:16pt" o:ole="">
            <v:imagedata r:id="rId422" o:title=""/>
          </v:shape>
          <o:OLEObject Type="Embed" ProgID="Equation.DSMT4" ShapeID="_x0000_i1213" DrawAspect="Content" ObjectID="_1362569713" r:id="rId423"/>
        </w:object>
      </w:r>
      <w:r w:rsidRPr="00752797">
        <w:rPr>
          <w:lang w:val="en-US"/>
        </w:rPr>
        <w:t>. For higher order accuracy the first order prediction is corrected using a limited version of the McCormack scheme. The corrector step reads</w:t>
      </w:r>
    </w:p>
    <w:p w14:paraId="53482989" w14:textId="77777777" w:rsidR="00A52150" w:rsidRPr="00752797" w:rsidRDefault="00A52150" w:rsidP="002603CC">
      <w:pPr>
        <w:rPr>
          <w:lang w:val="en-US"/>
        </w:rPr>
      </w:pPr>
    </w:p>
    <w:p w14:paraId="126E53F3"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4800" w:dyaOrig="600" w14:anchorId="159586B9">
          <v:shape id="_x0000_i1214" type="#_x0000_t75" style="width:241pt;height:30pt" o:ole="">
            <v:imagedata r:id="rId424" o:title=""/>
          </v:shape>
          <o:OLEObject Type="Embed" ProgID="Equation.DSMT4" ShapeID="_x0000_i1214" DrawAspect="Content" ObjectID="_1362569714" r:id="rId425"/>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5" w:name="ZEqnNum452818"/>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28</w:instrText>
      </w:r>
      <w:r w:rsidR="00801832" w:rsidRPr="00752797">
        <w:rPr>
          <w:lang w:val="en-US"/>
        </w:rPr>
        <w:fldChar w:fldCharType="end"/>
      </w:r>
      <w:r w:rsidR="00801832" w:rsidRPr="00752797">
        <w:rPr>
          <w:lang w:val="en-US"/>
        </w:rPr>
        <w:instrText>)</w:instrText>
      </w:r>
      <w:bookmarkEnd w:id="355"/>
      <w:r w:rsidR="00801832" w:rsidRPr="00752797">
        <w:rPr>
          <w:lang w:val="en-US"/>
        </w:rPr>
        <w:fldChar w:fldCharType="end"/>
      </w:r>
    </w:p>
    <w:p w14:paraId="2D974953" w14:textId="77777777" w:rsidR="00A52150" w:rsidRPr="00752797" w:rsidRDefault="00A52150" w:rsidP="002603CC">
      <w:pPr>
        <w:rPr>
          <w:lang w:val="en-US"/>
        </w:rPr>
      </w:pPr>
    </w:p>
    <w:p w14:paraId="1FE4C9E6" w14:textId="77777777"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w14:anchorId="245E26F9">
          <v:shape id="_x0000_i1215" type="#_x0000_t75" style="width:97pt;height:17pt" o:ole="">
            <v:imagedata r:id="rId426" o:title=""/>
          </v:shape>
          <o:OLEObject Type="Embed" ProgID="Equation.DSMT4" ShapeID="_x0000_i1215" DrawAspect="Content" ObjectID="_1362569715" r:id="rId427"/>
        </w:object>
      </w:r>
      <w:r w:rsidRPr="00752797">
        <w:rPr>
          <w:rFonts w:cs="Tahoma"/>
          <w:lang w:val="en-US"/>
        </w:rPr>
        <w:t xml:space="preserve"> and </w:t>
      </w:r>
      <w:r w:rsidRPr="00752797">
        <w:rPr>
          <w:rFonts w:cs="Tahoma"/>
          <w:position w:val="-8"/>
          <w:lang w:val="en-US"/>
        </w:rPr>
        <w:object w:dxaOrig="620" w:dyaOrig="300" w14:anchorId="4B09E809">
          <v:shape id="_x0000_i1216" type="#_x0000_t75" style="width:30pt;height:15pt" o:ole="">
            <v:imagedata r:id="rId428" o:title=""/>
          </v:shape>
          <o:OLEObject Type="Embed" ProgID="Equation.DSMT4" ShapeID="_x0000_i1216" DrawAspect="Content" ObjectID="_1362569716" r:id="rId429"/>
        </w:object>
      </w:r>
      <w:r w:rsidRPr="00752797">
        <w:rPr>
          <w:rFonts w:cs="Tahoma"/>
          <w:lang w:val="en-US"/>
        </w:rPr>
        <w:t xml:space="preserve"> is given for positive flow as</w:t>
      </w:r>
    </w:p>
    <w:p w14:paraId="272240BE"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7800" w:dyaOrig="600" w14:anchorId="56178958">
          <v:shape id="_x0000_i1217" type="#_x0000_t75" style="width:390pt;height:30pt" o:ole="">
            <v:imagedata r:id="rId430" o:title=""/>
          </v:shape>
          <o:OLEObject Type="Embed" ProgID="Equation.DSMT4" ShapeID="_x0000_i1217" DrawAspect="Content" ObjectID="_1362569717" r:id="rId431"/>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6" w:name="ZEqnNum654284"/>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29</w:instrText>
      </w:r>
      <w:r w:rsidR="00801832" w:rsidRPr="00752797">
        <w:rPr>
          <w:lang w:val="en-US"/>
        </w:rPr>
        <w:fldChar w:fldCharType="end"/>
      </w:r>
      <w:r w:rsidR="00801832" w:rsidRPr="00752797">
        <w:rPr>
          <w:lang w:val="en-US"/>
        </w:rPr>
        <w:instrText>)</w:instrText>
      </w:r>
      <w:bookmarkEnd w:id="356"/>
      <w:r w:rsidR="00801832" w:rsidRPr="00752797">
        <w:rPr>
          <w:lang w:val="en-US"/>
        </w:rPr>
        <w:fldChar w:fldCharType="end"/>
      </w:r>
    </w:p>
    <w:p w14:paraId="681A77BC" w14:textId="77777777" w:rsidR="00A52150" w:rsidRPr="00752797" w:rsidRDefault="00A52150" w:rsidP="002603CC">
      <w:pPr>
        <w:rPr>
          <w:lang w:val="en-US"/>
        </w:rPr>
      </w:pPr>
    </w:p>
    <w:p w14:paraId="5A7068C6" w14:textId="77777777" w:rsidR="00A52150" w:rsidRPr="00752797" w:rsidRDefault="00A52150" w:rsidP="002603CC">
      <w:pPr>
        <w:rPr>
          <w:lang w:val="en-US"/>
        </w:rPr>
      </w:pPr>
      <w:r w:rsidRPr="00752797">
        <w:rPr>
          <w:lang w:val="en-US"/>
        </w:rPr>
        <w:t xml:space="preserve">Here </w:t>
      </w:r>
      <w:r w:rsidRPr="00752797">
        <w:rPr>
          <w:position w:val="-12"/>
          <w:lang w:val="en-US"/>
        </w:rPr>
        <w:object w:dxaOrig="520" w:dyaOrig="340" w14:anchorId="5FFCDA45">
          <v:shape id="_x0000_i1218" type="#_x0000_t75" style="width:26pt;height:17pt" o:ole="">
            <v:imagedata r:id="rId432" o:title=""/>
          </v:shape>
          <o:OLEObject Type="Embed" ProgID="Equation.DSMT4" ShapeID="_x0000_i1218" DrawAspect="Content" ObjectID="_1362569718" r:id="rId433"/>
        </w:object>
      </w:r>
      <w:r w:rsidRPr="00752797">
        <w:rPr>
          <w:lang w:val="en-US"/>
        </w:rPr>
        <w:t xml:space="preserve"> denotes the minmod limiter. Similar expression can be constructed for negative flow. The expression for </w:t>
      </w:r>
      <w:r w:rsidRPr="00752797">
        <w:rPr>
          <w:position w:val="-10"/>
          <w:lang w:val="en-US"/>
        </w:rPr>
        <w:object w:dxaOrig="700" w:dyaOrig="320" w14:anchorId="024E7917">
          <v:shape id="_x0000_i1219" type="#_x0000_t75" style="width:35pt;height:16pt" o:ole="">
            <v:imagedata r:id="rId434" o:title=""/>
          </v:shape>
          <o:OLEObject Type="Embed" ProgID="Equation.DSMT4" ShapeID="_x0000_i1219" DrawAspect="Content" ObjectID="_1362569719" r:id="rId435"/>
        </w:object>
      </w:r>
      <w:r w:rsidRPr="00752797">
        <w:rPr>
          <w:lang w:val="en-US"/>
        </w:rPr>
        <w:t xml:space="preserve"> and </w:t>
      </w:r>
      <w:r w:rsidRPr="00752797">
        <w:rPr>
          <w:position w:val="-8"/>
          <w:lang w:val="en-US"/>
        </w:rPr>
        <w:object w:dxaOrig="639" w:dyaOrig="300" w14:anchorId="178809AD">
          <v:shape id="_x0000_i1220" type="#_x0000_t75" style="width:32pt;height:15pt" o:ole="">
            <v:imagedata r:id="rId436" o:title=""/>
          </v:shape>
          <o:OLEObject Type="Embed" ProgID="Equation.DSMT4" ShapeID="_x0000_i1220" DrawAspect="Content" ObjectID="_1362569720" r:id="rId437"/>
        </w:object>
      </w:r>
      <w:r w:rsidRPr="00752797">
        <w:rPr>
          <w:lang w:val="en-US"/>
        </w:rPr>
        <w:t xml:space="preserve"> are obtained in a similar manner. Note that the total flux </w:t>
      </w:r>
      <w:r w:rsidRPr="00752797">
        <w:rPr>
          <w:position w:val="-12"/>
          <w:lang w:val="en-US"/>
        </w:rPr>
        <w:object w:dxaOrig="540" w:dyaOrig="340" w14:anchorId="58E7ECAB">
          <v:shape id="_x0000_i1221" type="#_x0000_t75" style="width:25pt;height:17pt" o:ole="">
            <v:imagedata r:id="rId438" o:title=""/>
          </v:shape>
          <o:OLEObject Type="Embed" ProgID="Equation.DSMT4" ShapeID="_x0000_i1221" DrawAspect="Content" ObjectID="_1362569721" r:id="rId439"/>
        </w:object>
      </w:r>
      <w:r w:rsidRPr="00752797">
        <w:rPr>
          <w:lang w:val="en-US"/>
        </w:rPr>
        <w:t>at the cell boundaries thus reads</w:t>
      </w:r>
    </w:p>
    <w:p w14:paraId="257048FA" w14:textId="77777777" w:rsidR="00A52150" w:rsidRPr="00752797" w:rsidRDefault="00A52150" w:rsidP="002603CC">
      <w:pPr>
        <w:rPr>
          <w:lang w:val="en-US"/>
        </w:rPr>
      </w:pPr>
    </w:p>
    <w:p w14:paraId="5FAC5883" w14:textId="77777777" w:rsidR="00A52150" w:rsidRPr="00752797" w:rsidRDefault="00A52150" w:rsidP="002603CC">
      <w:pPr>
        <w:pStyle w:val="MTDisplayEquation"/>
        <w:rPr>
          <w:lang w:val="en-US"/>
        </w:rPr>
      </w:pPr>
      <w:r w:rsidRPr="00752797">
        <w:rPr>
          <w:lang w:val="en-US"/>
        </w:rPr>
        <w:tab/>
      </w:r>
      <w:r w:rsidRPr="00752797">
        <w:rPr>
          <w:position w:val="-12"/>
          <w:lang w:val="en-US"/>
        </w:rPr>
        <w:object w:dxaOrig="4700" w:dyaOrig="340" w14:anchorId="546F3D27">
          <v:shape id="_x0000_i1222" type="#_x0000_t75" style="width:234pt;height:17pt" o:ole="">
            <v:imagedata r:id="rId440" o:title=""/>
          </v:shape>
          <o:OLEObject Type="Embed" ProgID="Equation.DSMT4" ShapeID="_x0000_i1222" DrawAspect="Content" ObjectID="_1362569722" r:id="rId441"/>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7" w:name="ZEqnNum67335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30</w:instrText>
      </w:r>
      <w:r w:rsidR="00801832" w:rsidRPr="00752797">
        <w:rPr>
          <w:lang w:val="en-US"/>
        </w:rPr>
        <w:fldChar w:fldCharType="end"/>
      </w:r>
      <w:r w:rsidR="00801832" w:rsidRPr="00752797">
        <w:rPr>
          <w:lang w:val="en-US"/>
        </w:rPr>
        <w:instrText>)</w:instrText>
      </w:r>
      <w:bookmarkEnd w:id="357"/>
      <w:r w:rsidR="00801832" w:rsidRPr="00752797">
        <w:rPr>
          <w:lang w:val="en-US"/>
        </w:rPr>
        <w:fldChar w:fldCharType="end"/>
      </w:r>
    </w:p>
    <w:p w14:paraId="71CC948B" w14:textId="77777777" w:rsidR="00A52150" w:rsidRPr="00752797" w:rsidRDefault="00A52150" w:rsidP="002603CC">
      <w:pPr>
        <w:rPr>
          <w:lang w:val="en-US"/>
        </w:rPr>
      </w:pPr>
    </w:p>
    <w:p w14:paraId="506B9B78" w14:textId="77777777" w:rsidR="00A52150" w:rsidRPr="00752797" w:rsidRDefault="00A52150" w:rsidP="002603CC">
      <w:pPr>
        <w:rPr>
          <w:rFonts w:cs="Tahoma"/>
          <w:lang w:val="en-US"/>
        </w:rPr>
      </w:pPr>
      <w:r w:rsidRPr="00752797">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752797">
        <w:rPr>
          <w:rFonts w:cs="Tahoma"/>
          <w:lang w:val="en-US"/>
        </w:rPr>
        <w:fldChar w:fldCharType="separate"/>
      </w:r>
      <w:r w:rsidRPr="00752797">
        <w:rPr>
          <w:rFonts w:cs="Tahoma"/>
          <w:lang w:val="en-US"/>
        </w:rPr>
        <w:t>Hirsch, 2007)</w:t>
      </w:r>
      <w:r w:rsidRPr="00752797">
        <w:rPr>
          <w:rFonts w:cs="Tahoma"/>
          <w:lang w:val="en-US"/>
        </w:rPr>
        <w:fldChar w:fldCharType="end"/>
      </w:r>
    </w:p>
    <w:p w14:paraId="4B3837EA" w14:textId="77777777" w:rsidR="00A52150" w:rsidRPr="00752797" w:rsidRDefault="00A52150" w:rsidP="002603CC">
      <w:pPr>
        <w:pStyle w:val="Heading4"/>
        <w:jc w:val="both"/>
        <w:rPr>
          <w:lang w:val="en-US"/>
        </w:rPr>
      </w:pPr>
      <w:bookmarkStart w:id="358" w:name="_Toc249984916"/>
      <w:bookmarkStart w:id="359" w:name="_Toc249985009"/>
      <w:r w:rsidRPr="00752797">
        <w:rPr>
          <w:lang w:val="en-US"/>
        </w:rPr>
        <w:lastRenderedPageBreak/>
        <w:t>Local continuity equation</w:t>
      </w:r>
      <w:bookmarkEnd w:id="358"/>
      <w:bookmarkEnd w:id="359"/>
    </w:p>
    <w:p w14:paraId="46C5E65F" w14:textId="77777777" w:rsidR="00A52150" w:rsidRPr="00752797" w:rsidRDefault="00A52150" w:rsidP="002603CC">
      <w:pPr>
        <w:rPr>
          <w:lang w:val="en-US"/>
        </w:rPr>
      </w:pPr>
      <w:r w:rsidRPr="00752797">
        <w:rPr>
          <w:lang w:val="en-US"/>
        </w:rPr>
        <w:t>The depth averaged local continuity equation is given by</w:t>
      </w:r>
    </w:p>
    <w:p w14:paraId="3123A69A" w14:textId="77777777" w:rsidR="00A52150" w:rsidRPr="00752797" w:rsidRDefault="00A52150" w:rsidP="002603CC">
      <w:pPr>
        <w:rPr>
          <w:lang w:val="en-US"/>
        </w:rPr>
      </w:pPr>
    </w:p>
    <w:p w14:paraId="3FBB1E7D" w14:textId="77777777" w:rsidR="00A52150" w:rsidRPr="00752797" w:rsidRDefault="00A52150" w:rsidP="002603CC">
      <w:pPr>
        <w:pStyle w:val="MTDisplayEquation"/>
        <w:rPr>
          <w:lang w:val="en-US"/>
        </w:rPr>
      </w:pPr>
      <w:r w:rsidRPr="00752797">
        <w:rPr>
          <w:lang w:val="en-US"/>
        </w:rPr>
        <w:tab/>
      </w:r>
      <w:r w:rsidRPr="00752797">
        <w:rPr>
          <w:position w:val="-28"/>
          <w:lang w:val="en-US"/>
        </w:rPr>
        <w:object w:dxaOrig="4060" w:dyaOrig="639" w14:anchorId="4A89E3A0">
          <v:shape id="_x0000_i1223" type="#_x0000_t75" style="width:202pt;height:32pt" o:ole="">
            <v:imagedata r:id="rId442" o:title=""/>
          </v:shape>
          <o:OLEObject Type="Embed" ProgID="Equation.DSMT4" ShapeID="_x0000_i1223" DrawAspect="Content" ObjectID="_1362569723" r:id="rId443"/>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0" w:name="ZEqnNum68613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31</w:instrText>
      </w:r>
      <w:r w:rsidR="00801832" w:rsidRPr="00752797">
        <w:rPr>
          <w:lang w:val="en-US"/>
        </w:rPr>
        <w:fldChar w:fldCharType="end"/>
      </w:r>
      <w:r w:rsidR="00801832" w:rsidRPr="00752797">
        <w:rPr>
          <w:lang w:val="en-US"/>
        </w:rPr>
        <w:instrText>)</w:instrText>
      </w:r>
      <w:bookmarkEnd w:id="360"/>
      <w:r w:rsidR="00801832" w:rsidRPr="00752797">
        <w:rPr>
          <w:lang w:val="en-US"/>
        </w:rPr>
        <w:fldChar w:fldCharType="end"/>
      </w:r>
    </w:p>
    <w:p w14:paraId="088D7243" w14:textId="77777777" w:rsidR="00A52150" w:rsidRPr="00752797" w:rsidRDefault="00A52150" w:rsidP="002603CC">
      <w:pPr>
        <w:rPr>
          <w:lang w:val="en-US"/>
        </w:rPr>
      </w:pPr>
    </w:p>
    <w:p w14:paraId="35652771" w14:textId="77777777" w:rsidR="00A52150" w:rsidRPr="00752797" w:rsidRDefault="00A52150" w:rsidP="002603CC">
      <w:pPr>
        <w:rPr>
          <w:rFonts w:cs="Tahoma"/>
          <w:lang w:val="en-US"/>
        </w:rPr>
      </w:pPr>
      <w:r w:rsidRPr="00752797">
        <w:rPr>
          <w:rFonts w:cs="Tahoma"/>
          <w:lang w:val="en-US"/>
        </w:rPr>
        <w:t>This equation is discretized using central differences</w:t>
      </w:r>
    </w:p>
    <w:p w14:paraId="04A6EF40" w14:textId="77777777" w:rsidR="00A52150" w:rsidRPr="00752797" w:rsidRDefault="00A52150" w:rsidP="002603CC">
      <w:pPr>
        <w:rPr>
          <w:rFonts w:cs="Tahoma"/>
          <w:lang w:val="en-US"/>
        </w:rPr>
      </w:pPr>
    </w:p>
    <w:p w14:paraId="13350B85"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8480" w:dyaOrig="620" w14:anchorId="26EE3E87">
          <v:shape id="_x0000_i1224" type="#_x0000_t75" style="width:424pt;height:30pt" o:ole="">
            <v:imagedata r:id="rId444" o:title=""/>
          </v:shape>
          <o:OLEObject Type="Embed" ProgID="Equation.DSMT4" ShapeID="_x0000_i1224" DrawAspect="Content" ObjectID="_1362569724" r:id="rId445"/>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1" w:name="ZEqnNum86361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32</w:instrText>
      </w:r>
      <w:r w:rsidR="00801832" w:rsidRPr="00752797">
        <w:rPr>
          <w:lang w:val="en-US"/>
        </w:rPr>
        <w:fldChar w:fldCharType="end"/>
      </w:r>
      <w:r w:rsidR="00801832" w:rsidRPr="00752797">
        <w:rPr>
          <w:lang w:val="en-US"/>
        </w:rPr>
        <w:instrText>)</w:instrText>
      </w:r>
      <w:bookmarkEnd w:id="361"/>
      <w:r w:rsidR="00801832" w:rsidRPr="00752797">
        <w:rPr>
          <w:lang w:val="en-US"/>
        </w:rPr>
        <w:fldChar w:fldCharType="end"/>
      </w:r>
    </w:p>
    <w:p w14:paraId="7507B9AA" w14:textId="77777777" w:rsidR="00A52150" w:rsidRPr="00752797" w:rsidRDefault="00A52150" w:rsidP="002603CC">
      <w:pPr>
        <w:rPr>
          <w:lang w:val="en-US"/>
        </w:rPr>
      </w:pPr>
    </w:p>
    <w:p w14:paraId="446AB27B" w14:textId="77777777"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w14:anchorId="1CE18CDF">
          <v:shape id="_x0000_i1225" type="#_x0000_t75" style="width:47pt;height:16pt" o:ole="">
            <v:imagedata r:id="rId446" o:title=""/>
          </v:shape>
          <o:OLEObject Type="Embed" ProgID="Equation.DSMT4" ShapeID="_x0000_i1225" DrawAspect="Content" ObjectID="_1362569725" r:id="rId447"/>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14:paraId="4C4DFF1C" w14:textId="77777777" w:rsidR="00A52150" w:rsidRPr="00752797" w:rsidRDefault="00A52150" w:rsidP="002603CC">
      <w:pPr>
        <w:pStyle w:val="Heading4"/>
        <w:jc w:val="both"/>
        <w:rPr>
          <w:lang w:val="en-US"/>
        </w:rPr>
      </w:pPr>
      <w:bookmarkStart w:id="362" w:name="_Toc249984917"/>
      <w:bookmarkStart w:id="363" w:name="_Toc249985010"/>
      <w:r w:rsidRPr="00752797">
        <w:rPr>
          <w:lang w:val="en-US"/>
        </w:rPr>
        <w:t>Horizontal Momentum</w:t>
      </w:r>
      <w:bookmarkEnd w:id="362"/>
      <w:bookmarkEnd w:id="363"/>
    </w:p>
    <w:p w14:paraId="6740BA9F" w14:textId="77777777" w:rsidR="00A52150" w:rsidRPr="00752797" w:rsidRDefault="00A52150" w:rsidP="002603CC">
      <w:pPr>
        <w:rPr>
          <w:lang w:val="en-US"/>
        </w:rPr>
      </w:pPr>
      <w:r w:rsidRPr="00752797">
        <w:rPr>
          <w:lang w:val="en-US"/>
        </w:rPr>
        <w:t xml:space="preserve">To obtain a conservative discretisation of the momentum equation the approach from </w:t>
      </w:r>
      <w:r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lang w:val="en-US"/>
        </w:rPr>
        <w:fldChar w:fldCharType="separate"/>
      </w:r>
      <w:r w:rsidRPr="00752797">
        <w:rPr>
          <w:lang w:val="en-US"/>
        </w:rPr>
        <w:t>Stelling and Duinmeijer (2003)</w:t>
      </w:r>
      <w:r w:rsidRPr="00752797">
        <w:rPr>
          <w:lang w:val="en-US"/>
        </w:rPr>
        <w:fldChar w:fldCharType="end"/>
      </w:r>
      <w:r w:rsidRPr="00752797">
        <w:rPr>
          <w:lang w:val="en-US"/>
        </w:rPr>
        <w:t xml:space="preserve"> is followed. However, to improve the accuracy of the method the combined space-time discretisation of the advection is done using a variant of the </w:t>
      </w:r>
      <w:r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752797">
        <w:rPr>
          <w:lang w:val="en-US"/>
        </w:rPr>
        <w:fldChar w:fldCharType="separate"/>
      </w:r>
      <w:r w:rsidRPr="00752797">
        <w:rPr>
          <w:lang w:val="en-US"/>
        </w:rPr>
        <w:t>MacCormack (1969)</w:t>
      </w:r>
      <w:r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14:paraId="394463B8" w14:textId="77777777" w:rsidR="00734E22" w:rsidRPr="00752797" w:rsidRDefault="00734E22" w:rsidP="002603CC">
      <w:pPr>
        <w:rPr>
          <w:lang w:val="en-US"/>
        </w:rPr>
      </w:pPr>
    </w:p>
    <w:p w14:paraId="0FB24A49" w14:textId="77777777" w:rsidR="00A52150" w:rsidRPr="00752797"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w14:anchorId="13E619F6">
          <v:shape id="_x0000_i1226" type="#_x0000_t75" style="width:18pt;height:12pt" o:ole="">
            <v:imagedata r:id="rId448" o:title=""/>
          </v:shape>
          <o:OLEObject Type="Embed" ProgID="Equation.DSMT4" ShapeID="_x0000_i1226" DrawAspect="Content" ObjectID="_1362569726" r:id="rId449"/>
        </w:object>
      </w:r>
      <w:r w:rsidRPr="00752797">
        <w:rPr>
          <w:lang w:val="en-US"/>
        </w:rPr>
        <w:t>is given by</w:t>
      </w:r>
    </w:p>
    <w:p w14:paraId="45D88E16" w14:textId="77777777" w:rsidR="00A52150" w:rsidRPr="00752797" w:rsidRDefault="00A52150" w:rsidP="002603CC">
      <w:pPr>
        <w:rPr>
          <w:lang w:val="en-US"/>
        </w:rPr>
      </w:pPr>
    </w:p>
    <w:p w14:paraId="1FCFCB58"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6900" w:dyaOrig="580" w14:anchorId="7D7EA8C3">
          <v:shape id="_x0000_i1227" type="#_x0000_t75" style="width:345pt;height:29pt" o:ole="">
            <v:imagedata r:id="rId450" o:title=""/>
          </v:shape>
          <o:OLEObject Type="Embed" ProgID="Equation.DSMT4" ShapeID="_x0000_i1227" DrawAspect="Content" ObjectID="_1362569727" r:id="rId451"/>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4" w:name="ZEqnNum973790"/>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33</w:instrText>
      </w:r>
      <w:r w:rsidR="00801832" w:rsidRPr="00752797">
        <w:rPr>
          <w:lang w:val="en-US"/>
        </w:rPr>
        <w:fldChar w:fldCharType="end"/>
      </w:r>
      <w:r w:rsidR="00801832" w:rsidRPr="00752797">
        <w:rPr>
          <w:lang w:val="en-US"/>
        </w:rPr>
        <w:instrText>)</w:instrText>
      </w:r>
      <w:bookmarkEnd w:id="364"/>
      <w:r w:rsidR="00801832" w:rsidRPr="00752797">
        <w:rPr>
          <w:lang w:val="en-US"/>
        </w:rPr>
        <w:fldChar w:fldCharType="end"/>
      </w:r>
    </w:p>
    <w:p w14:paraId="01B8B149" w14:textId="77777777" w:rsidR="00A52150" w:rsidRPr="00752797" w:rsidRDefault="00A52150" w:rsidP="002603CC">
      <w:pPr>
        <w:rPr>
          <w:lang w:val="en-US"/>
        </w:rPr>
      </w:pPr>
    </w:p>
    <w:p w14:paraId="2575E77B" w14:textId="77777777" w:rsidR="00A52150" w:rsidRPr="00752797" w:rsidRDefault="00A52150" w:rsidP="002603CC">
      <w:pPr>
        <w:rPr>
          <w:rFonts w:cs="Tahoma"/>
          <w:lang w:val="en-US"/>
        </w:rPr>
      </w:pPr>
      <w:r w:rsidRPr="00752797">
        <w:rPr>
          <w:rFonts w:cs="Tahoma"/>
          <w:lang w:val="en-US"/>
        </w:rPr>
        <w:t>A first order accurate predictor step in time and space is then given as</w:t>
      </w:r>
    </w:p>
    <w:p w14:paraId="373E28BC" w14:textId="77777777" w:rsidR="00A52150" w:rsidRPr="00752797" w:rsidRDefault="00A52150" w:rsidP="002603CC">
      <w:pPr>
        <w:rPr>
          <w:rFonts w:cs="Tahoma"/>
          <w:lang w:val="en-US"/>
        </w:rPr>
      </w:pPr>
    </w:p>
    <w:p w14:paraId="66AD96FA" w14:textId="77777777" w:rsidR="00A52150" w:rsidRPr="00752797" w:rsidRDefault="00A52150" w:rsidP="002603CC">
      <w:pPr>
        <w:pStyle w:val="MTDisplayEquation"/>
        <w:rPr>
          <w:lang w:val="en-US"/>
        </w:rPr>
      </w:pPr>
      <w:r w:rsidRPr="00752797">
        <w:rPr>
          <w:lang w:val="en-US"/>
        </w:rPr>
        <w:tab/>
      </w:r>
      <w:r w:rsidRPr="00752797">
        <w:rPr>
          <w:position w:val="-64"/>
          <w:lang w:val="en-US"/>
        </w:rPr>
        <w:object w:dxaOrig="6800" w:dyaOrig="1380" w14:anchorId="7F1D3C18">
          <v:shape id="_x0000_i1228" type="#_x0000_t75" style="width:342pt;height:69pt" o:ole="">
            <v:imagedata r:id="rId452" o:title=""/>
          </v:shape>
          <o:OLEObject Type="Embed" ProgID="Equation.DSMT4" ShapeID="_x0000_i1228" DrawAspect="Content" ObjectID="_1362569728" r:id="rId453"/>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5" w:name="ZEqnNum9471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34</w:instrText>
      </w:r>
      <w:r w:rsidR="00801832" w:rsidRPr="00752797">
        <w:rPr>
          <w:lang w:val="en-US"/>
        </w:rPr>
        <w:fldChar w:fldCharType="end"/>
      </w:r>
      <w:r w:rsidR="00801832" w:rsidRPr="00752797">
        <w:rPr>
          <w:lang w:val="en-US"/>
        </w:rPr>
        <w:instrText>)</w:instrText>
      </w:r>
      <w:bookmarkEnd w:id="365"/>
      <w:r w:rsidR="00801832" w:rsidRPr="00752797">
        <w:rPr>
          <w:lang w:val="en-US"/>
        </w:rPr>
        <w:fldChar w:fldCharType="end"/>
      </w:r>
    </w:p>
    <w:p w14:paraId="2C85D721" w14:textId="77777777" w:rsidR="00A52150" w:rsidRPr="00752797" w:rsidRDefault="00A52150" w:rsidP="002603CC">
      <w:pPr>
        <w:rPr>
          <w:lang w:val="en-US"/>
        </w:rPr>
      </w:pPr>
    </w:p>
    <w:p w14:paraId="259ACC74" w14:textId="77777777" w:rsidR="00A52150" w:rsidRPr="00752797" w:rsidRDefault="00A52150" w:rsidP="002603CC">
      <w:pPr>
        <w:rPr>
          <w:lang w:val="en-US"/>
        </w:rPr>
      </w:pPr>
      <w:r w:rsidRPr="00752797">
        <w:rPr>
          <w:lang w:val="en-US"/>
        </w:rPr>
        <w:t>Here Pr represents a discretisation of the dynamic pressure; T the effect of (turbulent) viscosity and S includes all other source terms. The discretisation of the (turbulent) viscous terms is given by central differences:</w:t>
      </w:r>
    </w:p>
    <w:p w14:paraId="3EA25236" w14:textId="77777777" w:rsidR="00A52150" w:rsidRPr="00752797" w:rsidRDefault="00A52150" w:rsidP="002603CC">
      <w:pPr>
        <w:pStyle w:val="MTDisplayEquation"/>
        <w:rPr>
          <w:lang w:val="en-US"/>
        </w:rPr>
      </w:pPr>
      <w:r w:rsidRPr="00752797">
        <w:rPr>
          <w:lang w:val="en-US"/>
        </w:rPr>
        <w:lastRenderedPageBreak/>
        <w:tab/>
      </w:r>
      <w:r w:rsidRPr="00752797">
        <w:rPr>
          <w:position w:val="-96"/>
          <w:lang w:val="en-US"/>
        </w:rPr>
        <w:object w:dxaOrig="6180" w:dyaOrig="2020" w14:anchorId="1F975D48">
          <v:shape id="_x0000_i1229" type="#_x0000_t75" style="width:308pt;height:101pt" o:ole="">
            <v:imagedata r:id="rId454" o:title=""/>
          </v:shape>
          <o:OLEObject Type="Embed" ProgID="Equation.DSMT4" ShapeID="_x0000_i1229" DrawAspect="Content" ObjectID="_1362569729" r:id="rId455"/>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7438B3D0" w14:textId="77777777" w:rsidR="00A52150" w:rsidRPr="00752797" w:rsidRDefault="00A52150" w:rsidP="002603CC">
      <w:pPr>
        <w:rPr>
          <w:lang w:val="en-US"/>
        </w:rPr>
      </w:pPr>
    </w:p>
    <w:p w14:paraId="3E57165E" w14:textId="77777777"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w14:anchorId="0CE250AD">
          <v:shape id="_x0000_i1230" type="#_x0000_t75" style="width:28pt;height:17pt" o:ole="">
            <v:imagedata r:id="rId456" o:title=""/>
          </v:shape>
          <o:OLEObject Type="Embed" ProgID="Equation.DSMT4" ShapeID="_x0000_i1230" DrawAspect="Content" ObjectID="_1362569730" r:id="rId457"/>
        </w:object>
      </w:r>
      <w:r w:rsidRPr="00752797">
        <w:rPr>
          <w:rFonts w:cs="Tahoma"/>
          <w:lang w:val="en-US"/>
        </w:rPr>
        <w:t xml:space="preserve"> and </w:t>
      </w:r>
      <w:r w:rsidRPr="00752797">
        <w:rPr>
          <w:rFonts w:cs="Tahoma"/>
          <w:position w:val="-12"/>
          <w:lang w:val="en-US"/>
        </w:rPr>
        <w:object w:dxaOrig="660" w:dyaOrig="400" w14:anchorId="613DB531">
          <v:shape id="_x0000_i1231" type="#_x0000_t75" style="width:32pt;height:20pt" o:ole="">
            <v:imagedata r:id="rId458" o:title=""/>
          </v:shape>
          <o:OLEObject Type="Embed" ProgID="Equation.DSMT4" ShapeID="_x0000_i1231" DrawAspect="Content" ObjectID="_1362569731" r:id="rId459"/>
        </w:object>
      </w:r>
      <w:r w:rsidRPr="00752797">
        <w:rPr>
          <w:rFonts w:cs="Tahoma"/>
          <w:lang w:val="en-US"/>
        </w:rPr>
        <w:t xml:space="preserve"> are obtained from the surrounding points by simple linear interpolation.</w:t>
      </w:r>
    </w:p>
    <w:p w14:paraId="2E01EBE4" w14:textId="77777777" w:rsidR="00A52150" w:rsidRPr="00752797" w:rsidRDefault="00A52150" w:rsidP="002603CC">
      <w:pPr>
        <w:rPr>
          <w:rFonts w:cs="Tahoma"/>
          <w:lang w:val="en-US"/>
        </w:rPr>
      </w:pPr>
    </w:p>
    <w:p w14:paraId="1AC35835" w14:textId="77777777" w:rsidR="00A52150" w:rsidRPr="00752797"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14:paraId="531B9C94" w14:textId="77777777" w:rsidR="00A52150" w:rsidRPr="00752797" w:rsidRDefault="00A52150" w:rsidP="002603CC">
      <w:pPr>
        <w:rPr>
          <w:lang w:val="en-US"/>
        </w:rPr>
      </w:pPr>
    </w:p>
    <w:p w14:paraId="6552C3DD" w14:textId="77777777" w:rsidR="00A52150" w:rsidRPr="00752797" w:rsidRDefault="00A52150" w:rsidP="002603CC">
      <w:pPr>
        <w:pStyle w:val="MTDisplayEquation"/>
        <w:rPr>
          <w:lang w:val="en-US"/>
        </w:rPr>
      </w:pPr>
      <w:r w:rsidRPr="00752797">
        <w:rPr>
          <w:lang w:val="en-US"/>
        </w:rPr>
        <w:tab/>
      </w:r>
      <w:r w:rsidRPr="00752797">
        <w:rPr>
          <w:position w:val="-10"/>
          <w:lang w:val="en-US"/>
        </w:rPr>
        <w:object w:dxaOrig="1780" w:dyaOrig="320" w14:anchorId="175D096C">
          <v:shape id="_x0000_i1232" type="#_x0000_t75" style="width:89pt;height:16pt" o:ole="">
            <v:imagedata r:id="rId460" o:title=""/>
          </v:shape>
          <o:OLEObject Type="Embed" ProgID="Equation.DSMT4" ShapeID="_x0000_i1232" DrawAspect="Content" ObjectID="_1362569732" r:id="rId461"/>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6" w:name="ZEqnNum786367"/>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36</w:instrText>
      </w:r>
      <w:r w:rsidR="00801832" w:rsidRPr="00752797">
        <w:rPr>
          <w:lang w:val="en-US"/>
        </w:rPr>
        <w:fldChar w:fldCharType="end"/>
      </w:r>
      <w:r w:rsidR="00801832" w:rsidRPr="00752797">
        <w:rPr>
          <w:lang w:val="en-US"/>
        </w:rPr>
        <w:instrText>)</w:instrText>
      </w:r>
      <w:bookmarkEnd w:id="366"/>
      <w:r w:rsidR="00801832" w:rsidRPr="00752797">
        <w:rPr>
          <w:lang w:val="en-US"/>
        </w:rPr>
        <w:fldChar w:fldCharType="end"/>
      </w:r>
    </w:p>
    <w:p w14:paraId="3330D6EB" w14:textId="77777777" w:rsidR="00A52150" w:rsidRPr="00752797" w:rsidRDefault="00A52150" w:rsidP="002603CC">
      <w:pPr>
        <w:rPr>
          <w:lang w:val="en-US"/>
        </w:rPr>
      </w:pPr>
    </w:p>
    <w:p w14:paraId="73B1C2D8" w14:textId="77777777" w:rsidR="00A52150" w:rsidRPr="00752797" w:rsidRDefault="00A52150" w:rsidP="002603CC">
      <w:pPr>
        <w:rPr>
          <w:lang w:val="en-US"/>
        </w:rPr>
      </w:pPr>
      <w:r w:rsidRPr="00752797">
        <w:rPr>
          <w:rFonts w:cs="Tahoma"/>
          <w:lang w:val="en-US"/>
        </w:rPr>
        <w:t>where the difference in pressure</w:t>
      </w:r>
      <w:r w:rsidRPr="00752797">
        <w:rPr>
          <w:rFonts w:cs="Tahoma"/>
          <w:position w:val="-10"/>
          <w:lang w:val="en-US"/>
        </w:rPr>
        <w:object w:dxaOrig="580" w:dyaOrig="320" w14:anchorId="673F27EF">
          <v:shape id="_x0000_i1233" type="#_x0000_t75" style="width:29pt;height:16pt" o:ole="">
            <v:imagedata r:id="rId462" o:title=""/>
          </v:shape>
          <o:OLEObject Type="Embed" ProgID="Equation.DSMT4" ShapeID="_x0000_i1233" DrawAspect="Content" ObjectID="_1362569733" r:id="rId463"/>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w14:anchorId="7CEBE266">
          <v:shape id="_x0000_i1234" type="#_x0000_t75" style="width:20pt;height:16pt" o:ole="">
            <v:imagedata r:id="rId464" o:title=""/>
          </v:shape>
          <o:OLEObject Type="Embed" ProgID="Equation.DSMT4" ShapeID="_x0000_i1234" DrawAspect="Content" ObjectID="_1362569734" r:id="rId465"/>
        </w:object>
      </w:r>
      <w:r w:rsidRPr="00752797">
        <w:rPr>
          <w:lang w:val="en-US"/>
        </w:rPr>
        <w:t xml:space="preserve">. In the corrector step the full Poisson equation is then solved for </w:t>
      </w:r>
      <w:r w:rsidRPr="00752797">
        <w:rPr>
          <w:position w:val="-10"/>
          <w:lang w:val="en-US"/>
        </w:rPr>
        <w:object w:dxaOrig="580" w:dyaOrig="320" w14:anchorId="00595673">
          <v:shape id="_x0000_i1235" type="#_x0000_t75" style="width:29pt;height:16pt" o:ole="">
            <v:imagedata r:id="rId466" o:title=""/>
          </v:shape>
          <o:OLEObject Type="Embed" ProgID="Equation.DSMT4" ShapeID="_x0000_i1235" DrawAspect="Content" ObjectID="_1362569735" r:id="rId467"/>
        </w:object>
      </w:r>
      <w:r w:rsidRPr="00752797">
        <w:rPr>
          <w:lang w:val="en-US"/>
        </w:rPr>
        <w:t xml:space="preserve">. The pressure term in the predictor step is thus given as </w:t>
      </w:r>
    </w:p>
    <w:p w14:paraId="058CD1A2" w14:textId="77777777" w:rsidR="00A52150" w:rsidRPr="00752797" w:rsidRDefault="00A52150" w:rsidP="002603CC">
      <w:pPr>
        <w:rPr>
          <w:lang w:val="en-US"/>
        </w:rPr>
      </w:pPr>
    </w:p>
    <w:p w14:paraId="0652DC64" w14:textId="77777777" w:rsidR="00A52150" w:rsidRPr="00752797" w:rsidRDefault="00A52150" w:rsidP="002603CC">
      <w:pPr>
        <w:pStyle w:val="MTDisplayEquation"/>
        <w:rPr>
          <w:lang w:val="en-US"/>
        </w:rPr>
      </w:pPr>
      <w:r w:rsidRPr="00752797">
        <w:rPr>
          <w:position w:val="-20"/>
          <w:lang w:val="en-US"/>
        </w:rPr>
        <w:object w:dxaOrig="7820" w:dyaOrig="620" w14:anchorId="7E5622C2">
          <v:shape id="_x0000_i1236" type="#_x0000_t75" style="width:391pt;height:30pt" o:ole="">
            <v:imagedata r:id="rId468" o:title=""/>
          </v:shape>
          <o:OLEObject Type="Embed" ProgID="Equation.DSMT4" ShapeID="_x0000_i1236" DrawAspect="Content" ObjectID="_1362569736" r:id="rId469"/>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37</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3DDA612" w14:textId="77777777" w:rsidR="00A52150" w:rsidRPr="00752797" w:rsidRDefault="00A52150" w:rsidP="002603CC">
      <w:pPr>
        <w:rPr>
          <w:lang w:val="en-US"/>
        </w:rPr>
      </w:pPr>
    </w:p>
    <w:p w14:paraId="5938CDCA" w14:textId="77777777" w:rsidR="00A52150" w:rsidRPr="00752797" w:rsidRDefault="00A52150" w:rsidP="002603CC">
      <w:pPr>
        <w:rPr>
          <w:lang w:val="en-US"/>
        </w:rPr>
      </w:pPr>
      <w:r w:rsidRPr="00752797">
        <w:rPr>
          <w:lang w:val="en-US"/>
        </w:rPr>
        <w:t xml:space="preserve">Here </w:t>
      </w:r>
      <w:r w:rsidRPr="00752797">
        <w:rPr>
          <w:position w:val="-10"/>
          <w:lang w:val="en-US"/>
        </w:rPr>
        <w:object w:dxaOrig="480" w:dyaOrig="320" w14:anchorId="49807A64">
          <v:shape id="_x0000_i1237" type="#_x0000_t75" style="width:25pt;height:16pt" o:ole="">
            <v:imagedata r:id="rId470" o:title=""/>
          </v:shape>
          <o:OLEObject Type="Embed" ProgID="Equation.DSMT4" ShapeID="_x0000_i1237" DrawAspect="Content" ObjectID="_1362569737" r:id="rId471"/>
        </w:object>
      </w:r>
      <w:r w:rsidRPr="00752797">
        <w:rPr>
          <w:lang w:val="en-US"/>
        </w:rPr>
        <w:t>represents the average pressure over the vertical which is approximated with</w:t>
      </w:r>
      <w:r w:rsidRPr="00752797">
        <w:rPr>
          <w:position w:val="-10"/>
          <w:lang w:val="en-US"/>
        </w:rPr>
        <w:object w:dxaOrig="1240" w:dyaOrig="320" w14:anchorId="60E4379A">
          <v:shape id="_x0000_i1238" type="#_x0000_t75" style="width:62pt;height:16pt" o:ole="">
            <v:imagedata r:id="rId472" o:title=""/>
          </v:shape>
          <o:OLEObject Type="Embed" ProgID="Equation.DSMT4" ShapeID="_x0000_i1238" DrawAspect="Content" ObjectID="_1362569738" r:id="rId473"/>
        </w:object>
      </w:r>
      <w:r w:rsidRPr="00752797">
        <w:rPr>
          <w:lang w:val="en-US"/>
        </w:rPr>
        <w:t xml:space="preserve">, in which </w:t>
      </w:r>
      <w:r w:rsidRPr="00752797">
        <w:rPr>
          <w:position w:val="-10"/>
          <w:lang w:val="en-US"/>
        </w:rPr>
        <w:object w:dxaOrig="480" w:dyaOrig="320" w14:anchorId="2E35F0A7">
          <v:shape id="_x0000_i1239" type="#_x0000_t75" style="width:25pt;height:16pt" o:ole="">
            <v:imagedata r:id="rId474" o:title=""/>
          </v:shape>
          <o:OLEObject Type="Embed" ProgID="Equation.DSMT4" ShapeID="_x0000_i1239" DrawAspect="Content" ObjectID="_1362569739" r:id="rId475"/>
        </w:object>
      </w:r>
      <w:r w:rsidRPr="00752797">
        <w:rPr>
          <w:lang w:val="en-US"/>
        </w:rPr>
        <w:t xml:space="preserve"> is the pressure at the bottom. Furthermore </w:t>
      </w:r>
      <w:r w:rsidRPr="00752797">
        <w:rPr>
          <w:position w:val="-12"/>
          <w:lang w:val="en-US"/>
        </w:rPr>
        <w:object w:dxaOrig="480" w:dyaOrig="340" w14:anchorId="665E0B1C">
          <v:shape id="_x0000_i1240" type="#_x0000_t75" style="width:25pt;height:17pt" o:ole="">
            <v:imagedata r:id="rId476" o:title=""/>
          </v:shape>
          <o:OLEObject Type="Embed" ProgID="Equation.DSMT4" ShapeID="_x0000_i1240" DrawAspect="Content" ObjectID="_1362569740" r:id="rId477"/>
        </w:object>
      </w:r>
      <w:r w:rsidRPr="00752797">
        <w:rPr>
          <w:lang w:val="en-US"/>
        </w:rPr>
        <w:t xml:space="preserve"> is given as</w:t>
      </w:r>
      <w:r w:rsidRPr="00752797">
        <w:rPr>
          <w:position w:val="-14"/>
          <w:lang w:val="en-US"/>
        </w:rPr>
        <w:object w:dxaOrig="1980" w:dyaOrig="380" w14:anchorId="40DD2636">
          <v:shape id="_x0000_i1241" type="#_x0000_t75" style="width:98pt;height:18pt" o:ole="">
            <v:imagedata r:id="rId478" o:title=""/>
          </v:shape>
          <o:OLEObject Type="Embed" ProgID="Equation.DSMT4" ShapeID="_x0000_i1241" DrawAspect="Content" ObjectID="_1362569741" r:id="rId479"/>
        </w:object>
      </w:r>
      <w:r w:rsidRPr="00752797">
        <w:rPr>
          <w:lang w:val="en-US"/>
        </w:rPr>
        <w:t>.</w:t>
      </w:r>
    </w:p>
    <w:p w14:paraId="733BA2A2" w14:textId="77777777" w:rsidR="00A52150" w:rsidRPr="00752797" w:rsidRDefault="00A52150" w:rsidP="002603CC">
      <w:pPr>
        <w:rPr>
          <w:rFonts w:cs="Tahoma"/>
          <w:lang w:val="en-US"/>
        </w:rPr>
      </w:pPr>
    </w:p>
    <w:p w14:paraId="51DB2267" w14:textId="77777777" w:rsidR="00A52150" w:rsidRPr="00752797" w:rsidRDefault="00A52150" w:rsidP="002603CC">
      <w:pPr>
        <w:rPr>
          <w:rFonts w:cs="Tahoma"/>
          <w:lang w:val="en-US"/>
        </w:rPr>
      </w:pPr>
      <w:r w:rsidRPr="00752797">
        <w:rPr>
          <w:rFonts w:cs="Tahoma"/>
          <w:lang w:val="en-US"/>
        </w:rPr>
        <w:t xml:space="preserve">Currently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w14:anchorId="7F0FB4D0">
          <v:shape id="_x0000_i1242" type="#_x0000_t75" style="width:12pt;height:12pt" o:ole="">
            <v:imagedata r:id="rId480" o:title=""/>
          </v:shape>
          <o:OLEObject Type="Embed" ProgID="Equation.DSMT4" ShapeID="_x0000_i1242" DrawAspect="Content" ObjectID="_1362569742" r:id="rId481"/>
        </w:object>
      </w:r>
      <w:r w:rsidRPr="00752797">
        <w:rPr>
          <w:rFonts w:cs="Tahoma"/>
          <w:lang w:val="en-US"/>
        </w:rPr>
        <w:t xml:space="preserve">we use the method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w14:anchorId="18988F8B">
          <v:shape id="_x0000_i1243" type="#_x0000_t75" style="width:40pt;height:20pt" o:ole="">
            <v:imagedata r:id="rId482" o:title=""/>
          </v:shape>
          <o:OLEObject Type="Embed" ProgID="Equation.DSMT4" ShapeID="_x0000_i1243" DrawAspect="Content" ObjectID="_1362569743" r:id="rId483"/>
        </w:object>
      </w:r>
      <w:r w:rsidRPr="00752797">
        <w:rPr>
          <w:rFonts w:cs="Tahoma"/>
          <w:lang w:val="en-US"/>
        </w:rPr>
        <w:t xml:space="preserve"> and </w:t>
      </w:r>
      <w:r w:rsidRPr="00752797">
        <w:rPr>
          <w:rFonts w:cs="Tahoma"/>
          <w:position w:val="-16"/>
          <w:lang w:val="en-US"/>
        </w:rPr>
        <w:object w:dxaOrig="800" w:dyaOrig="420" w14:anchorId="2FC78444">
          <v:shape id="_x0000_i1244" type="#_x0000_t75" style="width:40pt;height:20pt" o:ole="">
            <v:imagedata r:id="rId484" o:title=""/>
          </v:shape>
          <o:OLEObject Type="Embed" ProgID="Equation.DSMT4" ShapeID="_x0000_i1244" DrawAspect="Content" ObjectID="_1362569744" r:id="rId485"/>
        </w:object>
      </w:r>
      <w:r w:rsidRPr="00752797">
        <w:rPr>
          <w:rFonts w:cs="Tahoma"/>
          <w:lang w:val="en-US"/>
        </w:rPr>
        <w:t xml:space="preserve"> are approximated as </w:t>
      </w:r>
      <w:r w:rsidRPr="00752797">
        <w:rPr>
          <w:rFonts w:cs="Tahoma"/>
          <w:position w:val="-12"/>
          <w:lang w:val="en-US"/>
        </w:rPr>
        <w:object w:dxaOrig="920" w:dyaOrig="360" w14:anchorId="1429E418">
          <v:shape id="_x0000_i1245" type="#_x0000_t75" style="width:47pt;height:18pt" o:ole="">
            <v:imagedata r:id="rId486" o:title=""/>
          </v:shape>
          <o:OLEObject Type="Embed" ProgID="Equation.DSMT4" ShapeID="_x0000_i1245" DrawAspect="Content" ObjectID="_1362569745" r:id="rId487"/>
        </w:object>
      </w:r>
      <w:r w:rsidRPr="00752797">
        <w:rPr>
          <w:rFonts w:cs="Tahoma"/>
          <w:lang w:val="en-US"/>
        </w:rPr>
        <w:t xml:space="preserve"> and </w:t>
      </w:r>
      <w:r w:rsidRPr="00752797">
        <w:rPr>
          <w:rFonts w:cs="Tahoma"/>
          <w:position w:val="-8"/>
          <w:lang w:val="en-US"/>
        </w:rPr>
        <w:object w:dxaOrig="920" w:dyaOrig="320" w14:anchorId="262039D2">
          <v:shape id="_x0000_i1246" type="#_x0000_t75" style="width:47pt;height:16pt" o:ole="">
            <v:imagedata r:id="rId488" o:title=""/>
          </v:shape>
          <o:OLEObject Type="Embed" ProgID="Equation.DSMT4" ShapeID="_x0000_i1246" DrawAspect="Content" ObjectID="_1362569746" r:id="rId489"/>
        </w:object>
      </w:r>
      <w:r w:rsidRPr="00752797">
        <w:rPr>
          <w:rFonts w:cs="Tahoma"/>
          <w:lang w:val="en-US"/>
        </w:rPr>
        <w:t xml:space="preserve">. Now using </w:t>
      </w:r>
      <w:r w:rsidRPr="00752797">
        <w:rPr>
          <w:rFonts w:cs="Tahoma"/>
          <w:lang w:val="en-US"/>
        </w:rPr>
        <w:fldChar w:fldCharType="begin"/>
      </w:r>
      <w:r w:rsidRPr="00752797">
        <w:rPr>
          <w:rFonts w:cs="Tahoma"/>
          <w:lang w:val="en-US"/>
        </w:rPr>
        <w:instrText xml:space="preserve"> GOTOBUTTON ZEqnNum570839  \* MERGEFORMAT </w:instrText>
      </w:r>
      <w:r w:rsidRPr="00752797">
        <w:rPr>
          <w:rFonts w:cs="Tahoma"/>
          <w:lang w:val="en-US"/>
        </w:rPr>
        <w:fldChar w:fldCharType="begin"/>
      </w:r>
      <w:r w:rsidRPr="00752797">
        <w:rPr>
          <w:rFonts w:cs="Tahoma"/>
          <w:lang w:val="en-US"/>
        </w:rPr>
        <w:instrText xml:space="preserve"> REF ZEqnNum570839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26</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6"/>
          <w:lang w:val="en-US"/>
        </w:rPr>
        <w:object w:dxaOrig="800" w:dyaOrig="420" w14:anchorId="3D57039B">
          <v:shape id="_x0000_i1247" type="#_x0000_t75" style="width:40pt;height:20pt" o:ole="">
            <v:imagedata r:id="rId490" o:title=""/>
          </v:shape>
          <o:OLEObject Type="Embed" ProgID="Equation.DSMT4" ShapeID="_x0000_i1247" DrawAspect="Content" ObjectID="_1362569747" r:id="rId491"/>
        </w:object>
      </w:r>
      <w:r w:rsidRPr="00752797">
        <w:rPr>
          <w:rFonts w:cs="Tahoma"/>
          <w:lang w:val="en-US"/>
        </w:rPr>
        <w:t xml:space="preserve"> is equivalent to:</w:t>
      </w:r>
    </w:p>
    <w:p w14:paraId="5EC3A581" w14:textId="77777777" w:rsidR="00A52150" w:rsidRPr="00752797" w:rsidRDefault="00A52150" w:rsidP="002603CC">
      <w:pPr>
        <w:rPr>
          <w:rFonts w:cs="Tahoma"/>
          <w:lang w:val="en-US"/>
        </w:rPr>
      </w:pPr>
    </w:p>
    <w:p w14:paraId="12B128C6"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6399" w:dyaOrig="620" w14:anchorId="4E3234BD">
          <v:shape id="_x0000_i1248" type="#_x0000_t75" style="width:320pt;height:30pt" o:ole="">
            <v:imagedata r:id="rId492" o:title=""/>
          </v:shape>
          <o:OLEObject Type="Embed" ProgID="Equation.DSMT4" ShapeID="_x0000_i1248" DrawAspect="Content" ObjectID="_1362569748" r:id="rId493"/>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7" w:name="ZEqnNum19199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38</w:instrText>
      </w:r>
      <w:r w:rsidR="00801832" w:rsidRPr="00752797">
        <w:rPr>
          <w:lang w:val="en-US"/>
        </w:rPr>
        <w:fldChar w:fldCharType="end"/>
      </w:r>
      <w:r w:rsidR="00801832" w:rsidRPr="00752797">
        <w:rPr>
          <w:lang w:val="en-US"/>
        </w:rPr>
        <w:instrText>)</w:instrText>
      </w:r>
      <w:bookmarkEnd w:id="367"/>
      <w:r w:rsidR="00801832" w:rsidRPr="00752797">
        <w:rPr>
          <w:lang w:val="en-US"/>
        </w:rPr>
        <w:fldChar w:fldCharType="end"/>
      </w:r>
    </w:p>
    <w:p w14:paraId="3175DE6A" w14:textId="77777777" w:rsidR="00A52150" w:rsidRPr="00752797" w:rsidRDefault="00A52150" w:rsidP="002603CC">
      <w:pPr>
        <w:rPr>
          <w:lang w:val="en-US"/>
        </w:rPr>
      </w:pPr>
    </w:p>
    <w:p w14:paraId="11E261FA" w14:textId="77777777" w:rsidR="00A52150" w:rsidRPr="00752797" w:rsidRDefault="00A52150" w:rsidP="002603CC">
      <w:pPr>
        <w:pStyle w:val="MTDisplayEquation"/>
        <w:rPr>
          <w:lang w:val="en-US"/>
        </w:rPr>
      </w:pPr>
      <w:r w:rsidRPr="00752797">
        <w:rPr>
          <w:lang w:val="en-US"/>
        </w:rPr>
        <w:tab/>
      </w:r>
      <w:r w:rsidRPr="00752797">
        <w:rPr>
          <w:position w:val="-14"/>
          <w:lang w:val="en-US"/>
        </w:rPr>
        <w:object w:dxaOrig="7339" w:dyaOrig="380" w14:anchorId="771E11EB">
          <v:shape id="_x0000_i1249" type="#_x0000_t75" style="width:367pt;height:18pt" o:ole="">
            <v:imagedata r:id="rId494" o:title=""/>
          </v:shape>
          <o:OLEObject Type="Embed" ProgID="Equation.DSMT4" ShapeID="_x0000_i1249" DrawAspect="Content" ObjectID="_1362569749" r:id="rId495"/>
        </w:object>
      </w:r>
    </w:p>
    <w:p w14:paraId="34D562A7" w14:textId="77777777" w:rsidR="00A52150" w:rsidRPr="00752797" w:rsidRDefault="00A52150" w:rsidP="002603CC">
      <w:pPr>
        <w:rPr>
          <w:lang w:val="en-US"/>
        </w:rPr>
      </w:pPr>
    </w:p>
    <w:p w14:paraId="7936684C" w14:textId="77777777" w:rsidR="00A52150" w:rsidRPr="00752797" w:rsidRDefault="00A52150" w:rsidP="002603CC">
      <w:pPr>
        <w:rPr>
          <w:rFonts w:cs="Tahoma"/>
          <w:lang w:val="en-US"/>
        </w:rPr>
      </w:pPr>
      <w:r w:rsidRPr="00752797">
        <w:rPr>
          <w:rFonts w:cs="Tahoma"/>
          <w:lang w:val="en-US"/>
        </w:rPr>
        <w:t xml:space="preserve">Substituting </w:t>
      </w:r>
      <w:r w:rsidRPr="00752797">
        <w:rPr>
          <w:rFonts w:cs="Tahoma"/>
          <w:lang w:val="en-US"/>
        </w:rPr>
        <w:fldChar w:fldCharType="begin"/>
      </w:r>
      <w:r w:rsidRPr="00752797">
        <w:rPr>
          <w:rFonts w:cs="Tahoma"/>
          <w:lang w:val="en-US"/>
        </w:rPr>
        <w:instrText xml:space="preserve"> GOTOBUTTON ZEqnNum191993  \* MERGEFORMAT </w:instrText>
      </w:r>
      <w:r w:rsidRPr="00752797">
        <w:rPr>
          <w:rFonts w:cs="Tahoma"/>
          <w:lang w:val="en-US"/>
        </w:rPr>
        <w:fldChar w:fldCharType="begin"/>
      </w:r>
      <w:r w:rsidRPr="00752797">
        <w:rPr>
          <w:rFonts w:cs="Tahoma"/>
          <w:lang w:val="en-US"/>
        </w:rPr>
        <w:instrText xml:space="preserve"> REF ZEqnNum191993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38</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into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the full expressions (including those for </w:t>
      </w:r>
      <w:r w:rsidRPr="00752797">
        <w:rPr>
          <w:rFonts w:cs="Tahoma"/>
          <w:position w:val="-8"/>
          <w:lang w:val="en-US"/>
        </w:rPr>
        <w:object w:dxaOrig="440" w:dyaOrig="300" w14:anchorId="57A26DB7">
          <v:shape id="_x0000_i1250" type="#_x0000_t75" style="width:22pt;height:15pt" o:ole="">
            <v:imagedata r:id="rId496" o:title=""/>
          </v:shape>
          <o:OLEObject Type="Embed" ProgID="Equation.DSMT4" ShapeID="_x0000_i1250" DrawAspect="Content" ObjectID="_1362569750" r:id="rId497"/>
        </w:object>
      </w:r>
      <w:r w:rsidRPr="00752797">
        <w:rPr>
          <w:rFonts w:cs="Tahoma"/>
          <w:lang w:val="en-US"/>
        </w:rPr>
        <w:t>) become:</w:t>
      </w:r>
    </w:p>
    <w:p w14:paraId="374C1E53" w14:textId="77777777" w:rsidR="00A52150" w:rsidRPr="00752797" w:rsidRDefault="00A52150" w:rsidP="002603CC">
      <w:pPr>
        <w:pStyle w:val="MTDisplayEquation"/>
        <w:rPr>
          <w:lang w:val="en-US"/>
        </w:rPr>
      </w:pPr>
      <w:r w:rsidRPr="00752797">
        <w:rPr>
          <w:lang w:val="en-US"/>
        </w:rPr>
        <w:lastRenderedPageBreak/>
        <w:tab/>
      </w:r>
      <w:r w:rsidRPr="00752797">
        <w:rPr>
          <w:position w:val="-120"/>
          <w:lang w:val="en-US"/>
        </w:rPr>
        <w:object w:dxaOrig="7460" w:dyaOrig="2500" w14:anchorId="0D57DD60">
          <v:shape id="_x0000_i1251" type="#_x0000_t75" style="width:374pt;height:126pt" o:ole="">
            <v:imagedata r:id="rId498" o:title=""/>
          </v:shape>
          <o:OLEObject Type="Embed" ProgID="Equation.DSMT4" ShapeID="_x0000_i1251" DrawAspect="Content" ObjectID="_1362569751" r:id="rId499"/>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8" w:name="ZEqnNum18417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39</w:instrText>
      </w:r>
      <w:r w:rsidR="00801832" w:rsidRPr="00752797">
        <w:rPr>
          <w:lang w:val="en-US"/>
        </w:rPr>
        <w:fldChar w:fldCharType="end"/>
      </w:r>
      <w:r w:rsidR="00801832" w:rsidRPr="00752797">
        <w:rPr>
          <w:lang w:val="en-US"/>
        </w:rPr>
        <w:instrText>)</w:instrText>
      </w:r>
      <w:bookmarkEnd w:id="368"/>
      <w:r w:rsidR="00801832" w:rsidRPr="00752797">
        <w:rPr>
          <w:lang w:val="en-US"/>
        </w:rPr>
        <w:fldChar w:fldCharType="end"/>
      </w:r>
    </w:p>
    <w:p w14:paraId="7E343396" w14:textId="77777777" w:rsidR="00A52150" w:rsidRPr="00752797"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w14:anchorId="7ED461D2">
          <v:shape id="_x0000_i1252" type="#_x0000_t75" style="width:25pt;height:16pt" o:ole="">
            <v:imagedata r:id="rId500" o:title=""/>
          </v:shape>
          <o:OLEObject Type="Embed" ProgID="Equation.DSMT4" ShapeID="_x0000_i1252" DrawAspect="Content" ObjectID="_1362569752" r:id="rId501"/>
        </w:object>
      </w:r>
      <w:r w:rsidRPr="00752797">
        <w:rPr>
          <w:rFonts w:cs="Tahoma"/>
          <w:lang w:val="en-US"/>
        </w:rPr>
        <w:t>and</w:t>
      </w:r>
      <w:r w:rsidRPr="00752797">
        <w:rPr>
          <w:rFonts w:cs="Tahoma"/>
          <w:position w:val="-10"/>
          <w:lang w:val="en-US"/>
        </w:rPr>
        <w:object w:dxaOrig="480" w:dyaOrig="320" w14:anchorId="34B9AD1A">
          <v:shape id="_x0000_i1253" type="#_x0000_t75" style="width:25pt;height:16pt" o:ole="">
            <v:imagedata r:id="rId502" o:title=""/>
          </v:shape>
          <o:OLEObject Type="Embed" ProgID="Equation.DSMT4" ShapeID="_x0000_i1253" DrawAspect="Content" ObjectID="_1362569753" r:id="rId503"/>
        </w:object>
      </w:r>
      <w:r w:rsidRPr="00752797">
        <w:rPr>
          <w:rFonts w:cs="Tahoma"/>
          <w:lang w:val="en-US"/>
        </w:rPr>
        <w:t xml:space="preserve">. This is exactly the approximation used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and is fully momentum conservative. </w:t>
      </w:r>
    </w:p>
    <w:p w14:paraId="33ABEEBD" w14:textId="77777777" w:rsidR="00A52150" w:rsidRPr="00752797" w:rsidRDefault="00A52150" w:rsidP="002603CC">
      <w:pPr>
        <w:rPr>
          <w:lang w:val="en-US"/>
        </w:rPr>
      </w:pPr>
      <w:r w:rsidRPr="00752797">
        <w:rPr>
          <w:lang w:val="en-US"/>
        </w:rPr>
        <w:t xml:space="preserve">The predictor step </w:t>
      </w:r>
      <w:r w:rsidRPr="00752797">
        <w:rPr>
          <w:lang w:val="en-US"/>
        </w:rPr>
        <w:fldChar w:fldCharType="begin"/>
      </w:r>
      <w:r w:rsidRPr="00752797">
        <w:rPr>
          <w:lang w:val="en-US"/>
        </w:rPr>
        <w:instrText xml:space="preserve"> GOTOBUTTON ZEqnNum184179  \* MERGEFORMAT </w:instrText>
      </w:r>
      <w:r w:rsidR="00883631" w:rsidRPr="00752797">
        <w:rPr>
          <w:lang w:val="en-US"/>
        </w:rPr>
        <w:fldChar w:fldCharType="begin"/>
      </w:r>
      <w:r w:rsidR="00883631" w:rsidRPr="00752797">
        <w:rPr>
          <w:lang w:val="en-US"/>
        </w:rPr>
        <w:instrText xml:space="preserve"> REF ZEqnNum184179 \! \* MERGEFORMAT </w:instrText>
      </w:r>
      <w:r w:rsidR="00883631"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39</w:instrText>
      </w:r>
      <w:r w:rsidR="002D6E55" w:rsidRPr="00752797">
        <w:rPr>
          <w:lang w:val="en-US"/>
        </w:rPr>
        <w:instrText>)</w:instrText>
      </w:r>
      <w:r w:rsidR="00883631" w:rsidRPr="00752797">
        <w:rPr>
          <w:lang w:val="en-US"/>
        </w:rPr>
        <w:fldChar w:fldCharType="end"/>
      </w:r>
      <w:r w:rsidRPr="00752797">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14:paraId="65F29C34" w14:textId="77777777" w:rsidR="00A52150" w:rsidRPr="00752797" w:rsidRDefault="00A52150" w:rsidP="002603CC">
      <w:pPr>
        <w:rPr>
          <w:lang w:val="en-US"/>
        </w:rPr>
      </w:pPr>
    </w:p>
    <w:p w14:paraId="275F6509" w14:textId="77777777" w:rsidR="00A52150" w:rsidRPr="00752797" w:rsidRDefault="00A52150" w:rsidP="002603CC">
      <w:pPr>
        <w:rPr>
          <w:lang w:val="en-US"/>
        </w:rPr>
      </w:pPr>
      <w:r w:rsidRPr="00752797">
        <w:rPr>
          <w:lang w:val="en-US"/>
        </w:rPr>
        <w:t>The corrector step is given by:</w:t>
      </w:r>
    </w:p>
    <w:p w14:paraId="11B3E490" w14:textId="77777777" w:rsidR="00A52150" w:rsidRPr="00752797" w:rsidRDefault="00A52150" w:rsidP="002603CC">
      <w:pPr>
        <w:rPr>
          <w:lang w:val="en-US"/>
        </w:rPr>
      </w:pPr>
    </w:p>
    <w:p w14:paraId="3D541711" w14:textId="77777777" w:rsidR="00A52150" w:rsidRPr="00752797" w:rsidRDefault="00A52150" w:rsidP="002603CC">
      <w:pPr>
        <w:pStyle w:val="MTDisplayEquation"/>
        <w:rPr>
          <w:lang w:val="en-US"/>
        </w:rPr>
      </w:pPr>
      <w:r w:rsidRPr="00752797">
        <w:rPr>
          <w:lang w:val="en-US"/>
        </w:rPr>
        <w:tab/>
      </w:r>
      <w:r w:rsidRPr="00752797">
        <w:rPr>
          <w:position w:val="-62"/>
          <w:lang w:val="en-US"/>
        </w:rPr>
        <w:object w:dxaOrig="6820" w:dyaOrig="1340" w14:anchorId="52328301">
          <v:shape id="_x0000_i1254" type="#_x0000_t75" style="width:342pt;height:67pt" o:ole="">
            <v:imagedata r:id="rId504" o:title=""/>
          </v:shape>
          <o:OLEObject Type="Embed" ProgID="Equation.DSMT4" ShapeID="_x0000_i1254" DrawAspect="Content" ObjectID="_1362569754" r:id="rId505"/>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40</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5E05CE33" w14:textId="77777777" w:rsidR="00A52150" w:rsidRPr="00752797" w:rsidRDefault="00A52150" w:rsidP="002603CC">
      <w:pPr>
        <w:rPr>
          <w:lang w:val="en-US"/>
        </w:rPr>
      </w:pPr>
    </w:p>
    <w:p w14:paraId="1FC4715E" w14:textId="77777777" w:rsidR="00A52150" w:rsidRPr="00752797" w:rsidRDefault="00A52150" w:rsidP="002603CC">
      <w:pPr>
        <w:rPr>
          <w:rFonts w:cs="Tahoma"/>
          <w:lang w:val="en-US"/>
        </w:rPr>
      </w:pPr>
      <w:r w:rsidRPr="00752797">
        <w:rPr>
          <w:rFonts w:cs="Tahoma"/>
          <w:lang w:val="en-US"/>
        </w:rPr>
        <w:t>Or, when formulated in terms of the depth averaged velocity</w:t>
      </w:r>
    </w:p>
    <w:p w14:paraId="4E3DD9C5" w14:textId="77777777" w:rsidR="00A52150" w:rsidRPr="00752797" w:rsidRDefault="00A52150" w:rsidP="002603CC">
      <w:pPr>
        <w:rPr>
          <w:rFonts w:cs="Tahoma"/>
          <w:lang w:val="en-US"/>
        </w:rPr>
      </w:pPr>
    </w:p>
    <w:p w14:paraId="35D8445E" w14:textId="77777777" w:rsidR="00A52150" w:rsidRPr="00752797" w:rsidRDefault="00A52150" w:rsidP="002603CC">
      <w:pPr>
        <w:pStyle w:val="MTDisplayEquation"/>
        <w:rPr>
          <w:lang w:val="en-US"/>
        </w:rPr>
      </w:pPr>
      <w:r w:rsidRPr="00752797">
        <w:rPr>
          <w:lang w:val="en-US"/>
        </w:rPr>
        <w:tab/>
      </w:r>
      <w:r w:rsidRPr="00752797">
        <w:rPr>
          <w:position w:val="-126"/>
          <w:lang w:val="en-US"/>
        </w:rPr>
        <w:object w:dxaOrig="7020" w:dyaOrig="2620" w14:anchorId="76D89EEB">
          <v:shape id="_x0000_i1255" type="#_x0000_t75" style="width:350pt;height:131pt" o:ole="">
            <v:imagedata r:id="rId506" o:title=""/>
          </v:shape>
          <o:OLEObject Type="Embed" ProgID="Equation.DSMT4" ShapeID="_x0000_i1255" DrawAspect="Content" ObjectID="_1362569755" r:id="rId507"/>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9" w:name="ZEqnNum38265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41</w:instrText>
      </w:r>
      <w:r w:rsidR="00801832" w:rsidRPr="00752797">
        <w:rPr>
          <w:lang w:val="en-US"/>
        </w:rPr>
        <w:fldChar w:fldCharType="end"/>
      </w:r>
      <w:r w:rsidR="00801832" w:rsidRPr="00752797">
        <w:rPr>
          <w:lang w:val="en-US"/>
        </w:rPr>
        <w:instrText>)</w:instrText>
      </w:r>
      <w:bookmarkEnd w:id="369"/>
      <w:r w:rsidR="00801832" w:rsidRPr="00752797">
        <w:rPr>
          <w:lang w:val="en-US"/>
        </w:rPr>
        <w:fldChar w:fldCharType="end"/>
      </w:r>
    </w:p>
    <w:p w14:paraId="44C38FE8" w14:textId="77777777" w:rsidR="00A52150" w:rsidRPr="00752797" w:rsidRDefault="00A52150" w:rsidP="002603CC">
      <w:pPr>
        <w:rPr>
          <w:lang w:val="en-US"/>
        </w:rPr>
      </w:pPr>
    </w:p>
    <w:p w14:paraId="1D74953E" w14:textId="77777777" w:rsidR="00A52150" w:rsidRPr="00752797" w:rsidRDefault="00A52150" w:rsidP="002603CC">
      <w:pPr>
        <w:rPr>
          <w:lang w:val="en-US"/>
        </w:rPr>
      </w:pPr>
      <w:r w:rsidRPr="00752797">
        <w:rPr>
          <w:lang w:val="en-US"/>
        </w:rPr>
        <w:t xml:space="preserve">The values of </w:t>
      </w:r>
      <w:r w:rsidRPr="00752797">
        <w:rPr>
          <w:position w:val="-8"/>
          <w:lang w:val="en-US"/>
        </w:rPr>
        <w:object w:dxaOrig="620" w:dyaOrig="300" w14:anchorId="6F558A3D">
          <v:shape id="_x0000_i1256" type="#_x0000_t75" style="width:30pt;height:15pt" o:ole="">
            <v:imagedata r:id="rId508" o:title=""/>
          </v:shape>
          <o:OLEObject Type="Embed" ProgID="Equation.DSMT4" ShapeID="_x0000_i1256" DrawAspect="Content" ObjectID="_1362569756" r:id="rId509"/>
        </w:object>
      </w:r>
      <w:r w:rsidRPr="00752797">
        <w:rPr>
          <w:lang w:val="en-US"/>
        </w:rPr>
        <w:t xml:space="preserve"> are obtained from slope limited expressions. For positive flow these read:</w:t>
      </w:r>
    </w:p>
    <w:p w14:paraId="1C8E3CD3" w14:textId="77777777" w:rsidR="00A52150" w:rsidRPr="00752797" w:rsidRDefault="00A52150" w:rsidP="002603CC">
      <w:pPr>
        <w:rPr>
          <w:lang w:val="en-US"/>
        </w:rPr>
      </w:pPr>
    </w:p>
    <w:p w14:paraId="17C02134"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6140" w:dyaOrig="600" w14:anchorId="3FA54384">
          <v:shape id="_x0000_i1257" type="#_x0000_t75" style="width:307pt;height:30pt" o:ole="">
            <v:imagedata r:id="rId510" o:title=""/>
          </v:shape>
          <o:OLEObject Type="Embed" ProgID="Equation.DSMT4" ShapeID="_x0000_i1257" DrawAspect="Content" ObjectID="_1362569757" r:id="rId511"/>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0" w:name="ZEqnNum77102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42</w:instrText>
      </w:r>
      <w:r w:rsidR="00801832" w:rsidRPr="00752797">
        <w:rPr>
          <w:lang w:val="en-US"/>
        </w:rPr>
        <w:fldChar w:fldCharType="end"/>
      </w:r>
      <w:r w:rsidR="00801832" w:rsidRPr="00752797">
        <w:rPr>
          <w:lang w:val="en-US"/>
        </w:rPr>
        <w:instrText>)</w:instrText>
      </w:r>
      <w:bookmarkEnd w:id="370"/>
      <w:r w:rsidR="00801832" w:rsidRPr="00752797">
        <w:rPr>
          <w:lang w:val="en-US"/>
        </w:rPr>
        <w:fldChar w:fldCharType="end"/>
      </w:r>
    </w:p>
    <w:p w14:paraId="40C6845C" w14:textId="77777777" w:rsidR="00A52150" w:rsidRPr="00752797" w:rsidRDefault="00A52150" w:rsidP="002603CC">
      <w:pPr>
        <w:rPr>
          <w:lang w:val="en-US"/>
        </w:rPr>
      </w:pPr>
    </w:p>
    <w:p w14:paraId="1AD0874E" w14:textId="77777777"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w14:anchorId="421BF472">
          <v:shape id="_x0000_i1258" type="#_x0000_t75" style="width:11pt;height:12pt" o:ole="">
            <v:imagedata r:id="rId512" o:title=""/>
          </v:shape>
          <o:OLEObject Type="Embed" ProgID="Equation.DSMT4" ShapeID="_x0000_i1258" DrawAspect="Content" ObjectID="_1362569758" r:id="rId513"/>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w14:anchorId="457D9CEB">
          <v:shape id="_x0000_i1259" type="#_x0000_t75" style="width:38pt;height:15pt" o:ole="">
            <v:imagedata r:id="rId514" o:title=""/>
          </v:shape>
          <o:OLEObject Type="Embed" ProgID="Equation.DSMT4" ShapeID="_x0000_i1259" DrawAspect="Content" ObjectID="_1362569759" r:id="rId515"/>
        </w:object>
      </w:r>
      <w:r w:rsidRPr="00752797">
        <w:rPr>
          <w:rFonts w:cs="Tahoma"/>
          <w:lang w:val="en-US"/>
        </w:rPr>
        <w:t>,</w:t>
      </w:r>
      <w:r w:rsidRPr="00752797">
        <w:rPr>
          <w:rFonts w:cs="Tahoma"/>
          <w:position w:val="-8"/>
          <w:lang w:val="en-US"/>
        </w:rPr>
        <w:object w:dxaOrig="480" w:dyaOrig="300" w14:anchorId="7EF9C599">
          <v:shape id="_x0000_i1260" type="#_x0000_t75" style="width:25pt;height:15pt" o:ole="">
            <v:imagedata r:id="rId516" o:title=""/>
          </v:shape>
          <o:OLEObject Type="Embed" ProgID="Equation.DSMT4" ShapeID="_x0000_i1260" DrawAspect="Content" ObjectID="_1362569760" r:id="rId517"/>
        </w:object>
      </w:r>
      <w:r w:rsidRPr="00752797">
        <w:rPr>
          <w:rFonts w:cs="Tahoma"/>
          <w:lang w:val="en-US"/>
        </w:rPr>
        <w:t xml:space="preserve"> and</w:t>
      </w:r>
      <w:r w:rsidRPr="00752797">
        <w:rPr>
          <w:rFonts w:cs="Tahoma"/>
          <w:position w:val="-8"/>
          <w:lang w:val="en-US"/>
        </w:rPr>
        <w:object w:dxaOrig="720" w:dyaOrig="300" w14:anchorId="4F1E83CE">
          <v:shape id="_x0000_i1261" type="#_x0000_t75" style="width:37pt;height:15pt" o:ole="">
            <v:imagedata r:id="rId518" o:title=""/>
          </v:shape>
          <o:OLEObject Type="Embed" ProgID="Equation.DSMT4" ShapeID="_x0000_i1261" DrawAspect="Content" ObjectID="_1362569761" r:id="rId519"/>
        </w:object>
      </w:r>
      <w:r w:rsidRPr="00752797">
        <w:rPr>
          <w:rFonts w:cs="Tahoma"/>
          <w:lang w:val="en-US"/>
        </w:rPr>
        <w:t>.</w:t>
      </w:r>
    </w:p>
    <w:p w14:paraId="4CE3728F" w14:textId="77777777" w:rsidR="00A52150" w:rsidRPr="00752797" w:rsidRDefault="00A52150" w:rsidP="002603CC">
      <w:pPr>
        <w:rPr>
          <w:rFonts w:cs="Tahoma"/>
          <w:lang w:val="en-US"/>
        </w:rPr>
      </w:pPr>
    </w:p>
    <w:p w14:paraId="4CAEACC5" w14:textId="77777777"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14:paraId="6426CCB8" w14:textId="77777777" w:rsidR="00A52150" w:rsidRPr="00752797" w:rsidRDefault="00A52150" w:rsidP="002603CC">
      <w:pPr>
        <w:pStyle w:val="Heading4"/>
        <w:jc w:val="both"/>
        <w:rPr>
          <w:lang w:val="en-US"/>
        </w:rPr>
      </w:pPr>
      <w:bookmarkStart w:id="371" w:name="_Toc249984918"/>
      <w:bookmarkStart w:id="372" w:name="_Toc249985011"/>
      <w:r w:rsidRPr="00752797">
        <w:rPr>
          <w:lang w:val="en-US"/>
        </w:rPr>
        <w:t>Vertical momentum equation</w:t>
      </w:r>
      <w:bookmarkEnd w:id="371"/>
      <w:bookmarkEnd w:id="372"/>
      <w:r w:rsidRPr="00752797">
        <w:rPr>
          <w:lang w:val="en-US"/>
        </w:rPr>
        <w:t>s</w:t>
      </w:r>
    </w:p>
    <w:p w14:paraId="3F888FCD" w14:textId="77777777" w:rsidR="00A52150" w:rsidRPr="00752797" w:rsidRDefault="00A52150" w:rsidP="002603CC">
      <w:pPr>
        <w:rPr>
          <w:lang w:val="en-US"/>
        </w:rPr>
      </w:pPr>
      <w:r w:rsidRPr="00752797">
        <w:rPr>
          <w:lang w:val="en-US"/>
        </w:rPr>
        <w:t xml:space="preserve">The vertical momentum equation </w:t>
      </w:r>
      <w:r w:rsidRPr="00752797">
        <w:rPr>
          <w:lang w:val="en-US"/>
        </w:rPr>
        <w:fldChar w:fldCharType="begin"/>
      </w:r>
      <w:r w:rsidRPr="00752797">
        <w:rPr>
          <w:lang w:val="en-US"/>
        </w:rPr>
        <w:instrText xml:space="preserve"> GOTOBUTTON ZEqnNum279142  \* MERGEFORMAT </w:instrText>
      </w:r>
      <w:r w:rsidR="00F02F5A" w:rsidRPr="00752797">
        <w:rPr>
          <w:lang w:val="en-US"/>
        </w:rPr>
        <w:fldChar w:fldCharType="begin"/>
      </w:r>
      <w:r w:rsidR="00F02F5A" w:rsidRPr="00752797">
        <w:rPr>
          <w:lang w:val="en-US"/>
        </w:rPr>
        <w:instrText xml:space="preserve"> REF ZEqnNum279142 \! \* MERGEFORMAT </w:instrText>
      </w:r>
      <w:r w:rsidR="00F02F5A" w:rsidRPr="00752797">
        <w:rPr>
          <w:lang w:val="en-US"/>
        </w:rPr>
        <w:fldChar w:fldCharType="separate"/>
      </w:r>
      <w:r w:rsidR="002D6E55">
        <w:rPr>
          <w:b/>
          <w:bCs/>
          <w:lang w:val="en-US"/>
        </w:rPr>
        <w:instrText>Error! Reference source not found.</w:instrText>
      </w:r>
      <w:r w:rsidR="00F02F5A" w:rsidRPr="00752797">
        <w:rPr>
          <w:lang w:val="en-US"/>
        </w:rPr>
        <w:fldChar w:fldCharType="end"/>
      </w:r>
      <w:r w:rsidRPr="00752797">
        <w:rPr>
          <w:lang w:val="en-US"/>
        </w:rPr>
        <w:fldChar w:fldCharType="end"/>
      </w:r>
      <w:r w:rsidRPr="00752797">
        <w:rPr>
          <w:lang w:val="en-US"/>
        </w:rPr>
        <w:t xml:space="preserve"> is discretized in a similar manner to the horizontal momentum equations using the McCormack scheme. In terms of the depth averaged vertical velocity the predictor step is:</w:t>
      </w:r>
    </w:p>
    <w:p w14:paraId="750186F5" w14:textId="77777777" w:rsidR="00A52150" w:rsidRPr="00752797" w:rsidRDefault="00A52150" w:rsidP="002603CC">
      <w:pPr>
        <w:rPr>
          <w:lang w:val="en-US"/>
        </w:rPr>
      </w:pPr>
    </w:p>
    <w:p w14:paraId="56A35CE3" w14:textId="77777777" w:rsidR="00A52150" w:rsidRPr="00752797" w:rsidRDefault="00A52150" w:rsidP="002603CC">
      <w:pPr>
        <w:pStyle w:val="MTDisplayEquation"/>
        <w:rPr>
          <w:lang w:val="en-US"/>
        </w:rPr>
      </w:pPr>
      <w:r w:rsidRPr="00752797">
        <w:rPr>
          <w:lang w:val="en-US"/>
        </w:rPr>
        <w:tab/>
      </w:r>
      <w:r w:rsidRPr="00752797">
        <w:rPr>
          <w:position w:val="-58"/>
          <w:lang w:val="en-US"/>
        </w:rPr>
        <w:object w:dxaOrig="7680" w:dyaOrig="1260" w14:anchorId="60B34E2D">
          <v:shape id="_x0000_i1262" type="#_x0000_t75" style="width:385pt;height:62pt" o:ole="">
            <v:imagedata r:id="rId520" o:title=""/>
          </v:shape>
          <o:OLEObject Type="Embed" ProgID="Equation.DSMT4" ShapeID="_x0000_i1262" DrawAspect="Content" ObjectID="_1362569762" r:id="rId521"/>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3" w:name="ZEqnNum52399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43</w:instrText>
      </w:r>
      <w:r w:rsidR="00801832" w:rsidRPr="00752797">
        <w:rPr>
          <w:lang w:val="en-US"/>
        </w:rPr>
        <w:fldChar w:fldCharType="end"/>
      </w:r>
      <w:r w:rsidR="00801832" w:rsidRPr="00752797">
        <w:rPr>
          <w:lang w:val="en-US"/>
        </w:rPr>
        <w:instrText>)</w:instrText>
      </w:r>
      <w:bookmarkEnd w:id="373"/>
      <w:r w:rsidR="00801832" w:rsidRPr="00752797">
        <w:rPr>
          <w:lang w:val="en-US"/>
        </w:rPr>
        <w:fldChar w:fldCharType="end"/>
      </w:r>
    </w:p>
    <w:p w14:paraId="542F6248" w14:textId="77777777" w:rsidR="00A52150" w:rsidRPr="00752797" w:rsidRDefault="00A52150" w:rsidP="002603CC">
      <w:pPr>
        <w:rPr>
          <w:lang w:val="en-US"/>
        </w:rPr>
      </w:pPr>
    </w:p>
    <w:p w14:paraId="38DA3AA0" w14:textId="77777777" w:rsidR="00A52150" w:rsidRPr="00752797"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w14:anchorId="59CAF41B">
          <v:shape id="_x0000_i1263" type="#_x0000_t75" style="width:22pt;height:16pt" o:ole="">
            <v:imagedata r:id="rId522" o:title=""/>
          </v:shape>
          <o:OLEObject Type="Embed" ProgID="Equation.DSMT4" ShapeID="_x0000_i1263" DrawAspect="Content" ObjectID="_1362569763" r:id="rId523"/>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w14:anchorId="5A038EE4">
          <v:shape id="_x0000_i1264" type="#_x0000_t75" style="width:25pt;height:17pt" o:ole="">
            <v:imagedata r:id="rId524" o:title=""/>
          </v:shape>
          <o:OLEObject Type="Embed" ProgID="Equation.DSMT4" ShapeID="_x0000_i1264" DrawAspect="Content" ObjectID="_1362569764" r:id="rId525"/>
        </w:object>
      </w:r>
      <w:r w:rsidRPr="00752797">
        <w:rPr>
          <w:rFonts w:cs="Tahoma"/>
          <w:lang w:val="en-US"/>
        </w:rPr>
        <w:t xml:space="preserve"> needs to be expressed in terms of the bottom and surface velocities. Using a simple central approximation gives</w:t>
      </w:r>
    </w:p>
    <w:p w14:paraId="2707D721" w14:textId="77777777" w:rsidR="00A52150" w:rsidRPr="00752797" w:rsidRDefault="00A52150" w:rsidP="002603CC">
      <w:pPr>
        <w:rPr>
          <w:rFonts w:cs="Tahoma"/>
          <w:lang w:val="en-US"/>
        </w:rPr>
      </w:pPr>
    </w:p>
    <w:p w14:paraId="72D4E002" w14:textId="77777777" w:rsidR="00A52150" w:rsidRPr="00752797" w:rsidRDefault="00A52150" w:rsidP="002603CC">
      <w:pPr>
        <w:pStyle w:val="MTDisplayEquation"/>
        <w:rPr>
          <w:lang w:val="en-US"/>
        </w:rPr>
      </w:pPr>
      <w:r w:rsidRPr="00752797">
        <w:rPr>
          <w:lang w:val="en-US"/>
        </w:rPr>
        <w:tab/>
      </w:r>
      <w:r w:rsidRPr="00752797">
        <w:rPr>
          <w:position w:val="-14"/>
          <w:lang w:val="en-US"/>
        </w:rPr>
        <w:object w:dxaOrig="4440" w:dyaOrig="380" w14:anchorId="558DADEC">
          <v:shape id="_x0000_i1265" type="#_x0000_t75" style="width:221pt;height:18pt" o:ole="">
            <v:imagedata r:id="rId526" o:title=""/>
          </v:shape>
          <o:OLEObject Type="Embed" ProgID="Equation.DSMT4" ShapeID="_x0000_i1265" DrawAspect="Content" ObjectID="_1362569765" r:id="rId527"/>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4" w:name="ZEqnNum28770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44</w:instrText>
      </w:r>
      <w:r w:rsidR="00801832" w:rsidRPr="00752797">
        <w:rPr>
          <w:lang w:val="en-US"/>
        </w:rPr>
        <w:fldChar w:fldCharType="end"/>
      </w:r>
      <w:r w:rsidR="00801832" w:rsidRPr="00752797">
        <w:rPr>
          <w:lang w:val="en-US"/>
        </w:rPr>
        <w:instrText>)</w:instrText>
      </w:r>
      <w:bookmarkEnd w:id="374"/>
      <w:r w:rsidR="00801832" w:rsidRPr="00752797">
        <w:rPr>
          <w:lang w:val="en-US"/>
        </w:rPr>
        <w:fldChar w:fldCharType="end"/>
      </w:r>
    </w:p>
    <w:p w14:paraId="6BA29074" w14:textId="77777777" w:rsidR="00A52150" w:rsidRPr="00752797" w:rsidRDefault="00A52150" w:rsidP="002603CC">
      <w:pPr>
        <w:rPr>
          <w:lang w:val="en-US"/>
        </w:rPr>
      </w:pPr>
    </w:p>
    <w:p w14:paraId="568CA95A" w14:textId="77777777"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14:paraId="6D49BB3B" w14:textId="77777777" w:rsidR="00A52150" w:rsidRPr="00752797" w:rsidRDefault="00A52150" w:rsidP="002603CC">
      <w:pPr>
        <w:rPr>
          <w:rFonts w:cs="Tahoma"/>
          <w:lang w:val="en-US"/>
        </w:rPr>
      </w:pPr>
    </w:p>
    <w:p w14:paraId="40A0C8F5"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5720" w:dyaOrig="580" w14:anchorId="3756228F">
          <v:shape id="_x0000_i1266" type="#_x0000_t75" style="width:286pt;height:29pt" o:ole="">
            <v:imagedata r:id="rId528" o:title=""/>
          </v:shape>
          <o:OLEObject Type="Embed" ProgID="Equation.DSMT4" ShapeID="_x0000_i1266" DrawAspect="Content" ObjectID="_1362569766" r:id="rId529"/>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5" w:name="ZEqnNum18313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45</w:instrText>
      </w:r>
      <w:r w:rsidR="00801832" w:rsidRPr="00752797">
        <w:rPr>
          <w:lang w:val="en-US"/>
        </w:rPr>
        <w:fldChar w:fldCharType="end"/>
      </w:r>
      <w:r w:rsidR="00801832" w:rsidRPr="00752797">
        <w:rPr>
          <w:lang w:val="en-US"/>
        </w:rPr>
        <w:instrText>)</w:instrText>
      </w:r>
      <w:bookmarkEnd w:id="375"/>
      <w:r w:rsidR="00801832" w:rsidRPr="00752797">
        <w:rPr>
          <w:lang w:val="en-US"/>
        </w:rPr>
        <w:fldChar w:fldCharType="end"/>
      </w:r>
    </w:p>
    <w:p w14:paraId="734A4906" w14:textId="77777777" w:rsidR="00A52150" w:rsidRPr="00752797" w:rsidRDefault="00A52150" w:rsidP="002603CC">
      <w:pPr>
        <w:rPr>
          <w:lang w:val="en-US"/>
        </w:rPr>
      </w:pPr>
    </w:p>
    <w:p w14:paraId="03E06C36" w14:textId="77777777" w:rsidR="00A52150" w:rsidRPr="00752797"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w14:anchorId="7E788A08">
          <v:shape id="_x0000_i1267" type="#_x0000_t75" style="width:25pt;height:18pt" o:ole="">
            <v:imagedata r:id="rId530" o:title=""/>
          </v:shape>
          <o:OLEObject Type="Embed" ProgID="Equation.DSMT4" ShapeID="_x0000_i1267" DrawAspect="Content" ObjectID="_1362569767" r:id="rId531"/>
        </w:object>
      </w:r>
      <w:r w:rsidRPr="00752797">
        <w:rPr>
          <w:rFonts w:cs="Tahoma"/>
          <w:lang w:val="en-US"/>
        </w:rPr>
        <w:t xml:space="preserve"> and </w:t>
      </w:r>
      <w:r w:rsidRPr="00752797">
        <w:rPr>
          <w:rFonts w:cs="Tahoma"/>
          <w:position w:val="-12"/>
          <w:lang w:val="en-US"/>
        </w:rPr>
        <w:object w:dxaOrig="499" w:dyaOrig="360" w14:anchorId="71545D0C">
          <v:shape id="_x0000_i1268" type="#_x0000_t75" style="width:25pt;height:18pt" o:ole="">
            <v:imagedata r:id="rId532" o:title=""/>
          </v:shape>
          <o:OLEObject Type="Embed" ProgID="Equation.DSMT4" ShapeID="_x0000_i1268" DrawAspect="Content" ObjectID="_1362569768" r:id="rId533"/>
        </w:object>
      </w:r>
      <w:r w:rsidRPr="00752797">
        <w:rPr>
          <w:rFonts w:cs="Tahoma"/>
          <w:lang w:val="en-US"/>
        </w:rPr>
        <w:t xml:space="preserve"> is done using first order upwind similar to </w:t>
      </w:r>
      <w:r w:rsidRPr="00752797">
        <w:rPr>
          <w:rFonts w:cs="Tahoma"/>
          <w:lang w:val="en-US"/>
        </w:rPr>
        <w:fldChar w:fldCharType="begin"/>
      </w:r>
      <w:r w:rsidRPr="00752797">
        <w:rPr>
          <w:rFonts w:cs="Tahoma"/>
          <w:lang w:val="en-US"/>
        </w:rPr>
        <w:instrText xml:space="preserve"> GOTOBUTTON ZEqnNum559032  \* MERGEFORMAT </w:instrText>
      </w:r>
      <w:r w:rsidRPr="00752797">
        <w:rPr>
          <w:rFonts w:cs="Tahoma"/>
          <w:lang w:val="en-US"/>
        </w:rPr>
        <w:fldChar w:fldCharType="begin"/>
      </w:r>
      <w:r w:rsidRPr="00752797">
        <w:rPr>
          <w:rFonts w:cs="Tahoma"/>
          <w:lang w:val="en-US"/>
        </w:rPr>
        <w:instrText xml:space="preserve"> REF ZEqnNum559032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27</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The turbulent stresses are again approximated using a central scheme as</w:t>
      </w:r>
    </w:p>
    <w:p w14:paraId="53A3FF00" w14:textId="77777777" w:rsidR="00A52150" w:rsidRPr="00752797" w:rsidRDefault="00A52150" w:rsidP="002603CC">
      <w:pPr>
        <w:rPr>
          <w:rFonts w:cs="Tahoma"/>
          <w:lang w:val="en-US"/>
        </w:rPr>
      </w:pPr>
    </w:p>
    <w:p w14:paraId="557A835B" w14:textId="77777777" w:rsidR="00A52150" w:rsidRPr="00752797" w:rsidRDefault="00A52150" w:rsidP="002603CC">
      <w:pPr>
        <w:pStyle w:val="MTDisplayEquation"/>
        <w:rPr>
          <w:lang w:val="en-US"/>
        </w:rPr>
      </w:pPr>
      <w:r w:rsidRPr="00752797">
        <w:rPr>
          <w:lang w:val="en-US"/>
        </w:rPr>
        <w:tab/>
      </w:r>
      <w:r w:rsidRPr="00752797">
        <w:rPr>
          <w:position w:val="-60"/>
          <w:lang w:val="en-US"/>
        </w:rPr>
        <w:object w:dxaOrig="5920" w:dyaOrig="1300" w14:anchorId="4C829736">
          <v:shape id="_x0000_i1269" type="#_x0000_t75" style="width:296pt;height:65pt" o:ole="">
            <v:imagedata r:id="rId534" o:title=""/>
          </v:shape>
          <o:OLEObject Type="Embed" ProgID="Equation.DSMT4" ShapeID="_x0000_i1269" DrawAspect="Content" ObjectID="_1362569769" r:id="rId535"/>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46</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580E2A86" w14:textId="77777777" w:rsidR="00A52150" w:rsidRPr="00752797" w:rsidRDefault="00A52150" w:rsidP="002603CC">
      <w:pPr>
        <w:rPr>
          <w:lang w:val="en-US"/>
        </w:rPr>
      </w:pPr>
    </w:p>
    <w:p w14:paraId="3282492C" w14:textId="77777777" w:rsidR="00A52150" w:rsidRPr="00752797" w:rsidRDefault="00A52150" w:rsidP="002603CC">
      <w:pPr>
        <w:rPr>
          <w:rFonts w:cs="Tahoma"/>
          <w:lang w:val="en-US"/>
        </w:rPr>
      </w:pPr>
      <w:r w:rsidRPr="00752797">
        <w:rPr>
          <w:rFonts w:cs="Tahoma"/>
          <w:lang w:val="en-US"/>
        </w:rPr>
        <w:t>Thus combining</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43</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ZEqnNum183135  \* MERGEFORMAT </w:instrText>
      </w:r>
      <w:r w:rsidRPr="00752797">
        <w:rPr>
          <w:rFonts w:cs="Tahoma"/>
          <w:lang w:val="en-US"/>
        </w:rPr>
        <w:fldChar w:fldCharType="begin"/>
      </w:r>
      <w:r w:rsidRPr="00752797">
        <w:rPr>
          <w:rFonts w:cs="Tahoma"/>
          <w:lang w:val="en-US"/>
        </w:rPr>
        <w:instrText xml:space="preserve"> REF ZEqnNum183135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45</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w14:anchorId="48EFC437">
          <v:shape id="_x0000_i1270" type="#_x0000_t75" style="width:24pt;height:15pt" o:ole="">
            <v:imagedata r:id="rId536" o:title=""/>
          </v:shape>
          <o:OLEObject Type="Embed" ProgID="Equation.DSMT4" ShapeID="_x0000_i1270" DrawAspect="Content" ObjectID="_1362569770" r:id="rId537"/>
        </w:object>
      </w:r>
      <w:r w:rsidRPr="00752797">
        <w:rPr>
          <w:rFonts w:cs="Tahoma"/>
          <w:lang w:val="en-US"/>
        </w:rPr>
        <w:t xml:space="preserve"> and </w:t>
      </w:r>
      <w:r w:rsidRPr="00752797">
        <w:rPr>
          <w:rFonts w:cs="Tahoma"/>
          <w:position w:val="-8"/>
          <w:lang w:val="en-US"/>
        </w:rPr>
        <w:object w:dxaOrig="480" w:dyaOrig="300" w14:anchorId="31474467">
          <v:shape id="_x0000_i1271" type="#_x0000_t75" style="width:25pt;height:15pt" o:ole="">
            <v:imagedata r:id="rId538" o:title=""/>
          </v:shape>
          <o:OLEObject Type="Embed" ProgID="Equation.DSMT4" ShapeID="_x0000_i1271" DrawAspect="Content" ObjectID="_1362569771" r:id="rId539"/>
        </w:object>
      </w:r>
      <w:r w:rsidRPr="00752797">
        <w:rPr>
          <w:rFonts w:cs="Tahoma"/>
          <w:lang w:val="en-US"/>
        </w:rPr>
        <w:t xml:space="preserve"> are obtained. </w:t>
      </w:r>
    </w:p>
    <w:p w14:paraId="4B3DE571" w14:textId="77777777" w:rsidR="00A52150" w:rsidRPr="00752797" w:rsidRDefault="00A52150" w:rsidP="002603CC">
      <w:pPr>
        <w:rPr>
          <w:lang w:val="en-US"/>
        </w:rPr>
      </w:pPr>
      <w:r w:rsidRPr="00752797">
        <w:rPr>
          <w:lang w:val="en-US"/>
        </w:rPr>
        <w:t>The predicted values are again corrected using a variant of the McCormack scheme and including the pressure difference implicitly gives the corrector step:</w:t>
      </w:r>
    </w:p>
    <w:p w14:paraId="2097EC54" w14:textId="77777777" w:rsidR="00A52150" w:rsidRPr="00752797" w:rsidRDefault="00A52150" w:rsidP="002603CC">
      <w:pPr>
        <w:rPr>
          <w:lang w:val="en-US"/>
        </w:rPr>
      </w:pPr>
    </w:p>
    <w:p w14:paraId="7F5228E8"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7600" w:dyaOrig="620" w14:anchorId="1617F5C4">
          <v:shape id="_x0000_i1272" type="#_x0000_t75" style="width:380pt;height:30pt" o:ole="">
            <v:imagedata r:id="rId540" o:title=""/>
          </v:shape>
          <o:OLEObject Type="Embed" ProgID="Equation.DSMT4" ShapeID="_x0000_i1272" DrawAspect="Content" ObjectID="_1362569772" r:id="rId541"/>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6" w:name="ZEqnNum85851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2D6E55">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2D6E55">
        <w:rPr>
          <w:noProof/>
          <w:lang w:val="en-US"/>
        </w:rPr>
        <w:instrText>47</w:instrText>
      </w:r>
      <w:r w:rsidR="00801832" w:rsidRPr="00752797">
        <w:rPr>
          <w:lang w:val="en-US"/>
        </w:rPr>
        <w:fldChar w:fldCharType="end"/>
      </w:r>
      <w:r w:rsidR="00801832" w:rsidRPr="00752797">
        <w:rPr>
          <w:lang w:val="en-US"/>
        </w:rPr>
        <w:instrText>)</w:instrText>
      </w:r>
      <w:bookmarkEnd w:id="376"/>
      <w:r w:rsidR="00801832" w:rsidRPr="00752797">
        <w:rPr>
          <w:lang w:val="en-US"/>
        </w:rPr>
        <w:fldChar w:fldCharType="end"/>
      </w:r>
    </w:p>
    <w:p w14:paraId="0DF836AF" w14:textId="77777777"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w14:anchorId="303C2B95">
          <v:shape id="_x0000_i1273" type="#_x0000_t75" style="width:32pt;height:16pt" o:ole="">
            <v:imagedata r:id="rId542" o:title=""/>
          </v:shape>
          <o:OLEObject Type="Embed" ProgID="Equation.DSMT4" ShapeID="_x0000_i1273" DrawAspect="Content" ObjectID="_1362569773" r:id="rId543"/>
        </w:object>
      </w:r>
      <w:r w:rsidRPr="00752797">
        <w:rPr>
          <w:rFonts w:cs="Tahoma"/>
          <w:lang w:val="en-US"/>
        </w:rPr>
        <w:t xml:space="preserve"> and </w:t>
      </w:r>
      <w:r w:rsidRPr="00752797">
        <w:rPr>
          <w:rFonts w:cs="Tahoma"/>
          <w:position w:val="-8"/>
          <w:lang w:val="en-US"/>
        </w:rPr>
        <w:object w:dxaOrig="660" w:dyaOrig="320" w14:anchorId="0F60C2A2">
          <v:shape id="_x0000_i1274" type="#_x0000_t75" style="width:32pt;height:16pt" o:ole="">
            <v:imagedata r:id="rId544" o:title=""/>
          </v:shape>
          <o:OLEObject Type="Embed" ProgID="Equation.DSMT4" ShapeID="_x0000_i1274" DrawAspect="Content" ObjectID="_1362569774" r:id="rId545"/>
        </w:object>
      </w:r>
      <w:r w:rsidRPr="00752797">
        <w:rPr>
          <w:rFonts w:cs="Tahoma"/>
          <w:lang w:val="en-US"/>
        </w:rPr>
        <w:t xml:space="preserve"> are obtained using relations similar to </w:t>
      </w:r>
      <w:r w:rsidRPr="00752797">
        <w:rPr>
          <w:rFonts w:cs="Tahoma"/>
          <w:lang w:val="en-US"/>
        </w:rPr>
        <w:fldChar w:fldCharType="begin"/>
      </w:r>
      <w:r w:rsidRPr="00752797">
        <w:rPr>
          <w:rFonts w:cs="Tahoma"/>
          <w:lang w:val="en-US"/>
        </w:rPr>
        <w:instrText xml:space="preserve"> GOTOBUTTON ZEqnNum771022  \* MERGEFORMAT </w:instrText>
      </w:r>
      <w:r w:rsidRPr="00752797">
        <w:rPr>
          <w:rFonts w:cs="Tahoma"/>
          <w:lang w:val="en-US"/>
        </w:rPr>
        <w:fldChar w:fldCharType="begin"/>
      </w:r>
      <w:r w:rsidRPr="00752797">
        <w:rPr>
          <w:rFonts w:cs="Tahoma"/>
          <w:lang w:val="en-US"/>
        </w:rPr>
        <w:instrText xml:space="preserve"> REF ZEqnNum771022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42</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Note that similar to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44</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4"/>
          <w:lang w:val="en-US"/>
        </w:rPr>
        <w:object w:dxaOrig="2120" w:dyaOrig="380" w14:anchorId="0E17699E">
          <v:shape id="_x0000_i1275" type="#_x0000_t75" style="width:107pt;height:18pt" o:ole="">
            <v:imagedata r:id="rId546" o:title=""/>
          </v:shape>
          <o:OLEObject Type="Embed" ProgID="Equation.DSMT4" ShapeID="_x0000_i1275" DrawAspect="Content" ObjectID="_1362569775" r:id="rId547"/>
        </w:object>
      </w:r>
      <w:r w:rsidRPr="00752797">
        <w:rPr>
          <w:rFonts w:cs="Tahoma"/>
          <w:lang w:val="en-US"/>
        </w:rPr>
        <w:t xml:space="preserve">and again the kinematic boundary conditions is substituted for </w:t>
      </w:r>
      <w:r w:rsidRPr="00752797">
        <w:rPr>
          <w:rFonts w:cs="Tahoma"/>
          <w:position w:val="-10"/>
          <w:lang w:val="en-US"/>
        </w:rPr>
        <w:object w:dxaOrig="480" w:dyaOrig="320" w14:anchorId="333B7EAF">
          <v:shape id="_x0000_i1276" type="#_x0000_t75" style="width:25pt;height:16pt" o:ole="">
            <v:imagedata r:id="rId548" o:title=""/>
          </v:shape>
          <o:OLEObject Type="Embed" ProgID="Equation.DSMT4" ShapeID="_x0000_i1276" DrawAspect="Content" ObjectID="_1362569776" r:id="rId549"/>
        </w:object>
      </w:r>
      <w:r w:rsidRPr="00752797">
        <w:rPr>
          <w:rFonts w:cs="Tahoma"/>
          <w:lang w:val="en-US"/>
        </w:rPr>
        <w:t>.</w:t>
      </w:r>
    </w:p>
    <w:p w14:paraId="0656885B" w14:textId="77777777" w:rsidR="00A52150" w:rsidRPr="00752797" w:rsidRDefault="00A52150" w:rsidP="002603CC">
      <w:pPr>
        <w:rPr>
          <w:rFonts w:cs="Tahoma"/>
          <w:lang w:val="en-US"/>
        </w:rPr>
      </w:pPr>
    </w:p>
    <w:p w14:paraId="40B9C80D" w14:textId="77777777" w:rsidR="00A52150" w:rsidRPr="00752797" w:rsidRDefault="00A52150" w:rsidP="002603CC">
      <w:pPr>
        <w:rPr>
          <w:rFonts w:cs="Tahoma"/>
          <w:lang w:val="en-US"/>
        </w:rPr>
      </w:pPr>
      <w:r w:rsidRPr="00752797">
        <w:rPr>
          <w:rFonts w:cs="Tahoma"/>
          <w:lang w:val="en-US"/>
        </w:rPr>
        <w:lastRenderedPageBreak/>
        <w:t xml:space="preserve">The discrete vertical momentum balance of </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43</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ZEqnNum858516  \* MERGEFORMAT </w:instrText>
      </w:r>
      <w:r w:rsidRPr="00752797">
        <w:rPr>
          <w:rFonts w:cs="Tahoma"/>
          <w:lang w:val="en-US"/>
        </w:rPr>
        <w:fldChar w:fldCharType="begin"/>
      </w:r>
      <w:r w:rsidRPr="00752797">
        <w:rPr>
          <w:rFonts w:cs="Tahoma"/>
          <w:lang w:val="en-US"/>
        </w:rPr>
        <w:instrText xml:space="preserve"> REF ZEqnNum858516 \! \* MERGEFORMAT </w:instrText>
      </w:r>
      <w:r w:rsidRPr="00752797">
        <w:rPr>
          <w:rFonts w:cs="Tahoma"/>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47</w:instrText>
      </w:r>
      <w:r w:rsidR="002D6E55"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looks very different from the relations found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 xml:space="preserve">. This is mainly due to the application of the McCormack scheme for the advection. The discretisation of the pressure term is numerically fully equivalent to either the Keller box scheme as used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or the Hermetian relation used in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w:t>
      </w:r>
    </w:p>
    <w:sectPr w:rsidR="00A52150" w:rsidRPr="00752797" w:rsidSect="003363CC">
      <w:headerReference w:type="even" r:id="rId550"/>
      <w:headerReference w:type="default" r:id="rId551"/>
      <w:footerReference w:type="even" r:id="rId552"/>
      <w:footerReference w:type="default" r:id="rId553"/>
      <w:type w:val="oddPage"/>
      <w:pgSz w:w="11906" w:h="16838" w:code="9"/>
      <w:pgMar w:top="2552" w:right="1094" w:bottom="1077" w:left="2098" w:header="822" w:footer="199" w:gutter="0"/>
      <w:paperSrc w:first="1" w:other="1"/>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AE4E70" w14:textId="77777777" w:rsidR="00BF0787" w:rsidRDefault="00BF0787">
      <w:r>
        <w:separator/>
      </w:r>
    </w:p>
  </w:endnote>
  <w:endnote w:type="continuationSeparator" w:id="0">
    <w:p w14:paraId="0487DA0F" w14:textId="77777777" w:rsidR="00BF0787" w:rsidRDefault="00BF0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SimSun">
    <w:altName w:val="宋体"/>
    <w:charset w:val="86"/>
    <w:family w:val="auto"/>
    <w:pitch w:val="variable"/>
    <w:sig w:usb0="00000003" w:usb1="288F0000" w:usb2="00000016" w:usb3="00000000" w:csb0="00040001" w:csb1="00000000"/>
  </w:font>
  <w:font w:name="NimbusSanL-Regu">
    <w:altName w:val="Cambria"/>
    <w:panose1 w:val="00000000000000000000"/>
    <w:charset w:val="00"/>
    <w:family w:val="auto"/>
    <w:notTrueType/>
    <w:pitch w:val="default"/>
    <w:sig w:usb0="00000003" w:usb1="00000000" w:usb2="00000000" w:usb3="00000000" w:csb0="00000001" w:csb1="00000000"/>
  </w:font>
  <w:font w:name="CMBX10">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BF0787" w14:paraId="4B84E6B6" w14:textId="77777777">
      <w:tc>
        <w:tcPr>
          <w:tcW w:w="8413" w:type="dxa"/>
          <w:shd w:val="clear" w:color="auto" w:fill="auto"/>
        </w:tcPr>
        <w:p w14:paraId="6A975AD7" w14:textId="77777777" w:rsidR="00BF0787" w:rsidRDefault="00BF0787" w:rsidP="00817CCC">
          <w:pPr>
            <w:pStyle w:val="Huisstijl-Gegeven"/>
          </w:pPr>
          <w:bookmarkStart w:id="5" w:name="bmProject1" w:colFirst="0" w:colLast="0"/>
        </w:p>
      </w:tc>
    </w:tr>
    <w:bookmarkEnd w:id="5"/>
  </w:tbl>
  <w:p w14:paraId="4493B094" w14:textId="77777777" w:rsidR="00BF0787" w:rsidRDefault="00BF0787" w:rsidP="00E43C26"/>
  <w:p w14:paraId="70E9FD26" w14:textId="77777777" w:rsidR="00BF0787" w:rsidRDefault="00BF0787" w:rsidP="00E43C26"/>
  <w:p w14:paraId="5BA17D69" w14:textId="77777777" w:rsidR="00BF0787" w:rsidRDefault="00BF0787" w:rsidP="00E43C26"/>
  <w:p w14:paraId="5D55007B" w14:textId="77777777" w:rsidR="00BF0787" w:rsidRDefault="00BF0787" w:rsidP="00E43C26"/>
  <w:tbl>
    <w:tblPr>
      <w:tblW w:w="8420" w:type="dxa"/>
      <w:tblLayout w:type="fixed"/>
      <w:tblCellMar>
        <w:left w:w="0" w:type="dxa"/>
        <w:right w:w="0" w:type="dxa"/>
      </w:tblCellMar>
      <w:tblLook w:val="0000" w:firstRow="0" w:lastRow="0" w:firstColumn="0" w:lastColumn="0" w:noHBand="0" w:noVBand="0"/>
    </w:tblPr>
    <w:tblGrid>
      <w:gridCol w:w="8420"/>
    </w:tblGrid>
    <w:tr w:rsidR="00BF0787" w14:paraId="2555128C" w14:textId="77777777">
      <w:tc>
        <w:tcPr>
          <w:tcW w:w="8420" w:type="dxa"/>
          <w:shd w:val="clear" w:color="auto" w:fill="auto"/>
        </w:tcPr>
        <w:p w14:paraId="210058A2" w14:textId="77777777" w:rsidR="00BF0787" w:rsidRPr="000B5D5D" w:rsidRDefault="00BF0787" w:rsidP="00E43C26">
          <w:pPr>
            <w:pStyle w:val="Huisstijl-Voettekst"/>
          </w:pPr>
          <w:bookmarkStart w:id="6" w:name="bmCopyrightSectie1_1" w:colFirst="0" w:colLast="0"/>
          <w:bookmarkStart w:id="7" w:name="bmReportCmdVersion" w:colFirst="0" w:colLast="0"/>
          <w:r>
            <w:t>© Deltares, 2015, B</w:t>
          </w:r>
        </w:p>
      </w:tc>
    </w:tr>
    <w:bookmarkEnd w:id="6"/>
    <w:bookmarkEnd w:id="7"/>
  </w:tbl>
  <w:p w14:paraId="4BB55A94" w14:textId="77777777" w:rsidR="00BF0787" w:rsidRDefault="00BF0787" w:rsidP="00E43C26">
    <w:pPr>
      <w:pStyle w:val="Footer"/>
    </w:pPr>
  </w:p>
  <w:p w14:paraId="0760B1D1" w14:textId="77777777" w:rsidR="00BF0787" w:rsidRDefault="00BF0787" w:rsidP="00E43C26">
    <w:pPr>
      <w:pStyle w:val="Footer"/>
    </w:pPr>
  </w:p>
  <w:p w14:paraId="23924E6F" w14:textId="77777777" w:rsidR="00BF0787" w:rsidRDefault="00BF0787" w:rsidP="00E43C26">
    <w:pPr>
      <w:pStyle w:val="Footer"/>
    </w:pPr>
  </w:p>
  <w:p w14:paraId="3ED7B1F2" w14:textId="77777777" w:rsidR="00BF0787" w:rsidRPr="008F1D52" w:rsidRDefault="00BF0787"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BD177C">
      <w:rPr>
        <w:noProof/>
      </w:rPr>
      <w:instrText>1</w:instrText>
    </w:r>
    <w:r>
      <w:rPr>
        <w:noProof/>
      </w:rPr>
      <w:fldChar w:fldCharType="end"/>
    </w:r>
    <w:r w:rsidRPr="000E1715">
      <w:instrText>"</w:instrText>
    </w:r>
    <w:r w:rsidRPr="000E1715">
      <w:fldChar w:fldCharType="separate"/>
    </w:r>
    <w:bookmarkStart w:id="8" w:name="Seq1"/>
    <w:r w:rsidR="00BD177C">
      <w:rPr>
        <w:noProof/>
      </w:rPr>
      <w:t>1</w:t>
    </w:r>
    <w:bookmarkEnd w:id="8"/>
    <w:r w:rsidRPr="000E1715">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407E3" w14:textId="77777777" w:rsidR="00BF0787" w:rsidRDefault="00BF0787" w:rsidP="00E43C26">
    <w:pPr>
      <w:pStyle w:val="Footer"/>
    </w:pPr>
  </w:p>
  <w:p w14:paraId="2D3F5826" w14:textId="77777777" w:rsidR="00BF0787" w:rsidRDefault="00BF0787" w:rsidP="00E43C26">
    <w:pPr>
      <w:pStyle w:val="Footer"/>
    </w:pPr>
  </w:p>
  <w:p w14:paraId="7225649F" w14:textId="77777777" w:rsidR="00BF0787" w:rsidRDefault="00BF0787" w:rsidP="00E43C26">
    <w:pPr>
      <w:pStyle w:val="Footer"/>
    </w:pPr>
  </w:p>
  <w:p w14:paraId="1F921828" w14:textId="77777777" w:rsidR="00BF0787" w:rsidRDefault="00BF0787" w:rsidP="00E43C26">
    <w:pPr>
      <w:pStyle w:val="Footer"/>
    </w:pPr>
  </w:p>
  <w:p w14:paraId="42B57BB1" w14:textId="77777777" w:rsidR="00BF0787" w:rsidRPr="00E43C26" w:rsidRDefault="00BF0787" w:rsidP="00E43C2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42518" w14:textId="77777777" w:rsidR="00BF0787" w:rsidRDefault="00BF078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F0787" w:rsidRPr="004C2206" w14:paraId="7101CFF1" w14:textId="77777777">
      <w:tc>
        <w:tcPr>
          <w:tcW w:w="7656" w:type="dxa"/>
          <w:shd w:val="clear" w:color="auto" w:fill="auto"/>
        </w:tcPr>
        <w:p w14:paraId="6A7FB9E5" w14:textId="77777777" w:rsidR="00BF0787" w:rsidRPr="004C2206" w:rsidRDefault="00BF0787" w:rsidP="00A22DA3">
          <w:pPr>
            <w:pStyle w:val="Huisstijl-Koptekst"/>
          </w:pPr>
          <w:bookmarkStart w:id="23" w:name="bmVoettekstSectie2_2" w:colFirst="0" w:colLast="0"/>
          <w:r>
            <w:t>XBeach Manual</w:t>
          </w:r>
        </w:p>
      </w:tc>
      <w:tc>
        <w:tcPr>
          <w:tcW w:w="766" w:type="dxa"/>
        </w:tcPr>
        <w:p w14:paraId="410B7E87" w14:textId="77777777" w:rsidR="00BF0787" w:rsidRPr="00B32B0E" w:rsidRDefault="00BF0787" w:rsidP="00A22DA3">
          <w:pPr>
            <w:pStyle w:val="Huisstijl-Pagina"/>
          </w:pPr>
        </w:p>
      </w:tc>
    </w:tr>
    <w:bookmarkEnd w:id="23"/>
  </w:tbl>
  <w:p w14:paraId="6D9334A7" w14:textId="77777777" w:rsidR="00BF0787" w:rsidRPr="00A22DA3" w:rsidRDefault="00BF0787" w:rsidP="00A22DA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547D" w14:textId="77777777" w:rsidR="00BF0787" w:rsidRDefault="00BF0787"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F0787" w:rsidRPr="004C2206" w14:paraId="57B9C1F7" w14:textId="77777777">
      <w:tc>
        <w:tcPr>
          <w:tcW w:w="7656" w:type="dxa"/>
          <w:shd w:val="clear" w:color="auto" w:fill="auto"/>
        </w:tcPr>
        <w:p w14:paraId="5770FB34" w14:textId="77777777" w:rsidR="00BF0787" w:rsidRPr="004C2206" w:rsidRDefault="00BF0787" w:rsidP="000C5FE2">
          <w:pPr>
            <w:pStyle w:val="Huisstijl-Koptekst"/>
          </w:pPr>
          <w:bookmarkStart w:id="24" w:name="bmVoettekstSectie2_1" w:colFirst="0" w:colLast="0"/>
          <w:r>
            <w:t>XBeach Manual</w:t>
          </w:r>
        </w:p>
      </w:tc>
      <w:tc>
        <w:tcPr>
          <w:tcW w:w="766" w:type="dxa"/>
        </w:tcPr>
        <w:p w14:paraId="2461D1C9" w14:textId="77777777" w:rsidR="00BF0787" w:rsidRPr="00B32B0E" w:rsidRDefault="00BF0787" w:rsidP="00E43C26">
          <w:pPr>
            <w:pStyle w:val="Huisstijl-Pagina"/>
          </w:pPr>
        </w:p>
      </w:tc>
    </w:tr>
  </w:tbl>
  <w:bookmarkEnd w:id="24"/>
  <w:p w14:paraId="0C53188B" w14:textId="77777777" w:rsidR="00BF0787" w:rsidRPr="00EB7C9E" w:rsidRDefault="00BF0787"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BD177C">
      <w:rPr>
        <w:noProof/>
      </w:rPr>
      <w:instrText>1</w:instrText>
    </w:r>
    <w:r>
      <w:rPr>
        <w:noProof/>
      </w:rPr>
      <w:fldChar w:fldCharType="end"/>
    </w:r>
    <w:r w:rsidRPr="000E1715">
      <w:instrText>"</w:instrText>
    </w:r>
    <w:r w:rsidRPr="000E1715">
      <w:fldChar w:fldCharType="separate"/>
    </w:r>
    <w:bookmarkStart w:id="25" w:name="Seq2"/>
    <w:r w:rsidR="00BD177C">
      <w:rPr>
        <w:noProof/>
      </w:rPr>
      <w:t>1</w:t>
    </w:r>
    <w:bookmarkEnd w:id="25"/>
    <w:r w:rsidRPr="000E1715">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0A3C" w14:textId="77777777" w:rsidR="00BF0787" w:rsidRDefault="00BF0787"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F0787" w:rsidRPr="004C2206" w14:paraId="65BE2513" w14:textId="77777777">
      <w:tc>
        <w:tcPr>
          <w:tcW w:w="7656" w:type="dxa"/>
          <w:shd w:val="clear" w:color="auto" w:fill="auto"/>
        </w:tcPr>
        <w:p w14:paraId="72484C4D" w14:textId="77777777" w:rsidR="00BF0787" w:rsidRPr="004C2206" w:rsidRDefault="00BF0787" w:rsidP="00E43C26">
          <w:pPr>
            <w:pStyle w:val="Huisstijl-Koptekst"/>
          </w:pPr>
        </w:p>
      </w:tc>
      <w:tc>
        <w:tcPr>
          <w:tcW w:w="766" w:type="dxa"/>
        </w:tcPr>
        <w:p w14:paraId="5AA42221" w14:textId="77777777" w:rsidR="00BF0787" w:rsidRPr="00B32B0E" w:rsidRDefault="00BF0787" w:rsidP="00E43C26">
          <w:pPr>
            <w:pStyle w:val="Huisstijl-Pagina"/>
          </w:pPr>
        </w:p>
      </w:tc>
    </w:tr>
  </w:tbl>
  <w:p w14:paraId="4AA148FB" w14:textId="77777777" w:rsidR="00BF0787" w:rsidRPr="00EB7C9E" w:rsidRDefault="00BF0787" w:rsidP="00E43C2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A0B5F" w14:textId="77777777" w:rsidR="00BF0787" w:rsidRDefault="00BF0787" w:rsidP="004E27A9">
    <w:pPr>
      <w:pStyle w:val="Footer"/>
      <w:ind w:right="360"/>
    </w:pPr>
    <w:r>
      <w:rPr>
        <w:noProof/>
        <w:lang w:val="en-US"/>
      </w:rPr>
      <mc:AlternateContent>
        <mc:Choice Requires="wps">
          <w:drawing>
            <wp:anchor distT="0" distB="0" distL="114300" distR="114300" simplePos="0" relativeHeight="251664384" behindDoc="0" locked="0" layoutInCell="1" allowOverlap="1" wp14:anchorId="19FF7A93" wp14:editId="790E2A19">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F0787" w14:paraId="23087002" w14:textId="77777777">
                            <w:tc>
                              <w:tcPr>
                                <w:tcW w:w="7784" w:type="dxa"/>
                                <w:shd w:val="clear" w:color="auto" w:fill="auto"/>
                              </w:tcPr>
                              <w:p w14:paraId="2AE15F0E" w14:textId="77777777" w:rsidR="00BF0787" w:rsidRDefault="00BF0787" w:rsidP="001220C3">
                                <w:pPr>
                                  <w:pStyle w:val="Huisstijl-Koptekst"/>
                                  <w:jc w:val="right"/>
                                </w:pPr>
                                <w:bookmarkStart w:id="34" w:name="bmVoettekstSectie3_2" w:colFirst="0" w:colLast="0"/>
                                <w:r>
                                  <w:t>XBeach Manual</w:t>
                                </w:r>
                              </w:p>
                            </w:tc>
                          </w:tr>
                          <w:bookmarkEnd w:id="34"/>
                        </w:tbl>
                        <w:p w14:paraId="15BDC0FD" w14:textId="77777777" w:rsidR="00BF0787" w:rsidRDefault="00BF0787"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F0787" w14:paraId="23087002" w14:textId="77777777">
                      <w:tc>
                        <w:tcPr>
                          <w:tcW w:w="7784" w:type="dxa"/>
                          <w:shd w:val="clear" w:color="auto" w:fill="auto"/>
                        </w:tcPr>
                        <w:p w14:paraId="2AE15F0E" w14:textId="77777777" w:rsidR="00BF0787" w:rsidRDefault="00BF0787" w:rsidP="001220C3">
                          <w:pPr>
                            <w:pStyle w:val="Huisstijl-Koptekst"/>
                            <w:jc w:val="right"/>
                          </w:pPr>
                          <w:bookmarkStart w:id="35" w:name="bmVoettekstSectie3_2" w:colFirst="0" w:colLast="0"/>
                          <w:r>
                            <w:t>XBeach Manual</w:t>
                          </w:r>
                        </w:p>
                      </w:tc>
                    </w:tr>
                    <w:bookmarkEnd w:id="35"/>
                  </w:tbl>
                  <w:p w14:paraId="15BDC0FD" w14:textId="77777777" w:rsidR="00BF0787" w:rsidRDefault="00BF0787"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BF0787" w:rsidRPr="004C2206" w14:paraId="45057A3B" w14:textId="77777777">
      <w:tc>
        <w:tcPr>
          <w:tcW w:w="854" w:type="dxa"/>
        </w:tcPr>
        <w:p w14:paraId="7D230F0E" w14:textId="77777777" w:rsidR="00BF0787" w:rsidRPr="00A21DE8" w:rsidRDefault="00BF0787" w:rsidP="00A45B92">
          <w:pPr>
            <w:pStyle w:val="Huisstijl-Pagina"/>
            <w:jc w:val="left"/>
          </w:pPr>
          <w:r w:rsidRPr="007D5040">
            <w:fldChar w:fldCharType="begin"/>
          </w:r>
          <w:r w:rsidRPr="007D5040">
            <w:instrText xml:space="preserve"> PAGE</w:instrText>
          </w:r>
          <w:r w:rsidRPr="007D5040">
            <w:fldChar w:fldCharType="separate"/>
          </w:r>
          <w:r w:rsidR="00BD177C">
            <w:t>ii</w:t>
          </w:r>
          <w:r w:rsidRPr="007D5040">
            <w:fldChar w:fldCharType="end"/>
          </w:r>
        </w:p>
      </w:tc>
    </w:tr>
  </w:tbl>
  <w:p w14:paraId="7E2F03DE" w14:textId="77777777" w:rsidR="00BF0787" w:rsidRPr="00B24026" w:rsidRDefault="00BF0787" w:rsidP="00A45B92">
    <w:pPr>
      <w:pStyle w:val="Footer"/>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61C1C" w14:textId="77777777" w:rsidR="00BF0787" w:rsidRDefault="00BF0787" w:rsidP="008B1324">
    <w:pPr>
      <w:pStyle w:val="Footer"/>
      <w:ind w:right="360"/>
    </w:pPr>
    <w:r>
      <w:rPr>
        <w:noProof/>
        <w:lang w:val="en-US"/>
      </w:rPr>
      <mc:AlternateContent>
        <mc:Choice Requires="wps">
          <w:drawing>
            <wp:anchor distT="0" distB="0" distL="114300" distR="114300" simplePos="0" relativeHeight="251663360" behindDoc="0" locked="0" layoutInCell="1" allowOverlap="1" wp14:anchorId="2F71F2F9" wp14:editId="418317E5">
              <wp:simplePos x="0" y="0"/>
              <wp:positionH relativeFrom="margin">
                <wp:align>right</wp:align>
              </wp:positionH>
              <wp:positionV relativeFrom="paragraph">
                <wp:posOffset>114935</wp:posOffset>
              </wp:positionV>
              <wp:extent cx="29781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14:paraId="022C7A0A" w14:textId="77777777">
                            <w:tc>
                              <w:tcPr>
                                <w:tcW w:w="1094" w:type="dxa"/>
                                <w:shd w:val="clear" w:color="auto" w:fill="auto"/>
                                <w:tcMar>
                                  <w:right w:w="85" w:type="dxa"/>
                                </w:tcMar>
                              </w:tcPr>
                              <w:p w14:paraId="6B42F135" w14:textId="77777777" w:rsidR="00BF0787" w:rsidRPr="007D5040" w:rsidRDefault="00BF0787" w:rsidP="004E27A9">
                                <w:pPr>
                                  <w:pStyle w:val="Huisstijl-Pagina"/>
                                </w:pPr>
                                <w:r w:rsidRPr="007D5040">
                                  <w:fldChar w:fldCharType="begin"/>
                                </w:r>
                                <w:r w:rsidRPr="007D5040">
                                  <w:instrText xml:space="preserve"> PAGE</w:instrText>
                                </w:r>
                                <w:r w:rsidRPr="007D5040">
                                  <w:fldChar w:fldCharType="separate"/>
                                </w:r>
                                <w:r w:rsidR="00BD177C">
                                  <w:t>iii</w:t>
                                </w:r>
                                <w:r w:rsidRPr="007D5040">
                                  <w:fldChar w:fldCharType="end"/>
                                </w:r>
                              </w:p>
                            </w:tc>
                          </w:tr>
                        </w:tbl>
                        <w:p w14:paraId="7F5287CD" w14:textId="77777777" w:rsidR="00BF0787" w:rsidRDefault="00BF0787"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36" type="#_x0000_t202" style="position:absolute;left:0;text-align:left;margin-left:-27.75pt;margin-top:9.05pt;width:23.4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14:paraId="022C7A0A" w14:textId="77777777">
                      <w:tc>
                        <w:tcPr>
                          <w:tcW w:w="1094" w:type="dxa"/>
                          <w:shd w:val="clear" w:color="auto" w:fill="auto"/>
                          <w:tcMar>
                            <w:right w:w="85" w:type="dxa"/>
                          </w:tcMar>
                        </w:tcPr>
                        <w:p w14:paraId="6B42F135" w14:textId="77777777" w:rsidR="00BF0787" w:rsidRPr="007D5040" w:rsidRDefault="00BF0787" w:rsidP="004E27A9">
                          <w:pPr>
                            <w:pStyle w:val="Huisstijl-Pagina"/>
                          </w:pPr>
                          <w:r w:rsidRPr="007D5040">
                            <w:fldChar w:fldCharType="begin"/>
                          </w:r>
                          <w:r w:rsidRPr="007D5040">
                            <w:instrText xml:space="preserve"> PAGE</w:instrText>
                          </w:r>
                          <w:r w:rsidRPr="007D5040">
                            <w:fldChar w:fldCharType="separate"/>
                          </w:r>
                          <w:r w:rsidR="00BD177C">
                            <w:t>iii</w:t>
                          </w:r>
                          <w:r w:rsidRPr="007D5040">
                            <w:fldChar w:fldCharType="end"/>
                          </w:r>
                        </w:p>
                      </w:tc>
                    </w:tr>
                  </w:tbl>
                  <w:p w14:paraId="7F5287CD" w14:textId="77777777" w:rsidR="00BF0787" w:rsidRDefault="00BF0787"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F0787" w:rsidRPr="004C2206" w14:paraId="3C5D9373" w14:textId="77777777">
      <w:tc>
        <w:tcPr>
          <w:tcW w:w="7371" w:type="dxa"/>
          <w:shd w:val="clear" w:color="auto" w:fill="auto"/>
        </w:tcPr>
        <w:p w14:paraId="1CC13D69" w14:textId="77777777" w:rsidR="00BF0787" w:rsidRPr="004C2206" w:rsidRDefault="00BF0787" w:rsidP="006A0A14">
          <w:pPr>
            <w:pStyle w:val="Huisstijl-Koptekst"/>
          </w:pPr>
          <w:bookmarkStart w:id="36" w:name="bmVoettekstSectie3_1" w:colFirst="0" w:colLast="0"/>
          <w:r>
            <w:t>XBeach Manual</w:t>
          </w:r>
        </w:p>
      </w:tc>
    </w:tr>
  </w:tbl>
  <w:bookmarkEnd w:id="36"/>
  <w:p w14:paraId="6CEE865B" w14:textId="77777777" w:rsidR="00BF0787" w:rsidRPr="000E1715" w:rsidRDefault="00BF0787"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BD177C">
      <w:rPr>
        <w:noProof/>
      </w:rPr>
      <w:instrText>3</w:instrText>
    </w:r>
    <w:r>
      <w:rPr>
        <w:noProof/>
      </w:rPr>
      <w:fldChar w:fldCharType="end"/>
    </w:r>
    <w:r w:rsidRPr="000E1715">
      <w:instrText>"</w:instrText>
    </w:r>
    <w:r w:rsidRPr="000E1715">
      <w:fldChar w:fldCharType="separate"/>
    </w:r>
    <w:bookmarkStart w:id="37" w:name="Seq3"/>
    <w:r w:rsidR="00BD177C">
      <w:rPr>
        <w:noProof/>
      </w:rPr>
      <w:t>3</w:t>
    </w:r>
    <w:bookmarkEnd w:id="37"/>
    <w:r w:rsidRPr="000E1715">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17878" w14:textId="77777777" w:rsidR="00BF0787" w:rsidRDefault="00BF0787" w:rsidP="006C06A2">
    <w:pPr>
      <w:pStyle w:val="Footer"/>
    </w:pPr>
    <w:r>
      <w:rPr>
        <w:noProof/>
        <w:lang w:val="en-US"/>
      </w:rPr>
      <mc:AlternateContent>
        <mc:Choice Requires="wps">
          <w:drawing>
            <wp:anchor distT="0" distB="0" distL="114300" distR="114300" simplePos="0" relativeHeight="251665408" behindDoc="0" locked="0" layoutInCell="1" allowOverlap="1" wp14:anchorId="002B21FE" wp14:editId="11C3CE77">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F0787" w:rsidRPr="004C2206" w14:paraId="0DE159F6" w14:textId="77777777" w:rsidTr="00426356">
                            <w:tc>
                              <w:tcPr>
                                <w:tcW w:w="1176" w:type="dxa"/>
                              </w:tcPr>
                              <w:bookmarkStart w:id="384" w:name="bmPagina2" w:colFirst="0" w:colLast="0"/>
                              <w:p w14:paraId="5D25CAC9" w14:textId="77777777" w:rsidR="00BF0787" w:rsidRPr="00A21DE8" w:rsidRDefault="00BF0787" w:rsidP="00F3579D">
                                <w:pPr>
                                  <w:pStyle w:val="Huisstijl-Pagina"/>
                                  <w:jc w:val="left"/>
                                </w:pPr>
                                <w:r>
                                  <w:fldChar w:fldCharType="begin"/>
                                </w:r>
                                <w:r>
                                  <w:instrText xml:space="preserve"> PAGE  \* MERGEFORMAT </w:instrText>
                                </w:r>
                                <w:r>
                                  <w:fldChar w:fldCharType="separate"/>
                                </w:r>
                                <w:r w:rsidR="00BD177C">
                                  <w:t>8</w:t>
                                </w:r>
                                <w:r>
                                  <w:fldChar w:fldCharType="end"/>
                                </w:r>
                                <w:r>
                                  <w:t xml:space="preserve"> of 105</w:t>
                                </w:r>
                              </w:p>
                            </w:tc>
                          </w:tr>
                          <w:bookmarkEnd w:id="384"/>
                        </w:tbl>
                        <w:p w14:paraId="1944FD26" w14:textId="77777777" w:rsidR="00BF0787" w:rsidRDefault="00BF0787"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4" o:spid="_x0000_s1040" type="#_x0000_t202" style="position:absolute;left:0;text-align:left;margin-left:-10.05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F0787" w:rsidRPr="004C2206" w14:paraId="0DE159F6" w14:textId="77777777" w:rsidTr="00426356">
                      <w:tc>
                        <w:tcPr>
                          <w:tcW w:w="1176" w:type="dxa"/>
                        </w:tcPr>
                        <w:bookmarkStart w:id="385" w:name="bmPagina2" w:colFirst="0" w:colLast="0"/>
                        <w:p w14:paraId="5D25CAC9" w14:textId="77777777" w:rsidR="00BF0787" w:rsidRPr="00A21DE8" w:rsidRDefault="00BF0787" w:rsidP="00F3579D">
                          <w:pPr>
                            <w:pStyle w:val="Huisstijl-Pagina"/>
                            <w:jc w:val="left"/>
                          </w:pPr>
                          <w:r>
                            <w:fldChar w:fldCharType="begin"/>
                          </w:r>
                          <w:r>
                            <w:instrText xml:space="preserve"> PAGE  \* MERGEFORMAT </w:instrText>
                          </w:r>
                          <w:r>
                            <w:fldChar w:fldCharType="separate"/>
                          </w:r>
                          <w:r w:rsidR="00BD177C">
                            <w:t>8</w:t>
                          </w:r>
                          <w:r>
                            <w:fldChar w:fldCharType="end"/>
                          </w:r>
                          <w:r>
                            <w:t xml:space="preserve"> of 105</w:t>
                          </w:r>
                        </w:p>
                      </w:tc>
                    </w:tr>
                    <w:bookmarkEnd w:id="385"/>
                  </w:tbl>
                  <w:p w14:paraId="1944FD26" w14:textId="77777777" w:rsidR="00BF0787" w:rsidRDefault="00BF0787"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BF0787" w:rsidRPr="004C2206" w14:paraId="67F3144B" w14:textId="77777777" w:rsidTr="009E3CFF">
      <w:trPr>
        <w:jc w:val="right"/>
      </w:trPr>
      <w:tc>
        <w:tcPr>
          <w:tcW w:w="7371" w:type="dxa"/>
          <w:shd w:val="clear" w:color="auto" w:fill="auto"/>
          <w:tcMar>
            <w:right w:w="28" w:type="dxa"/>
          </w:tcMar>
        </w:tcPr>
        <w:p w14:paraId="68177BBE" w14:textId="77777777" w:rsidR="00BF0787" w:rsidRPr="004C2206" w:rsidRDefault="00BF0787" w:rsidP="00C20E72">
          <w:pPr>
            <w:pStyle w:val="Huisstijl-Koptekst"/>
            <w:jc w:val="right"/>
          </w:pPr>
          <w:bookmarkStart w:id="386" w:name="bmVoettekstSectie4_2" w:colFirst="0" w:colLast="0"/>
          <w:r>
            <w:t>XBeach Manual</w:t>
          </w:r>
        </w:p>
      </w:tc>
    </w:tr>
    <w:bookmarkEnd w:id="386"/>
  </w:tbl>
  <w:p w14:paraId="735E6D24" w14:textId="77777777" w:rsidR="00BF0787" w:rsidRPr="006C06A2" w:rsidRDefault="00BF0787" w:rsidP="006C06A2">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CFEDF" w14:textId="77777777" w:rsidR="00BF0787" w:rsidRDefault="00BF0787" w:rsidP="001220C3">
    <w:pPr>
      <w:pStyle w:val="Footer"/>
    </w:pPr>
    <w:r>
      <w:rPr>
        <w:noProof/>
        <w:lang w:val="en-US"/>
      </w:rPr>
      <mc:AlternateContent>
        <mc:Choice Requires="wps">
          <w:drawing>
            <wp:anchor distT="0" distB="0" distL="114300" distR="114300" simplePos="0" relativeHeight="251660288" behindDoc="0" locked="0" layoutInCell="1" allowOverlap="1" wp14:anchorId="1FD45FC2" wp14:editId="316A63FC">
              <wp:simplePos x="0" y="0"/>
              <wp:positionH relativeFrom="margin">
                <wp:align>right</wp:align>
              </wp:positionH>
              <wp:positionV relativeFrom="paragraph">
                <wp:posOffset>114935</wp:posOffset>
              </wp:positionV>
              <wp:extent cx="29781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14:paraId="3AD3E7E1" w14:textId="77777777">
                            <w:trPr>
                              <w:trHeight w:val="568"/>
                            </w:trPr>
                            <w:tc>
                              <w:tcPr>
                                <w:tcW w:w="1094" w:type="dxa"/>
                                <w:shd w:val="clear" w:color="auto" w:fill="auto"/>
                                <w:tcMar>
                                  <w:right w:w="85" w:type="dxa"/>
                                </w:tcMar>
                              </w:tcPr>
                              <w:bookmarkStart w:id="387" w:name="bmPagina1" w:colFirst="0" w:colLast="0"/>
                              <w:bookmarkStart w:id="388" w:name="bmTotPag" w:colFirst="0" w:colLast="0"/>
                              <w:p w14:paraId="36501F77" w14:textId="77777777" w:rsidR="00BF0787" w:rsidRPr="007D5040" w:rsidRDefault="00BF0787" w:rsidP="0073638B">
                                <w:pPr>
                                  <w:pStyle w:val="Huisstijl-Pagina"/>
                                </w:pPr>
                                <w:r>
                                  <w:fldChar w:fldCharType="begin"/>
                                </w:r>
                                <w:r>
                                  <w:instrText xml:space="preserve"> PAGE  \* MERGEFORMAT </w:instrText>
                                </w:r>
                                <w:r>
                                  <w:fldChar w:fldCharType="separate"/>
                                </w:r>
                                <w:r w:rsidR="00BD177C">
                                  <w:t>9</w:t>
                                </w:r>
                                <w:r>
                                  <w:fldChar w:fldCharType="end"/>
                                </w:r>
                                <w:r>
                                  <w:t xml:space="preserve"> of 135</w:t>
                                </w:r>
                              </w:p>
                            </w:tc>
                          </w:tr>
                          <w:bookmarkEnd w:id="387"/>
                          <w:bookmarkEnd w:id="388"/>
                        </w:tbl>
                        <w:p w14:paraId="6E737FCC" w14:textId="77777777" w:rsidR="00BF0787" w:rsidRDefault="00BF0787"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7" o:spid="_x0000_s1041" type="#_x0000_t202" style="position:absolute;left:0;text-align:left;margin-left:-27.75pt;margin-top:9.05pt;width:23.4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F0787" w14:paraId="3AD3E7E1" w14:textId="77777777">
                      <w:trPr>
                        <w:trHeight w:val="568"/>
                      </w:trPr>
                      <w:tc>
                        <w:tcPr>
                          <w:tcW w:w="1094" w:type="dxa"/>
                          <w:shd w:val="clear" w:color="auto" w:fill="auto"/>
                          <w:tcMar>
                            <w:right w:w="85" w:type="dxa"/>
                          </w:tcMar>
                        </w:tcPr>
                        <w:bookmarkStart w:id="389" w:name="bmPagina1" w:colFirst="0" w:colLast="0"/>
                        <w:bookmarkStart w:id="390" w:name="bmTotPag" w:colFirst="0" w:colLast="0"/>
                        <w:p w14:paraId="36501F77" w14:textId="77777777" w:rsidR="00BF0787" w:rsidRPr="007D5040" w:rsidRDefault="00BF0787" w:rsidP="0073638B">
                          <w:pPr>
                            <w:pStyle w:val="Huisstijl-Pagina"/>
                          </w:pPr>
                          <w:r>
                            <w:fldChar w:fldCharType="begin"/>
                          </w:r>
                          <w:r>
                            <w:instrText xml:space="preserve"> PAGE  \* MERGEFORMAT </w:instrText>
                          </w:r>
                          <w:r>
                            <w:fldChar w:fldCharType="separate"/>
                          </w:r>
                          <w:r w:rsidR="00BD177C">
                            <w:t>9</w:t>
                          </w:r>
                          <w:r>
                            <w:fldChar w:fldCharType="end"/>
                          </w:r>
                          <w:r>
                            <w:t xml:space="preserve"> of 135</w:t>
                          </w:r>
                        </w:p>
                      </w:tc>
                    </w:tr>
                    <w:bookmarkEnd w:id="389"/>
                    <w:bookmarkEnd w:id="390"/>
                  </w:tbl>
                  <w:p w14:paraId="6E737FCC" w14:textId="77777777" w:rsidR="00BF0787" w:rsidRDefault="00BF0787"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F0787" w:rsidRPr="004C2206" w14:paraId="7073AF7A" w14:textId="77777777">
      <w:tc>
        <w:tcPr>
          <w:tcW w:w="7371" w:type="dxa"/>
          <w:shd w:val="clear" w:color="auto" w:fill="auto"/>
        </w:tcPr>
        <w:p w14:paraId="042A93C5" w14:textId="77777777" w:rsidR="00BF0787" w:rsidRPr="004C2206" w:rsidRDefault="00BF0787" w:rsidP="000C5FE2">
          <w:pPr>
            <w:pStyle w:val="Huisstijl-Koptekst"/>
          </w:pPr>
          <w:bookmarkStart w:id="391" w:name="bmVoettekstSectie4_1" w:colFirst="0" w:colLast="0"/>
          <w:r>
            <w:t>XBeach Manual</w:t>
          </w:r>
        </w:p>
      </w:tc>
    </w:tr>
    <w:bookmarkEnd w:id="391"/>
  </w:tbl>
  <w:p w14:paraId="211FBD07" w14:textId="77777777" w:rsidR="00BF0787" w:rsidRPr="00EB7C9E" w:rsidRDefault="00BF0787" w:rsidP="009416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77C077" w14:textId="77777777" w:rsidR="00BF0787" w:rsidRDefault="00BF0787">
      <w:r>
        <w:separator/>
      </w:r>
    </w:p>
  </w:footnote>
  <w:footnote w:type="continuationSeparator" w:id="0">
    <w:p w14:paraId="71EFC582" w14:textId="77777777" w:rsidR="00BF0787" w:rsidRDefault="00BF0787">
      <w:r>
        <w:continuationSeparator/>
      </w:r>
    </w:p>
  </w:footnote>
  <w:footnote w:id="1">
    <w:p w14:paraId="598A83AD" w14:textId="77777777" w:rsidR="00BF0787" w:rsidRPr="00BE0D9D" w:rsidRDefault="00BF0787" w:rsidP="009957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sidR="002D6E55">
        <w:rPr>
          <w:lang w:val="en-US"/>
        </w:rPr>
        <w:t>2.3.4</w:t>
      </w:r>
      <w:r>
        <w:rPr>
          <w:lang w:val="en-US"/>
        </w:rPr>
        <w:fldChar w:fldCharType="end"/>
      </w:r>
      <w:r>
        <w:rPr>
          <w:lang w:val="en-US"/>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2BCA7" w14:textId="77777777" w:rsidR="00BF0787" w:rsidRDefault="00BF0787" w:rsidP="00580167">
    <w:r>
      <w:rPr>
        <w:noProof/>
        <w:lang w:val="en-US"/>
      </w:rPr>
      <mc:AlternateContent>
        <mc:Choice Requires="wps">
          <w:drawing>
            <wp:anchor distT="0" distB="0" distL="114300" distR="114300" simplePos="0" relativeHeight="251656192" behindDoc="0" locked="0" layoutInCell="1" allowOverlap="1" wp14:anchorId="586BB2B1" wp14:editId="36B309FE">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BF0787" w14:paraId="6BEE9C51" w14:textId="77777777">
                            <w:tc>
                              <w:tcPr>
                                <w:tcW w:w="6237" w:type="dxa"/>
                                <w:shd w:val="clear" w:color="auto" w:fill="auto"/>
                              </w:tcPr>
                              <w:p w14:paraId="08B6E7FD" w14:textId="77777777" w:rsidR="00BF0787" w:rsidRPr="00564E53" w:rsidRDefault="00BF0787" w:rsidP="00564E53">
                                <w:pPr>
                                  <w:pStyle w:val="Huisstijl-Gegeven"/>
                                </w:pPr>
                                <w:bookmarkStart w:id="0" w:name="bmAuteurs1" w:colFirst="0" w:colLast="0"/>
                              </w:p>
                            </w:tc>
                          </w:tr>
                          <w:bookmarkEnd w:id="0"/>
                        </w:tbl>
                        <w:p w14:paraId="3BEFAD3D" w14:textId="77777777" w:rsidR="00BF0787" w:rsidRDefault="00BF0787" w:rsidP="000369FA">
                          <w:pPr>
                            <w:pStyle w:val="Header"/>
                          </w:pPr>
                        </w:p>
                        <w:p w14:paraId="74D5C085" w14:textId="77777777" w:rsidR="00BF0787" w:rsidRDefault="00BF07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BF0787" w14:paraId="6BEE9C51" w14:textId="77777777">
                      <w:tc>
                        <w:tcPr>
                          <w:tcW w:w="6237" w:type="dxa"/>
                          <w:shd w:val="clear" w:color="auto" w:fill="auto"/>
                        </w:tcPr>
                        <w:p w14:paraId="08B6E7FD" w14:textId="77777777" w:rsidR="00BF0787" w:rsidRPr="00564E53" w:rsidRDefault="00BF0787" w:rsidP="00564E53">
                          <w:pPr>
                            <w:pStyle w:val="Huisstijl-Gegeven"/>
                          </w:pPr>
                          <w:bookmarkStart w:id="1" w:name="bmAuteurs1" w:colFirst="0" w:colLast="0"/>
                        </w:p>
                      </w:tc>
                    </w:tr>
                    <w:bookmarkEnd w:id="1"/>
                  </w:tbl>
                  <w:p w14:paraId="3BEFAD3D" w14:textId="77777777" w:rsidR="00BF0787" w:rsidRDefault="00BF0787" w:rsidP="000369FA">
                    <w:pPr>
                      <w:pStyle w:val="Header"/>
                    </w:pPr>
                  </w:p>
                  <w:p w14:paraId="74D5C085" w14:textId="77777777" w:rsidR="00BF0787" w:rsidRDefault="00BF0787"/>
                </w:txbxContent>
              </v:textbox>
              <w10:wrap anchorx="page" anchory="page"/>
            </v:shape>
          </w:pict>
        </mc:Fallback>
      </mc:AlternateContent>
    </w:r>
    <w:r>
      <w:rPr>
        <w:noProof/>
        <w:lang w:val="en-US"/>
      </w:rPr>
      <mc:AlternateContent>
        <mc:Choice Requires="wps">
          <w:drawing>
            <wp:anchor distT="0" distB="0" distL="114300" distR="114300" simplePos="0" relativeHeight="251650048" behindDoc="1" locked="0" layoutInCell="1" allowOverlap="1" wp14:anchorId="0D931903" wp14:editId="5F33435B">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05EA3184" w14:textId="77777777">
                            <w:trPr>
                              <w:trHeight w:val="1701"/>
                            </w:trPr>
                            <w:tc>
                              <w:tcPr>
                                <w:tcW w:w="4560" w:type="dxa"/>
                                <w:shd w:val="clear" w:color="auto" w:fill="auto"/>
                              </w:tcPr>
                              <w:p w14:paraId="1FF144D4" w14:textId="77777777" w:rsidR="00BF0787" w:rsidRDefault="00BF0787" w:rsidP="003363CC">
                                <w:pPr>
                                  <w:jc w:val="right"/>
                                </w:pPr>
                                <w:bookmarkStart w:id="2" w:name="bmLogoSectie1_1" w:colFirst="0" w:colLast="0"/>
                                <w:r>
                                  <w:rPr>
                                    <w:noProof/>
                                    <w:lang w:val="en-US"/>
                                  </w:rPr>
                                  <w:drawing>
                                    <wp:inline distT="0" distB="0" distL="0" distR="0" wp14:anchorId="6392A314" wp14:editId="0B87264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14:paraId="047A46C9" w14:textId="77777777" w:rsidR="00BF0787" w:rsidRDefault="00BF0787"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05EA3184" w14:textId="77777777">
                      <w:trPr>
                        <w:trHeight w:val="1701"/>
                      </w:trPr>
                      <w:tc>
                        <w:tcPr>
                          <w:tcW w:w="4560" w:type="dxa"/>
                          <w:shd w:val="clear" w:color="auto" w:fill="auto"/>
                        </w:tcPr>
                        <w:p w14:paraId="1FF144D4" w14:textId="77777777" w:rsidR="00BF0787" w:rsidRDefault="00BF0787" w:rsidP="003363CC">
                          <w:pPr>
                            <w:jc w:val="right"/>
                          </w:pPr>
                          <w:bookmarkStart w:id="3" w:name="bmLogoSectie1_1" w:colFirst="0" w:colLast="0"/>
                          <w:r>
                            <w:rPr>
                              <w:noProof/>
                              <w:lang w:val="en-US"/>
                            </w:rPr>
                            <w:drawing>
                              <wp:inline distT="0" distB="0" distL="0" distR="0" wp14:anchorId="6392A314" wp14:editId="0B87264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14:paraId="047A46C9" w14:textId="77777777" w:rsidR="00BF0787" w:rsidRDefault="00BF0787" w:rsidP="00580167"/>
                </w:txbxContent>
              </v:textbox>
              <w10:wrap anchorx="page" anchory="page"/>
            </v:shape>
          </w:pict>
        </mc:Fallback>
      </mc:AlternateContent>
    </w:r>
  </w:p>
  <w:p w14:paraId="008C1FEC" w14:textId="77777777" w:rsidR="00BF0787" w:rsidRDefault="00BF0787" w:rsidP="00580167"/>
  <w:p w14:paraId="1AB15EA1" w14:textId="77777777" w:rsidR="00BF0787" w:rsidRDefault="00BF0787" w:rsidP="00580167"/>
  <w:p w14:paraId="2187FB51" w14:textId="77777777" w:rsidR="00BF0787" w:rsidRDefault="00BF0787" w:rsidP="00580167"/>
  <w:p w14:paraId="78C11393" w14:textId="77777777" w:rsidR="00BF0787" w:rsidRDefault="00BF0787" w:rsidP="00580167"/>
  <w:p w14:paraId="2218D8FD" w14:textId="77777777" w:rsidR="00BF0787" w:rsidRDefault="00BF0787" w:rsidP="00580167"/>
  <w:p w14:paraId="2E493768" w14:textId="77777777" w:rsidR="00BF0787" w:rsidRDefault="00BF0787" w:rsidP="00580167"/>
  <w:p w14:paraId="49DF4DEC" w14:textId="77777777" w:rsidR="00BF0787" w:rsidRDefault="00BF0787" w:rsidP="00580167"/>
  <w:p w14:paraId="16BD38F8" w14:textId="77777777" w:rsidR="00BF0787" w:rsidRDefault="00BF0787" w:rsidP="00580167"/>
  <w:p w14:paraId="743F3A96" w14:textId="77777777" w:rsidR="00BF0787" w:rsidRDefault="00BF0787" w:rsidP="00580167"/>
  <w:p w14:paraId="38B78B0C" w14:textId="77777777" w:rsidR="00BF0787" w:rsidRDefault="00BF0787" w:rsidP="00580167"/>
  <w:p w14:paraId="745E1D41" w14:textId="77777777" w:rsidR="00BF0787" w:rsidRDefault="00BF0787" w:rsidP="00580167"/>
  <w:p w14:paraId="599534E8" w14:textId="77777777" w:rsidR="00BF0787" w:rsidRDefault="00BF0787" w:rsidP="00580167"/>
  <w:p w14:paraId="4C1B9082" w14:textId="77777777" w:rsidR="00BF0787" w:rsidRDefault="00BF0787" w:rsidP="00580167"/>
  <w:p w14:paraId="5883981A" w14:textId="77777777" w:rsidR="00BF0787" w:rsidRDefault="00BF0787" w:rsidP="00580167"/>
  <w:p w14:paraId="4B6F0538" w14:textId="77777777" w:rsidR="00BF0787" w:rsidRDefault="00BF0787"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BF0787" w:rsidRPr="004C2206" w14:paraId="11E9EACD" w14:textId="77777777">
      <w:trPr>
        <w:trHeight w:hRule="exact" w:val="2041"/>
      </w:trPr>
      <w:tc>
        <w:tcPr>
          <w:tcW w:w="6237" w:type="dxa"/>
          <w:shd w:val="clear" w:color="auto" w:fill="auto"/>
        </w:tcPr>
        <w:p w14:paraId="7D282522" w14:textId="77777777" w:rsidR="00BF0787" w:rsidRDefault="00BF0787" w:rsidP="003363CC">
          <w:pPr>
            <w:pStyle w:val="Huisstijl-Titel"/>
          </w:pPr>
          <w:bookmarkStart w:id="4" w:name="bmTitel1" w:colFirst="0" w:colLast="0"/>
          <w:r>
            <w:t>XBeach Manual</w:t>
          </w:r>
        </w:p>
        <w:p w14:paraId="082589DB" w14:textId="77777777" w:rsidR="00BF0787" w:rsidRDefault="00BF0787" w:rsidP="003363CC">
          <w:pPr>
            <w:pStyle w:val="Huisstijl-Subtitel"/>
          </w:pPr>
        </w:p>
        <w:p w14:paraId="23265DD1" w14:textId="77777777" w:rsidR="00BF0787" w:rsidRDefault="00BF0787" w:rsidP="003363CC">
          <w:pPr>
            <w:pStyle w:val="Huisstijl-Subtitel"/>
          </w:pPr>
        </w:p>
      </w:tc>
    </w:tr>
    <w:bookmarkEnd w:id="4"/>
  </w:tbl>
  <w:p w14:paraId="55E18613" w14:textId="77777777" w:rsidR="00BF0787" w:rsidRDefault="00BF0787" w:rsidP="00580167">
    <w:pPr>
      <w:rPr>
        <w:lang w:val="en-US"/>
      </w:rPr>
    </w:pPr>
  </w:p>
  <w:p w14:paraId="47E16B4E" w14:textId="77777777" w:rsidR="00BF0787" w:rsidRDefault="00BF0787" w:rsidP="00580167">
    <w:pPr>
      <w:rPr>
        <w:lang w:val="en-US"/>
      </w:rPr>
    </w:pPr>
  </w:p>
  <w:p w14:paraId="2DDE7876" w14:textId="77777777" w:rsidR="00BF0787" w:rsidRDefault="00BF0787" w:rsidP="00580167">
    <w:pPr>
      <w:rPr>
        <w:lang w:val="en-US"/>
      </w:rPr>
    </w:pPr>
  </w:p>
  <w:p w14:paraId="4AC01AA3" w14:textId="77777777" w:rsidR="00BF0787" w:rsidRPr="00580167" w:rsidRDefault="00BF0787" w:rsidP="0058016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1B4DD" w14:textId="77777777" w:rsidR="00BF0787" w:rsidRDefault="00BF0787" w:rsidP="004C2206">
    <w:r>
      <w:rPr>
        <w:noProof/>
        <w:lang w:val="en-US"/>
      </w:rPr>
      <mc:AlternateContent>
        <mc:Choice Requires="wps">
          <w:drawing>
            <wp:anchor distT="0" distB="0" distL="114300" distR="114300" simplePos="0" relativeHeight="251655168" behindDoc="1" locked="0" layoutInCell="1" allowOverlap="1" wp14:anchorId="4CABEDE6" wp14:editId="7AD2635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BF0787" w14:paraId="0741B14B" w14:textId="77777777" w:rsidTr="00426356">
                            <w:tc>
                              <w:tcPr>
                                <w:tcW w:w="11732" w:type="dxa"/>
                              </w:tcPr>
                              <w:p w14:paraId="575587A5" w14:textId="77777777" w:rsidR="00BF0787" w:rsidRDefault="00BF0787">
                                <w:bookmarkStart w:id="9" w:name="bmLogo0" w:colFirst="0" w:colLast="0"/>
                              </w:p>
                            </w:tc>
                          </w:tr>
                          <w:bookmarkEnd w:id="9"/>
                        </w:tbl>
                        <w:p w14:paraId="7E3B3062" w14:textId="77777777" w:rsidR="00BF0787" w:rsidRDefault="00BF07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" stroked="f">
              <v:textbox>
                <w:txbxContent>
                  <w:tbl>
                    <w:tblPr>
                      <w:tblW w:w="0" w:type="auto"/>
                      <w:tblLook w:val="01E0" w:firstRow="1" w:lastRow="1" w:firstColumn="1" w:lastColumn="1" w:noHBand="0" w:noVBand="0"/>
                    </w:tblPr>
                    <w:tblGrid>
                      <w:gridCol w:w="11732"/>
                    </w:tblGrid>
                    <w:tr w:rsidR="00BF0787" w14:paraId="0741B14B" w14:textId="77777777" w:rsidTr="00426356">
                      <w:tc>
                        <w:tcPr>
                          <w:tcW w:w="11732" w:type="dxa"/>
                        </w:tcPr>
                        <w:p w14:paraId="575587A5" w14:textId="77777777" w:rsidR="00BF0787" w:rsidRDefault="00BF0787">
                          <w:bookmarkStart w:id="10" w:name="bmLogo0" w:colFirst="0" w:colLast="0"/>
                        </w:p>
                      </w:tc>
                    </w:tr>
                    <w:bookmarkEnd w:id="10"/>
                  </w:tbl>
                  <w:p w14:paraId="7E3B3062" w14:textId="77777777" w:rsidR="00BF0787" w:rsidRDefault="00BF0787"/>
                </w:txbxContent>
              </v:textbox>
              <w10:wrap anchorx="page" anchory="page"/>
            </v:shape>
          </w:pict>
        </mc:Fallback>
      </mc:AlternateContent>
    </w:r>
  </w:p>
  <w:p w14:paraId="53046F4E" w14:textId="77777777" w:rsidR="00BF0787" w:rsidRDefault="00BF0787" w:rsidP="004C2206"/>
  <w:p w14:paraId="6C2EE830" w14:textId="77777777" w:rsidR="00BF0787" w:rsidRDefault="00BF0787" w:rsidP="004C2206"/>
  <w:p w14:paraId="5E8E6602" w14:textId="77777777" w:rsidR="00BF0787" w:rsidRDefault="00BF0787" w:rsidP="004C2206"/>
  <w:p w14:paraId="17EC3C36" w14:textId="77777777" w:rsidR="00BF0787" w:rsidRDefault="00BF0787" w:rsidP="004C2206"/>
  <w:p w14:paraId="5CCEA328" w14:textId="77777777" w:rsidR="00BF0787" w:rsidRDefault="00BF0787" w:rsidP="004C2206"/>
  <w:p w14:paraId="7E561091" w14:textId="77777777" w:rsidR="00BF0787" w:rsidRDefault="00BF0787" w:rsidP="004C2206"/>
  <w:p w14:paraId="46C67F1D" w14:textId="77777777" w:rsidR="00BF0787" w:rsidRDefault="00BF0787" w:rsidP="004C2206"/>
  <w:p w14:paraId="48075FDD" w14:textId="77777777" w:rsidR="00BF0787" w:rsidRDefault="00BF0787" w:rsidP="004C2206"/>
  <w:p w14:paraId="5DF58371" w14:textId="77777777" w:rsidR="00BF0787" w:rsidRDefault="00BF0787" w:rsidP="004C2206"/>
  <w:p w14:paraId="2EC05DF1" w14:textId="77777777" w:rsidR="00BF0787" w:rsidRDefault="00BF0787" w:rsidP="004C2206"/>
  <w:p w14:paraId="24E0C2DD" w14:textId="77777777" w:rsidR="00BF0787" w:rsidRDefault="00BF0787" w:rsidP="004C2206"/>
  <w:p w14:paraId="5DA069BB" w14:textId="77777777" w:rsidR="00BF0787" w:rsidRDefault="00BF0787" w:rsidP="004C2206"/>
  <w:p w14:paraId="6E0515C7" w14:textId="77777777" w:rsidR="00BF0787" w:rsidRDefault="00BF0787" w:rsidP="004C2206"/>
  <w:p w14:paraId="5421743E" w14:textId="77777777" w:rsidR="00BF0787" w:rsidRDefault="00BF0787" w:rsidP="004C2206"/>
  <w:p w14:paraId="22755F98" w14:textId="77777777" w:rsidR="00BF0787" w:rsidRDefault="00BF0787"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BF0787" w:rsidRPr="004C2206" w14:paraId="6B169A03" w14:textId="77777777">
      <w:trPr>
        <w:trHeight w:hRule="exact" w:val="2041"/>
      </w:trPr>
      <w:tc>
        <w:tcPr>
          <w:tcW w:w="5245" w:type="dxa"/>
          <w:shd w:val="clear" w:color="auto" w:fill="auto"/>
        </w:tcPr>
        <w:p w14:paraId="0BE1015F" w14:textId="77777777" w:rsidR="00BF0787" w:rsidRDefault="00BF0787" w:rsidP="003363CC">
          <w:pPr>
            <w:pStyle w:val="Huisstijl-Titel"/>
          </w:pPr>
          <w:bookmarkStart w:id="11" w:name="bmTitel0" w:colFirst="0" w:colLast="0"/>
          <w:r>
            <w:t>XBeach Manual</w:t>
          </w:r>
        </w:p>
        <w:p w14:paraId="51FE4100" w14:textId="77777777" w:rsidR="00BF0787" w:rsidRDefault="00BF0787" w:rsidP="003363CC">
          <w:pPr>
            <w:pStyle w:val="Huisstijl-Subtitel"/>
          </w:pPr>
        </w:p>
        <w:p w14:paraId="22106C47" w14:textId="77777777" w:rsidR="00BF0787" w:rsidRDefault="00BF0787" w:rsidP="003363CC">
          <w:pPr>
            <w:pStyle w:val="Huisstijl-Subtitel"/>
          </w:pPr>
        </w:p>
      </w:tc>
    </w:tr>
    <w:bookmarkEnd w:id="11"/>
  </w:tbl>
  <w:p w14:paraId="5D1F4419" w14:textId="77777777" w:rsidR="00BF0787" w:rsidRDefault="00BF0787" w:rsidP="00A1473F">
    <w:pPr>
      <w:rPr>
        <w:lang w:val="en-US"/>
      </w:rPr>
    </w:pPr>
  </w:p>
  <w:p w14:paraId="13845936" w14:textId="77777777" w:rsidR="00BF0787" w:rsidRDefault="00BF0787" w:rsidP="00A1473F">
    <w:pPr>
      <w:rPr>
        <w:lang w:val="en-US"/>
      </w:rPr>
    </w:pPr>
  </w:p>
  <w:p w14:paraId="575F3632" w14:textId="77777777" w:rsidR="00BF0787" w:rsidRDefault="00BF0787" w:rsidP="00A1473F">
    <w:pPr>
      <w:rPr>
        <w:lang w:val="en-US"/>
      </w:rPr>
    </w:pPr>
  </w:p>
  <w:p w14:paraId="7AAF043C" w14:textId="77777777" w:rsidR="00BF0787" w:rsidRDefault="00BF0787" w:rsidP="00A1473F">
    <w:pPr>
      <w:rPr>
        <w:lang w:val="en-US"/>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FE0A3" w14:textId="77777777" w:rsidR="00BF0787" w:rsidRDefault="00BF0787" w:rsidP="00672ACD">
    <w:pPr>
      <w:pStyle w:val="Header"/>
    </w:pPr>
  </w:p>
  <w:p w14:paraId="6089CD7E" w14:textId="77777777" w:rsidR="00BF0787" w:rsidRDefault="00BF0787" w:rsidP="00672ACD">
    <w:pPr>
      <w:pStyle w:val="Header"/>
    </w:pPr>
  </w:p>
  <w:p w14:paraId="219D336A" w14:textId="77777777" w:rsidR="00BF0787" w:rsidRDefault="00BF0787" w:rsidP="00672ACD">
    <w:pPr>
      <w:pStyle w:val="Header"/>
    </w:pPr>
  </w:p>
  <w:p w14:paraId="26CA3EC7" w14:textId="77777777" w:rsidR="00BF0787" w:rsidRDefault="00BF0787"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BF0787" w:rsidRPr="004C2206" w14:paraId="07DAC7DA" w14:textId="77777777">
      <w:tc>
        <w:tcPr>
          <w:tcW w:w="4004" w:type="dxa"/>
          <w:gridSpan w:val="2"/>
          <w:shd w:val="clear" w:color="auto" w:fill="auto"/>
        </w:tcPr>
        <w:p w14:paraId="37D726E5" w14:textId="77777777" w:rsidR="00BF0787" w:rsidRPr="00EF1CDD" w:rsidRDefault="00BF0787" w:rsidP="003363CC">
          <w:pPr>
            <w:pStyle w:val="Huisstijl-Gegeven"/>
          </w:pPr>
          <w:bookmarkStart w:id="17" w:name="tblGegevensSectie2b" w:colFirst="0" w:colLast="3"/>
        </w:p>
      </w:tc>
      <w:tc>
        <w:tcPr>
          <w:tcW w:w="4745" w:type="dxa"/>
          <w:gridSpan w:val="3"/>
          <w:tcBorders>
            <w:left w:val="nil"/>
          </w:tcBorders>
          <w:shd w:val="clear" w:color="auto" w:fill="auto"/>
        </w:tcPr>
        <w:p w14:paraId="53FBE76C" w14:textId="77777777" w:rsidR="00BF0787" w:rsidRDefault="00BF0787" w:rsidP="003363CC">
          <w:pPr>
            <w:pStyle w:val="Huisstijl-Kopje"/>
          </w:pPr>
          <w:r>
            <w:t>Title</w:t>
          </w:r>
        </w:p>
        <w:p w14:paraId="01E9F7F9" w14:textId="77777777" w:rsidR="00BF0787" w:rsidRPr="00EF1CDD" w:rsidRDefault="00BF0787" w:rsidP="003363CC">
          <w:pPr>
            <w:pStyle w:val="Huisstijl-Gegeven"/>
          </w:pPr>
          <w:r>
            <w:t>XBeach Manual</w:t>
          </w:r>
        </w:p>
      </w:tc>
    </w:tr>
    <w:tr w:rsidR="00BF0787" w:rsidRPr="004C2206" w14:paraId="018612C3" w14:textId="77777777">
      <w:tc>
        <w:tcPr>
          <w:tcW w:w="5246" w:type="dxa"/>
          <w:gridSpan w:val="3"/>
          <w:shd w:val="clear" w:color="auto" w:fill="auto"/>
        </w:tcPr>
        <w:p w14:paraId="6F31B91B" w14:textId="77777777" w:rsidR="00BF0787" w:rsidRPr="004C2206" w:rsidRDefault="00BF0787" w:rsidP="003363CC">
          <w:pPr>
            <w:pStyle w:val="Huisstijl-Gegeven"/>
          </w:pPr>
        </w:p>
      </w:tc>
      <w:tc>
        <w:tcPr>
          <w:tcW w:w="3503" w:type="dxa"/>
          <w:gridSpan w:val="2"/>
        </w:tcPr>
        <w:p w14:paraId="61973982" w14:textId="77777777" w:rsidR="00BF0787" w:rsidRPr="004C2206" w:rsidRDefault="00BF0787" w:rsidP="003363CC">
          <w:pPr>
            <w:pStyle w:val="Huisstijl-Gegeven"/>
          </w:pPr>
        </w:p>
      </w:tc>
    </w:tr>
    <w:tr w:rsidR="00BF0787" w:rsidRPr="004C2206" w14:paraId="4972C800" w14:textId="77777777">
      <w:tc>
        <w:tcPr>
          <w:tcW w:w="2694" w:type="dxa"/>
          <w:shd w:val="clear" w:color="auto" w:fill="auto"/>
        </w:tcPr>
        <w:p w14:paraId="0F8A70D9" w14:textId="77777777" w:rsidR="00BF0787" w:rsidRDefault="00BF0787" w:rsidP="003363CC">
          <w:pPr>
            <w:pStyle w:val="Huisstijl-Kopje"/>
          </w:pPr>
          <w:r>
            <w:t>Pages</w:t>
          </w:r>
        </w:p>
        <w:p w14:paraId="4D17FC8A" w14:textId="77777777" w:rsidR="00BF0787" w:rsidRPr="004C2206" w:rsidRDefault="002D6E55" w:rsidP="003363CC">
          <w:pPr>
            <w:pStyle w:val="Huisstijl-Gegeven"/>
          </w:pPr>
          <w:fldSimple w:instr=" DOCVARIABLE  TotAantalPag  \* MERGEFORMAT ">
            <w:r>
              <w:t>8</w:t>
            </w:r>
          </w:fldSimple>
        </w:p>
      </w:tc>
      <w:tc>
        <w:tcPr>
          <w:tcW w:w="2552" w:type="dxa"/>
          <w:gridSpan w:val="2"/>
          <w:shd w:val="clear" w:color="auto" w:fill="auto"/>
        </w:tcPr>
        <w:p w14:paraId="2C4018F5" w14:textId="77777777" w:rsidR="00BF0787" w:rsidRPr="004C2206" w:rsidRDefault="00BF0787" w:rsidP="00A22DA3">
          <w:pPr>
            <w:tabs>
              <w:tab w:val="left" w:pos="1680"/>
            </w:tabs>
            <w:ind w:left="1680" w:hanging="1680"/>
          </w:pPr>
        </w:p>
      </w:tc>
      <w:tc>
        <w:tcPr>
          <w:tcW w:w="2552" w:type="dxa"/>
        </w:tcPr>
        <w:p w14:paraId="320A307E" w14:textId="77777777" w:rsidR="00BF0787" w:rsidRPr="004C2206" w:rsidRDefault="00BF0787" w:rsidP="00A22DA3">
          <w:pPr>
            <w:pStyle w:val="Huisstijl-Gegeven"/>
            <w:tabs>
              <w:tab w:val="left" w:pos="2552"/>
            </w:tabs>
          </w:pPr>
        </w:p>
      </w:tc>
      <w:tc>
        <w:tcPr>
          <w:tcW w:w="951" w:type="dxa"/>
        </w:tcPr>
        <w:p w14:paraId="4BF3222C" w14:textId="77777777" w:rsidR="00BF0787" w:rsidRPr="004C2206" w:rsidRDefault="00BF0787" w:rsidP="00A22DA3">
          <w:pPr>
            <w:pStyle w:val="Huisstijl-Gegeven"/>
            <w:tabs>
              <w:tab w:val="left" w:pos="2552"/>
            </w:tabs>
          </w:pPr>
        </w:p>
      </w:tc>
    </w:tr>
    <w:tr w:rsidR="00BF0787" w:rsidRPr="004C2206" w14:paraId="7AD7441D" w14:textId="77777777">
      <w:tc>
        <w:tcPr>
          <w:tcW w:w="8749" w:type="dxa"/>
          <w:gridSpan w:val="5"/>
          <w:shd w:val="clear" w:color="auto" w:fill="auto"/>
        </w:tcPr>
        <w:p w14:paraId="536F95EB" w14:textId="77777777" w:rsidR="00BF0787" w:rsidRPr="004C2206" w:rsidRDefault="00BF0787" w:rsidP="00A22DA3">
          <w:pPr>
            <w:pStyle w:val="Huisstijl-Gegeven"/>
            <w:tabs>
              <w:tab w:val="left" w:pos="2552"/>
            </w:tabs>
          </w:pPr>
        </w:p>
      </w:tc>
    </w:tr>
  </w:tbl>
  <w:bookmarkEnd w:id="17"/>
  <w:p w14:paraId="2F5D1462" w14:textId="77777777" w:rsidR="00BF0787" w:rsidRPr="00672ACD" w:rsidRDefault="00BF0787" w:rsidP="00672ACD">
    <w:pPr>
      <w:pStyle w:val="Header"/>
    </w:pPr>
    <w:r>
      <w:rPr>
        <w:noProof/>
        <w:lang w:val="en-US"/>
      </w:rPr>
      <mc:AlternateContent>
        <mc:Choice Requires="wps">
          <w:drawing>
            <wp:anchor distT="0" distB="0" distL="114300" distR="114300" simplePos="0" relativeHeight="251657216" behindDoc="1" locked="1" layoutInCell="1" allowOverlap="1" wp14:anchorId="743A4284" wp14:editId="7A16C573">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55F9341F" w14:textId="77777777">
                            <w:trPr>
                              <w:trHeight w:val="1701"/>
                            </w:trPr>
                            <w:tc>
                              <w:tcPr>
                                <w:tcW w:w="4560" w:type="dxa"/>
                                <w:shd w:val="clear" w:color="auto" w:fill="auto"/>
                              </w:tcPr>
                              <w:p w14:paraId="2BFAF797" w14:textId="77777777" w:rsidR="00BF0787" w:rsidRDefault="00BF0787" w:rsidP="003363CC">
                                <w:bookmarkStart w:id="18" w:name="bmLogoSectie2_2" w:colFirst="0" w:colLast="0"/>
                                <w:r>
                                  <w:rPr>
                                    <w:noProof/>
                                    <w:lang w:val="en-US"/>
                                  </w:rPr>
                                  <w:drawing>
                                    <wp:inline distT="0" distB="0" distL="0" distR="0" wp14:anchorId="5AD48733" wp14:editId="265390B6">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14:paraId="5451620D" w14:textId="77777777" w:rsidR="00BF0787" w:rsidRDefault="00BF0787"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BRxWTHtQIAALM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55F9341F" w14:textId="77777777">
                      <w:trPr>
                        <w:trHeight w:val="1701"/>
                      </w:trPr>
                      <w:tc>
                        <w:tcPr>
                          <w:tcW w:w="4560" w:type="dxa"/>
                          <w:shd w:val="clear" w:color="auto" w:fill="auto"/>
                        </w:tcPr>
                        <w:p w14:paraId="2BFAF797" w14:textId="77777777" w:rsidR="00BF0787" w:rsidRDefault="00BF0787" w:rsidP="003363CC">
                          <w:bookmarkStart w:id="19" w:name="bmLogoSectie2_2" w:colFirst="0" w:colLast="0"/>
                          <w:r>
                            <w:rPr>
                              <w:noProof/>
                              <w:lang w:val="en-US"/>
                            </w:rPr>
                            <w:drawing>
                              <wp:inline distT="0" distB="0" distL="0" distR="0" wp14:anchorId="5AD48733" wp14:editId="265390B6">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14:paraId="5451620D" w14:textId="77777777" w:rsidR="00BF0787" w:rsidRDefault="00BF0787" w:rsidP="00672ACD"/>
                </w:txbxContent>
              </v:textbox>
              <w10:wrap anchorx="margin" anchory="page"/>
              <w10:anchorlock/>
            </v:shape>
          </w:pict>
        </mc:Fallback>
      </mc:AlternateConten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26FC" w14:textId="77777777" w:rsidR="00BF0787" w:rsidRDefault="00BF0787" w:rsidP="005C6157">
    <w:pPr>
      <w:pStyle w:val="Header"/>
    </w:pPr>
    <w:r>
      <w:rPr>
        <w:noProof/>
        <w:lang w:val="en-US"/>
      </w:rPr>
      <mc:AlternateContent>
        <mc:Choice Requires="wps">
          <w:drawing>
            <wp:anchor distT="0" distB="0" distL="114300" distR="114300" simplePos="0" relativeHeight="251652096" behindDoc="1" locked="1" layoutInCell="1" allowOverlap="1" wp14:anchorId="56A1C496" wp14:editId="16FF996B">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49721845" w14:textId="77777777">
                            <w:trPr>
                              <w:trHeight w:val="1701"/>
                            </w:trPr>
                            <w:tc>
                              <w:tcPr>
                                <w:tcW w:w="4560" w:type="dxa"/>
                                <w:shd w:val="clear" w:color="auto" w:fill="auto"/>
                              </w:tcPr>
                              <w:p w14:paraId="0A71C3D2" w14:textId="77777777" w:rsidR="00BF0787" w:rsidRDefault="00BF0787" w:rsidP="003363CC">
                                <w:pPr>
                                  <w:jc w:val="right"/>
                                </w:pPr>
                                <w:bookmarkStart w:id="20" w:name="bmLogoSectie2_1" w:colFirst="0" w:colLast="0"/>
                                <w:r>
                                  <w:rPr>
                                    <w:noProof/>
                                    <w:lang w:val="en-US"/>
                                  </w:rPr>
                                  <w:drawing>
                                    <wp:inline distT="0" distB="0" distL="0" distR="0" wp14:anchorId="6EE36025" wp14:editId="23EC56F7">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14:paraId="3919E5C2" w14:textId="77777777" w:rsidR="00BF0787" w:rsidRDefault="00BF078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49721845" w14:textId="77777777">
                      <w:trPr>
                        <w:trHeight w:val="1701"/>
                      </w:trPr>
                      <w:tc>
                        <w:tcPr>
                          <w:tcW w:w="4560" w:type="dxa"/>
                          <w:shd w:val="clear" w:color="auto" w:fill="auto"/>
                        </w:tcPr>
                        <w:p w14:paraId="0A71C3D2" w14:textId="77777777" w:rsidR="00BF0787" w:rsidRDefault="00BF0787" w:rsidP="003363CC">
                          <w:pPr>
                            <w:jc w:val="right"/>
                          </w:pPr>
                          <w:bookmarkStart w:id="21" w:name="bmLogoSectie2_1" w:colFirst="0" w:colLast="0"/>
                          <w:r>
                            <w:rPr>
                              <w:noProof/>
                              <w:lang w:val="en-US"/>
                            </w:rPr>
                            <w:drawing>
                              <wp:inline distT="0" distB="0" distL="0" distR="0" wp14:anchorId="6EE36025" wp14:editId="23EC56F7">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14:paraId="3919E5C2" w14:textId="77777777" w:rsidR="00BF0787" w:rsidRDefault="00BF0787" w:rsidP="001A6A5C"/>
                </w:txbxContent>
              </v:textbox>
              <w10:wrap anchorx="page" anchory="page"/>
              <w10:anchorlock/>
            </v:shape>
          </w:pict>
        </mc:Fallback>
      </mc:AlternateContent>
    </w:r>
  </w:p>
  <w:p w14:paraId="0F6781DE" w14:textId="77777777" w:rsidR="00BF0787" w:rsidRDefault="00BF0787" w:rsidP="005C6157">
    <w:pPr>
      <w:pStyle w:val="Header"/>
    </w:pPr>
  </w:p>
  <w:p w14:paraId="10EDDFD8" w14:textId="77777777" w:rsidR="00BF0787" w:rsidRDefault="00BF0787" w:rsidP="005C6157">
    <w:pPr>
      <w:pStyle w:val="Header"/>
    </w:pPr>
  </w:p>
  <w:p w14:paraId="10B10BCE" w14:textId="77777777" w:rsidR="00BF0787" w:rsidRDefault="00BF0787"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BF0787" w:rsidRPr="004C2206" w14:paraId="0B177BAB" w14:textId="77777777">
      <w:tc>
        <w:tcPr>
          <w:tcW w:w="8749" w:type="dxa"/>
          <w:gridSpan w:val="4"/>
          <w:shd w:val="clear" w:color="auto" w:fill="auto"/>
        </w:tcPr>
        <w:p w14:paraId="731EA95C" w14:textId="77777777" w:rsidR="00BF0787" w:rsidRDefault="00BF0787" w:rsidP="003363CC">
          <w:pPr>
            <w:pStyle w:val="Huisstijl-Kopje"/>
          </w:pPr>
          <w:bookmarkStart w:id="22" w:name="tblGegevensSectie2a" w:colFirst="0" w:colLast="3"/>
          <w:r>
            <w:t>Title</w:t>
          </w:r>
        </w:p>
        <w:p w14:paraId="7A543238" w14:textId="77777777" w:rsidR="00BF0787" w:rsidRPr="00EF1CDD" w:rsidRDefault="00BF0787" w:rsidP="003363CC">
          <w:pPr>
            <w:pStyle w:val="Huisstijl-Gegeven"/>
          </w:pPr>
          <w:r>
            <w:t>XBeach Manual</w:t>
          </w:r>
        </w:p>
      </w:tc>
    </w:tr>
    <w:tr w:rsidR="00BF0787" w:rsidRPr="004C2206" w14:paraId="318BDB21" w14:textId="77777777">
      <w:tc>
        <w:tcPr>
          <w:tcW w:w="5246" w:type="dxa"/>
          <w:gridSpan w:val="2"/>
          <w:shd w:val="clear" w:color="auto" w:fill="auto"/>
        </w:tcPr>
        <w:p w14:paraId="1EF00333" w14:textId="77777777" w:rsidR="00BF0787" w:rsidRPr="004C2206" w:rsidRDefault="00BF0787" w:rsidP="003363CC">
          <w:pPr>
            <w:pStyle w:val="Huisstijl-Gegeven"/>
          </w:pPr>
        </w:p>
      </w:tc>
      <w:tc>
        <w:tcPr>
          <w:tcW w:w="3503" w:type="dxa"/>
          <w:gridSpan w:val="2"/>
        </w:tcPr>
        <w:p w14:paraId="78B77837" w14:textId="77777777" w:rsidR="00BF0787" w:rsidRPr="004C2206" w:rsidRDefault="00BF0787" w:rsidP="003363CC">
          <w:pPr>
            <w:pStyle w:val="Huisstijl-Gegeven"/>
          </w:pPr>
        </w:p>
      </w:tc>
    </w:tr>
    <w:tr w:rsidR="00BF0787" w:rsidRPr="004C2206" w14:paraId="5EABEFEF" w14:textId="77777777">
      <w:tc>
        <w:tcPr>
          <w:tcW w:w="2694" w:type="dxa"/>
          <w:shd w:val="clear" w:color="auto" w:fill="auto"/>
        </w:tcPr>
        <w:p w14:paraId="5D625249" w14:textId="77777777" w:rsidR="00BF0787" w:rsidRDefault="00BF0787" w:rsidP="003363CC">
          <w:pPr>
            <w:pStyle w:val="Huisstijl-Kopje"/>
          </w:pPr>
          <w:r>
            <w:t>Pages</w:t>
          </w:r>
        </w:p>
        <w:p w14:paraId="1FFB976F" w14:textId="77777777" w:rsidR="00BF0787" w:rsidRPr="004C2206" w:rsidRDefault="00BF0787" w:rsidP="003363CC">
          <w:pPr>
            <w:pStyle w:val="Huisstijl-Gegeven"/>
          </w:pPr>
          <w:r>
            <w:t>135</w:t>
          </w:r>
        </w:p>
      </w:tc>
      <w:tc>
        <w:tcPr>
          <w:tcW w:w="2552" w:type="dxa"/>
          <w:shd w:val="clear" w:color="auto" w:fill="auto"/>
        </w:tcPr>
        <w:p w14:paraId="11ED39CB" w14:textId="77777777" w:rsidR="00BF0787" w:rsidRPr="004C2206" w:rsidRDefault="00BF0787" w:rsidP="005C6157">
          <w:pPr>
            <w:tabs>
              <w:tab w:val="left" w:pos="1680"/>
            </w:tabs>
            <w:ind w:left="1680" w:hanging="1680"/>
          </w:pPr>
        </w:p>
      </w:tc>
      <w:tc>
        <w:tcPr>
          <w:tcW w:w="2552" w:type="dxa"/>
        </w:tcPr>
        <w:p w14:paraId="54CEEAA0" w14:textId="77777777" w:rsidR="00BF0787" w:rsidRPr="004C2206" w:rsidRDefault="00BF0787" w:rsidP="005C6157">
          <w:pPr>
            <w:pStyle w:val="Huisstijl-Gegeven"/>
            <w:tabs>
              <w:tab w:val="left" w:pos="2552"/>
            </w:tabs>
          </w:pPr>
        </w:p>
      </w:tc>
      <w:tc>
        <w:tcPr>
          <w:tcW w:w="951" w:type="dxa"/>
        </w:tcPr>
        <w:p w14:paraId="210BD9B6" w14:textId="77777777" w:rsidR="00BF0787" w:rsidRPr="004C2206" w:rsidRDefault="00BF0787" w:rsidP="005C6157">
          <w:pPr>
            <w:pStyle w:val="Huisstijl-Gegeven"/>
            <w:tabs>
              <w:tab w:val="left" w:pos="2552"/>
            </w:tabs>
          </w:pPr>
        </w:p>
      </w:tc>
    </w:tr>
    <w:tr w:rsidR="00BF0787" w:rsidRPr="004C2206" w14:paraId="4E0E0B90" w14:textId="77777777">
      <w:tc>
        <w:tcPr>
          <w:tcW w:w="8749" w:type="dxa"/>
          <w:gridSpan w:val="4"/>
          <w:shd w:val="clear" w:color="auto" w:fill="auto"/>
        </w:tcPr>
        <w:p w14:paraId="05209558" w14:textId="77777777" w:rsidR="00BF0787" w:rsidRPr="004C2206" w:rsidRDefault="00BF0787" w:rsidP="005C6157">
          <w:pPr>
            <w:pStyle w:val="Huisstijl-Gegeven"/>
            <w:tabs>
              <w:tab w:val="left" w:pos="2552"/>
            </w:tabs>
          </w:pPr>
        </w:p>
      </w:tc>
    </w:tr>
    <w:bookmarkEnd w:id="22"/>
  </w:tbl>
  <w:p w14:paraId="0BDE6ECE" w14:textId="77777777" w:rsidR="00BF0787" w:rsidRPr="005C6157" w:rsidRDefault="00BF0787" w:rsidP="005C6157">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C87C5" w14:textId="77777777" w:rsidR="00BF0787" w:rsidRDefault="00BF0787" w:rsidP="005C6157">
    <w:pPr>
      <w:pStyle w:val="Header"/>
    </w:pPr>
    <w:r>
      <w:rPr>
        <w:noProof/>
        <w:lang w:val="en-US"/>
      </w:rPr>
      <mc:AlternateContent>
        <mc:Choice Requires="wps">
          <w:drawing>
            <wp:anchor distT="0" distB="0" distL="114300" distR="114300" simplePos="0" relativeHeight="251651072" behindDoc="1" locked="0" layoutInCell="1" allowOverlap="1" wp14:anchorId="66AD5910" wp14:editId="233EA7AF">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BF0787" w14:paraId="7E56DF9D" w14:textId="77777777">
                            <w:trPr>
                              <w:trHeight w:val="1701"/>
                            </w:trPr>
                            <w:tc>
                              <w:tcPr>
                                <w:tcW w:w="5103" w:type="dxa"/>
                                <w:shd w:val="clear" w:color="auto" w:fill="auto"/>
                              </w:tcPr>
                              <w:p w14:paraId="01AA53A0" w14:textId="77777777" w:rsidR="00BF0787" w:rsidRDefault="00BF0787" w:rsidP="00A2242F"/>
                            </w:tc>
                          </w:tr>
                        </w:tbl>
                        <w:p w14:paraId="65CD769B" w14:textId="77777777" w:rsidR="00BF0787" w:rsidRDefault="00BF0787"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BF0787" w14:paraId="7E56DF9D" w14:textId="77777777">
                      <w:trPr>
                        <w:trHeight w:val="1701"/>
                      </w:trPr>
                      <w:tc>
                        <w:tcPr>
                          <w:tcW w:w="5103" w:type="dxa"/>
                          <w:shd w:val="clear" w:color="auto" w:fill="auto"/>
                        </w:tcPr>
                        <w:p w14:paraId="01AA53A0" w14:textId="77777777" w:rsidR="00BF0787" w:rsidRDefault="00BF0787" w:rsidP="00A2242F"/>
                      </w:tc>
                    </w:tr>
                  </w:tbl>
                  <w:p w14:paraId="65CD769B" w14:textId="77777777" w:rsidR="00BF0787" w:rsidRDefault="00BF0787" w:rsidP="005C6157"/>
                </w:txbxContent>
              </v:textbox>
              <w10:wrap anchorx="margin" anchory="page"/>
            </v:shape>
          </w:pict>
        </mc:Fallback>
      </mc:AlternateContent>
    </w:r>
  </w:p>
  <w:p w14:paraId="6D2181A1" w14:textId="77777777" w:rsidR="00BF0787" w:rsidRDefault="00BF0787" w:rsidP="005C6157">
    <w:pPr>
      <w:pStyle w:val="Header"/>
    </w:pPr>
  </w:p>
  <w:p w14:paraId="3977015D" w14:textId="77777777" w:rsidR="00BF0787" w:rsidRDefault="00BF0787" w:rsidP="005C6157">
    <w:pPr>
      <w:pStyle w:val="Header"/>
    </w:pPr>
  </w:p>
  <w:p w14:paraId="257C1AA3" w14:textId="77777777" w:rsidR="00BF0787" w:rsidRDefault="00BF0787"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BF0787" w:rsidRPr="004C2206" w14:paraId="7230D1FD" w14:textId="77777777">
      <w:tc>
        <w:tcPr>
          <w:tcW w:w="8735" w:type="dxa"/>
          <w:gridSpan w:val="4"/>
          <w:shd w:val="clear" w:color="auto" w:fill="auto"/>
        </w:tcPr>
        <w:p w14:paraId="2516AE7E" w14:textId="77777777" w:rsidR="00BF0787" w:rsidRPr="00EF1CDD" w:rsidRDefault="00BF0787" w:rsidP="005C6157">
          <w:pPr>
            <w:pStyle w:val="Huisstijl-Gegeven"/>
          </w:pPr>
        </w:p>
      </w:tc>
    </w:tr>
    <w:tr w:rsidR="00BF0787" w:rsidRPr="004C2206" w14:paraId="5E7F6619" w14:textId="77777777">
      <w:tc>
        <w:tcPr>
          <w:tcW w:w="5104" w:type="dxa"/>
          <w:gridSpan w:val="2"/>
          <w:shd w:val="clear" w:color="auto" w:fill="auto"/>
        </w:tcPr>
        <w:p w14:paraId="55F4DC48" w14:textId="77777777" w:rsidR="00BF0787" w:rsidRPr="004C2206" w:rsidRDefault="00BF0787" w:rsidP="005C6157">
          <w:pPr>
            <w:tabs>
              <w:tab w:val="left" w:pos="1680"/>
            </w:tabs>
            <w:ind w:left="1680" w:hanging="1680"/>
          </w:pPr>
        </w:p>
      </w:tc>
      <w:tc>
        <w:tcPr>
          <w:tcW w:w="3631" w:type="dxa"/>
          <w:gridSpan w:val="2"/>
        </w:tcPr>
        <w:p w14:paraId="2DB39C49" w14:textId="77777777" w:rsidR="00BF0787" w:rsidRPr="004C2206" w:rsidRDefault="00BF0787" w:rsidP="005C6157">
          <w:pPr>
            <w:pStyle w:val="Huisstijl-Gegeven"/>
            <w:tabs>
              <w:tab w:val="left" w:pos="2552"/>
            </w:tabs>
          </w:pPr>
        </w:p>
      </w:tc>
    </w:tr>
    <w:tr w:rsidR="00BF0787" w:rsidRPr="004C2206" w14:paraId="6421617A" w14:textId="77777777">
      <w:tc>
        <w:tcPr>
          <w:tcW w:w="2552" w:type="dxa"/>
          <w:shd w:val="clear" w:color="auto" w:fill="auto"/>
        </w:tcPr>
        <w:p w14:paraId="587CB528" w14:textId="77777777" w:rsidR="00BF0787" w:rsidRPr="004C2206" w:rsidRDefault="00BF0787" w:rsidP="005C6157">
          <w:pPr>
            <w:pStyle w:val="Huisstijl-Gegeven"/>
          </w:pPr>
        </w:p>
      </w:tc>
      <w:tc>
        <w:tcPr>
          <w:tcW w:w="2552" w:type="dxa"/>
          <w:shd w:val="clear" w:color="auto" w:fill="auto"/>
        </w:tcPr>
        <w:p w14:paraId="433EA4D6" w14:textId="77777777" w:rsidR="00BF0787" w:rsidRPr="004C2206" w:rsidRDefault="00BF0787" w:rsidP="005C6157">
          <w:pPr>
            <w:tabs>
              <w:tab w:val="left" w:pos="1680"/>
            </w:tabs>
            <w:ind w:left="1680" w:hanging="1680"/>
          </w:pPr>
        </w:p>
      </w:tc>
      <w:tc>
        <w:tcPr>
          <w:tcW w:w="2552" w:type="dxa"/>
        </w:tcPr>
        <w:p w14:paraId="55466F65" w14:textId="77777777" w:rsidR="00BF0787" w:rsidRPr="004C2206" w:rsidRDefault="00BF0787" w:rsidP="005C6157">
          <w:pPr>
            <w:pStyle w:val="Huisstijl-Gegeven"/>
            <w:tabs>
              <w:tab w:val="left" w:pos="2552"/>
            </w:tabs>
          </w:pPr>
        </w:p>
      </w:tc>
      <w:tc>
        <w:tcPr>
          <w:tcW w:w="1079" w:type="dxa"/>
        </w:tcPr>
        <w:p w14:paraId="0A2C64BD" w14:textId="77777777" w:rsidR="00BF0787" w:rsidRPr="004C2206" w:rsidRDefault="00BF0787" w:rsidP="005C6157">
          <w:pPr>
            <w:pStyle w:val="Huisstijl-Gegeven"/>
            <w:tabs>
              <w:tab w:val="left" w:pos="2552"/>
            </w:tabs>
          </w:pPr>
        </w:p>
      </w:tc>
    </w:tr>
  </w:tbl>
  <w:p w14:paraId="6FA575B6" w14:textId="77777777" w:rsidR="00BF0787" w:rsidRPr="00B170CC" w:rsidRDefault="00BF0787" w:rsidP="005C6157">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276B6" w14:textId="77777777" w:rsidR="00BF0787" w:rsidRDefault="00BF0787" w:rsidP="00B24026">
    <w:pPr>
      <w:pStyle w:val="Header"/>
    </w:pPr>
    <w:r>
      <w:rPr>
        <w:noProof/>
        <w:lang w:val="en-US"/>
      </w:rPr>
      <mc:AlternateContent>
        <mc:Choice Requires="wps">
          <w:drawing>
            <wp:anchor distT="0" distB="0" distL="114300" distR="114300" simplePos="0" relativeHeight="251662336" behindDoc="0" locked="0" layoutInCell="1" allowOverlap="1" wp14:anchorId="35B3BB7E" wp14:editId="4B2C9F39">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14:paraId="17FF9EB9" w14:textId="77777777">
                            <w:tc>
                              <w:tcPr>
                                <w:tcW w:w="5501" w:type="dxa"/>
                                <w:shd w:val="clear" w:color="auto" w:fill="auto"/>
                              </w:tcPr>
                              <w:p w14:paraId="7D754C5E" w14:textId="77777777" w:rsidR="00BF0787" w:rsidRDefault="00BF0787" w:rsidP="001220C3">
                                <w:pPr>
                                  <w:pStyle w:val="Huisstijl-Koptekst"/>
                                  <w:jc w:val="right"/>
                                </w:pPr>
                                <w:bookmarkStart w:id="27" w:name="bmKoptekstSectie3_2" w:colFirst="0" w:colLast="0"/>
                                <w:r>
                                  <w:t>27 January 2015, draft</w:t>
                                </w:r>
                              </w:p>
                            </w:tc>
                          </w:tr>
                          <w:bookmarkEnd w:id="27"/>
                        </w:tbl>
                        <w:p w14:paraId="4478DA53" w14:textId="77777777" w:rsidR="00BF0787" w:rsidRDefault="00BF078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uLr7gCAADC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14:paraId="17FF9EB9" w14:textId="77777777">
                      <w:tc>
                        <w:tcPr>
                          <w:tcW w:w="5501" w:type="dxa"/>
                          <w:shd w:val="clear" w:color="auto" w:fill="auto"/>
                        </w:tcPr>
                        <w:p w14:paraId="7D754C5E" w14:textId="77777777" w:rsidR="00BF0787" w:rsidRDefault="00BF0787" w:rsidP="001220C3">
                          <w:pPr>
                            <w:pStyle w:val="Huisstijl-Koptekst"/>
                            <w:jc w:val="right"/>
                          </w:pPr>
                          <w:bookmarkStart w:id="28" w:name="bmKoptekstSectie3_2" w:colFirst="0" w:colLast="0"/>
                          <w:r>
                            <w:t>27 January 2015, draft</w:t>
                          </w:r>
                        </w:p>
                      </w:tc>
                    </w:tr>
                    <w:bookmarkEnd w:id="28"/>
                  </w:tbl>
                  <w:p w14:paraId="4478DA53" w14:textId="77777777" w:rsidR="00BF0787" w:rsidRDefault="00BF0787" w:rsidP="001220C3"/>
                </w:txbxContent>
              </v:textbox>
              <w10:wrap anchorx="margin"/>
            </v:shape>
          </w:pict>
        </mc:Fallback>
      </mc:AlternateContent>
    </w:r>
  </w:p>
  <w:p w14:paraId="74011315" w14:textId="77777777" w:rsidR="00BF0787" w:rsidRPr="00982765" w:rsidRDefault="00BF0787" w:rsidP="00B24026">
    <w:pPr>
      <w:pStyle w:val="Header"/>
    </w:pPr>
    <w:r>
      <w:rPr>
        <w:noProof/>
        <w:lang w:val="en-US"/>
      </w:rPr>
      <mc:AlternateContent>
        <mc:Choice Requires="wps">
          <w:drawing>
            <wp:anchor distT="0" distB="0" distL="114300" distR="114300" simplePos="0" relativeHeight="251658240" behindDoc="1" locked="1" layoutInCell="1" allowOverlap="1" wp14:anchorId="09E52E5E" wp14:editId="38308BC3">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3BC705C7" w14:textId="77777777">
                            <w:trPr>
                              <w:trHeight w:val="1701"/>
                            </w:trPr>
                            <w:tc>
                              <w:tcPr>
                                <w:tcW w:w="4560" w:type="dxa"/>
                                <w:shd w:val="clear" w:color="auto" w:fill="auto"/>
                              </w:tcPr>
                              <w:p w14:paraId="57DC5C1F" w14:textId="77777777" w:rsidR="00BF0787" w:rsidRDefault="00BF0787" w:rsidP="003363CC">
                                <w:bookmarkStart w:id="29" w:name="bmLogoSectie3_2" w:colFirst="0" w:colLast="0"/>
                                <w:r>
                                  <w:rPr>
                                    <w:noProof/>
                                    <w:lang w:val="en-US"/>
                                  </w:rPr>
                                  <w:drawing>
                                    <wp:inline distT="0" distB="0" distL="0" distR="0" wp14:anchorId="3CD10E62" wp14:editId="3B219879">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14:paraId="5D356813" w14:textId="77777777" w:rsidR="00BF0787" w:rsidRDefault="00BF078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BgoAe3tQIAALI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3BC705C7" w14:textId="77777777">
                      <w:trPr>
                        <w:trHeight w:val="1701"/>
                      </w:trPr>
                      <w:tc>
                        <w:tcPr>
                          <w:tcW w:w="4560" w:type="dxa"/>
                          <w:shd w:val="clear" w:color="auto" w:fill="auto"/>
                        </w:tcPr>
                        <w:p w14:paraId="57DC5C1F" w14:textId="77777777" w:rsidR="00BF0787" w:rsidRDefault="00BF0787" w:rsidP="003363CC">
                          <w:bookmarkStart w:id="30" w:name="bmLogoSectie3_2" w:colFirst="0" w:colLast="0"/>
                          <w:r>
                            <w:rPr>
                              <w:noProof/>
                              <w:lang w:val="en-US"/>
                            </w:rPr>
                            <w:drawing>
                              <wp:inline distT="0" distB="0" distL="0" distR="0" wp14:anchorId="3CD10E62" wp14:editId="3B219879">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14:paraId="5D356813" w14:textId="77777777" w:rsidR="00BF0787" w:rsidRDefault="00BF0787" w:rsidP="00B24026"/>
                </w:txbxContent>
              </v:textbox>
              <w10:wrap anchorx="margin" anchory="page"/>
              <w10:anchorlock/>
            </v:shape>
          </w:pict>
        </mc:Fallback>
      </mc:AlternateContent>
    </w:r>
  </w:p>
  <w:p w14:paraId="68460D34" w14:textId="77777777" w:rsidR="00BF0787" w:rsidRPr="00672ACD" w:rsidRDefault="00BF0787" w:rsidP="00B24026">
    <w:pPr>
      <w:pStyle w:val="Header"/>
    </w:pPr>
  </w:p>
  <w:p w14:paraId="62757867" w14:textId="77777777" w:rsidR="00BF0787" w:rsidRPr="00B24026" w:rsidRDefault="00BF0787" w:rsidP="00B24026">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E74C6" w14:textId="77777777" w:rsidR="00BF0787" w:rsidRDefault="00BF0787"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BF0787" w:rsidRPr="004C2206" w14:paraId="0F6790BB" w14:textId="77777777">
      <w:tc>
        <w:tcPr>
          <w:tcW w:w="5529" w:type="dxa"/>
          <w:shd w:val="clear" w:color="auto" w:fill="auto"/>
        </w:tcPr>
        <w:p w14:paraId="0EF2B071" w14:textId="77777777" w:rsidR="00BF0787" w:rsidRPr="004C2206" w:rsidRDefault="00BF0787" w:rsidP="00A00A21">
          <w:pPr>
            <w:pStyle w:val="Huisstijl-Koptekst"/>
          </w:pPr>
          <w:bookmarkStart w:id="31" w:name="bmKoptekstSectie3_1" w:colFirst="0" w:colLast="0"/>
          <w:r>
            <w:t>27 January 2015, draft</w:t>
          </w:r>
        </w:p>
      </w:tc>
    </w:tr>
  </w:tbl>
  <w:bookmarkEnd w:id="31"/>
  <w:p w14:paraId="132819D2" w14:textId="77777777" w:rsidR="00BF0787" w:rsidRPr="00982765" w:rsidRDefault="00BF0787" w:rsidP="00A00A21">
    <w:pPr>
      <w:pStyle w:val="Header"/>
    </w:pPr>
    <w:r>
      <w:rPr>
        <w:noProof/>
        <w:lang w:val="en-US"/>
      </w:rPr>
      <mc:AlternateContent>
        <mc:Choice Requires="wps">
          <w:drawing>
            <wp:anchor distT="0" distB="0" distL="114300" distR="114300" simplePos="0" relativeHeight="251653120" behindDoc="1" locked="1" layoutInCell="1" allowOverlap="1" wp14:anchorId="396E99D9" wp14:editId="6310E3C9">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0E3D344A" w14:textId="77777777">
                            <w:trPr>
                              <w:trHeight w:val="1701"/>
                            </w:trPr>
                            <w:tc>
                              <w:tcPr>
                                <w:tcW w:w="4560" w:type="dxa"/>
                                <w:shd w:val="clear" w:color="auto" w:fill="auto"/>
                              </w:tcPr>
                              <w:p w14:paraId="7D49AB4A" w14:textId="77777777" w:rsidR="00BF0787" w:rsidRDefault="00BF0787" w:rsidP="003363CC">
                                <w:pPr>
                                  <w:jc w:val="right"/>
                                </w:pPr>
                                <w:bookmarkStart w:id="32" w:name="bmLogoSectie3_1" w:colFirst="0" w:colLast="0"/>
                                <w:r>
                                  <w:rPr>
                                    <w:noProof/>
                                    <w:lang w:val="en-US"/>
                                  </w:rPr>
                                  <w:drawing>
                                    <wp:inline distT="0" distB="0" distL="0" distR="0" wp14:anchorId="12E32FC1" wp14:editId="30ABB1C4">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14:paraId="5D0BBED7" w14:textId="77777777" w:rsidR="00BF0787" w:rsidRDefault="00BF0787"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0E3D344A" w14:textId="77777777">
                      <w:trPr>
                        <w:trHeight w:val="1701"/>
                      </w:trPr>
                      <w:tc>
                        <w:tcPr>
                          <w:tcW w:w="4560" w:type="dxa"/>
                          <w:shd w:val="clear" w:color="auto" w:fill="auto"/>
                        </w:tcPr>
                        <w:p w14:paraId="7D49AB4A" w14:textId="77777777" w:rsidR="00BF0787" w:rsidRDefault="00BF0787" w:rsidP="003363CC">
                          <w:pPr>
                            <w:jc w:val="right"/>
                          </w:pPr>
                          <w:bookmarkStart w:id="33" w:name="bmLogoSectie3_1" w:colFirst="0" w:colLast="0"/>
                          <w:r>
                            <w:rPr>
                              <w:noProof/>
                              <w:lang w:val="en-US"/>
                            </w:rPr>
                            <w:drawing>
                              <wp:inline distT="0" distB="0" distL="0" distR="0" wp14:anchorId="12E32FC1" wp14:editId="30ABB1C4">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14:paraId="5D0BBED7" w14:textId="77777777" w:rsidR="00BF0787" w:rsidRDefault="00BF0787" w:rsidP="001A6A5C"/>
                </w:txbxContent>
              </v:textbox>
              <w10:wrap anchorx="page" anchory="page"/>
              <w10:anchorlock/>
            </v:shape>
          </w:pict>
        </mc:Fallback>
      </mc:AlternateConten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8D0B6" w14:textId="77777777" w:rsidR="00BF0787" w:rsidRDefault="00BF0787" w:rsidP="00B24026">
    <w:pPr>
      <w:pStyle w:val="Header"/>
    </w:pPr>
    <w:r>
      <w:rPr>
        <w:noProof/>
        <w:lang w:val="en-US"/>
      </w:rPr>
      <mc:AlternateContent>
        <mc:Choice Requires="wps">
          <w:drawing>
            <wp:anchor distT="0" distB="0" distL="114300" distR="114300" simplePos="0" relativeHeight="251661312" behindDoc="0" locked="0" layoutInCell="1" allowOverlap="1" wp14:anchorId="5D387312" wp14:editId="59A3734C">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14:paraId="4B0C549D" w14:textId="77777777">
                            <w:tc>
                              <w:tcPr>
                                <w:tcW w:w="5501" w:type="dxa"/>
                                <w:shd w:val="clear" w:color="auto" w:fill="auto"/>
                                <w:tcMar>
                                  <w:right w:w="85" w:type="dxa"/>
                                </w:tcMar>
                              </w:tcPr>
                              <w:p w14:paraId="17AFB701" w14:textId="77777777" w:rsidR="00BF0787" w:rsidRDefault="00BF0787" w:rsidP="001220C3">
                                <w:pPr>
                                  <w:pStyle w:val="Huisstijl-Koptekst"/>
                                  <w:jc w:val="right"/>
                                </w:pPr>
                                <w:bookmarkStart w:id="377" w:name="bmKoptekstSectie4_2" w:colFirst="0" w:colLast="0"/>
                                <w:r>
                                  <w:t>27 January 2015, draft</w:t>
                                </w:r>
                              </w:p>
                            </w:tc>
                          </w:tr>
                          <w:bookmarkEnd w:id="377"/>
                        </w:tbl>
                        <w:p w14:paraId="3316EE2B" w14:textId="77777777" w:rsidR="00BF0787" w:rsidRDefault="00BF0787"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F0787" w14:paraId="4B0C549D" w14:textId="77777777">
                      <w:tc>
                        <w:tcPr>
                          <w:tcW w:w="5501" w:type="dxa"/>
                          <w:shd w:val="clear" w:color="auto" w:fill="auto"/>
                          <w:tcMar>
                            <w:right w:w="85" w:type="dxa"/>
                          </w:tcMar>
                        </w:tcPr>
                        <w:p w14:paraId="17AFB701" w14:textId="77777777" w:rsidR="00BF0787" w:rsidRDefault="00BF0787" w:rsidP="001220C3">
                          <w:pPr>
                            <w:pStyle w:val="Huisstijl-Koptekst"/>
                            <w:jc w:val="right"/>
                          </w:pPr>
                          <w:bookmarkStart w:id="378" w:name="bmKoptekstSectie4_2" w:colFirst="0" w:colLast="0"/>
                          <w:r>
                            <w:t>27 January 2015, draft</w:t>
                          </w:r>
                        </w:p>
                      </w:tc>
                    </w:tr>
                    <w:bookmarkEnd w:id="378"/>
                  </w:tbl>
                  <w:p w14:paraId="3316EE2B" w14:textId="77777777" w:rsidR="00BF0787" w:rsidRDefault="00BF0787" w:rsidP="001220C3"/>
                </w:txbxContent>
              </v:textbox>
              <w10:wrap anchorx="margin"/>
            </v:shape>
          </w:pict>
        </mc:Fallback>
      </mc:AlternateContent>
    </w:r>
  </w:p>
  <w:p w14:paraId="132BD50C" w14:textId="77777777" w:rsidR="00BF0787" w:rsidRPr="00982765" w:rsidRDefault="00BF0787" w:rsidP="00B24026">
    <w:pPr>
      <w:pStyle w:val="Header"/>
    </w:pPr>
    <w:r>
      <w:rPr>
        <w:noProof/>
        <w:lang w:val="en-US"/>
      </w:rPr>
      <mc:AlternateContent>
        <mc:Choice Requires="wps">
          <w:drawing>
            <wp:anchor distT="0" distB="0" distL="114300" distR="114300" simplePos="0" relativeHeight="251659264" behindDoc="1" locked="1" layoutInCell="1" allowOverlap="1" wp14:anchorId="6E8B0AD1" wp14:editId="672AD67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76058D1D" w14:textId="77777777">
                            <w:trPr>
                              <w:trHeight w:val="1701"/>
                            </w:trPr>
                            <w:tc>
                              <w:tcPr>
                                <w:tcW w:w="4560" w:type="dxa"/>
                                <w:shd w:val="clear" w:color="auto" w:fill="auto"/>
                              </w:tcPr>
                              <w:p w14:paraId="6702EB30" w14:textId="77777777" w:rsidR="00BF0787" w:rsidRDefault="00BF0787" w:rsidP="003363CC">
                                <w:bookmarkStart w:id="379" w:name="bmLogoSectie4_2" w:colFirst="0" w:colLast="0"/>
                                <w:r>
                                  <w:rPr>
                                    <w:noProof/>
                                    <w:lang w:val="en-US"/>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79"/>
                        </w:tbl>
                        <w:p w14:paraId="4E039B54" w14:textId="77777777" w:rsidR="00BF0787" w:rsidRDefault="00BF0787"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76058D1D" w14:textId="77777777">
                      <w:trPr>
                        <w:trHeight w:val="1701"/>
                      </w:trPr>
                      <w:tc>
                        <w:tcPr>
                          <w:tcW w:w="4560" w:type="dxa"/>
                          <w:shd w:val="clear" w:color="auto" w:fill="auto"/>
                        </w:tcPr>
                        <w:p w14:paraId="6702EB30" w14:textId="77777777" w:rsidR="00BF0787" w:rsidRDefault="00BF0787" w:rsidP="003363CC">
                          <w:bookmarkStart w:id="380" w:name="bmLogoSectie4_2" w:colFirst="0" w:colLast="0"/>
                          <w:r>
                            <w:rPr>
                              <w:noProof/>
                              <w:lang w:val="en-US"/>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0"/>
                  </w:tbl>
                  <w:p w14:paraId="4E039B54" w14:textId="77777777" w:rsidR="00BF0787" w:rsidRDefault="00BF0787" w:rsidP="00B24026"/>
                </w:txbxContent>
              </v:textbox>
              <w10:wrap anchorx="margin" anchory="page"/>
              <w10:anchorlock/>
            </v:shape>
          </w:pict>
        </mc:Fallback>
      </mc:AlternateContent>
    </w:r>
  </w:p>
  <w:p w14:paraId="1398FBD0" w14:textId="77777777" w:rsidR="00BF0787" w:rsidRPr="00672ACD" w:rsidRDefault="00BF0787" w:rsidP="00B24026">
    <w:pPr>
      <w:pStyle w:val="Header"/>
    </w:pPr>
  </w:p>
  <w:p w14:paraId="6F0114DB" w14:textId="77777777" w:rsidR="00BF0787" w:rsidRPr="00B24026" w:rsidRDefault="00BF0787" w:rsidP="00B24026">
    <w:pPr>
      <w:pStyle w:val="Header"/>
    </w:pPr>
  </w:p>
  <w:p w14:paraId="1789FB8A" w14:textId="77777777" w:rsidR="00BF0787" w:rsidRPr="00B24026" w:rsidRDefault="00BF0787" w:rsidP="00B24026">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BB41F" w14:textId="77777777" w:rsidR="00BF0787" w:rsidRDefault="00BF0787" w:rsidP="00982765">
    <w:pPr>
      <w:pStyle w:val="Header"/>
    </w:pPr>
    <w:r>
      <w:rPr>
        <w:noProof/>
        <w:lang w:val="en-US"/>
      </w:rPr>
      <mc:AlternateContent>
        <mc:Choice Requires="wps">
          <w:drawing>
            <wp:anchor distT="0" distB="0" distL="114300" distR="114300" simplePos="0" relativeHeight="251654144" behindDoc="1" locked="1" layoutInCell="1" allowOverlap="1" wp14:anchorId="71721AF2" wp14:editId="4180AAF4">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3550404A" w14:textId="77777777">
                            <w:trPr>
                              <w:trHeight w:val="1701"/>
                            </w:trPr>
                            <w:tc>
                              <w:tcPr>
                                <w:tcW w:w="4560" w:type="dxa"/>
                                <w:shd w:val="clear" w:color="auto" w:fill="auto"/>
                              </w:tcPr>
                              <w:p w14:paraId="49755525" w14:textId="77777777" w:rsidR="00BF0787" w:rsidRDefault="00BF0787" w:rsidP="003363CC">
                                <w:pPr>
                                  <w:jc w:val="right"/>
                                </w:pPr>
                                <w:bookmarkStart w:id="381" w:name="bmLogoSectie4_1" w:colFirst="0" w:colLast="0"/>
                                <w:r>
                                  <w:rPr>
                                    <w:noProof/>
                                    <w:lang w:val="en-US"/>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1"/>
                        </w:tbl>
                        <w:p w14:paraId="62BF142C" w14:textId="77777777" w:rsidR="00BF0787" w:rsidRDefault="00BF0787"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5JnDwPsAAADhAQAAEwAAAAAAAAAA&#10;AAAAAAAAAAAAW0NvbnRlbnRfVHlwZXNdLnhtbFBLAQItABQABgAIAAAAIQAjsmrh1wAAAJQBAAAL&#10;AAAAAAAAAAAAAAAAACwBAABfcmVscy8ucmVsc1BLAQItABQABgAIAAAAIQAJoclKtQIAALMFAAAO&#10;AAAAAAAAAAAAAAAAACw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F0787" w14:paraId="3550404A" w14:textId="77777777">
                      <w:trPr>
                        <w:trHeight w:val="1701"/>
                      </w:trPr>
                      <w:tc>
                        <w:tcPr>
                          <w:tcW w:w="4560" w:type="dxa"/>
                          <w:shd w:val="clear" w:color="auto" w:fill="auto"/>
                        </w:tcPr>
                        <w:p w14:paraId="49755525" w14:textId="77777777" w:rsidR="00BF0787" w:rsidRDefault="00BF0787" w:rsidP="003363CC">
                          <w:pPr>
                            <w:jc w:val="right"/>
                          </w:pPr>
                          <w:bookmarkStart w:id="382" w:name="bmLogoSectie4_1" w:colFirst="0" w:colLast="0"/>
                          <w:r>
                            <w:rPr>
                              <w:noProof/>
                              <w:lang w:val="en-US"/>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2"/>
                  </w:tbl>
                  <w:p w14:paraId="62BF142C" w14:textId="77777777" w:rsidR="00BF0787" w:rsidRDefault="00BF0787"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BF0787" w:rsidRPr="004C2206" w14:paraId="3C1764F4" w14:textId="77777777">
      <w:tc>
        <w:tcPr>
          <w:tcW w:w="5812" w:type="dxa"/>
          <w:shd w:val="clear" w:color="auto" w:fill="auto"/>
        </w:tcPr>
        <w:p w14:paraId="2C89C355" w14:textId="77777777" w:rsidR="00BF0787" w:rsidRPr="004C2206" w:rsidRDefault="00BF0787" w:rsidP="00A00A21">
          <w:pPr>
            <w:pStyle w:val="Huisstijl-Koptekst"/>
          </w:pPr>
          <w:bookmarkStart w:id="383" w:name="bmKoptekstSectie4_1" w:colFirst="0" w:colLast="0"/>
          <w:r>
            <w:t>27 January 2015, draft</w:t>
          </w:r>
        </w:p>
      </w:tc>
    </w:tr>
    <w:bookmarkEnd w:id="383"/>
  </w:tbl>
  <w:p w14:paraId="6888ACA5" w14:textId="77777777" w:rsidR="00BF0787" w:rsidRPr="00982765" w:rsidRDefault="00BF0787" w:rsidP="00A00A2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3">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5A73318"/>
    <w:multiLevelType w:val="multilevel"/>
    <w:tmpl w:val="6298F500"/>
    <w:numStyleLink w:val="Huisstijl-LijstNummering"/>
  </w:abstractNum>
  <w:abstractNum w:abstractNumId="15">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6">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3">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5">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27"/>
  </w:num>
  <w:num w:numId="3">
    <w:abstractNumId w:val="38"/>
  </w:num>
  <w:num w:numId="4">
    <w:abstractNumId w:val="12"/>
  </w:num>
  <w:num w:numId="5">
    <w:abstractNumId w:val="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8"/>
  </w:num>
  <w:num w:numId="9">
    <w:abstractNumId w:val="3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5"/>
  </w:num>
  <w:num w:numId="13">
    <w:abstractNumId w:val="11"/>
  </w:num>
  <w:num w:numId="14">
    <w:abstractNumId w:val="9"/>
  </w:num>
  <w:num w:numId="15">
    <w:abstractNumId w:val="23"/>
  </w:num>
  <w:num w:numId="16">
    <w:abstractNumId w:val="14"/>
    <w:lvlOverride w:ilvl="1">
      <w:lvl w:ilvl="1">
        <w:start w:val="1"/>
        <w:numFmt w:val="decimal"/>
        <w:pStyle w:val="ListNumber2"/>
        <w:lvlText w:val="%1.%2"/>
        <w:lvlJc w:val="left"/>
        <w:pPr>
          <w:tabs>
            <w:tab w:val="num" w:pos="510"/>
          </w:tabs>
          <w:ind w:left="510" w:hanging="510"/>
        </w:pPr>
        <w:rPr>
          <w:rFonts w:hint="default"/>
        </w:rPr>
      </w:lvl>
    </w:lvlOverride>
  </w:num>
  <w:num w:numId="17">
    <w:abstractNumId w:val="13"/>
  </w:num>
  <w:num w:numId="18">
    <w:abstractNumId w:val="35"/>
  </w:num>
  <w:num w:numId="19">
    <w:abstractNumId w:val="24"/>
  </w:num>
  <w:num w:numId="20">
    <w:abstractNumId w:val="33"/>
  </w:num>
  <w:num w:numId="21">
    <w:abstractNumId w:val="10"/>
  </w:num>
  <w:num w:numId="22">
    <w:abstractNumId w:val="2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7"/>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3"/>
  </w:num>
  <w:num w:numId="31">
    <w:abstractNumId w:val="4"/>
  </w:num>
  <w:num w:numId="32">
    <w:abstractNumId w:val="2"/>
  </w:num>
  <w:num w:numId="33">
    <w:abstractNumId w:val="1"/>
  </w:num>
  <w:num w:numId="34">
    <w:abstractNumId w:val="0"/>
  </w:num>
  <w:num w:numId="35">
    <w:abstractNumId w:val="26"/>
  </w:num>
  <w:num w:numId="36">
    <w:abstractNumId w:val="31"/>
  </w:num>
  <w:num w:numId="37">
    <w:abstractNumId w:val="22"/>
  </w:num>
  <w:num w:numId="38">
    <w:abstractNumId w:val="32"/>
  </w:num>
  <w:num w:numId="39">
    <w:abstractNumId w:val="16"/>
  </w:num>
  <w:num w:numId="40">
    <w:abstractNumId w:val="5"/>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num>
  <w:num w:numId="44">
    <w:abstractNumId w:val="21"/>
  </w:num>
  <w:num w:numId="45">
    <w:abstractNumId w:val="14"/>
    <w:lvlOverride w:ilvl="0">
      <w:lvl w:ilvl="0">
        <w:start w:val="1"/>
        <w:numFmt w:val="decimal"/>
        <w:lvlRestart w:val="0"/>
        <w:pStyle w:val="ListNumber"/>
        <w:lvlText w:val="%1"/>
        <w:lvlJc w:val="left"/>
        <w:pPr>
          <w:tabs>
            <w:tab w:val="num" w:pos="510"/>
          </w:tabs>
          <w:ind w:left="510" w:hanging="510"/>
        </w:pPr>
        <w:rPr>
          <w:rFonts w:hint="default"/>
        </w:rPr>
      </w:lvl>
    </w:lvlOverride>
    <w:lvlOverride w:ilvl="1">
      <w:lvl w:ilvl="1">
        <w:start w:val="1"/>
        <w:numFmt w:val="decimal"/>
        <w:pStyle w:val="ListNumber2"/>
        <w:lvlText w:val="%1.%2"/>
        <w:lvlJc w:val="left"/>
        <w:pPr>
          <w:tabs>
            <w:tab w:val="num" w:pos="510"/>
          </w:tabs>
          <w:ind w:left="510" w:hanging="510"/>
        </w:pPr>
        <w:rPr>
          <w:rFonts w:hint="default"/>
        </w:rPr>
      </w:lvl>
    </w:lvlOverride>
    <w:lvlOverride w:ilvl="2">
      <w:lvl w:ilvl="2">
        <w:start w:val="1"/>
        <w:numFmt w:val="decimal"/>
        <w:pStyle w:val="ListNumber3"/>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4"/>
    <w:lvlOverride w:ilvl="0">
      <w:startOverride w:val="1"/>
      <w:lvl w:ilvl="0">
        <w:start w:val="1"/>
        <w:numFmt w:val="decimal"/>
        <w:lvlRestart w:val="0"/>
        <w:pStyle w:val="ListNumber"/>
        <w:lvlText w:val="%1"/>
        <w:lvlJc w:val="left"/>
        <w:pPr>
          <w:tabs>
            <w:tab w:val="num" w:pos="510"/>
          </w:tabs>
          <w:ind w:left="510" w:hanging="510"/>
        </w:pPr>
        <w:rPr>
          <w:rFonts w:hint="default"/>
        </w:rPr>
      </w:lvl>
    </w:lvlOverride>
    <w:lvlOverride w:ilvl="1">
      <w:startOverride w:val="1"/>
      <w:lvl w:ilvl="1">
        <w:start w:val="1"/>
        <w:numFmt w:val="decimal"/>
        <w:pStyle w:val="ListNumber2"/>
        <w:lvlText w:val="%1.%2"/>
        <w:lvlJc w:val="left"/>
        <w:pPr>
          <w:tabs>
            <w:tab w:val="num" w:pos="510"/>
          </w:tabs>
          <w:ind w:left="510" w:hanging="510"/>
        </w:pPr>
        <w:rPr>
          <w:rFonts w:hint="default"/>
        </w:rPr>
      </w:lvl>
    </w:lvlOverride>
    <w:lvlOverride w:ilvl="2">
      <w:startOverride w:val="1"/>
      <w:lvl w:ilvl="2">
        <w:start w:val="1"/>
        <w:numFmt w:val="decimal"/>
        <w:pStyle w:val="ListNumber3"/>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anmaakDatum" w:val="27-01-2015"/>
    <w:docVar w:name="_AanmaakGebruiker" w:val="nederhof"/>
    <w:docVar w:name="_KlantCode" w:val="Deltares"/>
    <w:docVar w:name="_LicCode" w:val="Deltares"/>
    <w:docVar w:name="_Versie" w:val="2014.1.4"/>
    <w:docVar w:name="!ReportCmdVersion" w:val=", B"/>
    <w:docVar w:name="*DocWasOpgeslagen" w:val="1"/>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30F5C"/>
    <w:rsid w:val="000369FA"/>
    <w:rsid w:val="00041088"/>
    <w:rsid w:val="0004283C"/>
    <w:rsid w:val="00042E48"/>
    <w:rsid w:val="0004754A"/>
    <w:rsid w:val="0005330B"/>
    <w:rsid w:val="00053B55"/>
    <w:rsid w:val="00055E5F"/>
    <w:rsid w:val="00055E64"/>
    <w:rsid w:val="00057AD8"/>
    <w:rsid w:val="00066D6F"/>
    <w:rsid w:val="00070E0A"/>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A3E"/>
    <w:rsid w:val="000F7CB2"/>
    <w:rsid w:val="000F7E89"/>
    <w:rsid w:val="00105BFA"/>
    <w:rsid w:val="00110011"/>
    <w:rsid w:val="00116131"/>
    <w:rsid w:val="001163BC"/>
    <w:rsid w:val="001220C3"/>
    <w:rsid w:val="00122779"/>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35AF"/>
    <w:rsid w:val="00194960"/>
    <w:rsid w:val="0019563F"/>
    <w:rsid w:val="001963AF"/>
    <w:rsid w:val="001A0293"/>
    <w:rsid w:val="001A6A5C"/>
    <w:rsid w:val="001B088D"/>
    <w:rsid w:val="001B2D67"/>
    <w:rsid w:val="001B541A"/>
    <w:rsid w:val="001B6449"/>
    <w:rsid w:val="001C0446"/>
    <w:rsid w:val="001C1750"/>
    <w:rsid w:val="001C33F8"/>
    <w:rsid w:val="001C34D5"/>
    <w:rsid w:val="001D1117"/>
    <w:rsid w:val="001D604B"/>
    <w:rsid w:val="001E0A45"/>
    <w:rsid w:val="001F0D75"/>
    <w:rsid w:val="001F0D99"/>
    <w:rsid w:val="0020321C"/>
    <w:rsid w:val="002052BF"/>
    <w:rsid w:val="00214827"/>
    <w:rsid w:val="00214DE6"/>
    <w:rsid w:val="00215B8C"/>
    <w:rsid w:val="002177F1"/>
    <w:rsid w:val="0022667E"/>
    <w:rsid w:val="0022695A"/>
    <w:rsid w:val="002276CB"/>
    <w:rsid w:val="00235CE0"/>
    <w:rsid w:val="0023629B"/>
    <w:rsid w:val="00241B94"/>
    <w:rsid w:val="0024380D"/>
    <w:rsid w:val="00250E5A"/>
    <w:rsid w:val="00254B06"/>
    <w:rsid w:val="002576AE"/>
    <w:rsid w:val="002603CC"/>
    <w:rsid w:val="0026108D"/>
    <w:rsid w:val="00270CE6"/>
    <w:rsid w:val="002779CC"/>
    <w:rsid w:val="0028539C"/>
    <w:rsid w:val="002909C4"/>
    <w:rsid w:val="00292F2E"/>
    <w:rsid w:val="00293815"/>
    <w:rsid w:val="00294152"/>
    <w:rsid w:val="002A5C76"/>
    <w:rsid w:val="002B2DDB"/>
    <w:rsid w:val="002B7A45"/>
    <w:rsid w:val="002C1907"/>
    <w:rsid w:val="002C7AE0"/>
    <w:rsid w:val="002D554C"/>
    <w:rsid w:val="002D5858"/>
    <w:rsid w:val="002D6E55"/>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5EB"/>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7760"/>
    <w:rsid w:val="00400C16"/>
    <w:rsid w:val="00400C7D"/>
    <w:rsid w:val="00417C0D"/>
    <w:rsid w:val="0042185A"/>
    <w:rsid w:val="00426356"/>
    <w:rsid w:val="00427213"/>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2752"/>
    <w:rsid w:val="004D3AE5"/>
    <w:rsid w:val="004D7B46"/>
    <w:rsid w:val="004E0C77"/>
    <w:rsid w:val="004E1A91"/>
    <w:rsid w:val="004E27A9"/>
    <w:rsid w:val="004E5E65"/>
    <w:rsid w:val="004F2B4F"/>
    <w:rsid w:val="004F347F"/>
    <w:rsid w:val="004F5F5C"/>
    <w:rsid w:val="0050022D"/>
    <w:rsid w:val="00500A94"/>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6C99"/>
    <w:rsid w:val="00587AD5"/>
    <w:rsid w:val="005956C7"/>
    <w:rsid w:val="005A1AEF"/>
    <w:rsid w:val="005A226E"/>
    <w:rsid w:val="005A4C3A"/>
    <w:rsid w:val="005A6455"/>
    <w:rsid w:val="005B259B"/>
    <w:rsid w:val="005B6B63"/>
    <w:rsid w:val="005B799C"/>
    <w:rsid w:val="005C0002"/>
    <w:rsid w:val="005C300C"/>
    <w:rsid w:val="005C6157"/>
    <w:rsid w:val="005D33BB"/>
    <w:rsid w:val="005D783A"/>
    <w:rsid w:val="005E72EC"/>
    <w:rsid w:val="005F0535"/>
    <w:rsid w:val="005F0E58"/>
    <w:rsid w:val="005F18CA"/>
    <w:rsid w:val="005F191E"/>
    <w:rsid w:val="00600772"/>
    <w:rsid w:val="0060323D"/>
    <w:rsid w:val="00612845"/>
    <w:rsid w:val="00620A54"/>
    <w:rsid w:val="00621C7E"/>
    <w:rsid w:val="006240FD"/>
    <w:rsid w:val="00634651"/>
    <w:rsid w:val="0063604D"/>
    <w:rsid w:val="006437F3"/>
    <w:rsid w:val="00643B6B"/>
    <w:rsid w:val="0064572C"/>
    <w:rsid w:val="00650E95"/>
    <w:rsid w:val="006511EC"/>
    <w:rsid w:val="006517FF"/>
    <w:rsid w:val="00654BE9"/>
    <w:rsid w:val="0065776D"/>
    <w:rsid w:val="00661216"/>
    <w:rsid w:val="00664C37"/>
    <w:rsid w:val="00667874"/>
    <w:rsid w:val="00670C1A"/>
    <w:rsid w:val="00672ACD"/>
    <w:rsid w:val="006735C2"/>
    <w:rsid w:val="0067431E"/>
    <w:rsid w:val="00677F09"/>
    <w:rsid w:val="00677F3C"/>
    <w:rsid w:val="00681291"/>
    <w:rsid w:val="006868B9"/>
    <w:rsid w:val="00691D3B"/>
    <w:rsid w:val="00693549"/>
    <w:rsid w:val="00694D36"/>
    <w:rsid w:val="006A0A14"/>
    <w:rsid w:val="006C06A2"/>
    <w:rsid w:val="006C73D5"/>
    <w:rsid w:val="006E38F6"/>
    <w:rsid w:val="006E48B8"/>
    <w:rsid w:val="006E7349"/>
    <w:rsid w:val="006F074A"/>
    <w:rsid w:val="006F77BC"/>
    <w:rsid w:val="00710CB9"/>
    <w:rsid w:val="00715418"/>
    <w:rsid w:val="007250D0"/>
    <w:rsid w:val="00727EAA"/>
    <w:rsid w:val="00730D21"/>
    <w:rsid w:val="00734E22"/>
    <w:rsid w:val="0073638B"/>
    <w:rsid w:val="00742DB2"/>
    <w:rsid w:val="00750606"/>
    <w:rsid w:val="00751572"/>
    <w:rsid w:val="00752797"/>
    <w:rsid w:val="0076281C"/>
    <w:rsid w:val="00763C58"/>
    <w:rsid w:val="00764EF6"/>
    <w:rsid w:val="007651C6"/>
    <w:rsid w:val="00767D0D"/>
    <w:rsid w:val="00782DC5"/>
    <w:rsid w:val="00782FCD"/>
    <w:rsid w:val="007863D5"/>
    <w:rsid w:val="007937F7"/>
    <w:rsid w:val="007A2CEB"/>
    <w:rsid w:val="007A45C3"/>
    <w:rsid w:val="007A5F50"/>
    <w:rsid w:val="007B2C84"/>
    <w:rsid w:val="007B5F9A"/>
    <w:rsid w:val="007C1889"/>
    <w:rsid w:val="007C234C"/>
    <w:rsid w:val="007C2623"/>
    <w:rsid w:val="007C3E6B"/>
    <w:rsid w:val="007C3EBE"/>
    <w:rsid w:val="007C40A3"/>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2616"/>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1B2C"/>
    <w:rsid w:val="00934A6B"/>
    <w:rsid w:val="00940823"/>
    <w:rsid w:val="009416E3"/>
    <w:rsid w:val="009576CC"/>
    <w:rsid w:val="009578F4"/>
    <w:rsid w:val="00962612"/>
    <w:rsid w:val="00964141"/>
    <w:rsid w:val="00964EA6"/>
    <w:rsid w:val="00967114"/>
    <w:rsid w:val="0096750A"/>
    <w:rsid w:val="00970DED"/>
    <w:rsid w:val="00972803"/>
    <w:rsid w:val="00974E57"/>
    <w:rsid w:val="00976E65"/>
    <w:rsid w:val="00982765"/>
    <w:rsid w:val="009843B6"/>
    <w:rsid w:val="00986109"/>
    <w:rsid w:val="00987353"/>
    <w:rsid w:val="009951BB"/>
    <w:rsid w:val="00995779"/>
    <w:rsid w:val="0099628C"/>
    <w:rsid w:val="009970A9"/>
    <w:rsid w:val="009A3845"/>
    <w:rsid w:val="009A7268"/>
    <w:rsid w:val="009B485E"/>
    <w:rsid w:val="009B6FA8"/>
    <w:rsid w:val="009B7A2D"/>
    <w:rsid w:val="009C0A08"/>
    <w:rsid w:val="009C335D"/>
    <w:rsid w:val="009C4C27"/>
    <w:rsid w:val="009C6702"/>
    <w:rsid w:val="009C7811"/>
    <w:rsid w:val="009D285C"/>
    <w:rsid w:val="009D4808"/>
    <w:rsid w:val="009D498C"/>
    <w:rsid w:val="009E3CFF"/>
    <w:rsid w:val="009E3EB0"/>
    <w:rsid w:val="009E5515"/>
    <w:rsid w:val="009F110A"/>
    <w:rsid w:val="009F1C66"/>
    <w:rsid w:val="009F2210"/>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25933"/>
    <w:rsid w:val="00A313C3"/>
    <w:rsid w:val="00A37D9C"/>
    <w:rsid w:val="00A45B92"/>
    <w:rsid w:val="00A47D82"/>
    <w:rsid w:val="00A52150"/>
    <w:rsid w:val="00A527B3"/>
    <w:rsid w:val="00A56564"/>
    <w:rsid w:val="00A61743"/>
    <w:rsid w:val="00A65370"/>
    <w:rsid w:val="00A673B7"/>
    <w:rsid w:val="00A706B2"/>
    <w:rsid w:val="00A730A0"/>
    <w:rsid w:val="00A74B63"/>
    <w:rsid w:val="00A77411"/>
    <w:rsid w:val="00A93064"/>
    <w:rsid w:val="00A97110"/>
    <w:rsid w:val="00AA01CC"/>
    <w:rsid w:val="00AA055D"/>
    <w:rsid w:val="00AA1803"/>
    <w:rsid w:val="00AA20F1"/>
    <w:rsid w:val="00AA68D5"/>
    <w:rsid w:val="00AB1A16"/>
    <w:rsid w:val="00AC30F3"/>
    <w:rsid w:val="00AD1317"/>
    <w:rsid w:val="00AD3787"/>
    <w:rsid w:val="00AD6A78"/>
    <w:rsid w:val="00AD6D59"/>
    <w:rsid w:val="00AE08CB"/>
    <w:rsid w:val="00AF11DB"/>
    <w:rsid w:val="00AF26A5"/>
    <w:rsid w:val="00AF4A36"/>
    <w:rsid w:val="00AF57A5"/>
    <w:rsid w:val="00AF62FE"/>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3951"/>
    <w:rsid w:val="00BC3325"/>
    <w:rsid w:val="00BC356B"/>
    <w:rsid w:val="00BC7D41"/>
    <w:rsid w:val="00BD177C"/>
    <w:rsid w:val="00BD3CC9"/>
    <w:rsid w:val="00BE0D9D"/>
    <w:rsid w:val="00BE65B5"/>
    <w:rsid w:val="00BF0787"/>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64A3"/>
    <w:rsid w:val="00C77BA7"/>
    <w:rsid w:val="00C77D61"/>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0850"/>
    <w:rsid w:val="00D02D06"/>
    <w:rsid w:val="00D07DFF"/>
    <w:rsid w:val="00D108BA"/>
    <w:rsid w:val="00D17071"/>
    <w:rsid w:val="00D231D2"/>
    <w:rsid w:val="00D301C2"/>
    <w:rsid w:val="00D316EC"/>
    <w:rsid w:val="00D31B0A"/>
    <w:rsid w:val="00D3517B"/>
    <w:rsid w:val="00D5585B"/>
    <w:rsid w:val="00D56AD1"/>
    <w:rsid w:val="00D575A5"/>
    <w:rsid w:val="00D616FB"/>
    <w:rsid w:val="00D745C1"/>
    <w:rsid w:val="00D74933"/>
    <w:rsid w:val="00D81269"/>
    <w:rsid w:val="00D86807"/>
    <w:rsid w:val="00D91068"/>
    <w:rsid w:val="00D93787"/>
    <w:rsid w:val="00D94EAE"/>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5C53"/>
    <w:rsid w:val="00E178EC"/>
    <w:rsid w:val="00E20897"/>
    <w:rsid w:val="00E22FE1"/>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7730C"/>
    <w:rsid w:val="00E82392"/>
    <w:rsid w:val="00E84D1E"/>
    <w:rsid w:val="00E84F17"/>
    <w:rsid w:val="00E850E3"/>
    <w:rsid w:val="00E87FFC"/>
    <w:rsid w:val="00E900F6"/>
    <w:rsid w:val="00E910D7"/>
    <w:rsid w:val="00E94C7B"/>
    <w:rsid w:val="00EA4470"/>
    <w:rsid w:val="00EA7570"/>
    <w:rsid w:val="00EB2594"/>
    <w:rsid w:val="00EB6E3B"/>
    <w:rsid w:val="00EB76FC"/>
    <w:rsid w:val="00EB7AC6"/>
    <w:rsid w:val="00EB7C9E"/>
    <w:rsid w:val="00EC2F6D"/>
    <w:rsid w:val="00EC32E0"/>
    <w:rsid w:val="00EC7A1A"/>
    <w:rsid w:val="00ED3482"/>
    <w:rsid w:val="00ED3F14"/>
    <w:rsid w:val="00EE1A48"/>
    <w:rsid w:val="00EE1B16"/>
    <w:rsid w:val="00EE76BB"/>
    <w:rsid w:val="00EF1CDD"/>
    <w:rsid w:val="00F02F5A"/>
    <w:rsid w:val="00F03DB4"/>
    <w:rsid w:val="00F0598D"/>
    <w:rsid w:val="00F07219"/>
    <w:rsid w:val="00F128D8"/>
    <w:rsid w:val="00F15B77"/>
    <w:rsid w:val="00F20B44"/>
    <w:rsid w:val="00F317B0"/>
    <w:rsid w:val="00F3579D"/>
    <w:rsid w:val="00F35B5D"/>
    <w:rsid w:val="00F41BBE"/>
    <w:rsid w:val="00F421FD"/>
    <w:rsid w:val="00F43A2C"/>
    <w:rsid w:val="00F43BE9"/>
    <w:rsid w:val="00F600AE"/>
    <w:rsid w:val="00F638E8"/>
    <w:rsid w:val="00F7036A"/>
    <w:rsid w:val="00F74A5C"/>
    <w:rsid w:val="00F812C3"/>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E1AC5"/>
    <w:rsid w:val="00FE3E69"/>
    <w:rsid w:val="00FE461F"/>
    <w:rsid w:val="00FE71BC"/>
    <w:rsid w:val="00FE748D"/>
    <w:rsid w:val="00FF2CFB"/>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040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D6E55"/>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D6E5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D6E55"/>
    <w:pPr>
      <w:numPr>
        <w:ilvl w:val="1"/>
      </w:numPr>
      <w:spacing w:after="0" w:line="255" w:lineRule="exact"/>
      <w:outlineLvl w:val="1"/>
    </w:pPr>
    <w:rPr>
      <w:bCs w:val="0"/>
      <w:iCs/>
      <w:sz w:val="21"/>
      <w:szCs w:val="28"/>
    </w:rPr>
  </w:style>
  <w:style w:type="paragraph" w:styleId="Heading3">
    <w:name w:val="heading 3"/>
    <w:basedOn w:val="Heading2"/>
    <w:next w:val="Normal"/>
    <w:qFormat/>
    <w:rsid w:val="002D6E55"/>
    <w:pPr>
      <w:numPr>
        <w:ilvl w:val="2"/>
      </w:numPr>
      <w:outlineLvl w:val="2"/>
    </w:pPr>
    <w:rPr>
      <w:b w:val="0"/>
      <w:bCs/>
      <w:szCs w:val="26"/>
    </w:rPr>
  </w:style>
  <w:style w:type="paragraph" w:styleId="Heading4">
    <w:name w:val="heading 4"/>
    <w:basedOn w:val="Heading3"/>
    <w:next w:val="Normal"/>
    <w:qFormat/>
    <w:rsid w:val="002D6E55"/>
    <w:pPr>
      <w:numPr>
        <w:ilvl w:val="3"/>
      </w:numPr>
      <w:outlineLvl w:val="3"/>
    </w:pPr>
    <w:rPr>
      <w:bCs w:val="0"/>
      <w:i/>
      <w:szCs w:val="28"/>
    </w:rPr>
  </w:style>
  <w:style w:type="paragraph" w:styleId="Heading5">
    <w:name w:val="heading 5"/>
    <w:basedOn w:val="Heading4"/>
    <w:next w:val="Normal"/>
    <w:qFormat/>
    <w:rsid w:val="002D6E55"/>
    <w:pPr>
      <w:numPr>
        <w:ilvl w:val="4"/>
      </w:numPr>
      <w:outlineLvl w:val="4"/>
    </w:pPr>
    <w:rPr>
      <w:bCs/>
      <w:iCs w:val="0"/>
      <w:szCs w:val="26"/>
    </w:rPr>
  </w:style>
  <w:style w:type="paragraph" w:styleId="Heading6">
    <w:name w:val="heading 6"/>
    <w:basedOn w:val="Heading1"/>
    <w:next w:val="Normal"/>
    <w:qFormat/>
    <w:rsid w:val="002D6E55"/>
    <w:pPr>
      <w:numPr>
        <w:ilvl w:val="5"/>
      </w:numPr>
      <w:outlineLvl w:val="5"/>
    </w:pPr>
    <w:rPr>
      <w:bCs w:val="0"/>
      <w:szCs w:val="22"/>
    </w:rPr>
  </w:style>
  <w:style w:type="paragraph" w:styleId="Heading7">
    <w:name w:val="heading 7"/>
    <w:basedOn w:val="Heading2"/>
    <w:next w:val="Normal"/>
    <w:qFormat/>
    <w:rsid w:val="002D6E55"/>
    <w:pPr>
      <w:numPr>
        <w:ilvl w:val="6"/>
      </w:numPr>
      <w:outlineLvl w:val="6"/>
    </w:pPr>
  </w:style>
  <w:style w:type="paragraph" w:styleId="Heading8">
    <w:name w:val="heading 8"/>
    <w:basedOn w:val="Heading3"/>
    <w:next w:val="Normal"/>
    <w:qFormat/>
    <w:rsid w:val="002D6E55"/>
    <w:pPr>
      <w:numPr>
        <w:ilvl w:val="7"/>
      </w:numPr>
      <w:outlineLvl w:val="7"/>
    </w:pPr>
    <w:rPr>
      <w:iCs w:val="0"/>
    </w:rPr>
  </w:style>
  <w:style w:type="paragraph" w:styleId="Heading9">
    <w:name w:val="heading 9"/>
    <w:basedOn w:val="Heading4"/>
    <w:next w:val="Normal"/>
    <w:qFormat/>
    <w:rsid w:val="002D6E55"/>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D6E55"/>
    <w:pPr>
      <w:tabs>
        <w:tab w:val="center" w:pos="4153"/>
        <w:tab w:val="right" w:pos="8306"/>
      </w:tabs>
    </w:pPr>
  </w:style>
  <w:style w:type="paragraph" w:styleId="Footer">
    <w:name w:val="footer"/>
    <w:basedOn w:val="Normal"/>
    <w:link w:val="FooterChar"/>
    <w:rsid w:val="002D6E55"/>
    <w:pPr>
      <w:tabs>
        <w:tab w:val="center" w:pos="4153"/>
        <w:tab w:val="right" w:pos="8306"/>
      </w:tabs>
    </w:pPr>
  </w:style>
  <w:style w:type="paragraph" w:customStyle="1" w:styleId="Huisstijl-Sjabloonnaam">
    <w:name w:val="Huisstijl-Sjabloonnaam"/>
    <w:basedOn w:val="Huisstijl-Naw"/>
    <w:rsid w:val="002D6E55"/>
    <w:pPr>
      <w:spacing w:before="255" w:after="255" w:line="255" w:lineRule="exact"/>
      <w:jc w:val="left"/>
    </w:pPr>
    <w:rPr>
      <w:b/>
      <w:sz w:val="36"/>
    </w:rPr>
  </w:style>
  <w:style w:type="paragraph" w:customStyle="1" w:styleId="Huisstijl-Adres">
    <w:name w:val="Huisstijl-Adres"/>
    <w:basedOn w:val="Huisstijl-Naw"/>
    <w:rsid w:val="002D6E55"/>
  </w:style>
  <w:style w:type="paragraph" w:styleId="ListBullet">
    <w:name w:val="List Bullet"/>
    <w:basedOn w:val="Normal"/>
    <w:rsid w:val="002D6E55"/>
    <w:pPr>
      <w:numPr>
        <w:numId w:val="4"/>
      </w:numPr>
    </w:pPr>
  </w:style>
  <w:style w:type="paragraph" w:customStyle="1" w:styleId="Huisstijl-Naw">
    <w:name w:val="Huisstijl-Naw"/>
    <w:basedOn w:val="Normal"/>
    <w:rsid w:val="002D6E55"/>
    <w:rPr>
      <w:noProof/>
    </w:rPr>
  </w:style>
  <w:style w:type="paragraph" w:customStyle="1" w:styleId="Huisstijl-Kopje">
    <w:name w:val="Huisstijl-Kopje"/>
    <w:basedOn w:val="Huisstijl-Naw"/>
    <w:rsid w:val="002D6E55"/>
    <w:rPr>
      <w:b/>
      <w:sz w:val="17"/>
    </w:rPr>
  </w:style>
  <w:style w:type="paragraph" w:customStyle="1" w:styleId="Huisstijl-Gegeven">
    <w:name w:val="Huisstijl-Gegeven"/>
    <w:basedOn w:val="Huisstijl-Naw"/>
    <w:rsid w:val="002D6E55"/>
    <w:pPr>
      <w:jc w:val="left"/>
    </w:pPr>
  </w:style>
  <w:style w:type="paragraph" w:styleId="ListBullet2">
    <w:name w:val="List Bullet 2"/>
    <w:basedOn w:val="ListBullet"/>
    <w:rsid w:val="002D6E55"/>
    <w:pPr>
      <w:numPr>
        <w:ilvl w:val="1"/>
      </w:numPr>
    </w:pPr>
  </w:style>
  <w:style w:type="paragraph" w:customStyle="1" w:styleId="Huisstijl-Voettekst">
    <w:name w:val="Huisstijl-Voettekst"/>
    <w:basedOn w:val="Huisstijl-Naw"/>
    <w:rsid w:val="002D6E55"/>
    <w:rPr>
      <w:sz w:val="17"/>
    </w:rPr>
  </w:style>
  <w:style w:type="paragraph" w:customStyle="1" w:styleId="Kop1zondernummer">
    <w:name w:val="Kop 1 zonder nummer"/>
    <w:basedOn w:val="Heading1"/>
    <w:next w:val="Normal"/>
    <w:rsid w:val="002D6E55"/>
    <w:pPr>
      <w:numPr>
        <w:numId w:val="0"/>
      </w:numPr>
    </w:pPr>
  </w:style>
  <w:style w:type="paragraph" w:customStyle="1" w:styleId="Kop2zondernummer">
    <w:name w:val="Kop 2 zonder nummer"/>
    <w:basedOn w:val="Heading2"/>
    <w:next w:val="Normal"/>
    <w:rsid w:val="002D6E55"/>
    <w:pPr>
      <w:numPr>
        <w:ilvl w:val="0"/>
        <w:numId w:val="0"/>
      </w:numPr>
    </w:pPr>
  </w:style>
  <w:style w:type="paragraph" w:customStyle="1" w:styleId="Kop3zondernummer">
    <w:name w:val="Kop 3 zonder nummer"/>
    <w:basedOn w:val="Heading3"/>
    <w:next w:val="Normal"/>
    <w:rsid w:val="002D6E55"/>
    <w:pPr>
      <w:numPr>
        <w:ilvl w:val="0"/>
        <w:numId w:val="0"/>
      </w:numPr>
    </w:pPr>
  </w:style>
  <w:style w:type="paragraph" w:customStyle="1" w:styleId="Huisstijl-Titel">
    <w:name w:val="Huisstijl-Titel"/>
    <w:basedOn w:val="Huisstijl-Naw"/>
    <w:rsid w:val="002D6E55"/>
    <w:pPr>
      <w:spacing w:line="510" w:lineRule="atLeast"/>
      <w:jc w:val="left"/>
    </w:pPr>
    <w:rPr>
      <w:b/>
      <w:sz w:val="36"/>
    </w:rPr>
  </w:style>
  <w:style w:type="paragraph" w:customStyle="1" w:styleId="Kop4zondernummer">
    <w:name w:val="Kop 4 zonder nummer"/>
    <w:basedOn w:val="Heading4"/>
    <w:next w:val="Normal"/>
    <w:rsid w:val="002D6E55"/>
    <w:pPr>
      <w:numPr>
        <w:ilvl w:val="0"/>
        <w:numId w:val="0"/>
      </w:numPr>
    </w:pPr>
  </w:style>
  <w:style w:type="paragraph" w:styleId="TOC1">
    <w:name w:val="toc 1"/>
    <w:basedOn w:val="Normal"/>
    <w:next w:val="Normal"/>
    <w:rsid w:val="002D6E55"/>
    <w:pPr>
      <w:tabs>
        <w:tab w:val="right" w:pos="8419"/>
      </w:tabs>
      <w:spacing w:before="255"/>
      <w:ind w:hanging="255"/>
      <w:jc w:val="left"/>
    </w:pPr>
    <w:rPr>
      <w:b/>
    </w:rPr>
  </w:style>
  <w:style w:type="paragraph" w:styleId="TOC2">
    <w:name w:val="toc 2"/>
    <w:basedOn w:val="Normal"/>
    <w:next w:val="Normal"/>
    <w:rsid w:val="002D6E55"/>
    <w:pPr>
      <w:tabs>
        <w:tab w:val="right" w:pos="8419"/>
      </w:tabs>
      <w:ind w:left="510" w:hanging="510"/>
      <w:jc w:val="left"/>
    </w:pPr>
  </w:style>
  <w:style w:type="paragraph" w:styleId="TOC3">
    <w:name w:val="toc 3"/>
    <w:basedOn w:val="Normal"/>
    <w:next w:val="Normal"/>
    <w:rsid w:val="002D6E55"/>
    <w:pPr>
      <w:tabs>
        <w:tab w:val="right" w:pos="8419"/>
      </w:tabs>
      <w:ind w:left="1276" w:hanging="765"/>
      <w:jc w:val="left"/>
    </w:pPr>
  </w:style>
  <w:style w:type="paragraph" w:customStyle="1" w:styleId="Huisstijl-Koptekst">
    <w:name w:val="Huisstijl-Koptekst"/>
    <w:basedOn w:val="Huisstijl-Naw"/>
    <w:rsid w:val="002D6E55"/>
    <w:rPr>
      <w:i/>
      <w:sz w:val="17"/>
    </w:rPr>
  </w:style>
  <w:style w:type="paragraph" w:customStyle="1" w:styleId="Huisstijl-Pagina">
    <w:name w:val="Huisstijl-Pagina"/>
    <w:basedOn w:val="Huisstijl-Gegeven"/>
    <w:rsid w:val="002D6E55"/>
    <w:pPr>
      <w:jc w:val="right"/>
    </w:pPr>
    <w:rPr>
      <w:sz w:val="17"/>
    </w:rPr>
  </w:style>
  <w:style w:type="character" w:styleId="PageNumber">
    <w:name w:val="page number"/>
    <w:basedOn w:val="DefaultParagraphFont"/>
    <w:rsid w:val="002D6E55"/>
  </w:style>
  <w:style w:type="paragraph" w:customStyle="1" w:styleId="Huisstijl-Subtitel">
    <w:name w:val="Huisstijl-Subtitel"/>
    <w:basedOn w:val="Huisstijl-Naw"/>
    <w:rsid w:val="002D6E55"/>
    <w:pPr>
      <w:jc w:val="left"/>
    </w:pPr>
    <w:rPr>
      <w:b/>
    </w:rPr>
  </w:style>
  <w:style w:type="table" w:customStyle="1" w:styleId="dTable">
    <w:name w:val="d_Table"/>
    <w:basedOn w:val="TableGrid"/>
    <w:rsid w:val="002D6E5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D6E5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D6E55"/>
    <w:pPr>
      <w:tabs>
        <w:tab w:val="right" w:pos="8419"/>
      </w:tabs>
      <w:spacing w:before="255"/>
      <w:ind w:hanging="255"/>
      <w:jc w:val="left"/>
    </w:pPr>
    <w:rPr>
      <w:b/>
    </w:rPr>
  </w:style>
  <w:style w:type="paragraph" w:styleId="TOC7">
    <w:name w:val="toc 7"/>
    <w:basedOn w:val="Normal"/>
    <w:next w:val="Normal"/>
    <w:semiHidden/>
    <w:rsid w:val="002D6E55"/>
    <w:pPr>
      <w:tabs>
        <w:tab w:val="right" w:pos="8419"/>
      </w:tabs>
      <w:ind w:left="510" w:hanging="510"/>
      <w:jc w:val="left"/>
    </w:pPr>
  </w:style>
  <w:style w:type="paragraph" w:styleId="TOC8">
    <w:name w:val="toc 8"/>
    <w:basedOn w:val="Normal"/>
    <w:next w:val="Normal"/>
    <w:semiHidden/>
    <w:rsid w:val="002D6E55"/>
    <w:pPr>
      <w:tabs>
        <w:tab w:val="right" w:pos="8419"/>
      </w:tabs>
      <w:ind w:left="1276" w:hanging="765"/>
      <w:jc w:val="left"/>
    </w:pPr>
  </w:style>
  <w:style w:type="paragraph" w:styleId="Caption">
    <w:name w:val="caption"/>
    <w:basedOn w:val="Normal"/>
    <w:next w:val="Normal"/>
    <w:qFormat/>
    <w:rsid w:val="002D6E55"/>
    <w:pPr>
      <w:tabs>
        <w:tab w:val="left" w:pos="907"/>
      </w:tabs>
      <w:ind w:left="567" w:hanging="567"/>
      <w:jc w:val="left"/>
    </w:pPr>
    <w:rPr>
      <w:bCs/>
      <w:i/>
      <w:sz w:val="17"/>
      <w:szCs w:val="20"/>
    </w:rPr>
  </w:style>
  <w:style w:type="paragraph" w:styleId="FootnoteText">
    <w:name w:val="footnote text"/>
    <w:basedOn w:val="Normal"/>
    <w:next w:val="FootnoteTextnormal"/>
    <w:rsid w:val="002D6E55"/>
    <w:pPr>
      <w:ind w:hanging="340"/>
      <w:jc w:val="left"/>
    </w:pPr>
    <w:rPr>
      <w:i/>
      <w:sz w:val="17"/>
      <w:szCs w:val="20"/>
    </w:rPr>
  </w:style>
  <w:style w:type="paragraph" w:customStyle="1" w:styleId="HeadNoTOC">
    <w:name w:val="HeadNoTOC"/>
    <w:basedOn w:val="Normal"/>
    <w:next w:val="Normal"/>
    <w:rsid w:val="002D6E55"/>
    <w:pPr>
      <w:spacing w:before="255" w:after="510"/>
      <w:jc w:val="left"/>
    </w:pPr>
    <w:rPr>
      <w:b/>
      <w:sz w:val="30"/>
    </w:rPr>
  </w:style>
  <w:style w:type="paragraph" w:customStyle="1" w:styleId="ListofReferences">
    <w:name w:val="List of References"/>
    <w:basedOn w:val="Normal"/>
    <w:next w:val="Normal"/>
    <w:rsid w:val="002D6E55"/>
    <w:pPr>
      <w:spacing w:after="255"/>
      <w:ind w:left="765" w:hanging="765"/>
    </w:pPr>
  </w:style>
  <w:style w:type="paragraph" w:customStyle="1" w:styleId="Heading10">
    <w:name w:val="Heading 10"/>
    <w:basedOn w:val="Heading6"/>
    <w:next w:val="Normal"/>
    <w:rsid w:val="002D6E55"/>
    <w:pPr>
      <w:numPr>
        <w:ilvl w:val="0"/>
        <w:numId w:val="0"/>
      </w:numPr>
    </w:pPr>
  </w:style>
  <w:style w:type="paragraph" w:customStyle="1" w:styleId="FootnoteTextnormal">
    <w:name w:val="Footnote Text normal"/>
    <w:basedOn w:val="FootnoteText"/>
    <w:rsid w:val="002D6E55"/>
    <w:pPr>
      <w:ind w:firstLine="0"/>
    </w:pPr>
  </w:style>
  <w:style w:type="paragraph" w:styleId="ListBullet3">
    <w:name w:val="List Bullet 3"/>
    <w:basedOn w:val="ListNumber2"/>
    <w:rsid w:val="002D6E55"/>
    <w:pPr>
      <w:numPr>
        <w:ilvl w:val="2"/>
        <w:numId w:val="4"/>
      </w:numPr>
    </w:pPr>
  </w:style>
  <w:style w:type="paragraph" w:styleId="ListBullet4">
    <w:name w:val="List Bullet 4"/>
    <w:basedOn w:val="Normal"/>
    <w:rsid w:val="002D6E55"/>
    <w:pPr>
      <w:numPr>
        <w:ilvl w:val="3"/>
        <w:numId w:val="2"/>
      </w:numPr>
    </w:pPr>
  </w:style>
  <w:style w:type="paragraph" w:styleId="ListBullet5">
    <w:name w:val="List Bullet 5"/>
    <w:basedOn w:val="Normal"/>
    <w:rsid w:val="002D6E55"/>
    <w:pPr>
      <w:numPr>
        <w:ilvl w:val="4"/>
        <w:numId w:val="2"/>
      </w:numPr>
    </w:pPr>
  </w:style>
  <w:style w:type="paragraph" w:customStyle="1" w:styleId="dTableBodytext">
    <w:name w:val="d_Table_Body_text"/>
    <w:basedOn w:val="BodyText"/>
    <w:next w:val="BodyText"/>
    <w:rsid w:val="002D6E55"/>
    <w:pPr>
      <w:spacing w:after="0"/>
      <w:jc w:val="left"/>
    </w:pPr>
    <w:rPr>
      <w:sz w:val="18"/>
    </w:rPr>
  </w:style>
  <w:style w:type="paragraph" w:styleId="ListNumber2">
    <w:name w:val="List Number 2"/>
    <w:basedOn w:val="Normal"/>
    <w:rsid w:val="002D6E55"/>
    <w:pPr>
      <w:numPr>
        <w:ilvl w:val="1"/>
        <w:numId w:val="5"/>
      </w:numPr>
    </w:pPr>
  </w:style>
  <w:style w:type="paragraph" w:styleId="TableofFigures">
    <w:name w:val="table of figures"/>
    <w:basedOn w:val="Normal"/>
    <w:next w:val="Normal"/>
    <w:rsid w:val="002D6E55"/>
    <w:pPr>
      <w:spacing w:after="120"/>
      <w:ind w:left="1276" w:hanging="1276"/>
    </w:pPr>
  </w:style>
  <w:style w:type="paragraph" w:styleId="BodyText">
    <w:name w:val="Body Text"/>
    <w:aliases w:val="Body Textn,Body Text Char1 Char"/>
    <w:basedOn w:val="Normal"/>
    <w:link w:val="BodyTextChar"/>
    <w:rsid w:val="002D6E55"/>
    <w:pPr>
      <w:spacing w:after="120"/>
    </w:pPr>
  </w:style>
  <w:style w:type="paragraph" w:styleId="ListNumber">
    <w:name w:val="List Number"/>
    <w:basedOn w:val="Normal"/>
    <w:rsid w:val="002D6E55"/>
    <w:pPr>
      <w:numPr>
        <w:numId w:val="5"/>
      </w:numPr>
    </w:pPr>
  </w:style>
  <w:style w:type="paragraph" w:styleId="ListNumber3">
    <w:name w:val="List Number 3"/>
    <w:basedOn w:val="Normal"/>
    <w:rsid w:val="002D6E55"/>
    <w:pPr>
      <w:numPr>
        <w:ilvl w:val="2"/>
        <w:numId w:val="5"/>
      </w:numPr>
    </w:pPr>
  </w:style>
  <w:style w:type="paragraph" w:styleId="ListNumber4">
    <w:name w:val="List Number 4"/>
    <w:basedOn w:val="Normal"/>
    <w:rsid w:val="002D6E55"/>
    <w:pPr>
      <w:numPr>
        <w:ilvl w:val="3"/>
        <w:numId w:val="3"/>
      </w:numPr>
    </w:pPr>
  </w:style>
  <w:style w:type="paragraph" w:styleId="ListNumber5">
    <w:name w:val="List Number 5"/>
    <w:basedOn w:val="Normal"/>
    <w:rsid w:val="002D6E55"/>
    <w:pPr>
      <w:numPr>
        <w:ilvl w:val="4"/>
        <w:numId w:val="3"/>
      </w:numPr>
    </w:pPr>
  </w:style>
  <w:style w:type="character" w:customStyle="1" w:styleId="FooterChar">
    <w:name w:val="Footer Char"/>
    <w:link w:val="Footer"/>
    <w:rsid w:val="002D6E55"/>
    <w:rPr>
      <w:rFonts w:ascii="Arial" w:hAnsi="Arial" w:cs="Arial"/>
      <w:sz w:val="21"/>
      <w:szCs w:val="24"/>
      <w:lang w:eastAsia="en-US"/>
    </w:rPr>
  </w:style>
  <w:style w:type="numbering" w:customStyle="1" w:styleId="Huisstijl-LijstOpsomming">
    <w:name w:val="Huisstijl-LijstOpsomming"/>
    <w:uiPriority w:val="99"/>
    <w:rsid w:val="002D6E55"/>
    <w:pPr>
      <w:numPr>
        <w:numId w:val="4"/>
      </w:numPr>
    </w:pPr>
  </w:style>
  <w:style w:type="numbering" w:customStyle="1" w:styleId="Huisstijl-LijstNummering">
    <w:name w:val="Huisstijl-LijstNummering"/>
    <w:uiPriority w:val="99"/>
    <w:rsid w:val="002D6E55"/>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D6E55"/>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D6E5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D6E55"/>
    <w:pPr>
      <w:numPr>
        <w:ilvl w:val="1"/>
      </w:numPr>
      <w:spacing w:after="0" w:line="255" w:lineRule="exact"/>
      <w:outlineLvl w:val="1"/>
    </w:pPr>
    <w:rPr>
      <w:bCs w:val="0"/>
      <w:iCs/>
      <w:sz w:val="21"/>
      <w:szCs w:val="28"/>
    </w:rPr>
  </w:style>
  <w:style w:type="paragraph" w:styleId="Heading3">
    <w:name w:val="heading 3"/>
    <w:basedOn w:val="Heading2"/>
    <w:next w:val="Normal"/>
    <w:qFormat/>
    <w:rsid w:val="002D6E55"/>
    <w:pPr>
      <w:numPr>
        <w:ilvl w:val="2"/>
      </w:numPr>
      <w:outlineLvl w:val="2"/>
    </w:pPr>
    <w:rPr>
      <w:b w:val="0"/>
      <w:bCs/>
      <w:szCs w:val="26"/>
    </w:rPr>
  </w:style>
  <w:style w:type="paragraph" w:styleId="Heading4">
    <w:name w:val="heading 4"/>
    <w:basedOn w:val="Heading3"/>
    <w:next w:val="Normal"/>
    <w:qFormat/>
    <w:rsid w:val="002D6E55"/>
    <w:pPr>
      <w:numPr>
        <w:ilvl w:val="3"/>
      </w:numPr>
      <w:outlineLvl w:val="3"/>
    </w:pPr>
    <w:rPr>
      <w:bCs w:val="0"/>
      <w:i/>
      <w:szCs w:val="28"/>
    </w:rPr>
  </w:style>
  <w:style w:type="paragraph" w:styleId="Heading5">
    <w:name w:val="heading 5"/>
    <w:basedOn w:val="Heading4"/>
    <w:next w:val="Normal"/>
    <w:qFormat/>
    <w:rsid w:val="002D6E55"/>
    <w:pPr>
      <w:numPr>
        <w:ilvl w:val="4"/>
      </w:numPr>
      <w:outlineLvl w:val="4"/>
    </w:pPr>
    <w:rPr>
      <w:bCs/>
      <w:iCs w:val="0"/>
      <w:szCs w:val="26"/>
    </w:rPr>
  </w:style>
  <w:style w:type="paragraph" w:styleId="Heading6">
    <w:name w:val="heading 6"/>
    <w:basedOn w:val="Heading1"/>
    <w:next w:val="Normal"/>
    <w:qFormat/>
    <w:rsid w:val="002D6E55"/>
    <w:pPr>
      <w:numPr>
        <w:ilvl w:val="5"/>
      </w:numPr>
      <w:outlineLvl w:val="5"/>
    </w:pPr>
    <w:rPr>
      <w:bCs w:val="0"/>
      <w:szCs w:val="22"/>
    </w:rPr>
  </w:style>
  <w:style w:type="paragraph" w:styleId="Heading7">
    <w:name w:val="heading 7"/>
    <w:basedOn w:val="Heading2"/>
    <w:next w:val="Normal"/>
    <w:qFormat/>
    <w:rsid w:val="002D6E55"/>
    <w:pPr>
      <w:numPr>
        <w:ilvl w:val="6"/>
      </w:numPr>
      <w:outlineLvl w:val="6"/>
    </w:pPr>
  </w:style>
  <w:style w:type="paragraph" w:styleId="Heading8">
    <w:name w:val="heading 8"/>
    <w:basedOn w:val="Heading3"/>
    <w:next w:val="Normal"/>
    <w:qFormat/>
    <w:rsid w:val="002D6E55"/>
    <w:pPr>
      <w:numPr>
        <w:ilvl w:val="7"/>
      </w:numPr>
      <w:outlineLvl w:val="7"/>
    </w:pPr>
    <w:rPr>
      <w:iCs w:val="0"/>
    </w:rPr>
  </w:style>
  <w:style w:type="paragraph" w:styleId="Heading9">
    <w:name w:val="heading 9"/>
    <w:basedOn w:val="Heading4"/>
    <w:next w:val="Normal"/>
    <w:qFormat/>
    <w:rsid w:val="002D6E55"/>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D6E55"/>
    <w:pPr>
      <w:tabs>
        <w:tab w:val="center" w:pos="4153"/>
        <w:tab w:val="right" w:pos="8306"/>
      </w:tabs>
    </w:pPr>
  </w:style>
  <w:style w:type="paragraph" w:styleId="Footer">
    <w:name w:val="footer"/>
    <w:basedOn w:val="Normal"/>
    <w:link w:val="FooterChar"/>
    <w:rsid w:val="002D6E55"/>
    <w:pPr>
      <w:tabs>
        <w:tab w:val="center" w:pos="4153"/>
        <w:tab w:val="right" w:pos="8306"/>
      </w:tabs>
    </w:pPr>
  </w:style>
  <w:style w:type="paragraph" w:customStyle="1" w:styleId="Huisstijl-Sjabloonnaam">
    <w:name w:val="Huisstijl-Sjabloonnaam"/>
    <w:basedOn w:val="Huisstijl-Naw"/>
    <w:rsid w:val="002D6E55"/>
    <w:pPr>
      <w:spacing w:before="255" w:after="255" w:line="255" w:lineRule="exact"/>
      <w:jc w:val="left"/>
    </w:pPr>
    <w:rPr>
      <w:b/>
      <w:sz w:val="36"/>
    </w:rPr>
  </w:style>
  <w:style w:type="paragraph" w:customStyle="1" w:styleId="Huisstijl-Adres">
    <w:name w:val="Huisstijl-Adres"/>
    <w:basedOn w:val="Huisstijl-Naw"/>
    <w:rsid w:val="002D6E55"/>
  </w:style>
  <w:style w:type="paragraph" w:styleId="ListBullet">
    <w:name w:val="List Bullet"/>
    <w:basedOn w:val="Normal"/>
    <w:rsid w:val="002D6E55"/>
    <w:pPr>
      <w:numPr>
        <w:numId w:val="4"/>
      </w:numPr>
    </w:pPr>
  </w:style>
  <w:style w:type="paragraph" w:customStyle="1" w:styleId="Huisstijl-Naw">
    <w:name w:val="Huisstijl-Naw"/>
    <w:basedOn w:val="Normal"/>
    <w:rsid w:val="002D6E55"/>
    <w:rPr>
      <w:noProof/>
    </w:rPr>
  </w:style>
  <w:style w:type="paragraph" w:customStyle="1" w:styleId="Huisstijl-Kopje">
    <w:name w:val="Huisstijl-Kopje"/>
    <w:basedOn w:val="Huisstijl-Naw"/>
    <w:rsid w:val="002D6E55"/>
    <w:rPr>
      <w:b/>
      <w:sz w:val="17"/>
    </w:rPr>
  </w:style>
  <w:style w:type="paragraph" w:customStyle="1" w:styleId="Huisstijl-Gegeven">
    <w:name w:val="Huisstijl-Gegeven"/>
    <w:basedOn w:val="Huisstijl-Naw"/>
    <w:rsid w:val="002D6E55"/>
    <w:pPr>
      <w:jc w:val="left"/>
    </w:pPr>
  </w:style>
  <w:style w:type="paragraph" w:styleId="ListBullet2">
    <w:name w:val="List Bullet 2"/>
    <w:basedOn w:val="ListBullet"/>
    <w:rsid w:val="002D6E55"/>
    <w:pPr>
      <w:numPr>
        <w:ilvl w:val="1"/>
      </w:numPr>
    </w:pPr>
  </w:style>
  <w:style w:type="paragraph" w:customStyle="1" w:styleId="Huisstijl-Voettekst">
    <w:name w:val="Huisstijl-Voettekst"/>
    <w:basedOn w:val="Huisstijl-Naw"/>
    <w:rsid w:val="002D6E55"/>
    <w:rPr>
      <w:sz w:val="17"/>
    </w:rPr>
  </w:style>
  <w:style w:type="paragraph" w:customStyle="1" w:styleId="Kop1zondernummer">
    <w:name w:val="Kop 1 zonder nummer"/>
    <w:basedOn w:val="Heading1"/>
    <w:next w:val="Normal"/>
    <w:rsid w:val="002D6E55"/>
    <w:pPr>
      <w:numPr>
        <w:numId w:val="0"/>
      </w:numPr>
    </w:pPr>
  </w:style>
  <w:style w:type="paragraph" w:customStyle="1" w:styleId="Kop2zondernummer">
    <w:name w:val="Kop 2 zonder nummer"/>
    <w:basedOn w:val="Heading2"/>
    <w:next w:val="Normal"/>
    <w:rsid w:val="002D6E55"/>
    <w:pPr>
      <w:numPr>
        <w:ilvl w:val="0"/>
        <w:numId w:val="0"/>
      </w:numPr>
    </w:pPr>
  </w:style>
  <w:style w:type="paragraph" w:customStyle="1" w:styleId="Kop3zondernummer">
    <w:name w:val="Kop 3 zonder nummer"/>
    <w:basedOn w:val="Heading3"/>
    <w:next w:val="Normal"/>
    <w:rsid w:val="002D6E55"/>
    <w:pPr>
      <w:numPr>
        <w:ilvl w:val="0"/>
        <w:numId w:val="0"/>
      </w:numPr>
    </w:pPr>
  </w:style>
  <w:style w:type="paragraph" w:customStyle="1" w:styleId="Huisstijl-Titel">
    <w:name w:val="Huisstijl-Titel"/>
    <w:basedOn w:val="Huisstijl-Naw"/>
    <w:rsid w:val="002D6E55"/>
    <w:pPr>
      <w:spacing w:line="510" w:lineRule="atLeast"/>
      <w:jc w:val="left"/>
    </w:pPr>
    <w:rPr>
      <w:b/>
      <w:sz w:val="36"/>
    </w:rPr>
  </w:style>
  <w:style w:type="paragraph" w:customStyle="1" w:styleId="Kop4zondernummer">
    <w:name w:val="Kop 4 zonder nummer"/>
    <w:basedOn w:val="Heading4"/>
    <w:next w:val="Normal"/>
    <w:rsid w:val="002D6E55"/>
    <w:pPr>
      <w:numPr>
        <w:ilvl w:val="0"/>
        <w:numId w:val="0"/>
      </w:numPr>
    </w:pPr>
  </w:style>
  <w:style w:type="paragraph" w:styleId="TOC1">
    <w:name w:val="toc 1"/>
    <w:basedOn w:val="Normal"/>
    <w:next w:val="Normal"/>
    <w:rsid w:val="002D6E55"/>
    <w:pPr>
      <w:tabs>
        <w:tab w:val="right" w:pos="8419"/>
      </w:tabs>
      <w:spacing w:before="255"/>
      <w:ind w:hanging="255"/>
      <w:jc w:val="left"/>
    </w:pPr>
    <w:rPr>
      <w:b/>
    </w:rPr>
  </w:style>
  <w:style w:type="paragraph" w:styleId="TOC2">
    <w:name w:val="toc 2"/>
    <w:basedOn w:val="Normal"/>
    <w:next w:val="Normal"/>
    <w:rsid w:val="002D6E55"/>
    <w:pPr>
      <w:tabs>
        <w:tab w:val="right" w:pos="8419"/>
      </w:tabs>
      <w:ind w:left="510" w:hanging="510"/>
      <w:jc w:val="left"/>
    </w:pPr>
  </w:style>
  <w:style w:type="paragraph" w:styleId="TOC3">
    <w:name w:val="toc 3"/>
    <w:basedOn w:val="Normal"/>
    <w:next w:val="Normal"/>
    <w:rsid w:val="002D6E55"/>
    <w:pPr>
      <w:tabs>
        <w:tab w:val="right" w:pos="8419"/>
      </w:tabs>
      <w:ind w:left="1276" w:hanging="765"/>
      <w:jc w:val="left"/>
    </w:pPr>
  </w:style>
  <w:style w:type="paragraph" w:customStyle="1" w:styleId="Huisstijl-Koptekst">
    <w:name w:val="Huisstijl-Koptekst"/>
    <w:basedOn w:val="Huisstijl-Naw"/>
    <w:rsid w:val="002D6E55"/>
    <w:rPr>
      <w:i/>
      <w:sz w:val="17"/>
    </w:rPr>
  </w:style>
  <w:style w:type="paragraph" w:customStyle="1" w:styleId="Huisstijl-Pagina">
    <w:name w:val="Huisstijl-Pagina"/>
    <w:basedOn w:val="Huisstijl-Gegeven"/>
    <w:rsid w:val="002D6E55"/>
    <w:pPr>
      <w:jc w:val="right"/>
    </w:pPr>
    <w:rPr>
      <w:sz w:val="17"/>
    </w:rPr>
  </w:style>
  <w:style w:type="character" w:styleId="PageNumber">
    <w:name w:val="page number"/>
    <w:basedOn w:val="DefaultParagraphFont"/>
    <w:rsid w:val="002D6E55"/>
  </w:style>
  <w:style w:type="paragraph" w:customStyle="1" w:styleId="Huisstijl-Subtitel">
    <w:name w:val="Huisstijl-Subtitel"/>
    <w:basedOn w:val="Huisstijl-Naw"/>
    <w:rsid w:val="002D6E55"/>
    <w:pPr>
      <w:jc w:val="left"/>
    </w:pPr>
    <w:rPr>
      <w:b/>
    </w:rPr>
  </w:style>
  <w:style w:type="table" w:customStyle="1" w:styleId="dTable">
    <w:name w:val="d_Table"/>
    <w:basedOn w:val="TableGrid"/>
    <w:rsid w:val="002D6E5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D6E5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D6E55"/>
    <w:pPr>
      <w:tabs>
        <w:tab w:val="right" w:pos="8419"/>
      </w:tabs>
      <w:spacing w:before="255"/>
      <w:ind w:hanging="255"/>
      <w:jc w:val="left"/>
    </w:pPr>
    <w:rPr>
      <w:b/>
    </w:rPr>
  </w:style>
  <w:style w:type="paragraph" w:styleId="TOC7">
    <w:name w:val="toc 7"/>
    <w:basedOn w:val="Normal"/>
    <w:next w:val="Normal"/>
    <w:semiHidden/>
    <w:rsid w:val="002D6E55"/>
    <w:pPr>
      <w:tabs>
        <w:tab w:val="right" w:pos="8419"/>
      </w:tabs>
      <w:ind w:left="510" w:hanging="510"/>
      <w:jc w:val="left"/>
    </w:pPr>
  </w:style>
  <w:style w:type="paragraph" w:styleId="TOC8">
    <w:name w:val="toc 8"/>
    <w:basedOn w:val="Normal"/>
    <w:next w:val="Normal"/>
    <w:semiHidden/>
    <w:rsid w:val="002D6E55"/>
    <w:pPr>
      <w:tabs>
        <w:tab w:val="right" w:pos="8419"/>
      </w:tabs>
      <w:ind w:left="1276" w:hanging="765"/>
      <w:jc w:val="left"/>
    </w:pPr>
  </w:style>
  <w:style w:type="paragraph" w:styleId="Caption">
    <w:name w:val="caption"/>
    <w:basedOn w:val="Normal"/>
    <w:next w:val="Normal"/>
    <w:qFormat/>
    <w:rsid w:val="002D6E55"/>
    <w:pPr>
      <w:tabs>
        <w:tab w:val="left" w:pos="907"/>
      </w:tabs>
      <w:ind w:left="567" w:hanging="567"/>
      <w:jc w:val="left"/>
    </w:pPr>
    <w:rPr>
      <w:bCs/>
      <w:i/>
      <w:sz w:val="17"/>
      <w:szCs w:val="20"/>
    </w:rPr>
  </w:style>
  <w:style w:type="paragraph" w:styleId="FootnoteText">
    <w:name w:val="footnote text"/>
    <w:basedOn w:val="Normal"/>
    <w:next w:val="FootnoteTextnormal"/>
    <w:rsid w:val="002D6E55"/>
    <w:pPr>
      <w:ind w:hanging="340"/>
      <w:jc w:val="left"/>
    </w:pPr>
    <w:rPr>
      <w:i/>
      <w:sz w:val="17"/>
      <w:szCs w:val="20"/>
    </w:rPr>
  </w:style>
  <w:style w:type="paragraph" w:customStyle="1" w:styleId="HeadNoTOC">
    <w:name w:val="HeadNoTOC"/>
    <w:basedOn w:val="Normal"/>
    <w:next w:val="Normal"/>
    <w:rsid w:val="002D6E55"/>
    <w:pPr>
      <w:spacing w:before="255" w:after="510"/>
      <w:jc w:val="left"/>
    </w:pPr>
    <w:rPr>
      <w:b/>
      <w:sz w:val="30"/>
    </w:rPr>
  </w:style>
  <w:style w:type="paragraph" w:customStyle="1" w:styleId="ListofReferences">
    <w:name w:val="List of References"/>
    <w:basedOn w:val="Normal"/>
    <w:next w:val="Normal"/>
    <w:rsid w:val="002D6E55"/>
    <w:pPr>
      <w:spacing w:after="255"/>
      <w:ind w:left="765" w:hanging="765"/>
    </w:pPr>
  </w:style>
  <w:style w:type="paragraph" w:customStyle="1" w:styleId="Heading10">
    <w:name w:val="Heading 10"/>
    <w:basedOn w:val="Heading6"/>
    <w:next w:val="Normal"/>
    <w:rsid w:val="002D6E55"/>
    <w:pPr>
      <w:numPr>
        <w:ilvl w:val="0"/>
        <w:numId w:val="0"/>
      </w:numPr>
    </w:pPr>
  </w:style>
  <w:style w:type="paragraph" w:customStyle="1" w:styleId="FootnoteTextnormal">
    <w:name w:val="Footnote Text normal"/>
    <w:basedOn w:val="FootnoteText"/>
    <w:rsid w:val="002D6E55"/>
    <w:pPr>
      <w:ind w:firstLine="0"/>
    </w:pPr>
  </w:style>
  <w:style w:type="paragraph" w:styleId="ListBullet3">
    <w:name w:val="List Bullet 3"/>
    <w:basedOn w:val="ListNumber2"/>
    <w:rsid w:val="002D6E55"/>
    <w:pPr>
      <w:numPr>
        <w:ilvl w:val="2"/>
        <w:numId w:val="4"/>
      </w:numPr>
    </w:pPr>
  </w:style>
  <w:style w:type="paragraph" w:styleId="ListBullet4">
    <w:name w:val="List Bullet 4"/>
    <w:basedOn w:val="Normal"/>
    <w:rsid w:val="002D6E55"/>
    <w:pPr>
      <w:numPr>
        <w:ilvl w:val="3"/>
        <w:numId w:val="2"/>
      </w:numPr>
    </w:pPr>
  </w:style>
  <w:style w:type="paragraph" w:styleId="ListBullet5">
    <w:name w:val="List Bullet 5"/>
    <w:basedOn w:val="Normal"/>
    <w:rsid w:val="002D6E55"/>
    <w:pPr>
      <w:numPr>
        <w:ilvl w:val="4"/>
        <w:numId w:val="2"/>
      </w:numPr>
    </w:pPr>
  </w:style>
  <w:style w:type="paragraph" w:customStyle="1" w:styleId="dTableBodytext">
    <w:name w:val="d_Table_Body_text"/>
    <w:basedOn w:val="BodyText"/>
    <w:next w:val="BodyText"/>
    <w:rsid w:val="002D6E55"/>
    <w:pPr>
      <w:spacing w:after="0"/>
      <w:jc w:val="left"/>
    </w:pPr>
    <w:rPr>
      <w:sz w:val="18"/>
    </w:rPr>
  </w:style>
  <w:style w:type="paragraph" w:styleId="ListNumber2">
    <w:name w:val="List Number 2"/>
    <w:basedOn w:val="Normal"/>
    <w:rsid w:val="002D6E55"/>
    <w:pPr>
      <w:numPr>
        <w:ilvl w:val="1"/>
        <w:numId w:val="5"/>
      </w:numPr>
    </w:pPr>
  </w:style>
  <w:style w:type="paragraph" w:styleId="TableofFigures">
    <w:name w:val="table of figures"/>
    <w:basedOn w:val="Normal"/>
    <w:next w:val="Normal"/>
    <w:rsid w:val="002D6E55"/>
    <w:pPr>
      <w:spacing w:after="120"/>
      <w:ind w:left="1276" w:hanging="1276"/>
    </w:pPr>
  </w:style>
  <w:style w:type="paragraph" w:styleId="BodyText">
    <w:name w:val="Body Text"/>
    <w:aliases w:val="Body Textn,Body Text Char1 Char"/>
    <w:basedOn w:val="Normal"/>
    <w:link w:val="BodyTextChar"/>
    <w:rsid w:val="002D6E55"/>
    <w:pPr>
      <w:spacing w:after="120"/>
    </w:pPr>
  </w:style>
  <w:style w:type="paragraph" w:styleId="ListNumber">
    <w:name w:val="List Number"/>
    <w:basedOn w:val="Normal"/>
    <w:rsid w:val="002D6E55"/>
    <w:pPr>
      <w:numPr>
        <w:numId w:val="5"/>
      </w:numPr>
    </w:pPr>
  </w:style>
  <w:style w:type="paragraph" w:styleId="ListNumber3">
    <w:name w:val="List Number 3"/>
    <w:basedOn w:val="Normal"/>
    <w:rsid w:val="002D6E55"/>
    <w:pPr>
      <w:numPr>
        <w:ilvl w:val="2"/>
        <w:numId w:val="5"/>
      </w:numPr>
    </w:pPr>
  </w:style>
  <w:style w:type="paragraph" w:styleId="ListNumber4">
    <w:name w:val="List Number 4"/>
    <w:basedOn w:val="Normal"/>
    <w:rsid w:val="002D6E55"/>
    <w:pPr>
      <w:numPr>
        <w:ilvl w:val="3"/>
        <w:numId w:val="3"/>
      </w:numPr>
    </w:pPr>
  </w:style>
  <w:style w:type="paragraph" w:styleId="ListNumber5">
    <w:name w:val="List Number 5"/>
    <w:basedOn w:val="Normal"/>
    <w:rsid w:val="002D6E55"/>
    <w:pPr>
      <w:numPr>
        <w:ilvl w:val="4"/>
        <w:numId w:val="3"/>
      </w:numPr>
    </w:pPr>
  </w:style>
  <w:style w:type="character" w:customStyle="1" w:styleId="FooterChar">
    <w:name w:val="Footer Char"/>
    <w:link w:val="Footer"/>
    <w:rsid w:val="002D6E55"/>
    <w:rPr>
      <w:rFonts w:ascii="Arial" w:hAnsi="Arial" w:cs="Arial"/>
      <w:sz w:val="21"/>
      <w:szCs w:val="24"/>
      <w:lang w:eastAsia="en-US"/>
    </w:rPr>
  </w:style>
  <w:style w:type="numbering" w:customStyle="1" w:styleId="Huisstijl-LijstOpsomming">
    <w:name w:val="Huisstijl-LijstOpsomming"/>
    <w:uiPriority w:val="99"/>
    <w:rsid w:val="002D6E55"/>
    <w:pPr>
      <w:numPr>
        <w:numId w:val="4"/>
      </w:numPr>
    </w:pPr>
  </w:style>
  <w:style w:type="numbering" w:customStyle="1" w:styleId="Huisstijl-LijstNummering">
    <w:name w:val="Huisstijl-LijstNummering"/>
    <w:uiPriority w:val="99"/>
    <w:rsid w:val="002D6E55"/>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492917652">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902985695">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59" Type="http://schemas.openxmlformats.org/officeDocument/2006/relationships/oleObject" Target="embeddings/oleObject207.bin"/><Relationship Id="rId510" Type="http://schemas.openxmlformats.org/officeDocument/2006/relationships/image" Target="media/image257.wmf"/><Relationship Id="rId511" Type="http://schemas.openxmlformats.org/officeDocument/2006/relationships/oleObject" Target="embeddings/oleObject233.bin"/><Relationship Id="rId512" Type="http://schemas.openxmlformats.org/officeDocument/2006/relationships/image" Target="media/image258.wmf"/><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513" Type="http://schemas.openxmlformats.org/officeDocument/2006/relationships/oleObject" Target="embeddings/oleObject234.bin"/><Relationship Id="rId514" Type="http://schemas.openxmlformats.org/officeDocument/2006/relationships/image" Target="media/image259.wmf"/><Relationship Id="rId515" Type="http://schemas.openxmlformats.org/officeDocument/2006/relationships/oleObject" Target="embeddings/oleObject235.bin"/><Relationship Id="rId516" Type="http://schemas.openxmlformats.org/officeDocument/2006/relationships/image" Target="media/image260.wmf"/><Relationship Id="rId517" Type="http://schemas.openxmlformats.org/officeDocument/2006/relationships/oleObject" Target="embeddings/oleObject236.bin"/><Relationship Id="rId518" Type="http://schemas.openxmlformats.org/officeDocument/2006/relationships/image" Target="media/image261.wmf"/><Relationship Id="rId519" Type="http://schemas.openxmlformats.org/officeDocument/2006/relationships/oleObject" Target="embeddings/oleObject237.bin"/><Relationship Id="rId170" Type="http://schemas.openxmlformats.org/officeDocument/2006/relationships/image" Target="media/image81.wmf"/><Relationship Id="rId171" Type="http://schemas.openxmlformats.org/officeDocument/2006/relationships/oleObject" Target="embeddings/oleObject69.bin"/><Relationship Id="rId172" Type="http://schemas.openxmlformats.org/officeDocument/2006/relationships/image" Target="media/image82.wmf"/><Relationship Id="rId173" Type="http://schemas.openxmlformats.org/officeDocument/2006/relationships/oleObject" Target="embeddings/oleObject70.bin"/><Relationship Id="rId174" Type="http://schemas.openxmlformats.org/officeDocument/2006/relationships/image" Target="media/image83.wmf"/><Relationship Id="rId175" Type="http://schemas.openxmlformats.org/officeDocument/2006/relationships/oleObject" Target="embeddings/oleObject71.bin"/><Relationship Id="rId176" Type="http://schemas.openxmlformats.org/officeDocument/2006/relationships/image" Target="media/image84.wmf"/><Relationship Id="rId177" Type="http://schemas.openxmlformats.org/officeDocument/2006/relationships/oleObject" Target="embeddings/oleObject72.bin"/><Relationship Id="rId178" Type="http://schemas.openxmlformats.org/officeDocument/2006/relationships/image" Target="media/image85.wmf"/><Relationship Id="rId179" Type="http://schemas.openxmlformats.org/officeDocument/2006/relationships/oleObject" Target="embeddings/oleObject73.bin"/><Relationship Id="rId230" Type="http://schemas.openxmlformats.org/officeDocument/2006/relationships/image" Target="media/image111.wmf"/><Relationship Id="rId231" Type="http://schemas.openxmlformats.org/officeDocument/2006/relationships/oleObject" Target="embeddings/oleObject99.bin"/><Relationship Id="rId232" Type="http://schemas.openxmlformats.org/officeDocument/2006/relationships/image" Target="media/image112.wmf"/><Relationship Id="rId233" Type="http://schemas.openxmlformats.org/officeDocument/2006/relationships/oleObject" Target="embeddings/oleObject100.bin"/><Relationship Id="rId234" Type="http://schemas.openxmlformats.org/officeDocument/2006/relationships/image" Target="media/image113.wmf"/><Relationship Id="rId235" Type="http://schemas.openxmlformats.org/officeDocument/2006/relationships/oleObject" Target="embeddings/oleObject101.bin"/><Relationship Id="rId236" Type="http://schemas.openxmlformats.org/officeDocument/2006/relationships/image" Target="media/image114.wmf"/><Relationship Id="rId237" Type="http://schemas.openxmlformats.org/officeDocument/2006/relationships/oleObject" Target="embeddings/oleObject102.bin"/><Relationship Id="rId238" Type="http://schemas.openxmlformats.org/officeDocument/2006/relationships/image" Target="media/image115.wmf"/><Relationship Id="rId239" Type="http://schemas.openxmlformats.org/officeDocument/2006/relationships/oleObject" Target="embeddings/oleObject103.bin"/><Relationship Id="rId460" Type="http://schemas.openxmlformats.org/officeDocument/2006/relationships/image" Target="media/image232.wmf"/><Relationship Id="rId461" Type="http://schemas.openxmlformats.org/officeDocument/2006/relationships/oleObject" Target="embeddings/oleObject208.bin"/><Relationship Id="rId462" Type="http://schemas.openxmlformats.org/officeDocument/2006/relationships/image" Target="media/image233.wmf"/><Relationship Id="rId463" Type="http://schemas.openxmlformats.org/officeDocument/2006/relationships/oleObject" Target="embeddings/oleObject209.bin"/><Relationship Id="rId464" Type="http://schemas.openxmlformats.org/officeDocument/2006/relationships/image" Target="media/image234.wmf"/><Relationship Id="rId465" Type="http://schemas.openxmlformats.org/officeDocument/2006/relationships/oleObject" Target="embeddings/oleObject210.bin"/><Relationship Id="rId466" Type="http://schemas.openxmlformats.org/officeDocument/2006/relationships/image" Target="media/image235.wmf"/><Relationship Id="rId467" Type="http://schemas.openxmlformats.org/officeDocument/2006/relationships/oleObject" Target="embeddings/oleObject211.bin"/><Relationship Id="rId468" Type="http://schemas.openxmlformats.org/officeDocument/2006/relationships/image" Target="media/image236.wmf"/><Relationship Id="rId469" Type="http://schemas.openxmlformats.org/officeDocument/2006/relationships/oleObject" Target="embeddings/oleObject212.bin"/><Relationship Id="rId520" Type="http://schemas.openxmlformats.org/officeDocument/2006/relationships/image" Target="media/image262.wmf"/><Relationship Id="rId521" Type="http://schemas.openxmlformats.org/officeDocument/2006/relationships/oleObject" Target="embeddings/oleObject238.bin"/><Relationship Id="rId522" Type="http://schemas.openxmlformats.org/officeDocument/2006/relationships/image" Target="media/image263.wmf"/><Relationship Id="rId30" Type="http://schemas.openxmlformats.org/officeDocument/2006/relationships/image" Target="media/image9.emf"/><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emf"/><Relationship Id="rId34" Type="http://schemas.openxmlformats.org/officeDocument/2006/relationships/image" Target="media/image13.emf"/><Relationship Id="rId35" Type="http://schemas.openxmlformats.org/officeDocument/2006/relationships/oleObject" Target="embeddings/oleObject1.bin"/><Relationship Id="rId36" Type="http://schemas.openxmlformats.org/officeDocument/2006/relationships/image" Target="media/image14.wmf"/><Relationship Id="rId37" Type="http://schemas.openxmlformats.org/officeDocument/2006/relationships/oleObject" Target="embeddings/oleObject2.bin"/><Relationship Id="rId38" Type="http://schemas.openxmlformats.org/officeDocument/2006/relationships/image" Target="media/image15.wmf"/><Relationship Id="rId39" Type="http://schemas.openxmlformats.org/officeDocument/2006/relationships/oleObject" Target="embeddings/oleObject3.bin"/><Relationship Id="rId523" Type="http://schemas.openxmlformats.org/officeDocument/2006/relationships/oleObject" Target="embeddings/oleObject239.bin"/><Relationship Id="rId524" Type="http://schemas.openxmlformats.org/officeDocument/2006/relationships/image" Target="media/image264.wmf"/><Relationship Id="rId525" Type="http://schemas.openxmlformats.org/officeDocument/2006/relationships/oleObject" Target="embeddings/oleObject240.bin"/><Relationship Id="rId526" Type="http://schemas.openxmlformats.org/officeDocument/2006/relationships/image" Target="media/image265.wmf"/><Relationship Id="rId527" Type="http://schemas.openxmlformats.org/officeDocument/2006/relationships/oleObject" Target="embeddings/oleObject241.bin"/><Relationship Id="rId528" Type="http://schemas.openxmlformats.org/officeDocument/2006/relationships/image" Target="media/image266.wmf"/><Relationship Id="rId529" Type="http://schemas.openxmlformats.org/officeDocument/2006/relationships/oleObject" Target="embeddings/oleObject242.bin"/><Relationship Id="rId180" Type="http://schemas.openxmlformats.org/officeDocument/2006/relationships/image" Target="media/image86.wmf"/><Relationship Id="rId181" Type="http://schemas.openxmlformats.org/officeDocument/2006/relationships/oleObject" Target="embeddings/oleObject74.bin"/><Relationship Id="rId182" Type="http://schemas.openxmlformats.org/officeDocument/2006/relationships/image" Target="media/image87.wmf"/><Relationship Id="rId183" Type="http://schemas.openxmlformats.org/officeDocument/2006/relationships/oleObject" Target="embeddings/oleObject75.bin"/><Relationship Id="rId184" Type="http://schemas.openxmlformats.org/officeDocument/2006/relationships/image" Target="media/image88.wmf"/><Relationship Id="rId185" Type="http://schemas.openxmlformats.org/officeDocument/2006/relationships/oleObject" Target="embeddings/oleObject76.bin"/><Relationship Id="rId186" Type="http://schemas.openxmlformats.org/officeDocument/2006/relationships/image" Target="media/image89.wmf"/><Relationship Id="rId187" Type="http://schemas.openxmlformats.org/officeDocument/2006/relationships/oleObject" Target="embeddings/oleObject77.bin"/><Relationship Id="rId188" Type="http://schemas.openxmlformats.org/officeDocument/2006/relationships/image" Target="media/image90.wmf"/><Relationship Id="rId189" Type="http://schemas.openxmlformats.org/officeDocument/2006/relationships/oleObject" Target="embeddings/oleObject78.bin"/><Relationship Id="rId240" Type="http://schemas.openxmlformats.org/officeDocument/2006/relationships/image" Target="media/image116.wmf"/><Relationship Id="rId241" Type="http://schemas.openxmlformats.org/officeDocument/2006/relationships/oleObject" Target="embeddings/oleObject104.bin"/><Relationship Id="rId242" Type="http://schemas.openxmlformats.org/officeDocument/2006/relationships/image" Target="media/image117.wmf"/><Relationship Id="rId243" Type="http://schemas.openxmlformats.org/officeDocument/2006/relationships/oleObject" Target="embeddings/oleObject105.bin"/><Relationship Id="rId244" Type="http://schemas.openxmlformats.org/officeDocument/2006/relationships/image" Target="media/image118.wmf"/><Relationship Id="rId245" Type="http://schemas.openxmlformats.org/officeDocument/2006/relationships/oleObject" Target="embeddings/oleObject106.bin"/><Relationship Id="rId246" Type="http://schemas.openxmlformats.org/officeDocument/2006/relationships/image" Target="media/image119.wmf"/><Relationship Id="rId247" Type="http://schemas.openxmlformats.org/officeDocument/2006/relationships/oleObject" Target="embeddings/oleObject107.bin"/><Relationship Id="rId248" Type="http://schemas.openxmlformats.org/officeDocument/2006/relationships/image" Target="media/image120.wmf"/><Relationship Id="rId249" Type="http://schemas.openxmlformats.org/officeDocument/2006/relationships/oleObject" Target="embeddings/oleObject108.bin"/><Relationship Id="rId300" Type="http://schemas.openxmlformats.org/officeDocument/2006/relationships/oleObject" Target="embeddings/oleObject129.bin"/><Relationship Id="rId301" Type="http://schemas.openxmlformats.org/officeDocument/2006/relationships/image" Target="media/image151.wmf"/><Relationship Id="rId302" Type="http://schemas.openxmlformats.org/officeDocument/2006/relationships/oleObject" Target="embeddings/oleObject130.bin"/><Relationship Id="rId303" Type="http://schemas.openxmlformats.org/officeDocument/2006/relationships/image" Target="media/image152.emf"/><Relationship Id="rId304" Type="http://schemas.openxmlformats.org/officeDocument/2006/relationships/image" Target="media/image153.wmf"/><Relationship Id="rId305" Type="http://schemas.openxmlformats.org/officeDocument/2006/relationships/oleObject" Target="embeddings/oleObject131.bin"/><Relationship Id="rId306" Type="http://schemas.openxmlformats.org/officeDocument/2006/relationships/image" Target="media/image154.wmf"/><Relationship Id="rId307" Type="http://schemas.openxmlformats.org/officeDocument/2006/relationships/oleObject" Target="embeddings/oleObject132.bin"/><Relationship Id="rId308" Type="http://schemas.openxmlformats.org/officeDocument/2006/relationships/image" Target="media/image155.wmf"/><Relationship Id="rId309" Type="http://schemas.openxmlformats.org/officeDocument/2006/relationships/oleObject" Target="embeddings/oleObject133.bin"/><Relationship Id="rId470" Type="http://schemas.openxmlformats.org/officeDocument/2006/relationships/image" Target="media/image237.wmf"/><Relationship Id="rId471" Type="http://schemas.openxmlformats.org/officeDocument/2006/relationships/oleObject" Target="embeddings/oleObject213.bin"/><Relationship Id="rId472" Type="http://schemas.openxmlformats.org/officeDocument/2006/relationships/image" Target="media/image238.wmf"/><Relationship Id="rId473" Type="http://schemas.openxmlformats.org/officeDocument/2006/relationships/oleObject" Target="embeddings/oleObject214.bin"/><Relationship Id="rId474" Type="http://schemas.openxmlformats.org/officeDocument/2006/relationships/image" Target="media/image239.wmf"/><Relationship Id="rId475" Type="http://schemas.openxmlformats.org/officeDocument/2006/relationships/oleObject" Target="embeddings/oleObject215.bin"/><Relationship Id="rId476" Type="http://schemas.openxmlformats.org/officeDocument/2006/relationships/image" Target="media/image240.wmf"/><Relationship Id="rId477" Type="http://schemas.openxmlformats.org/officeDocument/2006/relationships/oleObject" Target="embeddings/oleObject216.bin"/><Relationship Id="rId478" Type="http://schemas.openxmlformats.org/officeDocument/2006/relationships/image" Target="media/image241.wmf"/><Relationship Id="rId479" Type="http://schemas.openxmlformats.org/officeDocument/2006/relationships/oleObject" Target="embeddings/oleObject217.bin"/><Relationship Id="rId530" Type="http://schemas.openxmlformats.org/officeDocument/2006/relationships/image" Target="media/image267.wmf"/><Relationship Id="rId531" Type="http://schemas.openxmlformats.org/officeDocument/2006/relationships/oleObject" Target="embeddings/oleObject243.bin"/><Relationship Id="rId532" Type="http://schemas.openxmlformats.org/officeDocument/2006/relationships/image" Target="media/image268.wmf"/><Relationship Id="rId40" Type="http://schemas.openxmlformats.org/officeDocument/2006/relationships/image" Target="media/image16.wmf"/><Relationship Id="rId41" Type="http://schemas.openxmlformats.org/officeDocument/2006/relationships/oleObject" Target="embeddings/oleObject4.bin"/><Relationship Id="rId42" Type="http://schemas.openxmlformats.org/officeDocument/2006/relationships/image" Target="media/image17.wmf"/><Relationship Id="rId43" Type="http://schemas.openxmlformats.org/officeDocument/2006/relationships/oleObject" Target="embeddings/oleObject5.bin"/><Relationship Id="rId44" Type="http://schemas.openxmlformats.org/officeDocument/2006/relationships/image" Target="media/image18.wmf"/><Relationship Id="rId45" Type="http://schemas.openxmlformats.org/officeDocument/2006/relationships/oleObject" Target="embeddings/oleObject6.bin"/><Relationship Id="rId46" Type="http://schemas.openxmlformats.org/officeDocument/2006/relationships/image" Target="media/image19.wmf"/><Relationship Id="rId47" Type="http://schemas.openxmlformats.org/officeDocument/2006/relationships/oleObject" Target="embeddings/oleObject7.bin"/><Relationship Id="rId48" Type="http://schemas.openxmlformats.org/officeDocument/2006/relationships/image" Target="media/image20.wmf"/><Relationship Id="rId49" Type="http://schemas.openxmlformats.org/officeDocument/2006/relationships/oleObject" Target="embeddings/oleObject8.bin"/><Relationship Id="rId533" Type="http://schemas.openxmlformats.org/officeDocument/2006/relationships/oleObject" Target="embeddings/oleObject244.bin"/><Relationship Id="rId534" Type="http://schemas.openxmlformats.org/officeDocument/2006/relationships/image" Target="media/image26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90" Type="http://schemas.openxmlformats.org/officeDocument/2006/relationships/image" Target="media/image91.wmf"/><Relationship Id="rId191" Type="http://schemas.openxmlformats.org/officeDocument/2006/relationships/oleObject" Target="embeddings/oleObject79.bin"/><Relationship Id="rId192" Type="http://schemas.openxmlformats.org/officeDocument/2006/relationships/image" Target="media/image92.wmf"/><Relationship Id="rId193" Type="http://schemas.openxmlformats.org/officeDocument/2006/relationships/oleObject" Target="embeddings/oleObject80.bin"/><Relationship Id="rId194" Type="http://schemas.openxmlformats.org/officeDocument/2006/relationships/image" Target="media/image93.wmf"/><Relationship Id="rId195" Type="http://schemas.openxmlformats.org/officeDocument/2006/relationships/oleObject" Target="embeddings/oleObject81.bin"/><Relationship Id="rId196" Type="http://schemas.openxmlformats.org/officeDocument/2006/relationships/image" Target="media/image94.wmf"/><Relationship Id="rId197" Type="http://schemas.openxmlformats.org/officeDocument/2006/relationships/oleObject" Target="embeddings/oleObject82.bin"/><Relationship Id="rId198" Type="http://schemas.openxmlformats.org/officeDocument/2006/relationships/image" Target="media/image95.wmf"/><Relationship Id="rId199" Type="http://schemas.openxmlformats.org/officeDocument/2006/relationships/oleObject" Target="embeddings/oleObject83.bin"/><Relationship Id="rId535" Type="http://schemas.openxmlformats.org/officeDocument/2006/relationships/oleObject" Target="embeddings/oleObject245.bin"/><Relationship Id="rId250" Type="http://schemas.openxmlformats.org/officeDocument/2006/relationships/image" Target="media/image121.wmf"/><Relationship Id="rId251" Type="http://schemas.openxmlformats.org/officeDocument/2006/relationships/oleObject" Target="embeddings/oleObject109.bin"/><Relationship Id="rId252" Type="http://schemas.openxmlformats.org/officeDocument/2006/relationships/image" Target="media/image122.wmf"/><Relationship Id="rId253" Type="http://schemas.openxmlformats.org/officeDocument/2006/relationships/oleObject" Target="embeddings/oleObject110.bin"/><Relationship Id="rId254" Type="http://schemas.openxmlformats.org/officeDocument/2006/relationships/image" Target="media/image123.wmf"/><Relationship Id="rId255" Type="http://schemas.openxmlformats.org/officeDocument/2006/relationships/oleObject" Target="embeddings/oleObject111.bin"/><Relationship Id="rId256" Type="http://schemas.openxmlformats.org/officeDocument/2006/relationships/image" Target="media/image124.wmf"/><Relationship Id="rId257" Type="http://schemas.openxmlformats.org/officeDocument/2006/relationships/oleObject" Target="embeddings/oleObject112.bin"/><Relationship Id="rId258" Type="http://schemas.openxmlformats.org/officeDocument/2006/relationships/image" Target="media/image125.wmf"/><Relationship Id="rId259" Type="http://schemas.openxmlformats.org/officeDocument/2006/relationships/oleObject" Target="embeddings/oleObject113.bin"/><Relationship Id="rId536" Type="http://schemas.openxmlformats.org/officeDocument/2006/relationships/image" Target="media/image270.wmf"/><Relationship Id="rId537" Type="http://schemas.openxmlformats.org/officeDocument/2006/relationships/oleObject" Target="embeddings/oleObject246.bin"/><Relationship Id="rId538" Type="http://schemas.openxmlformats.org/officeDocument/2006/relationships/image" Target="media/image271.wmf"/><Relationship Id="rId539" Type="http://schemas.openxmlformats.org/officeDocument/2006/relationships/oleObject" Target="embeddings/oleObject247.bin"/><Relationship Id="rId310" Type="http://schemas.openxmlformats.org/officeDocument/2006/relationships/image" Target="media/image156.wmf"/><Relationship Id="rId311" Type="http://schemas.openxmlformats.org/officeDocument/2006/relationships/oleObject" Target="embeddings/oleObject134.bin"/><Relationship Id="rId312" Type="http://schemas.openxmlformats.org/officeDocument/2006/relationships/image" Target="media/image157.wmf"/><Relationship Id="rId313" Type="http://schemas.openxmlformats.org/officeDocument/2006/relationships/oleObject" Target="embeddings/oleObject135.bin"/><Relationship Id="rId314" Type="http://schemas.openxmlformats.org/officeDocument/2006/relationships/image" Target="media/image158.wmf"/><Relationship Id="rId315" Type="http://schemas.openxmlformats.org/officeDocument/2006/relationships/oleObject" Target="embeddings/oleObject136.bin"/><Relationship Id="rId316" Type="http://schemas.openxmlformats.org/officeDocument/2006/relationships/image" Target="media/image159.wmf"/><Relationship Id="rId317" Type="http://schemas.openxmlformats.org/officeDocument/2006/relationships/oleObject" Target="embeddings/oleObject137.bin"/><Relationship Id="rId318" Type="http://schemas.openxmlformats.org/officeDocument/2006/relationships/image" Target="media/image160.wmf"/><Relationship Id="rId319" Type="http://schemas.openxmlformats.org/officeDocument/2006/relationships/oleObject" Target="embeddings/oleObject138.bin"/><Relationship Id="rId480" Type="http://schemas.openxmlformats.org/officeDocument/2006/relationships/image" Target="media/image242.wmf"/><Relationship Id="rId481" Type="http://schemas.openxmlformats.org/officeDocument/2006/relationships/oleObject" Target="embeddings/oleObject218.bin"/><Relationship Id="rId482" Type="http://schemas.openxmlformats.org/officeDocument/2006/relationships/image" Target="media/image243.wmf"/><Relationship Id="rId483" Type="http://schemas.openxmlformats.org/officeDocument/2006/relationships/oleObject" Target="embeddings/oleObject219.bin"/><Relationship Id="rId484" Type="http://schemas.openxmlformats.org/officeDocument/2006/relationships/image" Target="media/image244.wmf"/><Relationship Id="rId485" Type="http://schemas.openxmlformats.org/officeDocument/2006/relationships/oleObject" Target="embeddings/oleObject220.bin"/><Relationship Id="rId486" Type="http://schemas.openxmlformats.org/officeDocument/2006/relationships/image" Target="media/image245.wmf"/><Relationship Id="rId487" Type="http://schemas.openxmlformats.org/officeDocument/2006/relationships/oleObject" Target="embeddings/oleObject221.bin"/><Relationship Id="rId488" Type="http://schemas.openxmlformats.org/officeDocument/2006/relationships/image" Target="media/image246.wmf"/><Relationship Id="rId489" Type="http://schemas.openxmlformats.org/officeDocument/2006/relationships/oleObject" Target="embeddings/oleObject222.bin"/><Relationship Id="rId540" Type="http://schemas.openxmlformats.org/officeDocument/2006/relationships/image" Target="media/image272.wmf"/><Relationship Id="rId541" Type="http://schemas.openxmlformats.org/officeDocument/2006/relationships/oleObject" Target="embeddings/oleObject248.bin"/><Relationship Id="rId542" Type="http://schemas.openxmlformats.org/officeDocument/2006/relationships/image" Target="media/image273.wmf"/><Relationship Id="rId50" Type="http://schemas.openxmlformats.org/officeDocument/2006/relationships/image" Target="media/image21.wmf"/><Relationship Id="rId51" Type="http://schemas.openxmlformats.org/officeDocument/2006/relationships/oleObject" Target="embeddings/oleObject9.bin"/><Relationship Id="rId52" Type="http://schemas.openxmlformats.org/officeDocument/2006/relationships/image" Target="media/image22.wmf"/><Relationship Id="rId53" Type="http://schemas.openxmlformats.org/officeDocument/2006/relationships/oleObject" Target="embeddings/oleObject10.bin"/><Relationship Id="rId54" Type="http://schemas.openxmlformats.org/officeDocument/2006/relationships/image" Target="media/image23.wmf"/><Relationship Id="rId55" Type="http://schemas.openxmlformats.org/officeDocument/2006/relationships/oleObject" Target="embeddings/oleObject11.bin"/><Relationship Id="rId56" Type="http://schemas.openxmlformats.org/officeDocument/2006/relationships/image" Target="media/image24.wmf"/><Relationship Id="rId57" Type="http://schemas.openxmlformats.org/officeDocument/2006/relationships/oleObject" Target="embeddings/oleObject12.bin"/><Relationship Id="rId58" Type="http://schemas.openxmlformats.org/officeDocument/2006/relationships/image" Target="media/image25.wmf"/><Relationship Id="rId59" Type="http://schemas.openxmlformats.org/officeDocument/2006/relationships/oleObject" Target="embeddings/oleObject13.bin"/><Relationship Id="rId543" Type="http://schemas.openxmlformats.org/officeDocument/2006/relationships/oleObject" Target="embeddings/oleObject249.bin"/><Relationship Id="rId544" Type="http://schemas.openxmlformats.org/officeDocument/2006/relationships/image" Target="media/image274.wmf"/><Relationship Id="rId545" Type="http://schemas.openxmlformats.org/officeDocument/2006/relationships/oleObject" Target="embeddings/oleObject250.bin"/><Relationship Id="rId546" Type="http://schemas.openxmlformats.org/officeDocument/2006/relationships/image" Target="media/image275.wmf"/><Relationship Id="rId547" Type="http://schemas.openxmlformats.org/officeDocument/2006/relationships/oleObject" Target="embeddings/oleObject251.bin"/><Relationship Id="rId548" Type="http://schemas.openxmlformats.org/officeDocument/2006/relationships/image" Target="media/image276.wmf"/><Relationship Id="rId549" Type="http://schemas.openxmlformats.org/officeDocument/2006/relationships/oleObject" Target="embeddings/oleObject252.bin"/><Relationship Id="rId260" Type="http://schemas.openxmlformats.org/officeDocument/2006/relationships/image" Target="media/image126.wmf"/><Relationship Id="rId261" Type="http://schemas.openxmlformats.org/officeDocument/2006/relationships/oleObject" Target="embeddings/oleObject114.bin"/><Relationship Id="rId262" Type="http://schemas.openxmlformats.org/officeDocument/2006/relationships/image" Target="media/image127.wmf"/><Relationship Id="rId263" Type="http://schemas.openxmlformats.org/officeDocument/2006/relationships/oleObject" Target="embeddings/oleObject115.bin"/><Relationship Id="rId264" Type="http://schemas.openxmlformats.org/officeDocument/2006/relationships/image" Target="media/image128.wmf"/><Relationship Id="rId265" Type="http://schemas.openxmlformats.org/officeDocument/2006/relationships/oleObject" Target="embeddings/oleObject116.bin"/><Relationship Id="rId266" Type="http://schemas.openxmlformats.org/officeDocument/2006/relationships/image" Target="media/image129.wmf"/><Relationship Id="rId267" Type="http://schemas.openxmlformats.org/officeDocument/2006/relationships/oleObject" Target="embeddings/oleObject117.bin"/><Relationship Id="rId268" Type="http://schemas.openxmlformats.org/officeDocument/2006/relationships/image" Target="media/image130.wmf"/><Relationship Id="rId269" Type="http://schemas.openxmlformats.org/officeDocument/2006/relationships/oleObject" Target="embeddings/oleObject118.bin"/><Relationship Id="rId320" Type="http://schemas.openxmlformats.org/officeDocument/2006/relationships/image" Target="media/image161.wmf"/><Relationship Id="rId321" Type="http://schemas.openxmlformats.org/officeDocument/2006/relationships/oleObject" Target="embeddings/oleObject139.bin"/><Relationship Id="rId322" Type="http://schemas.openxmlformats.org/officeDocument/2006/relationships/image" Target="media/image162.wmf"/><Relationship Id="rId323" Type="http://schemas.openxmlformats.org/officeDocument/2006/relationships/oleObject" Target="embeddings/oleObject140.bin"/><Relationship Id="rId324" Type="http://schemas.openxmlformats.org/officeDocument/2006/relationships/image" Target="media/image163.wmf"/><Relationship Id="rId325" Type="http://schemas.openxmlformats.org/officeDocument/2006/relationships/oleObject" Target="embeddings/oleObject141.bin"/><Relationship Id="rId326" Type="http://schemas.openxmlformats.org/officeDocument/2006/relationships/image" Target="media/image164.emf"/><Relationship Id="rId327" Type="http://schemas.openxmlformats.org/officeDocument/2006/relationships/image" Target="media/image165.wmf"/><Relationship Id="rId328" Type="http://schemas.openxmlformats.org/officeDocument/2006/relationships/oleObject" Target="embeddings/oleObject142.bin"/><Relationship Id="rId329" Type="http://schemas.openxmlformats.org/officeDocument/2006/relationships/image" Target="media/image166.wmf"/><Relationship Id="rId490" Type="http://schemas.openxmlformats.org/officeDocument/2006/relationships/image" Target="media/image247.wmf"/><Relationship Id="rId491" Type="http://schemas.openxmlformats.org/officeDocument/2006/relationships/oleObject" Target="embeddings/oleObject223.bin"/><Relationship Id="rId492" Type="http://schemas.openxmlformats.org/officeDocument/2006/relationships/image" Target="media/image248.wmf"/><Relationship Id="rId493" Type="http://schemas.openxmlformats.org/officeDocument/2006/relationships/oleObject" Target="embeddings/oleObject224.bin"/><Relationship Id="rId494" Type="http://schemas.openxmlformats.org/officeDocument/2006/relationships/image" Target="media/image249.wmf"/><Relationship Id="rId495" Type="http://schemas.openxmlformats.org/officeDocument/2006/relationships/oleObject" Target="embeddings/oleObject225.bin"/><Relationship Id="rId496" Type="http://schemas.openxmlformats.org/officeDocument/2006/relationships/image" Target="media/image250.wmf"/><Relationship Id="rId497" Type="http://schemas.openxmlformats.org/officeDocument/2006/relationships/oleObject" Target="embeddings/oleObject226.bin"/><Relationship Id="rId498" Type="http://schemas.openxmlformats.org/officeDocument/2006/relationships/image" Target="media/image251.wmf"/><Relationship Id="rId499" Type="http://schemas.openxmlformats.org/officeDocument/2006/relationships/oleObject" Target="embeddings/oleObject227.bin"/><Relationship Id="rId100" Type="http://schemas.openxmlformats.org/officeDocument/2006/relationships/image" Target="media/image46.wmf"/><Relationship Id="rId101" Type="http://schemas.openxmlformats.org/officeDocument/2006/relationships/oleObject" Target="embeddings/oleObject34.bin"/><Relationship Id="rId102" Type="http://schemas.openxmlformats.org/officeDocument/2006/relationships/image" Target="media/image47.wmf"/><Relationship Id="rId103" Type="http://schemas.openxmlformats.org/officeDocument/2006/relationships/oleObject" Target="embeddings/oleObject35.bin"/><Relationship Id="rId104" Type="http://schemas.openxmlformats.org/officeDocument/2006/relationships/image" Target="media/image48.wmf"/><Relationship Id="rId105" Type="http://schemas.openxmlformats.org/officeDocument/2006/relationships/oleObject" Target="embeddings/oleObject36.bin"/><Relationship Id="rId106" Type="http://schemas.openxmlformats.org/officeDocument/2006/relationships/image" Target="media/image49.wmf"/><Relationship Id="rId107" Type="http://schemas.openxmlformats.org/officeDocument/2006/relationships/oleObject" Target="embeddings/oleObject37.bin"/><Relationship Id="rId108" Type="http://schemas.openxmlformats.org/officeDocument/2006/relationships/image" Target="media/image50.wmf"/><Relationship Id="rId109" Type="http://schemas.openxmlformats.org/officeDocument/2006/relationships/oleObject" Target="embeddings/oleObject38.bin"/><Relationship Id="rId60" Type="http://schemas.openxmlformats.org/officeDocument/2006/relationships/image" Target="media/image26.wmf"/><Relationship Id="rId61" Type="http://schemas.openxmlformats.org/officeDocument/2006/relationships/oleObject" Target="embeddings/oleObject14.bin"/><Relationship Id="rId62" Type="http://schemas.openxmlformats.org/officeDocument/2006/relationships/image" Target="media/image27.wmf"/><Relationship Id="rId63" Type="http://schemas.openxmlformats.org/officeDocument/2006/relationships/oleObject" Target="embeddings/oleObject15.bin"/><Relationship Id="rId64" Type="http://schemas.openxmlformats.org/officeDocument/2006/relationships/image" Target="media/image28.wmf"/><Relationship Id="rId65" Type="http://schemas.openxmlformats.org/officeDocument/2006/relationships/oleObject" Target="embeddings/oleObject16.bin"/><Relationship Id="rId66" Type="http://schemas.openxmlformats.org/officeDocument/2006/relationships/image" Target="media/image29.wmf"/><Relationship Id="rId67" Type="http://schemas.openxmlformats.org/officeDocument/2006/relationships/oleObject" Target="embeddings/oleObject17.bin"/><Relationship Id="rId68" Type="http://schemas.openxmlformats.org/officeDocument/2006/relationships/image" Target="media/image30.wmf"/><Relationship Id="rId69" Type="http://schemas.openxmlformats.org/officeDocument/2006/relationships/oleObject" Target="embeddings/oleObject18.bin"/><Relationship Id="rId550" Type="http://schemas.openxmlformats.org/officeDocument/2006/relationships/header" Target="header8.xml"/><Relationship Id="rId551" Type="http://schemas.openxmlformats.org/officeDocument/2006/relationships/header" Target="header9.xml"/><Relationship Id="rId552" Type="http://schemas.openxmlformats.org/officeDocument/2006/relationships/footer" Target="footer8.xml"/><Relationship Id="rId553" Type="http://schemas.openxmlformats.org/officeDocument/2006/relationships/footer" Target="footer9.xml"/><Relationship Id="rId554" Type="http://schemas.openxmlformats.org/officeDocument/2006/relationships/fontTable" Target="fontTable.xml"/><Relationship Id="rId555" Type="http://schemas.openxmlformats.org/officeDocument/2006/relationships/theme" Target="theme/theme1.xml"/><Relationship Id="rId270" Type="http://schemas.openxmlformats.org/officeDocument/2006/relationships/image" Target="media/image131.wmf"/><Relationship Id="rId271" Type="http://schemas.openxmlformats.org/officeDocument/2006/relationships/oleObject" Target="embeddings/oleObject119.bin"/><Relationship Id="rId272" Type="http://schemas.openxmlformats.org/officeDocument/2006/relationships/image" Target="media/image132.wmf"/><Relationship Id="rId273" Type="http://schemas.openxmlformats.org/officeDocument/2006/relationships/oleObject" Target="embeddings/oleObject120.bin"/><Relationship Id="rId274" Type="http://schemas.openxmlformats.org/officeDocument/2006/relationships/image" Target="media/image133.wmf"/><Relationship Id="rId275" Type="http://schemas.openxmlformats.org/officeDocument/2006/relationships/oleObject" Target="embeddings/oleObject121.bin"/><Relationship Id="rId276" Type="http://schemas.openxmlformats.org/officeDocument/2006/relationships/image" Target="media/image134.wmf"/><Relationship Id="rId277" Type="http://schemas.openxmlformats.org/officeDocument/2006/relationships/oleObject" Target="embeddings/oleObject122.bin"/><Relationship Id="rId278" Type="http://schemas.openxmlformats.org/officeDocument/2006/relationships/image" Target="media/image135.wmf"/><Relationship Id="rId279" Type="http://schemas.openxmlformats.org/officeDocument/2006/relationships/oleObject" Target="embeddings/oleObject123.bin"/><Relationship Id="rId330" Type="http://schemas.openxmlformats.org/officeDocument/2006/relationships/oleObject" Target="embeddings/oleObject143.bin"/><Relationship Id="rId331" Type="http://schemas.openxmlformats.org/officeDocument/2006/relationships/image" Target="media/image167.wmf"/><Relationship Id="rId332" Type="http://schemas.openxmlformats.org/officeDocument/2006/relationships/oleObject" Target="embeddings/oleObject144.bin"/><Relationship Id="rId333" Type="http://schemas.openxmlformats.org/officeDocument/2006/relationships/image" Target="media/image168.wmf"/><Relationship Id="rId334" Type="http://schemas.openxmlformats.org/officeDocument/2006/relationships/oleObject" Target="embeddings/oleObject145.bin"/><Relationship Id="rId335" Type="http://schemas.openxmlformats.org/officeDocument/2006/relationships/image" Target="media/image169.emf"/><Relationship Id="rId336" Type="http://schemas.openxmlformats.org/officeDocument/2006/relationships/image" Target="media/image170.wmf"/><Relationship Id="rId337" Type="http://schemas.openxmlformats.org/officeDocument/2006/relationships/oleObject" Target="embeddings/oleObject146.bin"/><Relationship Id="rId338" Type="http://schemas.openxmlformats.org/officeDocument/2006/relationships/image" Target="media/image171.wmf"/><Relationship Id="rId339" Type="http://schemas.openxmlformats.org/officeDocument/2006/relationships/oleObject" Target="embeddings/oleObject147.bin"/><Relationship Id="rId110" Type="http://schemas.openxmlformats.org/officeDocument/2006/relationships/image" Target="media/image51.wmf"/><Relationship Id="rId111" Type="http://schemas.openxmlformats.org/officeDocument/2006/relationships/oleObject" Target="embeddings/oleObject39.bin"/><Relationship Id="rId112" Type="http://schemas.openxmlformats.org/officeDocument/2006/relationships/image" Target="media/image52.wmf"/><Relationship Id="rId113" Type="http://schemas.openxmlformats.org/officeDocument/2006/relationships/oleObject" Target="embeddings/oleObject40.bin"/><Relationship Id="rId114" Type="http://schemas.openxmlformats.org/officeDocument/2006/relationships/image" Target="media/image53.wmf"/><Relationship Id="rId115" Type="http://schemas.openxmlformats.org/officeDocument/2006/relationships/oleObject" Target="embeddings/oleObject41.bin"/><Relationship Id="rId70" Type="http://schemas.openxmlformats.org/officeDocument/2006/relationships/image" Target="media/image31.wmf"/><Relationship Id="rId71" Type="http://schemas.openxmlformats.org/officeDocument/2006/relationships/oleObject" Target="embeddings/oleObject19.bin"/><Relationship Id="rId72" Type="http://schemas.openxmlformats.org/officeDocument/2006/relationships/image" Target="media/image32.wmf"/><Relationship Id="rId73" Type="http://schemas.openxmlformats.org/officeDocument/2006/relationships/oleObject" Target="embeddings/oleObject20.bin"/><Relationship Id="rId74" Type="http://schemas.openxmlformats.org/officeDocument/2006/relationships/image" Target="media/image33.wmf"/><Relationship Id="rId75" Type="http://schemas.openxmlformats.org/officeDocument/2006/relationships/oleObject" Target="embeddings/oleObject21.bin"/><Relationship Id="rId76" Type="http://schemas.openxmlformats.org/officeDocument/2006/relationships/image" Target="media/image34.wmf"/><Relationship Id="rId77" Type="http://schemas.openxmlformats.org/officeDocument/2006/relationships/oleObject" Target="embeddings/oleObject22.bin"/><Relationship Id="rId78" Type="http://schemas.openxmlformats.org/officeDocument/2006/relationships/image" Target="media/image35.wmf"/><Relationship Id="rId79" Type="http://schemas.openxmlformats.org/officeDocument/2006/relationships/oleObject" Target="embeddings/oleObject23.bin"/><Relationship Id="rId116" Type="http://schemas.openxmlformats.org/officeDocument/2006/relationships/image" Target="media/image54.wmf"/><Relationship Id="rId117" Type="http://schemas.openxmlformats.org/officeDocument/2006/relationships/oleObject" Target="embeddings/oleObject42.bin"/><Relationship Id="rId118" Type="http://schemas.openxmlformats.org/officeDocument/2006/relationships/image" Target="media/image55.wmf"/><Relationship Id="rId119" Type="http://schemas.openxmlformats.org/officeDocument/2006/relationships/oleObject" Target="embeddings/oleObject43.bin"/><Relationship Id="rId280" Type="http://schemas.openxmlformats.org/officeDocument/2006/relationships/image" Target="media/image136.wmf"/><Relationship Id="rId281" Type="http://schemas.openxmlformats.org/officeDocument/2006/relationships/oleObject" Target="embeddings/oleObject124.bin"/><Relationship Id="rId282" Type="http://schemas.openxmlformats.org/officeDocument/2006/relationships/image" Target="media/image137.wmf"/><Relationship Id="rId283" Type="http://schemas.openxmlformats.org/officeDocument/2006/relationships/oleObject" Target="embeddings/oleObject125.bin"/><Relationship Id="rId284" Type="http://schemas.openxmlformats.org/officeDocument/2006/relationships/image" Target="media/image138.wmf"/><Relationship Id="rId285" Type="http://schemas.openxmlformats.org/officeDocument/2006/relationships/oleObject" Target="embeddings/oleObject126.bin"/><Relationship Id="rId286" Type="http://schemas.openxmlformats.org/officeDocument/2006/relationships/image" Target="media/image139.png"/><Relationship Id="rId287" Type="http://schemas.openxmlformats.org/officeDocument/2006/relationships/image" Target="media/image140.png"/><Relationship Id="rId288" Type="http://schemas.openxmlformats.org/officeDocument/2006/relationships/image" Target="media/image141.png"/><Relationship Id="rId289" Type="http://schemas.openxmlformats.org/officeDocument/2006/relationships/image" Target="media/image142.png"/><Relationship Id="rId340" Type="http://schemas.openxmlformats.org/officeDocument/2006/relationships/image" Target="media/image172.wmf"/><Relationship Id="rId341" Type="http://schemas.openxmlformats.org/officeDocument/2006/relationships/oleObject" Target="embeddings/oleObject148.bin"/><Relationship Id="rId342" Type="http://schemas.openxmlformats.org/officeDocument/2006/relationships/image" Target="media/image173.wmf"/><Relationship Id="rId343" Type="http://schemas.openxmlformats.org/officeDocument/2006/relationships/oleObject" Target="embeddings/oleObject149.bin"/><Relationship Id="rId344" Type="http://schemas.openxmlformats.org/officeDocument/2006/relationships/image" Target="media/image174.wmf"/><Relationship Id="rId345" Type="http://schemas.openxmlformats.org/officeDocument/2006/relationships/oleObject" Target="embeddings/oleObject150.bin"/><Relationship Id="rId346" Type="http://schemas.openxmlformats.org/officeDocument/2006/relationships/image" Target="media/image175.wmf"/><Relationship Id="rId347" Type="http://schemas.openxmlformats.org/officeDocument/2006/relationships/oleObject" Target="embeddings/oleObject151.bin"/><Relationship Id="rId348" Type="http://schemas.openxmlformats.org/officeDocument/2006/relationships/image" Target="media/image176.wmf"/><Relationship Id="rId349" Type="http://schemas.openxmlformats.org/officeDocument/2006/relationships/oleObject" Target="embeddings/oleObject152.bin"/><Relationship Id="rId400" Type="http://schemas.openxmlformats.org/officeDocument/2006/relationships/image" Target="media/image202.wmf"/><Relationship Id="rId401" Type="http://schemas.openxmlformats.org/officeDocument/2006/relationships/oleObject" Target="embeddings/oleObject178.bin"/><Relationship Id="rId402" Type="http://schemas.openxmlformats.org/officeDocument/2006/relationships/image" Target="media/image203.wmf"/><Relationship Id="rId403" Type="http://schemas.openxmlformats.org/officeDocument/2006/relationships/oleObject" Target="embeddings/oleObject179.bin"/><Relationship Id="rId404" Type="http://schemas.openxmlformats.org/officeDocument/2006/relationships/image" Target="media/image204.wmf"/><Relationship Id="rId405" Type="http://schemas.openxmlformats.org/officeDocument/2006/relationships/oleObject" Target="embeddings/oleObject180.bin"/><Relationship Id="rId406" Type="http://schemas.openxmlformats.org/officeDocument/2006/relationships/image" Target="media/image205.wmf"/><Relationship Id="rId407" Type="http://schemas.openxmlformats.org/officeDocument/2006/relationships/oleObject" Target="embeddings/oleObject181.bin"/><Relationship Id="rId408" Type="http://schemas.openxmlformats.org/officeDocument/2006/relationships/image" Target="media/image206.wmf"/><Relationship Id="rId409" Type="http://schemas.openxmlformats.org/officeDocument/2006/relationships/oleObject" Target="embeddings/oleObject182.bin"/><Relationship Id="rId120" Type="http://schemas.openxmlformats.org/officeDocument/2006/relationships/image" Target="media/image56.wmf"/><Relationship Id="rId121" Type="http://schemas.openxmlformats.org/officeDocument/2006/relationships/oleObject" Target="embeddings/oleObject44.bin"/><Relationship Id="rId122" Type="http://schemas.openxmlformats.org/officeDocument/2006/relationships/image" Target="media/image57.emf"/><Relationship Id="rId123" Type="http://schemas.openxmlformats.org/officeDocument/2006/relationships/oleObject" Target="embeddings/oleObject45.bin"/><Relationship Id="rId124" Type="http://schemas.openxmlformats.org/officeDocument/2006/relationships/image" Target="media/image58.wmf"/><Relationship Id="rId125" Type="http://schemas.openxmlformats.org/officeDocument/2006/relationships/oleObject" Target="embeddings/oleObject46.bin"/><Relationship Id="rId80" Type="http://schemas.openxmlformats.org/officeDocument/2006/relationships/image" Target="media/image36.wmf"/><Relationship Id="rId81" Type="http://schemas.openxmlformats.org/officeDocument/2006/relationships/oleObject" Target="embeddings/oleObject24.bin"/><Relationship Id="rId82" Type="http://schemas.openxmlformats.org/officeDocument/2006/relationships/image" Target="media/image37.wmf"/><Relationship Id="rId83" Type="http://schemas.openxmlformats.org/officeDocument/2006/relationships/oleObject" Target="embeddings/oleObject25.bin"/><Relationship Id="rId84" Type="http://schemas.openxmlformats.org/officeDocument/2006/relationships/image" Target="media/image38.wmf"/><Relationship Id="rId85" Type="http://schemas.openxmlformats.org/officeDocument/2006/relationships/oleObject" Target="embeddings/oleObject26.bin"/><Relationship Id="rId86" Type="http://schemas.openxmlformats.org/officeDocument/2006/relationships/image" Target="media/image39.wmf"/><Relationship Id="rId87" Type="http://schemas.openxmlformats.org/officeDocument/2006/relationships/oleObject" Target="embeddings/oleObject27.bin"/><Relationship Id="rId88" Type="http://schemas.openxmlformats.org/officeDocument/2006/relationships/image" Target="media/image40.wmf"/><Relationship Id="rId89" Type="http://schemas.openxmlformats.org/officeDocument/2006/relationships/oleObject" Target="embeddings/oleObject28.bin"/><Relationship Id="rId126" Type="http://schemas.openxmlformats.org/officeDocument/2006/relationships/image" Target="media/image59.wmf"/><Relationship Id="rId127" Type="http://schemas.openxmlformats.org/officeDocument/2006/relationships/oleObject" Target="embeddings/oleObject47.bin"/><Relationship Id="rId128" Type="http://schemas.openxmlformats.org/officeDocument/2006/relationships/image" Target="media/image60.emf"/><Relationship Id="rId129" Type="http://schemas.openxmlformats.org/officeDocument/2006/relationships/oleObject" Target="embeddings/oleObject48.bin"/><Relationship Id="rId290" Type="http://schemas.openxmlformats.org/officeDocument/2006/relationships/image" Target="media/image143.emf"/><Relationship Id="rId291" Type="http://schemas.openxmlformats.org/officeDocument/2006/relationships/image" Target="media/image144.png"/><Relationship Id="rId292" Type="http://schemas.openxmlformats.org/officeDocument/2006/relationships/image" Target="media/image145.wmf"/><Relationship Id="rId293" Type="http://schemas.openxmlformats.org/officeDocument/2006/relationships/oleObject" Target="embeddings/oleObject127.bin"/><Relationship Id="rId294" Type="http://schemas.openxmlformats.org/officeDocument/2006/relationships/image" Target="media/image146.emf"/><Relationship Id="rId295" Type="http://schemas.openxmlformats.org/officeDocument/2006/relationships/image" Target="media/image147.wmf"/><Relationship Id="rId296" Type="http://schemas.openxmlformats.org/officeDocument/2006/relationships/oleObject" Target="embeddings/oleObject128.bin"/><Relationship Id="rId297" Type="http://schemas.openxmlformats.org/officeDocument/2006/relationships/image" Target="media/image148.png"/><Relationship Id="rId298" Type="http://schemas.openxmlformats.org/officeDocument/2006/relationships/image" Target="media/image149.png"/><Relationship Id="rId299" Type="http://schemas.openxmlformats.org/officeDocument/2006/relationships/image" Target="media/image150.wmf"/><Relationship Id="rId350" Type="http://schemas.openxmlformats.org/officeDocument/2006/relationships/image" Target="media/image177.wmf"/><Relationship Id="rId351" Type="http://schemas.openxmlformats.org/officeDocument/2006/relationships/oleObject" Target="embeddings/oleObject153.bin"/><Relationship Id="rId352" Type="http://schemas.openxmlformats.org/officeDocument/2006/relationships/image" Target="media/image178.wmf"/><Relationship Id="rId353" Type="http://schemas.openxmlformats.org/officeDocument/2006/relationships/oleObject" Target="embeddings/oleObject154.bin"/><Relationship Id="rId354" Type="http://schemas.openxmlformats.org/officeDocument/2006/relationships/image" Target="media/image179.wmf"/><Relationship Id="rId355" Type="http://schemas.openxmlformats.org/officeDocument/2006/relationships/oleObject" Target="embeddings/oleObject155.bin"/><Relationship Id="rId356" Type="http://schemas.openxmlformats.org/officeDocument/2006/relationships/image" Target="media/image180.wmf"/><Relationship Id="rId357" Type="http://schemas.openxmlformats.org/officeDocument/2006/relationships/oleObject" Target="embeddings/oleObject156.bin"/><Relationship Id="rId358" Type="http://schemas.openxmlformats.org/officeDocument/2006/relationships/image" Target="media/image181.wmf"/><Relationship Id="rId359" Type="http://schemas.openxmlformats.org/officeDocument/2006/relationships/oleObject" Target="embeddings/oleObject157.bin"/><Relationship Id="rId410" Type="http://schemas.openxmlformats.org/officeDocument/2006/relationships/image" Target="media/image207.wmf"/><Relationship Id="rId411" Type="http://schemas.openxmlformats.org/officeDocument/2006/relationships/oleObject" Target="embeddings/oleObject183.bin"/><Relationship Id="rId412" Type="http://schemas.openxmlformats.org/officeDocument/2006/relationships/image" Target="media/image208.wmf"/><Relationship Id="rId413" Type="http://schemas.openxmlformats.org/officeDocument/2006/relationships/oleObject" Target="embeddings/oleObject184.bin"/><Relationship Id="rId414" Type="http://schemas.openxmlformats.org/officeDocument/2006/relationships/image" Target="media/image209.wmf"/><Relationship Id="rId415" Type="http://schemas.openxmlformats.org/officeDocument/2006/relationships/oleObject" Target="embeddings/oleObject185.bin"/><Relationship Id="rId416" Type="http://schemas.openxmlformats.org/officeDocument/2006/relationships/image" Target="media/image210.wmf"/><Relationship Id="rId417" Type="http://schemas.openxmlformats.org/officeDocument/2006/relationships/oleObject" Target="embeddings/oleObject186.bin"/><Relationship Id="rId418" Type="http://schemas.openxmlformats.org/officeDocument/2006/relationships/image" Target="media/image211.wmf"/><Relationship Id="rId419" Type="http://schemas.openxmlformats.org/officeDocument/2006/relationships/oleObject" Target="embeddings/oleObject187.bin"/><Relationship Id="rId130" Type="http://schemas.openxmlformats.org/officeDocument/2006/relationships/image" Target="media/image61.wmf"/><Relationship Id="rId131" Type="http://schemas.openxmlformats.org/officeDocument/2006/relationships/oleObject" Target="embeddings/oleObject49.bin"/><Relationship Id="rId132" Type="http://schemas.openxmlformats.org/officeDocument/2006/relationships/image" Target="media/image62.wmf"/><Relationship Id="rId133" Type="http://schemas.openxmlformats.org/officeDocument/2006/relationships/oleObject" Target="embeddings/oleObject50.bin"/><Relationship Id="rId134" Type="http://schemas.openxmlformats.org/officeDocument/2006/relationships/image" Target="media/image63.wmf"/><Relationship Id="rId135" Type="http://schemas.openxmlformats.org/officeDocument/2006/relationships/oleObject" Target="embeddings/oleObject51.bin"/><Relationship Id="rId90" Type="http://schemas.openxmlformats.org/officeDocument/2006/relationships/image" Target="media/image41.wmf"/><Relationship Id="rId91" Type="http://schemas.openxmlformats.org/officeDocument/2006/relationships/oleObject" Target="embeddings/oleObject29.bin"/><Relationship Id="rId92" Type="http://schemas.openxmlformats.org/officeDocument/2006/relationships/image" Target="media/image42.wmf"/><Relationship Id="rId93" Type="http://schemas.openxmlformats.org/officeDocument/2006/relationships/oleObject" Target="embeddings/oleObject30.bin"/><Relationship Id="rId94" Type="http://schemas.openxmlformats.org/officeDocument/2006/relationships/image" Target="media/image43.wmf"/><Relationship Id="rId95" Type="http://schemas.openxmlformats.org/officeDocument/2006/relationships/oleObject" Target="embeddings/oleObject31.bin"/><Relationship Id="rId96" Type="http://schemas.openxmlformats.org/officeDocument/2006/relationships/image" Target="media/image44.wmf"/><Relationship Id="rId97" Type="http://schemas.openxmlformats.org/officeDocument/2006/relationships/oleObject" Target="embeddings/oleObject32.bin"/><Relationship Id="rId98" Type="http://schemas.openxmlformats.org/officeDocument/2006/relationships/image" Target="media/image45.wmf"/><Relationship Id="rId99" Type="http://schemas.openxmlformats.org/officeDocument/2006/relationships/oleObject" Target="embeddings/oleObject33.bin"/><Relationship Id="rId136" Type="http://schemas.openxmlformats.org/officeDocument/2006/relationships/image" Target="media/image64.wmf"/><Relationship Id="rId137" Type="http://schemas.openxmlformats.org/officeDocument/2006/relationships/oleObject" Target="embeddings/oleObject52.bin"/><Relationship Id="rId138" Type="http://schemas.openxmlformats.org/officeDocument/2006/relationships/image" Target="media/image65.wmf"/><Relationship Id="rId139" Type="http://schemas.openxmlformats.org/officeDocument/2006/relationships/oleObject" Target="embeddings/oleObject53.bin"/><Relationship Id="rId360" Type="http://schemas.openxmlformats.org/officeDocument/2006/relationships/image" Target="media/image182.wmf"/><Relationship Id="rId361" Type="http://schemas.openxmlformats.org/officeDocument/2006/relationships/oleObject" Target="embeddings/oleObject158.bin"/><Relationship Id="rId362" Type="http://schemas.openxmlformats.org/officeDocument/2006/relationships/image" Target="media/image183.wmf"/><Relationship Id="rId363" Type="http://schemas.openxmlformats.org/officeDocument/2006/relationships/oleObject" Target="embeddings/oleObject159.bin"/><Relationship Id="rId364" Type="http://schemas.openxmlformats.org/officeDocument/2006/relationships/image" Target="media/image184.wmf"/><Relationship Id="rId365" Type="http://schemas.openxmlformats.org/officeDocument/2006/relationships/oleObject" Target="embeddings/oleObject160.bin"/><Relationship Id="rId366" Type="http://schemas.openxmlformats.org/officeDocument/2006/relationships/image" Target="media/image185.wmf"/><Relationship Id="rId367" Type="http://schemas.openxmlformats.org/officeDocument/2006/relationships/oleObject" Target="embeddings/oleObject161.bin"/><Relationship Id="rId368" Type="http://schemas.openxmlformats.org/officeDocument/2006/relationships/image" Target="media/image186.wmf"/><Relationship Id="rId369" Type="http://schemas.openxmlformats.org/officeDocument/2006/relationships/oleObject" Target="embeddings/oleObject162.bin"/><Relationship Id="rId420" Type="http://schemas.openxmlformats.org/officeDocument/2006/relationships/image" Target="media/image212.wmf"/><Relationship Id="rId421" Type="http://schemas.openxmlformats.org/officeDocument/2006/relationships/oleObject" Target="embeddings/oleObject188.bin"/><Relationship Id="rId422" Type="http://schemas.openxmlformats.org/officeDocument/2006/relationships/image" Target="media/image213.wmf"/><Relationship Id="rId423" Type="http://schemas.openxmlformats.org/officeDocument/2006/relationships/oleObject" Target="embeddings/oleObject189.bin"/><Relationship Id="rId424" Type="http://schemas.openxmlformats.org/officeDocument/2006/relationships/image" Target="media/image214.wmf"/><Relationship Id="rId425" Type="http://schemas.openxmlformats.org/officeDocument/2006/relationships/oleObject" Target="embeddings/oleObject190.bin"/><Relationship Id="rId426" Type="http://schemas.openxmlformats.org/officeDocument/2006/relationships/image" Target="media/image215.wmf"/><Relationship Id="rId427" Type="http://schemas.openxmlformats.org/officeDocument/2006/relationships/oleObject" Target="embeddings/oleObject191.bin"/><Relationship Id="rId428" Type="http://schemas.openxmlformats.org/officeDocument/2006/relationships/image" Target="media/image216.wmf"/><Relationship Id="rId429" Type="http://schemas.openxmlformats.org/officeDocument/2006/relationships/oleObject" Target="embeddings/oleObject192.bin"/><Relationship Id="rId140" Type="http://schemas.openxmlformats.org/officeDocument/2006/relationships/image" Target="media/image66.wmf"/><Relationship Id="rId141" Type="http://schemas.openxmlformats.org/officeDocument/2006/relationships/oleObject" Target="embeddings/oleObject54.bin"/><Relationship Id="rId142" Type="http://schemas.openxmlformats.org/officeDocument/2006/relationships/image" Target="media/image67.wmf"/><Relationship Id="rId143" Type="http://schemas.openxmlformats.org/officeDocument/2006/relationships/oleObject" Target="embeddings/oleObject55.bin"/><Relationship Id="rId144" Type="http://schemas.openxmlformats.org/officeDocument/2006/relationships/image" Target="media/image68.wmf"/><Relationship Id="rId145" Type="http://schemas.openxmlformats.org/officeDocument/2006/relationships/oleObject" Target="embeddings/oleObject56.bin"/><Relationship Id="rId146" Type="http://schemas.openxmlformats.org/officeDocument/2006/relationships/image" Target="media/image69.wmf"/><Relationship Id="rId147" Type="http://schemas.openxmlformats.org/officeDocument/2006/relationships/oleObject" Target="embeddings/oleObject57.bin"/><Relationship Id="rId148" Type="http://schemas.openxmlformats.org/officeDocument/2006/relationships/image" Target="media/image70.wmf"/><Relationship Id="rId149" Type="http://schemas.openxmlformats.org/officeDocument/2006/relationships/oleObject" Target="embeddings/oleObject58.bin"/><Relationship Id="rId200" Type="http://schemas.openxmlformats.org/officeDocument/2006/relationships/image" Target="media/image96.wmf"/><Relationship Id="rId201" Type="http://schemas.openxmlformats.org/officeDocument/2006/relationships/oleObject" Target="embeddings/oleObject84.bin"/><Relationship Id="rId202" Type="http://schemas.openxmlformats.org/officeDocument/2006/relationships/image" Target="media/image97.wmf"/><Relationship Id="rId203" Type="http://schemas.openxmlformats.org/officeDocument/2006/relationships/oleObject" Target="embeddings/oleObject85.bin"/><Relationship Id="rId204" Type="http://schemas.openxmlformats.org/officeDocument/2006/relationships/image" Target="media/image98.wmf"/><Relationship Id="rId205" Type="http://schemas.openxmlformats.org/officeDocument/2006/relationships/oleObject" Target="embeddings/oleObject86.bin"/><Relationship Id="rId206" Type="http://schemas.openxmlformats.org/officeDocument/2006/relationships/image" Target="media/image99.wmf"/><Relationship Id="rId207" Type="http://schemas.openxmlformats.org/officeDocument/2006/relationships/oleObject" Target="embeddings/oleObject87.bin"/><Relationship Id="rId208" Type="http://schemas.openxmlformats.org/officeDocument/2006/relationships/image" Target="media/image100.wmf"/><Relationship Id="rId209" Type="http://schemas.openxmlformats.org/officeDocument/2006/relationships/oleObject" Target="embeddings/oleObject88.bin"/><Relationship Id="rId370" Type="http://schemas.openxmlformats.org/officeDocument/2006/relationships/image" Target="media/image187.wmf"/><Relationship Id="rId371" Type="http://schemas.openxmlformats.org/officeDocument/2006/relationships/oleObject" Target="embeddings/oleObject163.bin"/><Relationship Id="rId372" Type="http://schemas.openxmlformats.org/officeDocument/2006/relationships/image" Target="media/image188.wmf"/><Relationship Id="rId373" Type="http://schemas.openxmlformats.org/officeDocument/2006/relationships/oleObject" Target="embeddings/oleObject164.bin"/><Relationship Id="rId374" Type="http://schemas.openxmlformats.org/officeDocument/2006/relationships/image" Target="media/image189.wmf"/><Relationship Id="rId375" Type="http://schemas.openxmlformats.org/officeDocument/2006/relationships/oleObject" Target="embeddings/oleObject165.bin"/><Relationship Id="rId376" Type="http://schemas.openxmlformats.org/officeDocument/2006/relationships/image" Target="media/image190.wmf"/><Relationship Id="rId377" Type="http://schemas.openxmlformats.org/officeDocument/2006/relationships/oleObject" Target="embeddings/oleObject166.bin"/><Relationship Id="rId378" Type="http://schemas.openxmlformats.org/officeDocument/2006/relationships/image" Target="media/image191.wmf"/><Relationship Id="rId379" Type="http://schemas.openxmlformats.org/officeDocument/2006/relationships/oleObject" Target="embeddings/oleObject167.bin"/><Relationship Id="rId430" Type="http://schemas.openxmlformats.org/officeDocument/2006/relationships/image" Target="media/image217.wmf"/><Relationship Id="rId431" Type="http://schemas.openxmlformats.org/officeDocument/2006/relationships/oleObject" Target="embeddings/oleObject193.bin"/><Relationship Id="rId432" Type="http://schemas.openxmlformats.org/officeDocument/2006/relationships/image" Target="media/image218.wmf"/><Relationship Id="rId433" Type="http://schemas.openxmlformats.org/officeDocument/2006/relationships/oleObject" Target="embeddings/oleObject194.bin"/><Relationship Id="rId434" Type="http://schemas.openxmlformats.org/officeDocument/2006/relationships/image" Target="media/image219.wmf"/><Relationship Id="rId435" Type="http://schemas.openxmlformats.org/officeDocument/2006/relationships/oleObject" Target="embeddings/oleObject195.bin"/><Relationship Id="rId436" Type="http://schemas.openxmlformats.org/officeDocument/2006/relationships/image" Target="media/image220.wmf"/><Relationship Id="rId437" Type="http://schemas.openxmlformats.org/officeDocument/2006/relationships/oleObject" Target="embeddings/oleObject196.bin"/><Relationship Id="rId438" Type="http://schemas.openxmlformats.org/officeDocument/2006/relationships/image" Target="media/image221.wmf"/><Relationship Id="rId439" Type="http://schemas.openxmlformats.org/officeDocument/2006/relationships/oleObject" Target="embeddings/oleObject197.bin"/><Relationship Id="rId150" Type="http://schemas.openxmlformats.org/officeDocument/2006/relationships/image" Target="media/image71.wmf"/><Relationship Id="rId151" Type="http://schemas.openxmlformats.org/officeDocument/2006/relationships/oleObject" Target="embeddings/oleObject59.bin"/><Relationship Id="rId152" Type="http://schemas.openxmlformats.org/officeDocument/2006/relationships/image" Target="media/image72.wmf"/><Relationship Id="rId153" Type="http://schemas.openxmlformats.org/officeDocument/2006/relationships/oleObject" Target="embeddings/oleObject60.bin"/><Relationship Id="rId154" Type="http://schemas.openxmlformats.org/officeDocument/2006/relationships/image" Target="media/image73.wmf"/><Relationship Id="rId155" Type="http://schemas.openxmlformats.org/officeDocument/2006/relationships/oleObject" Target="embeddings/oleObject61.bin"/><Relationship Id="rId156" Type="http://schemas.openxmlformats.org/officeDocument/2006/relationships/image" Target="media/image74.wmf"/><Relationship Id="rId157" Type="http://schemas.openxmlformats.org/officeDocument/2006/relationships/oleObject" Target="embeddings/oleObject62.bin"/><Relationship Id="rId158" Type="http://schemas.openxmlformats.org/officeDocument/2006/relationships/image" Target="media/image75.wmf"/><Relationship Id="rId159" Type="http://schemas.openxmlformats.org/officeDocument/2006/relationships/oleObject" Target="embeddings/oleObject63.bin"/><Relationship Id="rId210" Type="http://schemas.openxmlformats.org/officeDocument/2006/relationships/image" Target="media/image101.wmf"/><Relationship Id="rId211" Type="http://schemas.openxmlformats.org/officeDocument/2006/relationships/oleObject" Target="embeddings/oleObject89.bin"/><Relationship Id="rId212" Type="http://schemas.openxmlformats.org/officeDocument/2006/relationships/image" Target="media/image102.wmf"/><Relationship Id="rId213" Type="http://schemas.openxmlformats.org/officeDocument/2006/relationships/oleObject" Target="embeddings/oleObject90.bin"/><Relationship Id="rId214" Type="http://schemas.openxmlformats.org/officeDocument/2006/relationships/image" Target="media/image103.wmf"/><Relationship Id="rId215" Type="http://schemas.openxmlformats.org/officeDocument/2006/relationships/oleObject" Target="embeddings/oleObject91.bin"/><Relationship Id="rId216" Type="http://schemas.openxmlformats.org/officeDocument/2006/relationships/image" Target="media/image104.wmf"/><Relationship Id="rId217" Type="http://schemas.openxmlformats.org/officeDocument/2006/relationships/oleObject" Target="embeddings/oleObject92.bin"/><Relationship Id="rId218" Type="http://schemas.openxmlformats.org/officeDocument/2006/relationships/image" Target="media/image105.wmf"/><Relationship Id="rId219" Type="http://schemas.openxmlformats.org/officeDocument/2006/relationships/oleObject" Target="embeddings/oleObject93.bin"/><Relationship Id="rId380" Type="http://schemas.openxmlformats.org/officeDocument/2006/relationships/image" Target="media/image192.wmf"/><Relationship Id="rId381" Type="http://schemas.openxmlformats.org/officeDocument/2006/relationships/oleObject" Target="embeddings/oleObject168.bin"/><Relationship Id="rId382" Type="http://schemas.openxmlformats.org/officeDocument/2006/relationships/image" Target="media/image193.wmf"/><Relationship Id="rId383" Type="http://schemas.openxmlformats.org/officeDocument/2006/relationships/oleObject" Target="embeddings/oleObject169.bin"/><Relationship Id="rId384" Type="http://schemas.openxmlformats.org/officeDocument/2006/relationships/image" Target="media/image194.wmf"/><Relationship Id="rId385" Type="http://schemas.openxmlformats.org/officeDocument/2006/relationships/oleObject" Target="embeddings/oleObject170.bin"/><Relationship Id="rId386" Type="http://schemas.openxmlformats.org/officeDocument/2006/relationships/image" Target="media/image195.wmf"/><Relationship Id="rId387" Type="http://schemas.openxmlformats.org/officeDocument/2006/relationships/oleObject" Target="embeddings/oleObject171.bin"/><Relationship Id="rId388" Type="http://schemas.openxmlformats.org/officeDocument/2006/relationships/image" Target="media/image196.wmf"/><Relationship Id="rId389" Type="http://schemas.openxmlformats.org/officeDocument/2006/relationships/oleObject" Target="embeddings/oleObject172.bin"/><Relationship Id="rId440" Type="http://schemas.openxmlformats.org/officeDocument/2006/relationships/image" Target="media/image222.wmf"/><Relationship Id="rId441" Type="http://schemas.openxmlformats.org/officeDocument/2006/relationships/oleObject" Target="embeddings/oleObject198.bin"/><Relationship Id="rId442" Type="http://schemas.openxmlformats.org/officeDocument/2006/relationships/image" Target="media/image223.wmf"/><Relationship Id="rId443" Type="http://schemas.openxmlformats.org/officeDocument/2006/relationships/oleObject" Target="embeddings/oleObject199.bin"/><Relationship Id="rId444" Type="http://schemas.openxmlformats.org/officeDocument/2006/relationships/image" Target="media/image224.wmf"/><Relationship Id="rId445" Type="http://schemas.openxmlformats.org/officeDocument/2006/relationships/oleObject" Target="embeddings/oleObject200.bin"/><Relationship Id="rId446" Type="http://schemas.openxmlformats.org/officeDocument/2006/relationships/image" Target="media/image225.wmf"/><Relationship Id="rId447" Type="http://schemas.openxmlformats.org/officeDocument/2006/relationships/oleObject" Target="embeddings/oleObject201.bin"/><Relationship Id="rId448" Type="http://schemas.openxmlformats.org/officeDocument/2006/relationships/image" Target="media/image226.wmf"/><Relationship Id="rId449" Type="http://schemas.openxmlformats.org/officeDocument/2006/relationships/oleObject" Target="embeddings/oleObject202.bin"/><Relationship Id="rId500" Type="http://schemas.openxmlformats.org/officeDocument/2006/relationships/image" Target="media/image252.wmf"/><Relationship Id="rId501" Type="http://schemas.openxmlformats.org/officeDocument/2006/relationships/oleObject" Target="embeddings/oleObject228.bin"/><Relationship Id="rId502" Type="http://schemas.openxmlformats.org/officeDocument/2006/relationships/image" Target="media/image253.wmf"/><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503" Type="http://schemas.openxmlformats.org/officeDocument/2006/relationships/oleObject" Target="embeddings/oleObject229.bin"/><Relationship Id="rId504" Type="http://schemas.openxmlformats.org/officeDocument/2006/relationships/image" Target="media/image254.wmf"/><Relationship Id="rId505" Type="http://schemas.openxmlformats.org/officeDocument/2006/relationships/oleObject" Target="embeddings/oleObject230.bin"/><Relationship Id="rId506" Type="http://schemas.openxmlformats.org/officeDocument/2006/relationships/image" Target="media/image255.wmf"/><Relationship Id="rId507" Type="http://schemas.openxmlformats.org/officeDocument/2006/relationships/oleObject" Target="embeddings/oleObject231.bin"/><Relationship Id="rId508" Type="http://schemas.openxmlformats.org/officeDocument/2006/relationships/image" Target="media/image256.wmf"/><Relationship Id="rId509" Type="http://schemas.openxmlformats.org/officeDocument/2006/relationships/oleObject" Target="embeddings/oleObject232.bin"/><Relationship Id="rId160" Type="http://schemas.openxmlformats.org/officeDocument/2006/relationships/image" Target="media/image76.wmf"/><Relationship Id="rId161" Type="http://schemas.openxmlformats.org/officeDocument/2006/relationships/oleObject" Target="embeddings/oleObject64.bin"/><Relationship Id="rId162" Type="http://schemas.openxmlformats.org/officeDocument/2006/relationships/image" Target="media/image77.wmf"/><Relationship Id="rId163" Type="http://schemas.openxmlformats.org/officeDocument/2006/relationships/oleObject" Target="embeddings/oleObject65.bin"/><Relationship Id="rId164" Type="http://schemas.openxmlformats.org/officeDocument/2006/relationships/image" Target="media/image78.wmf"/><Relationship Id="rId165" Type="http://schemas.openxmlformats.org/officeDocument/2006/relationships/oleObject" Target="embeddings/oleObject66.bin"/><Relationship Id="rId166" Type="http://schemas.openxmlformats.org/officeDocument/2006/relationships/image" Target="media/image79.wmf"/><Relationship Id="rId167" Type="http://schemas.openxmlformats.org/officeDocument/2006/relationships/oleObject" Target="embeddings/oleObject67.bin"/><Relationship Id="rId168" Type="http://schemas.openxmlformats.org/officeDocument/2006/relationships/image" Target="media/image80.wmf"/><Relationship Id="rId169" Type="http://schemas.openxmlformats.org/officeDocument/2006/relationships/oleObject" Target="embeddings/oleObject68.bin"/><Relationship Id="rId220" Type="http://schemas.openxmlformats.org/officeDocument/2006/relationships/image" Target="media/image106.wmf"/><Relationship Id="rId221" Type="http://schemas.openxmlformats.org/officeDocument/2006/relationships/oleObject" Target="embeddings/oleObject94.bin"/><Relationship Id="rId222" Type="http://schemas.openxmlformats.org/officeDocument/2006/relationships/image" Target="media/image107.wmf"/><Relationship Id="rId223" Type="http://schemas.openxmlformats.org/officeDocument/2006/relationships/oleObject" Target="embeddings/oleObject95.bin"/><Relationship Id="rId224" Type="http://schemas.openxmlformats.org/officeDocument/2006/relationships/image" Target="media/image108.wmf"/><Relationship Id="rId225" Type="http://schemas.openxmlformats.org/officeDocument/2006/relationships/oleObject" Target="embeddings/oleObject96.bin"/><Relationship Id="rId226" Type="http://schemas.openxmlformats.org/officeDocument/2006/relationships/image" Target="media/image109.wmf"/><Relationship Id="rId227" Type="http://schemas.openxmlformats.org/officeDocument/2006/relationships/oleObject" Target="embeddings/oleObject97.bin"/><Relationship Id="rId228" Type="http://schemas.openxmlformats.org/officeDocument/2006/relationships/image" Target="media/image110.wmf"/><Relationship Id="rId229" Type="http://schemas.openxmlformats.org/officeDocument/2006/relationships/oleObject" Target="embeddings/oleObject98.bin"/><Relationship Id="rId390" Type="http://schemas.openxmlformats.org/officeDocument/2006/relationships/image" Target="media/image197.wmf"/><Relationship Id="rId391" Type="http://schemas.openxmlformats.org/officeDocument/2006/relationships/oleObject" Target="embeddings/oleObject173.bin"/><Relationship Id="rId392" Type="http://schemas.openxmlformats.org/officeDocument/2006/relationships/image" Target="media/image198.wmf"/><Relationship Id="rId393" Type="http://schemas.openxmlformats.org/officeDocument/2006/relationships/oleObject" Target="embeddings/oleObject174.bin"/><Relationship Id="rId394" Type="http://schemas.openxmlformats.org/officeDocument/2006/relationships/image" Target="media/image199.wmf"/><Relationship Id="rId395" Type="http://schemas.openxmlformats.org/officeDocument/2006/relationships/oleObject" Target="embeddings/oleObject175.bin"/><Relationship Id="rId396" Type="http://schemas.openxmlformats.org/officeDocument/2006/relationships/image" Target="media/image200.wmf"/><Relationship Id="rId397" Type="http://schemas.openxmlformats.org/officeDocument/2006/relationships/oleObject" Target="embeddings/oleObject176.bin"/><Relationship Id="rId398" Type="http://schemas.openxmlformats.org/officeDocument/2006/relationships/image" Target="media/image201.wmf"/><Relationship Id="rId399" Type="http://schemas.openxmlformats.org/officeDocument/2006/relationships/oleObject" Target="embeddings/oleObject177.bin"/><Relationship Id="rId450" Type="http://schemas.openxmlformats.org/officeDocument/2006/relationships/image" Target="media/image227.wmf"/><Relationship Id="rId451" Type="http://schemas.openxmlformats.org/officeDocument/2006/relationships/oleObject" Target="embeddings/oleObject203.bin"/><Relationship Id="rId452" Type="http://schemas.openxmlformats.org/officeDocument/2006/relationships/image" Target="media/image228.wmf"/><Relationship Id="rId453" Type="http://schemas.openxmlformats.org/officeDocument/2006/relationships/oleObject" Target="embeddings/oleObject204.bin"/><Relationship Id="rId454" Type="http://schemas.openxmlformats.org/officeDocument/2006/relationships/image" Target="media/image229.wmf"/><Relationship Id="rId455" Type="http://schemas.openxmlformats.org/officeDocument/2006/relationships/oleObject" Target="embeddings/oleObject205.bin"/><Relationship Id="rId456" Type="http://schemas.openxmlformats.org/officeDocument/2006/relationships/image" Target="media/image230.wmf"/><Relationship Id="rId457" Type="http://schemas.openxmlformats.org/officeDocument/2006/relationships/oleObject" Target="embeddings/oleObject206.bin"/><Relationship Id="rId458" Type="http://schemas.openxmlformats.org/officeDocument/2006/relationships/image" Target="media/image231.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03DD255B-F7C5-CE45-8BBF-955140CCA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Files\DigiOffice\Programs\WhiteOffice\Sjabloon\Rapport.dotx</Template>
  <TotalTime>40</TotalTime>
  <Pages>143</Pages>
  <Words>47356</Words>
  <Characters>269931</Characters>
  <Application>Microsoft Macintosh Word</Application>
  <DocSecurity>0</DocSecurity>
  <Lines>2249</Lines>
  <Paragraphs>633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316654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Bas Hoonhout</cp:lastModifiedBy>
  <cp:revision>8</cp:revision>
  <cp:lastPrinted>2015-03-08T20:29:00Z</cp:lastPrinted>
  <dcterms:created xsi:type="dcterms:W3CDTF">2015-03-08T19:47:00Z</dcterms:created>
  <dcterms:modified xsi:type="dcterms:W3CDTF">2015-03-24T13:33:00Z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